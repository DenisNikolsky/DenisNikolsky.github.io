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rPr>
          <w:sz w:val="2"/>
          <w:szCs w:val="2"/>
        </w:rPr>
      </w:pPr>
      <w:r>
        <w:rPr/>
        <w:pict>
          <v:group style="position:absolute;margin-left:0pt;margin-top:0pt;width:595pt;height:47pt;mso-position-horizontal-relative:page;mso-position-vertical-relative:page;z-index:-407944" coordorigin="0,0" coordsize="11900,940">
            <v:shape style="position:absolute;left:0;top:0;width:11900;height:940" coordorigin="0,0" coordsize="11900,940" path="m0,939l11900,939,11900,0,0,0,0,939xe" filled="true" fillcolor="#f15a2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0.773998pt;margin-top:106.417pt;width:507.95pt;height:602.9pt;mso-position-horizontal-relative:page;mso-position-vertical-relative:page;z-index:-407920" coordorigin="1015,2128" coordsize="10159,12058">
            <v:group style="position:absolute;left:1025;top:2133;width:2084;height:413" coordorigin="1025,2133" coordsize="2084,413">
              <v:shape style="position:absolute;left:1025;top:2133;width:2084;height:413" coordorigin="1025,2133" coordsize="2084,413" path="m3109,2133l1025,2133,1025,2546,3109,2546,3109,2133xe" filled="true" fillcolor="#d9e1f3" stroked="false">
                <v:path arrowok="t"/>
                <v:fill type="solid"/>
              </v:shape>
            </v:group>
            <v:group style="position:absolute;left:3109;top:2133;width:2;height:413" coordorigin="3109,2133" coordsize="2,413">
              <v:shape style="position:absolute;left:3109;top:2133;width:2;height:413" coordorigin="3109,2133" coordsize="0,413" path="m3109,2133l3109,2546e" filled="false" stroked="true" strokeweight=".001pt" strokecolor="#d9e1f3">
                <v:path arrowok="t"/>
              </v:shape>
            </v:group>
            <v:group style="position:absolute;left:3109;top:2133;width:815;height:413" coordorigin="3109,2133" coordsize="815,413">
              <v:shape style="position:absolute;left:3109;top:2133;width:815;height:413" coordorigin="3109,2133" coordsize="815,413" path="m3924,2133l3109,2133,3109,2546,3924,2546,3924,2133xe" filled="true" fillcolor="#d9e1f3" stroked="false">
                <v:path arrowok="t"/>
                <v:fill type="solid"/>
              </v:shape>
            </v:group>
            <v:group style="position:absolute;left:3924;top:2133;width:1167;height:413" coordorigin="3924,2133" coordsize="1167,413">
              <v:shape style="position:absolute;left:3924;top:2133;width:1167;height:413" coordorigin="3924,2133" coordsize="1167,413" path="m5090,2133l3924,2133,3924,2546,5090,2546,5090,2133xe" filled="true" fillcolor="#d9e1f3" stroked="false">
                <v:path arrowok="t"/>
                <v:fill type="solid"/>
              </v:shape>
            </v:group>
            <v:group style="position:absolute;left:5090;top:2133;width:1380;height:413" coordorigin="5090,2133" coordsize="1380,413">
              <v:shape style="position:absolute;left:5090;top:2133;width:1380;height:413" coordorigin="5090,2133" coordsize="1380,413" path="m6469,2133l5090,2133,5090,2546,6469,2546,6469,2133xe" filled="true" fillcolor="#d9e1f3" stroked="false">
                <v:path arrowok="t"/>
                <v:fill type="solid"/>
              </v:shape>
            </v:group>
            <v:group style="position:absolute;left:6469;top:2133;width:2;height:413" coordorigin="6469,2133" coordsize="2,413">
              <v:shape style="position:absolute;left:6469;top:2133;width:2;height:413" coordorigin="6469,2133" coordsize="0,413" path="m6469,2133l6469,2546e" filled="false" stroked="true" strokeweight=".001pt" strokecolor="#d9e1f3">
                <v:path arrowok="t"/>
              </v:shape>
            </v:group>
            <v:group style="position:absolute;left:6469;top:2133;width:942;height:413" coordorigin="6469,2133" coordsize="942,413">
              <v:shape style="position:absolute;left:6469;top:2133;width:942;height:413" coordorigin="6469,2133" coordsize="942,413" path="m7410,2133l6469,2133,6469,2546,7410,2546,7410,2133xe" filled="true" fillcolor="#d9e1f3" stroked="false">
                <v:path arrowok="t"/>
                <v:fill type="solid"/>
              </v:shape>
            </v:group>
            <v:group style="position:absolute;left:7410;top:2133;width:862;height:413" coordorigin="7410,2133" coordsize="862,413">
              <v:shape style="position:absolute;left:7410;top:2133;width:862;height:413" coordorigin="7410,2133" coordsize="862,413" path="m8272,2133l7410,2133,7410,2546,8272,2546,8272,2133xe" filled="true" fillcolor="#d9e1f3" stroked="false">
                <v:path arrowok="t"/>
                <v:fill type="solid"/>
              </v:shape>
            </v:group>
            <v:group style="position:absolute;left:8272;top:2133;width:2;height:413" coordorigin="8272,2133" coordsize="2,413">
              <v:shape style="position:absolute;left:8272;top:2133;width:2;height:413" coordorigin="8272,2133" coordsize="0,413" path="m8272,2133l8272,2546e" filled="false" stroked="true" strokeweight=".001pt" strokecolor="#d9e1f3">
                <v:path arrowok="t"/>
              </v:shape>
            </v:group>
            <v:group style="position:absolute;left:8272;top:2133;width:1092;height:413" coordorigin="8272,2133" coordsize="1092,413">
              <v:shape style="position:absolute;left:8272;top:2133;width:1092;height:413" coordorigin="8272,2133" coordsize="1092,413" path="m9364,2133l8272,2133,8272,2546,9364,2546,9364,2133xe" filled="true" fillcolor="#d9e1f3" stroked="false">
                <v:path arrowok="t"/>
                <v:fill type="solid"/>
              </v:shape>
            </v:group>
            <v:group style="position:absolute;left:9364;top:2133;width:726;height:413" coordorigin="9364,2133" coordsize="726,413">
              <v:shape style="position:absolute;left:9364;top:2133;width:726;height:413" coordorigin="9364,2133" coordsize="726,413" path="m10089,2133l9364,2133,9364,2546,10089,2546,10089,2133xe" filled="true" fillcolor="#d9e1f3" stroked="false">
                <v:path arrowok="t"/>
                <v:fill type="solid"/>
              </v:shape>
            </v:group>
            <v:group style="position:absolute;left:10089;top:2133;width:1075;height:413" coordorigin="10089,2133" coordsize="1075,413">
              <v:shape style="position:absolute;left:10089;top:2133;width:1075;height:413" coordorigin="10089,2133" coordsize="1075,413" path="m11164,2133l10089,2133,10089,2546,11164,2546,11164,2133xe" filled="true" fillcolor="#d9e1f3" stroked="false">
                <v:path arrowok="t"/>
                <v:fill type="solid"/>
              </v:shape>
            </v:group>
            <v:group style="position:absolute;left:1025;top:2546;width:10139;height:275" coordorigin="1025,2546" coordsize="10139,275">
              <v:shape style="position:absolute;left:1025;top:2546;width:10139;height:275" coordorigin="1025,2546" coordsize="10139,275" path="m11164,2546l1025,2546,1025,2821,11164,2821,11164,2546xe" filled="true" fillcolor="#0058a9" stroked="false">
                <v:path arrowok="t"/>
                <v:fill type="solid"/>
              </v:shape>
            </v:group>
            <v:group style="position:absolute;left:1025;top:5202;width:10139;height:275" coordorigin="1025,5202" coordsize="10139,275">
              <v:shape style="position:absolute;left:1025;top:5202;width:10139;height:275" coordorigin="1025,5202" coordsize="10139,275" path="m11164,5202l1025,5202,1025,5476,11164,5476,11164,5202xe" filled="true" fillcolor="#0058a9" stroked="false">
                <v:path arrowok="t"/>
                <v:fill type="solid"/>
              </v:shape>
            </v:group>
            <v:group style="position:absolute;left:1025;top:2821;width:2084;height:2382" coordorigin="1025,2821" coordsize="2084,2382">
              <v:shape style="position:absolute;left:1025;top:2821;width:2084;height:2382" coordorigin="1025,2821" coordsize="2084,2382" path="m3109,2821l1025,2821,1025,5202,3109,5202,3109,2821xe" filled="true" fillcolor="#8caedb" stroked="false">
                <v:path arrowok="t"/>
                <v:fill type="solid"/>
              </v:shape>
            </v:group>
            <v:group style="position:absolute;left:1025;top:7517;width:10139;height:275" coordorigin="1025,7517" coordsize="10139,275">
              <v:shape style="position:absolute;left:1025;top:7517;width:10139;height:275" coordorigin="1025,7517" coordsize="10139,275" path="m11164,7517l1025,7517,1025,7792,11164,7792,11164,7517xe" filled="true" fillcolor="#0058a9" stroked="false">
                <v:path arrowok="t"/>
                <v:fill type="solid"/>
              </v:shape>
            </v:group>
            <v:group style="position:absolute;left:1025;top:5476;width:2084;height:2041" coordorigin="1025,5476" coordsize="2084,2041">
              <v:shape style="position:absolute;left:1025;top:5476;width:2084;height:2041" coordorigin="1025,5476" coordsize="2084,2041" path="m3109,5476l1025,5476,1025,7517,3109,7517,3109,5476xe" filled="true" fillcolor="#8caedb" stroked="false">
                <v:path arrowok="t"/>
                <v:fill type="solid"/>
              </v:shape>
            </v:group>
            <v:group style="position:absolute;left:1025;top:9890;width:10139;height:275" coordorigin="1025,9890" coordsize="10139,275">
              <v:shape style="position:absolute;left:1025;top:9890;width:10139;height:275" coordorigin="1025,9890" coordsize="10139,275" path="m11164,9890l1025,9890,1025,10164,11164,10164,11164,9890xe" filled="true" fillcolor="#0058a9" stroked="false">
                <v:path arrowok="t"/>
                <v:fill type="solid"/>
              </v:shape>
            </v:group>
            <v:group style="position:absolute;left:1025;top:7792;width:2084;height:2098" coordorigin="1025,7792" coordsize="2084,2098">
              <v:shape style="position:absolute;left:1025;top:7792;width:2084;height:2098" coordorigin="1025,7792" coordsize="2084,2098" path="m3109,7792l1025,7792,1025,9890,3109,9890,3109,7792xe" filled="true" fillcolor="#8caedb" stroked="false">
                <v:path arrowok="t"/>
                <v:fill type="solid"/>
              </v:shape>
            </v:group>
            <v:group style="position:absolute;left:1025;top:11865;width:10139;height:275" coordorigin="1025,11865" coordsize="10139,275">
              <v:shape style="position:absolute;left:1025;top:11865;width:10139;height:275" coordorigin="1025,11865" coordsize="10139,275" path="m11164,11865l1025,11865,1025,12140,11164,12140,11164,11865xe" filled="true" fillcolor="#0058a9" stroked="false">
                <v:path arrowok="t"/>
                <v:fill type="solid"/>
              </v:shape>
            </v:group>
            <v:group style="position:absolute;left:1025;top:10164;width:2084;height:1701" coordorigin="1025,10164" coordsize="2084,1701">
              <v:shape style="position:absolute;left:1025;top:10164;width:2084;height:1701" coordorigin="1025,10164" coordsize="2084,1701" path="m3109,10164l1025,10164,1025,11865,3109,11865,3109,10164xe" filled="true" fillcolor="#8caedb" stroked="false">
                <v:path arrowok="t"/>
                <v:fill type="solid"/>
              </v:shape>
            </v:group>
            <v:group style="position:absolute;left:1025;top:12140;width:2084;height:2041" coordorigin="1025,12140" coordsize="2084,2041">
              <v:shape style="position:absolute;left:1025;top:12140;width:2084;height:2041" coordorigin="1025,12140" coordsize="2084,2041" path="m3109,12140l1025,12140,1025,14181,3109,14181,3109,12140xe" filled="true" fillcolor="#8caedb" stroked="false">
                <v:path arrowok="t"/>
                <v:fill type="solid"/>
              </v:shape>
            </v:group>
            <v:group style="position:absolute;left:3109;top:2133;width:1982;height:2" coordorigin="3109,2133" coordsize="1982,2">
              <v:shape style="position:absolute;left:3109;top:2133;width:1982;height:2" coordorigin="3109,2133" coordsize="1982,0" path="m3109,2133l5090,2133e" filled="false" stroked="true" strokeweight=".5pt" strokecolor="#0058a9">
                <v:path arrowok="t"/>
              </v:shape>
            </v:group>
            <v:group style="position:absolute;left:3924;top:2138;width:2;height:403" coordorigin="3924,2138" coordsize="2,403">
              <v:shape style="position:absolute;left:3924;top:2138;width:2;height:403" coordorigin="3924,2138" coordsize="0,403" path="m3924,2138l3924,2541e" filled="false" stroked="true" strokeweight=".5pt" strokecolor="#0058a9">
                <v:path arrowok="t"/>
              </v:shape>
            </v:group>
            <v:group style="position:absolute;left:5090;top:2133;width:1380;height:2" coordorigin="5090,2133" coordsize="1380,2">
              <v:shape style="position:absolute;left:5090;top:2133;width:1380;height:2" coordorigin="5090,2133" coordsize="1380,0" path="m5090,2133l6469,2133e" filled="false" stroked="true" strokeweight=".5pt" strokecolor="#0058a9">
                <v:path arrowok="t"/>
              </v:shape>
            </v:group>
            <v:group style="position:absolute;left:5090;top:2138;width:2;height:403" coordorigin="5090,2138" coordsize="2,403">
              <v:shape style="position:absolute;left:5090;top:2138;width:2;height:403" coordorigin="5090,2138" coordsize="0,403" path="m5090,2138l5090,2541e" filled="false" stroked="true" strokeweight=".5pt" strokecolor="#0058a9">
                <v:path arrowok="t"/>
              </v:shape>
            </v:group>
            <v:group style="position:absolute;left:6469;top:2133;width:942;height:2" coordorigin="6469,2133" coordsize="942,2">
              <v:shape style="position:absolute;left:6469;top:2133;width:942;height:2" coordorigin="6469,2133" coordsize="942,0" path="m6469,2133l7410,2133e" filled="false" stroked="true" strokeweight=".5pt" strokecolor="#0058a9">
                <v:path arrowok="t"/>
              </v:shape>
            </v:group>
            <v:group style="position:absolute;left:6469;top:2138;width:2;height:403" coordorigin="6469,2138" coordsize="2,403">
              <v:shape style="position:absolute;left:6469;top:2138;width:2;height:403" coordorigin="6469,2138" coordsize="0,403" path="m6469,2138l6469,2541e" filled="false" stroked="true" strokeweight=".5pt" strokecolor="#0058a9">
                <v:path arrowok="t"/>
              </v:shape>
            </v:group>
            <v:group style="position:absolute;left:7410;top:2133;width:862;height:2" coordorigin="7410,2133" coordsize="862,2">
              <v:shape style="position:absolute;left:7410;top:2133;width:862;height:2" coordorigin="7410,2133" coordsize="862,0" path="m7410,2133l8272,2133e" filled="false" stroked="true" strokeweight=".5pt" strokecolor="#0058a9">
                <v:path arrowok="t"/>
              </v:shape>
            </v:group>
            <v:group style="position:absolute;left:7410;top:2138;width:2;height:403" coordorigin="7410,2138" coordsize="2,403">
              <v:shape style="position:absolute;left:7410;top:2138;width:2;height:403" coordorigin="7410,2138" coordsize="0,403" path="m7410,2138l7410,2541e" filled="false" stroked="true" strokeweight=".5pt" strokecolor="#0058a9">
                <v:path arrowok="t"/>
              </v:shape>
            </v:group>
            <v:group style="position:absolute;left:8272;top:2133;width:1092;height:2" coordorigin="8272,2133" coordsize="1092,2">
              <v:shape style="position:absolute;left:8272;top:2133;width:1092;height:2" coordorigin="8272,2133" coordsize="1092,0" path="m8272,2133l9364,2133e" filled="false" stroked="true" strokeweight=".5pt" strokecolor="#0058a9">
                <v:path arrowok="t"/>
              </v:shape>
            </v:group>
            <v:group style="position:absolute;left:8272;top:2138;width:2;height:403" coordorigin="8272,2138" coordsize="2,403">
              <v:shape style="position:absolute;left:8272;top:2138;width:2;height:403" coordorigin="8272,2138" coordsize="0,403" path="m8272,2138l8272,2541e" filled="false" stroked="true" strokeweight=".5pt" strokecolor="#0058a9">
                <v:path arrowok="t"/>
              </v:shape>
            </v:group>
            <v:group style="position:absolute;left:9364;top:2133;width:726;height:2" coordorigin="9364,2133" coordsize="726,2">
              <v:shape style="position:absolute;left:9364;top:2133;width:726;height:2" coordorigin="9364,2133" coordsize="726,0" path="m9364,2133l10089,2133e" filled="false" stroked="true" strokeweight=".5pt" strokecolor="#0058a9">
                <v:path arrowok="t"/>
              </v:shape>
            </v:group>
            <v:group style="position:absolute;left:9364;top:2138;width:2;height:403" coordorigin="9364,2138" coordsize="2,403">
              <v:shape style="position:absolute;left:9364;top:2138;width:2;height:403" coordorigin="9364,2138" coordsize="0,403" path="m9364,2138l9364,2541e" filled="false" stroked="true" strokeweight=".5pt" strokecolor="#0058a9">
                <v:path arrowok="t"/>
              </v:shape>
            </v:group>
            <v:group style="position:absolute;left:10089;top:2133;width:1080;height:2" coordorigin="10089,2133" coordsize="1080,2">
              <v:shape style="position:absolute;left:10089;top:2133;width:1080;height:2" coordorigin="10089,2133" coordsize="1080,0" path="m10089,2133l11169,2133e" filled="false" stroked="true" strokeweight=".5pt" strokecolor="#0058a9">
                <v:path arrowok="t"/>
              </v:shape>
            </v:group>
            <v:group style="position:absolute;left:10089;top:2138;width:2;height:403" coordorigin="10089,2138" coordsize="2,403">
              <v:shape style="position:absolute;left:10089;top:2138;width:2;height:403" coordorigin="10089,2138" coordsize="0,403" path="m10089,2138l10089,2541e" filled="false" stroked="true" strokeweight=".5pt" strokecolor="#0058a9">
                <v:path arrowok="t"/>
              </v:shape>
            </v:group>
            <v:group style="position:absolute;left:11163;top:2138;width:2;height:403" coordorigin="11163,2138" coordsize="2,403">
              <v:shape style="position:absolute;left:11163;top:2138;width:2;height:403" coordorigin="11163,2138" coordsize="0,403" path="m11163,2138l11163,2541e" filled="false" stroked="true" strokeweight=".5pt" strokecolor="#0058a9">
                <v:path arrowok="t"/>
              </v:shape>
            </v:group>
            <v:group style="position:absolute;left:1020;top:2133;width:2089;height:2" coordorigin="1020,2133" coordsize="2089,2">
              <v:shape style="position:absolute;left:1020;top:2133;width:2089;height:2" coordorigin="1020,2133" coordsize="2089,0" path="m1020,2133l3109,2133e" filled="false" stroked="true" strokeweight=".5pt" strokecolor="#0058a9">
                <v:path arrowok="t"/>
              </v:shape>
            </v:group>
            <v:group style="position:absolute;left:1025;top:2138;width:2;height:403" coordorigin="1025,2138" coordsize="2,403">
              <v:shape style="position:absolute;left:1025;top:2138;width:2;height:403" coordorigin="1025,2138" coordsize="0,403" path="m1025,2138l1025,2541e" filled="false" stroked="true" strokeweight=".5pt" strokecolor="#0058a9">
                <v:path arrowok="t"/>
              </v:shape>
            </v:group>
            <v:group style="position:absolute;left:3109;top:2138;width:2;height:403" coordorigin="3109,2138" coordsize="2,403">
              <v:shape style="position:absolute;left:3109;top:2138;width:2;height:403" coordorigin="3109,2138" coordsize="0,403" path="m3109,2138l3109,2541e" filled="false" stroked="true" strokeweight=".5pt" strokecolor="#0058a9">
                <v:path arrowok="t"/>
              </v:shape>
            </v:group>
            <v:group style="position:absolute;left:1020;top:2546;width:2089;height:2" coordorigin="1020,2546" coordsize="2089,2">
              <v:shape style="position:absolute;left:1020;top:2546;width:2089;height:2" coordorigin="1020,2546" coordsize="2089,0" path="m1020,2546l3109,2546e" filled="false" stroked="true" strokeweight=".5pt" strokecolor="#0058a9">
                <v:path arrowok="t"/>
              </v:shape>
            </v:group>
            <v:group style="position:absolute;left:1025;top:2551;width:2;height:265" coordorigin="1025,2551" coordsize="2,265">
              <v:shape style="position:absolute;left:1025;top:2551;width:2;height:265" coordorigin="1025,2551" coordsize="0,265" path="m1025,2551l1025,2816e" filled="false" stroked="true" strokeweight=".5pt" strokecolor="#0058a9">
                <v:path arrowok="t"/>
              </v:shape>
            </v:group>
            <v:group style="position:absolute;left:3109;top:2546;width:8060;height:2" coordorigin="3109,2546" coordsize="8060,2">
              <v:shape style="position:absolute;left:3109;top:2546;width:8060;height:2" coordorigin="3109,2546" coordsize="8060,0" path="m3109,2546l11168,2546e" filled="false" stroked="true" strokeweight=".5pt" strokecolor="#0058a9">
                <v:path arrowok="t"/>
              </v:shape>
            </v:group>
            <v:group style="position:absolute;left:11163;top:2551;width:2;height:265" coordorigin="11163,2551" coordsize="2,265">
              <v:shape style="position:absolute;left:11163;top:2551;width:2;height:265" coordorigin="11163,2551" coordsize="0,265" path="m11163,2551l11163,2816e" filled="false" stroked="true" strokeweight=".5pt" strokecolor="#0058a9">
                <v:path arrowok="t"/>
              </v:shape>
            </v:group>
            <v:group style="position:absolute;left:3114;top:2821;width:1977;height:2" coordorigin="3114,2821" coordsize="1977,2">
              <v:shape style="position:absolute;left:3114;top:2821;width:1977;height:2" coordorigin="3114,2821" coordsize="1977,0" path="m3114,2821l5090,2821e" filled="false" stroked="true" strokeweight=".5pt" strokecolor="#0058a9">
                <v:path arrowok="t"/>
              </v:shape>
            </v:group>
            <v:group style="position:absolute;left:3924;top:2826;width:2;height:331" coordorigin="3924,2826" coordsize="2,331">
              <v:shape style="position:absolute;left:3924;top:2826;width:2;height:331" coordorigin="3924,2826" coordsize="0,331" path="m3924,2826l3924,3156e" filled="false" stroked="true" strokeweight=".5pt" strokecolor="#0058a9">
                <v:path arrowok="t"/>
              </v:shape>
            </v:group>
            <v:group style="position:absolute;left:5090;top:2821;width:1380;height:2" coordorigin="5090,2821" coordsize="1380,2">
              <v:shape style="position:absolute;left:5090;top:2821;width:1380;height:2" coordorigin="5090,2821" coordsize="1380,0" path="m5090,2821l6469,2821e" filled="false" stroked="true" strokeweight=".5pt" strokecolor="#0058a9">
                <v:path arrowok="t"/>
              </v:shape>
            </v:group>
            <v:group style="position:absolute;left:5090;top:2826;width:2;height:331" coordorigin="5090,2826" coordsize="2,331">
              <v:shape style="position:absolute;left:5090;top:2826;width:2;height:331" coordorigin="5090,2826" coordsize="0,331" path="m5090,2826l5090,3156e" filled="false" stroked="true" strokeweight=".5pt" strokecolor="#0058a9">
                <v:path arrowok="t"/>
              </v:shape>
            </v:group>
            <v:group style="position:absolute;left:9364;top:2821;width:1805;height:2" coordorigin="9364,2821" coordsize="1805,2">
              <v:shape style="position:absolute;left:9364;top:2821;width:1805;height:2" coordorigin="9364,2821" coordsize="1805,0" path="m9364,2821l11169,2821e" filled="false" stroked="true" strokeweight=".5pt" strokecolor="#0058a9">
                <v:path arrowok="t"/>
              </v:shape>
            </v:group>
            <v:group style="position:absolute;left:10089;top:2826;width:2;height:331" coordorigin="10089,2826" coordsize="2,331">
              <v:shape style="position:absolute;left:10089;top:2826;width:2;height:331" coordorigin="10089,2826" coordsize="0,331" path="m10089,2826l10089,3156e" filled="false" stroked="true" strokeweight=".5pt" strokecolor="#0058a9">
                <v:path arrowok="t"/>
              </v:shape>
            </v:group>
            <v:group style="position:absolute;left:11163;top:2826;width:2;height:331" coordorigin="11163,2826" coordsize="2,331">
              <v:shape style="position:absolute;left:11163;top:2826;width:2;height:331" coordorigin="11163,2826" coordsize="0,331" path="m11163,2826l11163,3156e" filled="false" stroked="true" strokeweight=".5pt" strokecolor="#0058a9">
                <v:path arrowok="t"/>
              </v:shape>
            </v:group>
            <v:group style="position:absolute;left:3114;top:3161;width:1977;height:2" coordorigin="3114,3161" coordsize="1977,2">
              <v:shape style="position:absolute;left:3114;top:3161;width:1977;height:2" coordorigin="3114,3161" coordsize="1977,0" path="m3114,3161l5090,3161e" filled="false" stroked="true" strokeweight=".5pt" strokecolor="#0058a9">
                <v:path arrowok="t"/>
              </v:shape>
            </v:group>
            <v:group style="position:absolute;left:3924;top:3166;width:2;height:331" coordorigin="3924,3166" coordsize="2,331">
              <v:shape style="position:absolute;left:3924;top:3166;width:2;height:331" coordorigin="3924,3166" coordsize="0,331" path="m3924,3166l3924,3496e" filled="false" stroked="true" strokeweight=".5pt" strokecolor="#0058a9">
                <v:path arrowok="t"/>
              </v:shape>
            </v:group>
            <v:group style="position:absolute;left:5090;top:3161;width:1385;height:2" coordorigin="5090,3161" coordsize="1385,2">
              <v:shape style="position:absolute;left:5090;top:3161;width:1385;height:2" coordorigin="5090,3161" coordsize="1385,0" path="m5090,3161l6474,3161e" filled="false" stroked="true" strokeweight=".5pt" strokecolor="#0058a9">
                <v:path arrowok="t"/>
              </v:shape>
            </v:group>
            <v:group style="position:absolute;left:5090;top:3166;width:2;height:331" coordorigin="5090,3166" coordsize="2,331">
              <v:shape style="position:absolute;left:5090;top:3166;width:2;height:331" coordorigin="5090,3166" coordsize="0,331" path="m5090,3166l5090,3496e" filled="false" stroked="true" strokeweight=".5pt" strokecolor="#0058a9">
                <v:path arrowok="t"/>
              </v:shape>
            </v:group>
            <v:group style="position:absolute;left:9359;top:3161;width:1810;height:2" coordorigin="9359,3161" coordsize="1810,2">
              <v:shape style="position:absolute;left:9359;top:3161;width:1810;height:2" coordorigin="9359,3161" coordsize="1810,0" path="m9359,3161l11169,3161e" filled="false" stroked="true" strokeweight=".5pt" strokecolor="#0058a9">
                <v:path arrowok="t"/>
              </v:shape>
            </v:group>
            <v:group style="position:absolute;left:10089;top:3166;width:2;height:331" coordorigin="10089,3166" coordsize="2,331">
              <v:shape style="position:absolute;left:10089;top:3166;width:2;height:331" coordorigin="10089,3166" coordsize="0,331" path="m10089,3166l10089,3496e" filled="false" stroked="true" strokeweight=".5pt" strokecolor="#0058a9">
                <v:path arrowok="t"/>
              </v:shape>
            </v:group>
            <v:group style="position:absolute;left:11163;top:3166;width:2;height:331" coordorigin="11163,3166" coordsize="2,331">
              <v:shape style="position:absolute;left:11163;top:3166;width:2;height:331" coordorigin="11163,3166" coordsize="0,331" path="m11163,3166l11163,3496e" filled="false" stroked="true" strokeweight=".5pt" strokecolor="#0058a9">
                <v:path arrowok="t"/>
              </v:shape>
            </v:group>
            <v:group style="position:absolute;left:3114;top:3501;width:1977;height:2" coordorigin="3114,3501" coordsize="1977,2">
              <v:shape style="position:absolute;left:3114;top:3501;width:1977;height:2" coordorigin="3114,3501" coordsize="1977,0" path="m3114,3501l5090,3501e" filled="false" stroked="true" strokeweight=".5pt" strokecolor="#0058a9">
                <v:path arrowok="t"/>
              </v:shape>
            </v:group>
            <v:group style="position:absolute;left:3924;top:3506;width:2;height:331" coordorigin="3924,3506" coordsize="2,331">
              <v:shape style="position:absolute;left:3924;top:3506;width:2;height:331" coordorigin="3924,3506" coordsize="0,331" path="m3924,3506l3924,3836e" filled="false" stroked="true" strokeweight=".5pt" strokecolor="#0058a9">
                <v:path arrowok="t"/>
              </v:shape>
            </v:group>
            <v:group style="position:absolute;left:5090;top:3501;width:1385;height:2" coordorigin="5090,3501" coordsize="1385,2">
              <v:shape style="position:absolute;left:5090;top:3501;width:1385;height:2" coordorigin="5090,3501" coordsize="1385,0" path="m5090,3501l6474,3501e" filled="false" stroked="true" strokeweight=".5pt" strokecolor="#0058a9">
                <v:path arrowok="t"/>
              </v:shape>
            </v:group>
            <v:group style="position:absolute;left:5090;top:3506;width:2;height:331" coordorigin="5090,3506" coordsize="2,331">
              <v:shape style="position:absolute;left:5090;top:3506;width:2;height:331" coordorigin="5090,3506" coordsize="0,331" path="m5090,3506l5090,3836e" filled="false" stroked="true" strokeweight=".5pt" strokecolor="#0058a9">
                <v:path arrowok="t"/>
              </v:shape>
            </v:group>
            <v:group style="position:absolute;left:9359;top:3501;width:1810;height:2" coordorigin="9359,3501" coordsize="1810,2">
              <v:shape style="position:absolute;left:9359;top:3501;width:1810;height:2" coordorigin="9359,3501" coordsize="1810,0" path="m9359,3501l11169,3501e" filled="false" stroked="true" strokeweight=".5pt" strokecolor="#0058a9">
                <v:path arrowok="t"/>
              </v:shape>
            </v:group>
            <v:group style="position:absolute;left:10089;top:3506;width:2;height:331" coordorigin="10089,3506" coordsize="2,331">
              <v:shape style="position:absolute;left:10089;top:3506;width:2;height:331" coordorigin="10089,3506" coordsize="0,331" path="m10089,3506l10089,3836e" filled="false" stroked="true" strokeweight=".5pt" strokecolor="#0058a9">
                <v:path arrowok="t"/>
              </v:shape>
            </v:group>
            <v:group style="position:absolute;left:11163;top:3506;width:2;height:331" coordorigin="11163,3506" coordsize="2,331">
              <v:shape style="position:absolute;left:11163;top:3506;width:2;height:331" coordorigin="11163,3506" coordsize="0,331" path="m11163,3506l11163,3836e" filled="false" stroked="true" strokeweight=".5pt" strokecolor="#0058a9">
                <v:path arrowok="t"/>
              </v:shape>
            </v:group>
            <v:group style="position:absolute;left:3114;top:3841;width:1977;height:2" coordorigin="3114,3841" coordsize="1977,2">
              <v:shape style="position:absolute;left:3114;top:3841;width:1977;height:2" coordorigin="3114,3841" coordsize="1977,0" path="m3114,3841l5090,3841e" filled="false" stroked="true" strokeweight=".5pt" strokecolor="#0058a9">
                <v:path arrowok="t"/>
              </v:shape>
            </v:group>
            <v:group style="position:absolute;left:3924;top:3846;width:2;height:331" coordorigin="3924,3846" coordsize="2,331">
              <v:shape style="position:absolute;left:3924;top:3846;width:2;height:331" coordorigin="3924,3846" coordsize="0,331" path="m3924,3846l3924,4176e" filled="false" stroked="true" strokeweight=".5pt" strokecolor="#0058a9">
                <v:path arrowok="t"/>
              </v:shape>
            </v:group>
            <v:group style="position:absolute;left:5090;top:3841;width:1385;height:2" coordorigin="5090,3841" coordsize="1385,2">
              <v:shape style="position:absolute;left:5090;top:3841;width:1385;height:2" coordorigin="5090,3841" coordsize="1385,0" path="m5090,3841l6474,3841e" filled="false" stroked="true" strokeweight=".5pt" strokecolor="#0058a9">
                <v:path arrowok="t"/>
              </v:shape>
            </v:group>
            <v:group style="position:absolute;left:5090;top:3846;width:2;height:331" coordorigin="5090,3846" coordsize="2,331">
              <v:shape style="position:absolute;left:5090;top:3846;width:2;height:331" coordorigin="5090,3846" coordsize="0,331" path="m5090,3846l5090,4176e" filled="false" stroked="true" strokeweight=".5pt" strokecolor="#0058a9">
                <v:path arrowok="t"/>
              </v:shape>
            </v:group>
            <v:group style="position:absolute;left:9359;top:3841;width:1810;height:2" coordorigin="9359,3841" coordsize="1810,2">
              <v:shape style="position:absolute;left:9359;top:3841;width:1810;height:2" coordorigin="9359,3841" coordsize="1810,0" path="m9359,3841l11169,3841e" filled="false" stroked="true" strokeweight=".5pt" strokecolor="#0058a9">
                <v:path arrowok="t"/>
              </v:shape>
            </v:group>
            <v:group style="position:absolute;left:10089;top:3846;width:2;height:331" coordorigin="10089,3846" coordsize="2,331">
              <v:shape style="position:absolute;left:10089;top:3846;width:2;height:331" coordorigin="10089,3846" coordsize="0,331" path="m10089,3846l10089,4176e" filled="false" stroked="true" strokeweight=".5pt" strokecolor="#0058a9">
                <v:path arrowok="t"/>
              </v:shape>
            </v:group>
            <v:group style="position:absolute;left:11163;top:3846;width:2;height:331" coordorigin="11163,3846" coordsize="2,331">
              <v:shape style="position:absolute;left:11163;top:3846;width:2;height:331" coordorigin="11163,3846" coordsize="0,331" path="m11163,3846l11163,4176e" filled="false" stroked="true" strokeweight=".5pt" strokecolor="#0058a9">
                <v:path arrowok="t"/>
              </v:shape>
            </v:group>
            <v:group style="position:absolute;left:3114;top:4181;width:1977;height:2" coordorigin="3114,4181" coordsize="1977,2">
              <v:shape style="position:absolute;left:3114;top:4181;width:1977;height:2" coordorigin="3114,4181" coordsize="1977,0" path="m3114,4181l5090,4181e" filled="false" stroked="true" strokeweight=".5pt" strokecolor="#0058a9">
                <v:path arrowok="t"/>
              </v:shape>
            </v:group>
            <v:group style="position:absolute;left:3924;top:4186;width:2;height:331" coordorigin="3924,4186" coordsize="2,331">
              <v:shape style="position:absolute;left:3924;top:4186;width:2;height:331" coordorigin="3924,4186" coordsize="0,331" path="m3924,4186l3924,4517e" filled="false" stroked="true" strokeweight=".5pt" strokecolor="#0058a9">
                <v:path arrowok="t"/>
              </v:shape>
            </v:group>
            <v:group style="position:absolute;left:5090;top:4181;width:1385;height:2" coordorigin="5090,4181" coordsize="1385,2">
              <v:shape style="position:absolute;left:5090;top:4181;width:1385;height:2" coordorigin="5090,4181" coordsize="1385,0" path="m5090,4181l6474,4181e" filled="false" stroked="true" strokeweight=".5pt" strokecolor="#0058a9">
                <v:path arrowok="t"/>
              </v:shape>
            </v:group>
            <v:group style="position:absolute;left:5090;top:4186;width:2;height:331" coordorigin="5090,4186" coordsize="2,331">
              <v:shape style="position:absolute;left:5090;top:4186;width:2;height:331" coordorigin="5090,4186" coordsize="0,331" path="m5090,4186l5090,4517e" filled="false" stroked="true" strokeweight=".5pt" strokecolor="#0058a9">
                <v:path arrowok="t"/>
              </v:shape>
            </v:group>
            <v:group style="position:absolute;left:9359;top:4181;width:1810;height:2" coordorigin="9359,4181" coordsize="1810,2">
              <v:shape style="position:absolute;left:9359;top:4181;width:1810;height:2" coordorigin="9359,4181" coordsize="1810,0" path="m9359,4181l11169,4181e" filled="false" stroked="true" strokeweight=".5pt" strokecolor="#0058a9">
                <v:path arrowok="t"/>
              </v:shape>
            </v:group>
            <v:group style="position:absolute;left:10089;top:4186;width:2;height:331" coordorigin="10089,4186" coordsize="2,331">
              <v:shape style="position:absolute;left:10089;top:4186;width:2;height:331" coordorigin="10089,4186" coordsize="0,331" path="m10089,4186l10089,4517e" filled="false" stroked="true" strokeweight=".5pt" strokecolor="#0058a9">
                <v:path arrowok="t"/>
              </v:shape>
            </v:group>
            <v:group style="position:absolute;left:11163;top:4186;width:2;height:331" coordorigin="11163,4186" coordsize="2,331">
              <v:shape style="position:absolute;left:11163;top:4186;width:2;height:331" coordorigin="11163,4186" coordsize="0,331" path="m11163,4186l11163,4517e" filled="false" stroked="true" strokeweight=".5pt" strokecolor="#0058a9">
                <v:path arrowok="t"/>
              </v:shape>
            </v:group>
            <v:group style="position:absolute;left:3114;top:4522;width:1977;height:2" coordorigin="3114,4522" coordsize="1977,2">
              <v:shape style="position:absolute;left:3114;top:4522;width:1977;height:2" coordorigin="3114,4522" coordsize="1977,0" path="m3114,4522l5090,4522e" filled="false" stroked="true" strokeweight=".5pt" strokecolor="#0058a9">
                <v:path arrowok="t"/>
              </v:shape>
            </v:group>
            <v:group style="position:absolute;left:3924;top:4527;width:2;height:331" coordorigin="3924,4527" coordsize="2,331">
              <v:shape style="position:absolute;left:3924;top:4527;width:2;height:331" coordorigin="3924,4527" coordsize="0,331" path="m3924,4527l3924,4857e" filled="false" stroked="true" strokeweight=".5pt" strokecolor="#0058a9">
                <v:path arrowok="t"/>
              </v:shape>
            </v:group>
            <v:group style="position:absolute;left:5090;top:4522;width:1385;height:2" coordorigin="5090,4522" coordsize="1385,2">
              <v:shape style="position:absolute;left:5090;top:4522;width:1385;height:2" coordorigin="5090,4522" coordsize="1385,0" path="m5090,4522l6474,4522e" filled="false" stroked="true" strokeweight=".5pt" strokecolor="#0058a9">
                <v:path arrowok="t"/>
              </v:shape>
            </v:group>
            <v:group style="position:absolute;left:5090;top:4527;width:2;height:331" coordorigin="5090,4527" coordsize="2,331">
              <v:shape style="position:absolute;left:5090;top:4527;width:2;height:331" coordorigin="5090,4527" coordsize="0,331" path="m5090,4527l5090,4857e" filled="false" stroked="true" strokeweight=".5pt" strokecolor="#0058a9">
                <v:path arrowok="t"/>
              </v:shape>
            </v:group>
            <v:group style="position:absolute;left:9359;top:4522;width:1810;height:2" coordorigin="9359,4522" coordsize="1810,2">
              <v:shape style="position:absolute;left:9359;top:4522;width:1810;height:2" coordorigin="9359,4522" coordsize="1810,0" path="m9359,4522l11169,4522e" filled="false" stroked="true" strokeweight=".5pt" strokecolor="#0058a9">
                <v:path arrowok="t"/>
              </v:shape>
            </v:group>
            <v:group style="position:absolute;left:10089;top:4527;width:2;height:331" coordorigin="10089,4527" coordsize="2,331">
              <v:shape style="position:absolute;left:10089;top:4527;width:2;height:331" coordorigin="10089,4527" coordsize="0,331" path="m10089,4527l10089,4857e" filled="false" stroked="true" strokeweight=".5pt" strokecolor="#0058a9">
                <v:path arrowok="t"/>
              </v:shape>
            </v:group>
            <v:group style="position:absolute;left:11163;top:4527;width:2;height:331" coordorigin="11163,4527" coordsize="2,331">
              <v:shape style="position:absolute;left:11163;top:4527;width:2;height:331" coordorigin="11163,4527" coordsize="0,331" path="m11163,4527l11163,4857e" filled="false" stroked="true" strokeweight=".5pt" strokecolor="#0058a9">
                <v:path arrowok="t"/>
              </v:shape>
            </v:group>
            <v:group style="position:absolute;left:3114;top:4862;width:1977;height:2" coordorigin="3114,4862" coordsize="1977,2">
              <v:shape style="position:absolute;left:3114;top:4862;width:1977;height:2" coordorigin="3114,4862" coordsize="1977,0" path="m3114,4862l5090,4862e" filled="false" stroked="true" strokeweight=".5pt" strokecolor="#0058a9">
                <v:path arrowok="t"/>
              </v:shape>
            </v:group>
            <v:group style="position:absolute;left:3924;top:4867;width:2;height:331" coordorigin="3924,4867" coordsize="2,331">
              <v:shape style="position:absolute;left:3924;top:4867;width:2;height:331" coordorigin="3924,4867" coordsize="0,331" path="m3924,4867l3924,5197e" filled="false" stroked="true" strokeweight=".5pt" strokecolor="#0058a9">
                <v:path arrowok="t"/>
              </v:shape>
            </v:group>
            <v:group style="position:absolute;left:5090;top:4862;width:1385;height:2" coordorigin="5090,4862" coordsize="1385,2">
              <v:shape style="position:absolute;left:5090;top:4862;width:1385;height:2" coordorigin="5090,4862" coordsize="1385,0" path="m5090,4862l6474,4862e" filled="false" stroked="true" strokeweight=".5pt" strokecolor="#0058a9">
                <v:path arrowok="t"/>
              </v:shape>
            </v:group>
            <v:group style="position:absolute;left:5090;top:4867;width:2;height:331" coordorigin="5090,4867" coordsize="2,331">
              <v:shape style="position:absolute;left:5090;top:4867;width:2;height:331" coordorigin="5090,4867" coordsize="0,331" path="m5090,4867l5090,5197e" filled="false" stroked="true" strokeweight=".5pt" strokecolor="#0058a9">
                <v:path arrowok="t"/>
              </v:shape>
            </v:group>
            <v:group style="position:absolute;left:9359;top:4862;width:1810;height:2" coordorigin="9359,4862" coordsize="1810,2">
              <v:shape style="position:absolute;left:9359;top:4862;width:1810;height:2" coordorigin="9359,4862" coordsize="1810,0" path="m9359,4862l11169,4862e" filled="false" stroked="true" strokeweight=".5pt" strokecolor="#0058a9">
                <v:path arrowok="t"/>
              </v:shape>
            </v:group>
            <v:group style="position:absolute;left:10089;top:4867;width:2;height:331" coordorigin="10089,4867" coordsize="2,331">
              <v:shape style="position:absolute;left:10089;top:4867;width:2;height:331" coordorigin="10089,4867" coordsize="0,331" path="m10089,4867l10089,5197e" filled="false" stroked="true" strokeweight=".5pt" strokecolor="#0058a9">
                <v:path arrowok="t"/>
              </v:shape>
            </v:group>
            <v:group style="position:absolute;left:11163;top:4867;width:2;height:331" coordorigin="11163,4867" coordsize="2,331">
              <v:shape style="position:absolute;left:11163;top:4867;width:2;height:331" coordorigin="11163,4867" coordsize="0,331" path="m11163,4867l11163,5197e" filled="false" stroked="true" strokeweight=".5pt" strokecolor="#0058a9">
                <v:path arrowok="t"/>
              </v:shape>
            </v:group>
            <v:group style="position:absolute;left:1020;top:2821;width:2094;height:2" coordorigin="1020,2821" coordsize="2094,2">
              <v:shape style="position:absolute;left:1020;top:2821;width:2094;height:2" coordorigin="1020,2821" coordsize="2094,0" path="m1020,2821l3114,2821e" filled="false" stroked="true" strokeweight=".5pt" strokecolor="#005aaa">
                <v:path arrowok="t"/>
              </v:shape>
            </v:group>
            <v:group style="position:absolute;left:1025;top:2826;width:2;height:336" coordorigin="1025,2826" coordsize="2,336">
              <v:shape style="position:absolute;left:1025;top:2826;width:2;height:336" coordorigin="1025,2826" coordsize="0,336" path="m1025,2826l1025,3161e" filled="false" stroked="true" strokeweight=".5pt" strokecolor="#005aaa">
                <v:path arrowok="t"/>
              </v:shape>
            </v:group>
            <v:group style="position:absolute;left:3109;top:2826;width:2;height:336" coordorigin="3109,2826" coordsize="2,336">
              <v:shape style="position:absolute;left:3109;top:2826;width:2;height:336" coordorigin="3109,2826" coordsize="0,336" path="m3109,2826l3109,3161e" filled="false" stroked="true" strokeweight=".5pt" strokecolor="#005aaa">
                <v:path arrowok="t"/>
              </v:shape>
            </v:group>
            <v:group style="position:absolute;left:1025;top:3161;width:2;height:341" coordorigin="1025,3161" coordsize="2,341">
              <v:shape style="position:absolute;left:1025;top:3161;width:2;height:341" coordorigin="1025,3161" coordsize="0,341" path="m1025,3161l1025,3501e" filled="false" stroked="true" strokeweight=".5pt" strokecolor="#005aaa">
                <v:path arrowok="t"/>
              </v:shape>
            </v:group>
            <v:group style="position:absolute;left:3109;top:3161;width:2;height:341" coordorigin="3109,3161" coordsize="2,341">
              <v:shape style="position:absolute;left:3109;top:3161;width:2;height:341" coordorigin="3109,3161" coordsize="0,341" path="m3109,3161l3109,3501e" filled="false" stroked="true" strokeweight=".5pt" strokecolor="#005aaa">
                <v:path arrowok="t"/>
              </v:shape>
            </v:group>
            <v:group style="position:absolute;left:1025;top:3501;width:2;height:341" coordorigin="1025,3501" coordsize="2,341">
              <v:shape style="position:absolute;left:1025;top:3501;width:2;height:341" coordorigin="1025,3501" coordsize="0,341" path="m1025,3501l1025,3841e" filled="false" stroked="true" strokeweight=".5pt" strokecolor="#005aaa">
                <v:path arrowok="t"/>
              </v:shape>
            </v:group>
            <v:group style="position:absolute;left:3109;top:3501;width:2;height:341" coordorigin="3109,3501" coordsize="2,341">
              <v:shape style="position:absolute;left:3109;top:3501;width:2;height:341" coordorigin="3109,3501" coordsize="0,341" path="m3109,3501l3109,3841e" filled="false" stroked="true" strokeweight=".5pt" strokecolor="#005aaa">
                <v:path arrowok="t"/>
              </v:shape>
            </v:group>
            <v:group style="position:absolute;left:1025;top:3841;width:2;height:341" coordorigin="1025,3841" coordsize="2,341">
              <v:shape style="position:absolute;left:1025;top:3841;width:2;height:341" coordorigin="1025,3841" coordsize="0,341" path="m1025,3841l1025,4181e" filled="false" stroked="true" strokeweight=".5pt" strokecolor="#005aaa">
                <v:path arrowok="t"/>
              </v:shape>
            </v:group>
            <v:group style="position:absolute;left:3109;top:3841;width:2;height:341" coordorigin="3109,3841" coordsize="2,341">
              <v:shape style="position:absolute;left:3109;top:3841;width:2;height:341" coordorigin="3109,3841" coordsize="0,341" path="m3109,3841l3109,4181e" filled="false" stroked="true" strokeweight=".5pt" strokecolor="#005aaa">
                <v:path arrowok="t"/>
              </v:shape>
            </v:group>
            <v:group style="position:absolute;left:1025;top:4181;width:2;height:341" coordorigin="1025,4181" coordsize="2,341">
              <v:shape style="position:absolute;left:1025;top:4181;width:2;height:341" coordorigin="1025,4181" coordsize="0,341" path="m1025,4181l1025,4522e" filled="false" stroked="true" strokeweight=".5pt" strokecolor="#005aaa">
                <v:path arrowok="t"/>
              </v:shape>
            </v:group>
            <v:group style="position:absolute;left:3109;top:4181;width:2;height:341" coordorigin="3109,4181" coordsize="2,341">
              <v:shape style="position:absolute;left:3109;top:4181;width:2;height:341" coordorigin="3109,4181" coordsize="0,341" path="m3109,4181l3109,4522e" filled="false" stroked="true" strokeweight=".5pt" strokecolor="#005aaa">
                <v:path arrowok="t"/>
              </v:shape>
            </v:group>
            <v:group style="position:absolute;left:1025;top:4522;width:2;height:341" coordorigin="1025,4522" coordsize="2,341">
              <v:shape style="position:absolute;left:1025;top:4522;width:2;height:341" coordorigin="1025,4522" coordsize="0,341" path="m1025,4522l1025,4862e" filled="false" stroked="true" strokeweight=".5pt" strokecolor="#005aaa">
                <v:path arrowok="t"/>
              </v:shape>
            </v:group>
            <v:group style="position:absolute;left:3109;top:4522;width:2;height:341" coordorigin="3109,4522" coordsize="2,341">
              <v:shape style="position:absolute;left:3109;top:4522;width:2;height:341" coordorigin="3109,4522" coordsize="0,341" path="m3109,4522l3109,4862e" filled="false" stroked="true" strokeweight=".5pt" strokecolor="#005aaa">
                <v:path arrowok="t"/>
              </v:shape>
            </v:group>
            <v:group style="position:absolute;left:1025;top:4862;width:2;height:336" coordorigin="1025,4862" coordsize="2,336">
              <v:shape style="position:absolute;left:1025;top:4862;width:2;height:336" coordorigin="1025,4862" coordsize="0,336" path="m1025,4862l1025,5197e" filled="false" stroked="true" strokeweight=".5pt" strokecolor="#005aaa">
                <v:path arrowok="t"/>
              </v:shape>
            </v:group>
            <v:group style="position:absolute;left:3109;top:4862;width:2;height:336" coordorigin="3109,4862" coordsize="2,336">
              <v:shape style="position:absolute;left:3109;top:4862;width:2;height:336" coordorigin="3109,4862" coordsize="0,336" path="m3109,4862l3109,5197e" filled="false" stroked="true" strokeweight=".5pt" strokecolor="#005aaa">
                <v:path arrowok="t"/>
              </v:shape>
            </v:group>
            <v:group style="position:absolute;left:1020;top:5202;width:2094;height:2" coordorigin="1020,5202" coordsize="2094,2">
              <v:shape style="position:absolute;left:1020;top:5202;width:2094;height:2" coordorigin="1020,5202" coordsize="2094,0" path="m1020,5202l3114,5202e" filled="false" stroked="true" strokeweight=".5pt" strokecolor="#005aaa">
                <v:path arrowok="t"/>
              </v:shape>
            </v:group>
            <v:group style="position:absolute;left:1025;top:5207;width:2;height:265" coordorigin="1025,5207" coordsize="2,265">
              <v:shape style="position:absolute;left:1025;top:5207;width:2;height:265" coordorigin="1025,5207" coordsize="0,265" path="m1025,5207l1025,5471e" filled="false" stroked="true" strokeweight=".5pt" strokecolor="#0058a9">
                <v:path arrowok="t"/>
              </v:shape>
            </v:group>
            <v:group style="position:absolute;left:3114;top:5202;width:3356;height:2" coordorigin="3114,5202" coordsize="3356,2">
              <v:shape style="position:absolute;left:3114;top:5202;width:3356;height:2" coordorigin="3114,5202" coordsize="3356,0" path="m3114,5202l6469,5202e" filled="false" stroked="true" strokeweight=".5pt" strokecolor="#0058a9">
                <v:path arrowok="t"/>
              </v:shape>
            </v:group>
            <v:group style="position:absolute;left:9364;top:5202;width:1805;height:2" coordorigin="9364,5202" coordsize="1805,2">
              <v:shape style="position:absolute;left:9364;top:5202;width:1805;height:2" coordorigin="9364,5202" coordsize="1805,0" path="m9364,5202l11169,5202e" filled="false" stroked="true" strokeweight=".5pt" strokecolor="#0058a9">
                <v:path arrowok="t"/>
              </v:shape>
            </v:group>
            <v:group style="position:absolute;left:11163;top:5207;width:2;height:265" coordorigin="11163,5207" coordsize="2,265">
              <v:shape style="position:absolute;left:11163;top:5207;width:2;height:265" coordorigin="11163,5207" coordsize="0,265" path="m11163,5207l11163,5471e" filled="false" stroked="true" strokeweight=".5pt" strokecolor="#0058a9">
                <v:path arrowok="t"/>
              </v:shape>
            </v:group>
            <v:group style="position:absolute;left:3114;top:5476;width:1977;height:2" coordorigin="3114,5476" coordsize="1977,2">
              <v:shape style="position:absolute;left:3114;top:5476;width:1977;height:2" coordorigin="3114,5476" coordsize="1977,0" path="m3114,5476l5090,5476e" filled="false" stroked="true" strokeweight=".5pt" strokecolor="#0058a9">
                <v:path arrowok="t"/>
              </v:shape>
            </v:group>
            <v:group style="position:absolute;left:3924;top:5481;width:2;height:501" coordorigin="3924,5481" coordsize="2,501">
              <v:shape style="position:absolute;left:3924;top:5481;width:2;height:501" coordorigin="3924,5481" coordsize="0,501" path="m3924,5481l3924,5982e" filled="false" stroked="true" strokeweight=".5pt" strokecolor="#0058a9">
                <v:path arrowok="t"/>
              </v:shape>
            </v:group>
            <v:group style="position:absolute;left:5090;top:5476;width:1380;height:2" coordorigin="5090,5476" coordsize="1380,2">
              <v:shape style="position:absolute;left:5090;top:5476;width:1380;height:2" coordorigin="5090,5476" coordsize="1380,0" path="m5090,5476l6469,5476e" filled="false" stroked="true" strokeweight=".5pt" strokecolor="#0058a9">
                <v:path arrowok="t"/>
              </v:shape>
            </v:group>
            <v:group style="position:absolute;left:5090;top:5481;width:2;height:501" coordorigin="5090,5481" coordsize="2,501">
              <v:shape style="position:absolute;left:5090;top:5481;width:2;height:501" coordorigin="5090,5481" coordsize="0,501" path="m5090,5481l5090,5982e" filled="false" stroked="true" strokeweight=".5pt" strokecolor="#0058a9">
                <v:path arrowok="t"/>
              </v:shape>
            </v:group>
            <v:group style="position:absolute;left:9364;top:5476;width:1805;height:2" coordorigin="9364,5476" coordsize="1805,2">
              <v:shape style="position:absolute;left:9364;top:5476;width:1805;height:2" coordorigin="9364,5476" coordsize="1805,0" path="m9364,5476l11169,5476e" filled="false" stroked="true" strokeweight=".5pt" strokecolor="#0058a9">
                <v:path arrowok="t"/>
              </v:shape>
            </v:group>
            <v:group style="position:absolute;left:10089;top:5481;width:2;height:501" coordorigin="10089,5481" coordsize="2,501">
              <v:shape style="position:absolute;left:10089;top:5481;width:2;height:501" coordorigin="10089,5481" coordsize="0,501" path="m10089,5481l10089,5982e" filled="false" stroked="true" strokeweight=".5pt" strokecolor="#0058a9">
                <v:path arrowok="t"/>
              </v:shape>
            </v:group>
            <v:group style="position:absolute;left:11163;top:5481;width:2;height:501" coordorigin="11163,5481" coordsize="2,501">
              <v:shape style="position:absolute;left:11163;top:5481;width:2;height:501" coordorigin="11163,5481" coordsize="0,501" path="m11163,5481l11163,5982e" filled="false" stroked="true" strokeweight=".5pt" strokecolor="#0058a9">
                <v:path arrowok="t"/>
              </v:shape>
            </v:group>
            <v:group style="position:absolute;left:3114;top:5987;width:1977;height:2" coordorigin="3114,5987" coordsize="1977,2">
              <v:shape style="position:absolute;left:3114;top:5987;width:1977;height:2" coordorigin="3114,5987" coordsize="1977,0" path="m3114,5987l5090,5987e" filled="false" stroked="true" strokeweight=".5pt" strokecolor="#0058a9">
                <v:path arrowok="t"/>
              </v:shape>
            </v:group>
            <v:group style="position:absolute;left:3924;top:5992;width:2;height:501" coordorigin="3924,5992" coordsize="2,501">
              <v:shape style="position:absolute;left:3924;top:5992;width:2;height:501" coordorigin="3924,5992" coordsize="0,501" path="m3924,5992l3924,6492e" filled="false" stroked="true" strokeweight=".5pt" strokecolor="#0058a9">
                <v:path arrowok="t"/>
              </v:shape>
            </v:group>
            <v:group style="position:absolute;left:5090;top:5987;width:1385;height:2" coordorigin="5090,5987" coordsize="1385,2">
              <v:shape style="position:absolute;left:5090;top:5987;width:1385;height:2" coordorigin="5090,5987" coordsize="1385,0" path="m5090,5987l6474,5987e" filled="false" stroked="true" strokeweight=".5pt" strokecolor="#0058a9">
                <v:path arrowok="t"/>
              </v:shape>
            </v:group>
            <v:group style="position:absolute;left:5090;top:5992;width:2;height:501" coordorigin="5090,5992" coordsize="2,501">
              <v:shape style="position:absolute;left:5090;top:5992;width:2;height:501" coordorigin="5090,5992" coordsize="0,501" path="m5090,5992l5090,6492e" filled="false" stroked="true" strokeweight=".5pt" strokecolor="#0058a9">
                <v:path arrowok="t"/>
              </v:shape>
            </v:group>
            <v:group style="position:absolute;left:9359;top:5987;width:1810;height:2" coordorigin="9359,5987" coordsize="1810,2">
              <v:shape style="position:absolute;left:9359;top:5987;width:1810;height:2" coordorigin="9359,5987" coordsize="1810,0" path="m9359,5987l11169,5987e" filled="false" stroked="true" strokeweight=".5pt" strokecolor="#0058a9">
                <v:path arrowok="t"/>
              </v:shape>
            </v:group>
            <v:group style="position:absolute;left:10089;top:5992;width:2;height:501" coordorigin="10089,5992" coordsize="2,501">
              <v:shape style="position:absolute;left:10089;top:5992;width:2;height:501" coordorigin="10089,5992" coordsize="0,501" path="m10089,5992l10089,6492e" filled="false" stroked="true" strokeweight=".5pt" strokecolor="#0058a9">
                <v:path arrowok="t"/>
              </v:shape>
            </v:group>
            <v:group style="position:absolute;left:11163;top:5992;width:2;height:501" coordorigin="11163,5992" coordsize="2,501">
              <v:shape style="position:absolute;left:11163;top:5992;width:2;height:501" coordorigin="11163,5992" coordsize="0,501" path="m11163,5992l11163,6492e" filled="false" stroked="true" strokeweight=".5pt" strokecolor="#0058a9">
                <v:path arrowok="t"/>
              </v:shape>
            </v:group>
            <v:group style="position:absolute;left:3114;top:6497;width:1977;height:2" coordorigin="3114,6497" coordsize="1977,2">
              <v:shape style="position:absolute;left:3114;top:6497;width:1977;height:2" coordorigin="3114,6497" coordsize="1977,0" path="m3114,6497l5090,6497e" filled="false" stroked="true" strokeweight=".5pt" strokecolor="#0058a9">
                <v:path arrowok="t"/>
              </v:shape>
            </v:group>
            <v:group style="position:absolute;left:3924;top:6502;width:2;height:501" coordorigin="3924,6502" coordsize="2,501">
              <v:shape style="position:absolute;left:3924;top:6502;width:2;height:501" coordorigin="3924,6502" coordsize="0,501" path="m3924,6502l3924,7002e" filled="false" stroked="true" strokeweight=".5pt" strokecolor="#0058a9">
                <v:path arrowok="t"/>
              </v:shape>
            </v:group>
            <v:group style="position:absolute;left:5090;top:6497;width:1385;height:2" coordorigin="5090,6497" coordsize="1385,2">
              <v:shape style="position:absolute;left:5090;top:6497;width:1385;height:2" coordorigin="5090,6497" coordsize="1385,0" path="m5090,6497l6474,6497e" filled="false" stroked="true" strokeweight=".5pt" strokecolor="#0058a9">
                <v:path arrowok="t"/>
              </v:shape>
            </v:group>
            <v:group style="position:absolute;left:5090;top:6502;width:2;height:501" coordorigin="5090,6502" coordsize="2,501">
              <v:shape style="position:absolute;left:5090;top:6502;width:2;height:501" coordorigin="5090,6502" coordsize="0,501" path="m5090,6502l5090,7002e" filled="false" stroked="true" strokeweight=".5pt" strokecolor="#0058a9">
                <v:path arrowok="t"/>
              </v:shape>
            </v:group>
            <v:group style="position:absolute;left:9359;top:6497;width:1810;height:2" coordorigin="9359,6497" coordsize="1810,2">
              <v:shape style="position:absolute;left:9359;top:6497;width:1810;height:2" coordorigin="9359,6497" coordsize="1810,0" path="m9359,6497l11169,6497e" filled="false" stroked="true" strokeweight=".5pt" strokecolor="#0058a9">
                <v:path arrowok="t"/>
              </v:shape>
            </v:group>
            <v:group style="position:absolute;left:10089;top:6502;width:2;height:501" coordorigin="10089,6502" coordsize="2,501">
              <v:shape style="position:absolute;left:10089;top:6502;width:2;height:501" coordorigin="10089,6502" coordsize="0,501" path="m10089,6502l10089,7002e" filled="false" stroked="true" strokeweight=".5pt" strokecolor="#0058a9">
                <v:path arrowok="t"/>
              </v:shape>
            </v:group>
            <v:group style="position:absolute;left:11163;top:6502;width:2;height:501" coordorigin="11163,6502" coordsize="2,501">
              <v:shape style="position:absolute;left:11163;top:6502;width:2;height:501" coordorigin="11163,6502" coordsize="0,501" path="m11163,6502l11163,7002e" filled="false" stroked="true" strokeweight=".5pt" strokecolor="#0058a9">
                <v:path arrowok="t"/>
              </v:shape>
            </v:group>
            <v:group style="position:absolute;left:3114;top:7007;width:1977;height:2" coordorigin="3114,7007" coordsize="1977,2">
              <v:shape style="position:absolute;left:3114;top:7007;width:1977;height:2" coordorigin="3114,7007" coordsize="1977,0" path="m3114,7007l5090,7007e" filled="false" stroked="true" strokeweight=".5pt" strokecolor="#0058a9">
                <v:path arrowok="t"/>
              </v:shape>
            </v:group>
            <v:group style="position:absolute;left:3924;top:7012;width:2;height:501" coordorigin="3924,7012" coordsize="2,501">
              <v:shape style="position:absolute;left:3924;top:7012;width:2;height:501" coordorigin="3924,7012" coordsize="0,501" path="m3924,7012l3924,7512e" filled="false" stroked="true" strokeweight=".5pt" strokecolor="#0058a9">
                <v:path arrowok="t"/>
              </v:shape>
            </v:group>
            <v:group style="position:absolute;left:5090;top:7007;width:1385;height:2" coordorigin="5090,7007" coordsize="1385,2">
              <v:shape style="position:absolute;left:5090;top:7007;width:1385;height:2" coordorigin="5090,7007" coordsize="1385,0" path="m5090,7007l6474,7007e" filled="false" stroked="true" strokeweight=".5pt" strokecolor="#0058a9">
                <v:path arrowok="t"/>
              </v:shape>
            </v:group>
            <v:group style="position:absolute;left:5090;top:7012;width:2;height:501" coordorigin="5090,7012" coordsize="2,501">
              <v:shape style="position:absolute;left:5090;top:7012;width:2;height:501" coordorigin="5090,7012" coordsize="0,501" path="m5090,7012l5090,7512e" filled="false" stroked="true" strokeweight=".5pt" strokecolor="#0058a9">
                <v:path arrowok="t"/>
              </v:shape>
            </v:group>
            <v:group style="position:absolute;left:9359;top:7007;width:1810;height:2" coordorigin="9359,7007" coordsize="1810,2">
              <v:shape style="position:absolute;left:9359;top:7007;width:1810;height:2" coordorigin="9359,7007" coordsize="1810,0" path="m9359,7007l11169,7007e" filled="false" stroked="true" strokeweight=".5pt" strokecolor="#0058a9">
                <v:path arrowok="t"/>
              </v:shape>
            </v:group>
            <v:group style="position:absolute;left:10089;top:7012;width:2;height:501" coordorigin="10089,7012" coordsize="2,501">
              <v:shape style="position:absolute;left:10089;top:7012;width:2;height:501" coordorigin="10089,7012" coordsize="0,501" path="m10089,7012l10089,7512e" filled="false" stroked="true" strokeweight=".5pt" strokecolor="#0058a9">
                <v:path arrowok="t"/>
              </v:shape>
            </v:group>
            <v:group style="position:absolute;left:11163;top:7012;width:2;height:501" coordorigin="11163,7012" coordsize="2,501">
              <v:shape style="position:absolute;left:11163;top:7012;width:2;height:501" coordorigin="11163,7012" coordsize="0,501" path="m11163,7012l11163,7512e" filled="false" stroked="true" strokeweight=".5pt" strokecolor="#0058a9">
                <v:path arrowok="t"/>
              </v:shape>
            </v:group>
            <v:group style="position:absolute;left:1020;top:5476;width:2094;height:2" coordorigin="1020,5476" coordsize="2094,2">
              <v:shape style="position:absolute;left:1020;top:5476;width:2094;height:2" coordorigin="1020,5476" coordsize="2094,0" path="m1020,5476l3114,5476e" filled="false" stroked="true" strokeweight=".5pt" strokecolor="#005aaa">
                <v:path arrowok="t"/>
              </v:shape>
            </v:group>
            <v:group style="position:absolute;left:1025;top:5481;width:2;height:506" coordorigin="1025,5481" coordsize="2,506">
              <v:shape style="position:absolute;left:1025;top:5481;width:2;height:506" coordorigin="1025,5481" coordsize="0,506" path="m1025,5481l1025,5987e" filled="false" stroked="true" strokeweight=".5pt" strokecolor="#005aaa">
                <v:path arrowok="t"/>
              </v:shape>
            </v:group>
            <v:group style="position:absolute;left:3109;top:5481;width:2;height:506" coordorigin="3109,5481" coordsize="2,506">
              <v:shape style="position:absolute;left:3109;top:5481;width:2;height:506" coordorigin="3109,5481" coordsize="0,506" path="m3109,5481l3109,5987e" filled="false" stroked="true" strokeweight=".5pt" strokecolor="#005aaa">
                <v:path arrowok="t"/>
              </v:shape>
            </v:group>
            <v:group style="position:absolute;left:1025;top:5987;width:2;height:511" coordorigin="1025,5987" coordsize="2,511">
              <v:shape style="position:absolute;left:1025;top:5987;width:2;height:511" coordorigin="1025,5987" coordsize="0,511" path="m1025,5987l1025,6497e" filled="false" stroked="true" strokeweight=".5pt" strokecolor="#005aaa">
                <v:path arrowok="t"/>
              </v:shape>
            </v:group>
            <v:group style="position:absolute;left:3109;top:5987;width:2;height:511" coordorigin="3109,5987" coordsize="2,511">
              <v:shape style="position:absolute;left:3109;top:5987;width:2;height:511" coordorigin="3109,5987" coordsize="0,511" path="m3109,5987l3109,6497e" filled="false" stroked="true" strokeweight=".5pt" strokecolor="#005aaa">
                <v:path arrowok="t"/>
              </v:shape>
            </v:group>
            <v:group style="position:absolute;left:1025;top:6497;width:2;height:511" coordorigin="1025,6497" coordsize="2,511">
              <v:shape style="position:absolute;left:1025;top:6497;width:2;height:511" coordorigin="1025,6497" coordsize="0,511" path="m1025,6497l1025,7007e" filled="false" stroked="true" strokeweight=".5pt" strokecolor="#005aaa">
                <v:path arrowok="t"/>
              </v:shape>
            </v:group>
            <v:group style="position:absolute;left:3109;top:6497;width:2;height:511" coordorigin="3109,6497" coordsize="2,511">
              <v:shape style="position:absolute;left:3109;top:6497;width:2;height:511" coordorigin="3109,6497" coordsize="0,511" path="m3109,6497l3109,7007e" filled="false" stroked="true" strokeweight=".5pt" strokecolor="#005aaa">
                <v:path arrowok="t"/>
              </v:shape>
            </v:group>
            <v:group style="position:absolute;left:1025;top:7007;width:2;height:506" coordorigin="1025,7007" coordsize="2,506">
              <v:shape style="position:absolute;left:1025;top:7007;width:2;height:506" coordorigin="1025,7007" coordsize="0,506" path="m1025,7007l1025,7512e" filled="false" stroked="true" strokeweight=".5pt" strokecolor="#005aaa">
                <v:path arrowok="t"/>
              </v:shape>
            </v:group>
            <v:group style="position:absolute;left:3109;top:7007;width:2;height:506" coordorigin="3109,7007" coordsize="2,506">
              <v:shape style="position:absolute;left:3109;top:7007;width:2;height:506" coordorigin="3109,7007" coordsize="0,506" path="m3109,7007l3109,7512e" filled="false" stroked="true" strokeweight=".5pt" strokecolor="#005aaa">
                <v:path arrowok="t"/>
              </v:shape>
            </v:group>
            <v:group style="position:absolute;left:1020;top:7517;width:2094;height:2" coordorigin="1020,7517" coordsize="2094,2">
              <v:shape style="position:absolute;left:1020;top:7517;width:2094;height:2" coordorigin="1020,7517" coordsize="2094,0" path="m1020,7517l3114,7517e" filled="false" stroked="true" strokeweight=".5pt" strokecolor="#005aaa">
                <v:path arrowok="t"/>
              </v:shape>
            </v:group>
            <v:group style="position:absolute;left:1025;top:7522;width:2;height:265" coordorigin="1025,7522" coordsize="2,265">
              <v:shape style="position:absolute;left:1025;top:7522;width:2;height:265" coordorigin="1025,7522" coordsize="0,265" path="m1025,7522l1025,7787e" filled="false" stroked="true" strokeweight=".5pt" strokecolor="#0058a9">
                <v:path arrowok="t"/>
              </v:shape>
            </v:group>
            <v:group style="position:absolute;left:3114;top:7517;width:3356;height:2" coordorigin="3114,7517" coordsize="3356,2">
              <v:shape style="position:absolute;left:3114;top:7517;width:3356;height:2" coordorigin="3114,7517" coordsize="3356,0" path="m3114,7517l6469,7517e" filled="false" stroked="true" strokeweight=".5pt" strokecolor="#0058a9">
                <v:path arrowok="t"/>
              </v:shape>
            </v:group>
            <v:group style="position:absolute;left:9364;top:7517;width:1805;height:2" coordorigin="9364,7517" coordsize="1805,2">
              <v:shape style="position:absolute;left:9364;top:7517;width:1805;height:2" coordorigin="9364,7517" coordsize="1805,0" path="m9364,7517l11169,7517e" filled="false" stroked="true" strokeweight=".5pt" strokecolor="#0058a9">
                <v:path arrowok="t"/>
              </v:shape>
            </v:group>
            <v:group style="position:absolute;left:11163;top:7522;width:2;height:265" coordorigin="11163,7522" coordsize="2,265">
              <v:shape style="position:absolute;left:11163;top:7522;width:2;height:265" coordorigin="11163,7522" coordsize="0,265" path="m11163,7522l11163,7787e" filled="false" stroked="true" strokeweight=".5pt" strokecolor="#0058a9">
                <v:path arrowok="t"/>
              </v:shape>
            </v:group>
            <v:group style="position:absolute;left:3114;top:7792;width:1977;height:2" coordorigin="3114,7792" coordsize="1977,2">
              <v:shape style="position:absolute;left:3114;top:7792;width:1977;height:2" coordorigin="3114,7792" coordsize="1977,0" path="m3114,7792l5090,7792e" filled="false" stroked="true" strokeweight=".5pt" strokecolor="#0058a9">
                <v:path arrowok="t"/>
              </v:shape>
            </v:group>
            <v:group style="position:absolute;left:3924;top:7797;width:2;height:2088" coordorigin="3924,7797" coordsize="2,2088">
              <v:shape style="position:absolute;left:3924;top:7797;width:2;height:2088" coordorigin="3924,7797" coordsize="0,2088" path="m3924,7797l3924,9885e" filled="false" stroked="true" strokeweight=".5pt" strokecolor="#0058a9">
                <v:path arrowok="t"/>
              </v:shape>
            </v:group>
            <v:group style="position:absolute;left:5090;top:7792;width:1380;height:2" coordorigin="5090,7792" coordsize="1380,2">
              <v:shape style="position:absolute;left:5090;top:7792;width:1380;height:2" coordorigin="5090,7792" coordsize="1380,0" path="m5090,7792l6469,7792e" filled="false" stroked="true" strokeweight=".5pt" strokecolor="#0058a9">
                <v:path arrowok="t"/>
              </v:shape>
            </v:group>
            <v:group style="position:absolute;left:5090;top:7797;width:2;height:2088" coordorigin="5090,7797" coordsize="2,2088">
              <v:shape style="position:absolute;left:5090;top:7797;width:2;height:2088" coordorigin="5090,7797" coordsize="0,2088" path="m5090,7797l5090,9885e" filled="false" stroked="true" strokeweight=".5pt" strokecolor="#0058a9">
                <v:path arrowok="t"/>
              </v:shape>
            </v:group>
            <v:group style="position:absolute;left:6469;top:7792;width:942;height:2" coordorigin="6469,7792" coordsize="942,2">
              <v:shape style="position:absolute;left:6469;top:7792;width:942;height:2" coordorigin="6469,7792" coordsize="942,0" path="m6469,7792l7410,7792e" filled="false" stroked="true" strokeweight=".5pt" strokecolor="#0058a9">
                <v:path arrowok="t"/>
              </v:shape>
            </v:group>
            <v:group style="position:absolute;left:6469;top:7797;width:2;height:2088" coordorigin="6469,7797" coordsize="2,2088">
              <v:shape style="position:absolute;left:6469;top:7797;width:2;height:2088" coordorigin="6469,7797" coordsize="0,2088" path="m6469,7797l6469,9885e" filled="false" stroked="true" strokeweight=".5pt" strokecolor="#0058a9">
                <v:path arrowok="t"/>
              </v:shape>
            </v:group>
            <v:group style="position:absolute;left:7410;top:7792;width:862;height:2" coordorigin="7410,7792" coordsize="862,2">
              <v:shape style="position:absolute;left:7410;top:7792;width:862;height:2" coordorigin="7410,7792" coordsize="862,0" path="m7410,7792l8272,7792e" filled="false" stroked="true" strokeweight=".5pt" strokecolor="#0058a9">
                <v:path arrowok="t"/>
              </v:shape>
            </v:group>
            <v:group style="position:absolute;left:7410;top:7797;width:2;height:2088" coordorigin="7410,7797" coordsize="2,2088">
              <v:shape style="position:absolute;left:7410;top:7797;width:2;height:2088" coordorigin="7410,7797" coordsize="0,2088" path="m7410,7797l7410,9885e" filled="false" stroked="true" strokeweight=".5pt" strokecolor="#0058a9">
                <v:path arrowok="t"/>
              </v:shape>
            </v:group>
            <v:group style="position:absolute;left:8272;top:7792;width:1092;height:2" coordorigin="8272,7792" coordsize="1092,2">
              <v:shape style="position:absolute;left:8272;top:7792;width:1092;height:2" coordorigin="8272,7792" coordsize="1092,0" path="m8272,7792l9364,7792e" filled="false" stroked="true" strokeweight=".5pt" strokecolor="#0058a9">
                <v:path arrowok="t"/>
              </v:shape>
            </v:group>
            <v:group style="position:absolute;left:8272;top:7797;width:2;height:2088" coordorigin="8272,7797" coordsize="2,2088">
              <v:shape style="position:absolute;left:8272;top:7797;width:2;height:2088" coordorigin="8272,7797" coordsize="0,2088" path="m8272,7797l8272,9885e" filled="false" stroked="true" strokeweight=".5pt" strokecolor="#0058a9">
                <v:path arrowok="t"/>
              </v:shape>
            </v:group>
            <v:group style="position:absolute;left:9364;top:7792;width:726;height:2" coordorigin="9364,7792" coordsize="726,2">
              <v:shape style="position:absolute;left:9364;top:7792;width:726;height:2" coordorigin="9364,7792" coordsize="726,0" path="m9364,7792l10089,7792e" filled="false" stroked="true" strokeweight=".5pt" strokecolor="#0058a9">
                <v:path arrowok="t"/>
              </v:shape>
            </v:group>
            <v:group style="position:absolute;left:9364;top:7797;width:2;height:2088" coordorigin="9364,7797" coordsize="2,2088">
              <v:shape style="position:absolute;left:9364;top:7797;width:2;height:2088" coordorigin="9364,7797" coordsize="0,2088" path="m9364,7797l9364,9885e" filled="false" stroked="true" strokeweight=".5pt" strokecolor="#0058a9">
                <v:path arrowok="t"/>
              </v:shape>
            </v:group>
            <v:group style="position:absolute;left:10089;top:7792;width:1080;height:2" coordorigin="10089,7792" coordsize="1080,2">
              <v:shape style="position:absolute;left:10089;top:7792;width:1080;height:2" coordorigin="10089,7792" coordsize="1080,0" path="m10089,7792l11169,7792e" filled="false" stroked="true" strokeweight=".5pt" strokecolor="#0058a9">
                <v:path arrowok="t"/>
              </v:shape>
            </v:group>
            <v:group style="position:absolute;left:10089;top:7797;width:2;height:2088" coordorigin="10089,7797" coordsize="2,2088">
              <v:shape style="position:absolute;left:10089;top:7797;width:2;height:2088" coordorigin="10089,7797" coordsize="0,2088" path="m10089,7797l10089,9885e" filled="false" stroked="true" strokeweight=".5pt" strokecolor="#0058a9">
                <v:path arrowok="t"/>
              </v:shape>
            </v:group>
            <v:group style="position:absolute;left:11163;top:7797;width:2;height:2088" coordorigin="11163,7797" coordsize="2,2088">
              <v:shape style="position:absolute;left:11163;top:7797;width:2;height:2088" coordorigin="11163,7797" coordsize="0,2088" path="m11163,7797l11163,9885e" filled="false" stroked="true" strokeweight=".5pt" strokecolor="#0058a9">
                <v:path arrowok="t"/>
              </v:shape>
            </v:group>
            <v:group style="position:absolute;left:1020;top:7792;width:2094;height:2" coordorigin="1020,7792" coordsize="2094,2">
              <v:shape style="position:absolute;left:1020;top:7792;width:2094;height:2" coordorigin="1020,7792" coordsize="2094,0" path="m1020,7792l3114,7792e" filled="false" stroked="true" strokeweight=".5pt" strokecolor="#005aaa">
                <v:path arrowok="t"/>
              </v:shape>
            </v:group>
            <v:group style="position:absolute;left:1025;top:7797;width:2;height:2088" coordorigin="1025,7797" coordsize="2,2088">
              <v:shape style="position:absolute;left:1025;top:7797;width:2;height:2088" coordorigin="1025,7797" coordsize="0,2088" path="m1025,7797l1025,9885e" filled="false" stroked="true" strokeweight=".5pt" strokecolor="#005aaa">
                <v:path arrowok="t"/>
              </v:shape>
            </v:group>
            <v:group style="position:absolute;left:3109;top:7797;width:2;height:2088" coordorigin="3109,7797" coordsize="2,2088">
              <v:shape style="position:absolute;left:3109;top:7797;width:2;height:2088" coordorigin="3109,7797" coordsize="0,2088" path="m3109,7797l3109,9885e" filled="false" stroked="true" strokeweight=".5pt" strokecolor="#005aaa">
                <v:path arrowok="t"/>
              </v:shape>
            </v:group>
            <v:group style="position:absolute;left:1020;top:9890;width:2094;height:2" coordorigin="1020,9890" coordsize="2094,2">
              <v:shape style="position:absolute;left:1020;top:9890;width:2094;height:2" coordorigin="1020,9890" coordsize="2094,0" path="m1020,9890l3114,9890e" filled="false" stroked="true" strokeweight=".5pt" strokecolor="#005aaa">
                <v:path arrowok="t"/>
              </v:shape>
            </v:group>
            <v:group style="position:absolute;left:1025;top:9895;width:2;height:265" coordorigin="1025,9895" coordsize="2,265">
              <v:shape style="position:absolute;left:1025;top:9895;width:2;height:265" coordorigin="1025,9895" coordsize="0,265" path="m1025,9895l1025,10159e" filled="false" stroked="true" strokeweight=".5pt" strokecolor="#0058a9">
                <v:path arrowok="t"/>
              </v:shape>
            </v:group>
            <v:group style="position:absolute;left:3114;top:9890;width:8055;height:2" coordorigin="3114,9890" coordsize="8055,2">
              <v:shape style="position:absolute;left:3114;top:9890;width:8055;height:2" coordorigin="3114,9890" coordsize="8055,0" path="m3114,9890l11168,9890e" filled="false" stroked="true" strokeweight=".5pt" strokecolor="#0058a9">
                <v:path arrowok="t"/>
              </v:shape>
            </v:group>
            <v:group style="position:absolute;left:11163;top:9895;width:2;height:265" coordorigin="11163,9895" coordsize="2,265">
              <v:shape style="position:absolute;left:11163;top:9895;width:2;height:265" coordorigin="11163,9895" coordsize="0,265" path="m11163,9895l11163,10159e" filled="false" stroked="true" strokeweight=".5pt" strokecolor="#0058a9">
                <v:path arrowok="t"/>
              </v:shape>
            </v:group>
            <v:group style="position:absolute;left:3114;top:10164;width:1977;height:2" coordorigin="3114,10164" coordsize="1977,2">
              <v:shape style="position:absolute;left:3114;top:10164;width:1977;height:2" coordorigin="3114,10164" coordsize="1977,0" path="m3114,10164l5090,10164e" filled="false" stroked="true" strokeweight=".5pt" strokecolor="#0058a9">
                <v:path arrowok="t"/>
              </v:shape>
            </v:group>
            <v:group style="position:absolute;left:3924;top:10169;width:2;height:557" coordorigin="3924,10169" coordsize="2,557">
              <v:shape style="position:absolute;left:3924;top:10169;width:2;height:557" coordorigin="3924,10169" coordsize="0,557" path="m3924,10169l3924,10726e" filled="false" stroked="true" strokeweight=".5pt" strokecolor="#0058a9">
                <v:path arrowok="t"/>
              </v:shape>
            </v:group>
            <v:group style="position:absolute;left:5090;top:10164;width:1380;height:2" coordorigin="5090,10164" coordsize="1380,2">
              <v:shape style="position:absolute;left:5090;top:10164;width:1380;height:2" coordorigin="5090,10164" coordsize="1380,0" path="m5090,10164l6469,10164e" filled="false" stroked="true" strokeweight=".5pt" strokecolor="#0058a9">
                <v:path arrowok="t"/>
              </v:shape>
            </v:group>
            <v:group style="position:absolute;left:5090;top:10169;width:2;height:557" coordorigin="5090,10169" coordsize="2,557">
              <v:shape style="position:absolute;left:5090;top:10169;width:2;height:557" coordorigin="5090,10169" coordsize="0,557" path="m5090,10169l5090,10726e" filled="false" stroked="true" strokeweight=".5pt" strokecolor="#0058a9">
                <v:path arrowok="t"/>
              </v:shape>
            </v:group>
            <v:group style="position:absolute;left:9364;top:10164;width:1805;height:2" coordorigin="9364,10164" coordsize="1805,2">
              <v:shape style="position:absolute;left:9364;top:10164;width:1805;height:2" coordorigin="9364,10164" coordsize="1805,0" path="m9364,10164l11169,10164e" filled="false" stroked="true" strokeweight=".5pt" strokecolor="#0058a9">
                <v:path arrowok="t"/>
              </v:shape>
            </v:group>
            <v:group style="position:absolute;left:10089;top:10169;width:2;height:557" coordorigin="10089,10169" coordsize="2,557">
              <v:shape style="position:absolute;left:10089;top:10169;width:2;height:557" coordorigin="10089,10169" coordsize="0,557" path="m10089,10169l10089,10726e" filled="false" stroked="true" strokeweight=".5pt" strokecolor="#0058a9">
                <v:path arrowok="t"/>
              </v:shape>
            </v:group>
            <v:group style="position:absolute;left:11163;top:10169;width:2;height:557" coordorigin="11163,10169" coordsize="2,557">
              <v:shape style="position:absolute;left:11163;top:10169;width:2;height:557" coordorigin="11163,10169" coordsize="0,557" path="m11163,10169l11163,10726e" filled="false" stroked="true" strokeweight=".5pt" strokecolor="#0058a9">
                <v:path arrowok="t"/>
              </v:shape>
            </v:group>
            <v:group style="position:absolute;left:3114;top:10731;width:1977;height:2" coordorigin="3114,10731" coordsize="1977,2">
              <v:shape style="position:absolute;left:3114;top:10731;width:1977;height:2" coordorigin="3114,10731" coordsize="1977,0" path="m3114,10731l5090,10731e" filled="false" stroked="true" strokeweight=".5pt" strokecolor="#0058a9">
                <v:path arrowok="t"/>
              </v:shape>
            </v:group>
            <v:group style="position:absolute;left:3924;top:10736;width:2;height:557" coordorigin="3924,10736" coordsize="2,557">
              <v:shape style="position:absolute;left:3924;top:10736;width:2;height:557" coordorigin="3924,10736" coordsize="0,557" path="m3924,10736l3924,11293e" filled="false" stroked="true" strokeweight=".5pt" strokecolor="#0058a9">
                <v:path arrowok="t"/>
              </v:shape>
            </v:group>
            <v:group style="position:absolute;left:5090;top:10731;width:1385;height:2" coordorigin="5090,10731" coordsize="1385,2">
              <v:shape style="position:absolute;left:5090;top:10731;width:1385;height:2" coordorigin="5090,10731" coordsize="1385,0" path="m5090,10731l6474,10731e" filled="false" stroked="true" strokeweight=".5pt" strokecolor="#0058a9">
                <v:path arrowok="t"/>
              </v:shape>
            </v:group>
            <v:group style="position:absolute;left:5090;top:10736;width:2;height:557" coordorigin="5090,10736" coordsize="2,557">
              <v:shape style="position:absolute;left:5090;top:10736;width:2;height:557" coordorigin="5090,10736" coordsize="0,557" path="m5090,10736l5090,11293e" filled="false" stroked="true" strokeweight=".5pt" strokecolor="#0058a9">
                <v:path arrowok="t"/>
              </v:shape>
            </v:group>
            <v:group style="position:absolute;left:9359;top:10731;width:1810;height:2" coordorigin="9359,10731" coordsize="1810,2">
              <v:shape style="position:absolute;left:9359;top:10731;width:1810;height:2" coordorigin="9359,10731" coordsize="1810,0" path="m9359,10731l11169,10731e" filled="false" stroked="true" strokeweight=".5pt" strokecolor="#0058a9">
                <v:path arrowok="t"/>
              </v:shape>
            </v:group>
            <v:group style="position:absolute;left:10089;top:10736;width:2;height:557" coordorigin="10089,10736" coordsize="2,557">
              <v:shape style="position:absolute;left:10089;top:10736;width:2;height:557" coordorigin="10089,10736" coordsize="0,557" path="m10089,10736l10089,11293e" filled="false" stroked="true" strokeweight=".5pt" strokecolor="#0058a9">
                <v:path arrowok="t"/>
              </v:shape>
            </v:group>
            <v:group style="position:absolute;left:11163;top:10736;width:2;height:557" coordorigin="11163,10736" coordsize="2,557">
              <v:shape style="position:absolute;left:11163;top:10736;width:2;height:557" coordorigin="11163,10736" coordsize="0,557" path="m11163,10736l11163,11293e" filled="false" stroked="true" strokeweight=".5pt" strokecolor="#0058a9">
                <v:path arrowok="t"/>
              </v:shape>
            </v:group>
            <v:group style="position:absolute;left:3114;top:11298;width:1977;height:2" coordorigin="3114,11298" coordsize="1977,2">
              <v:shape style="position:absolute;left:3114;top:11298;width:1977;height:2" coordorigin="3114,11298" coordsize="1977,0" path="m3114,11298l5090,11298e" filled="false" stroked="true" strokeweight=".5pt" strokecolor="#0058a9">
                <v:path arrowok="t"/>
              </v:shape>
            </v:group>
            <v:group style="position:absolute;left:3924;top:11303;width:2;height:557" coordorigin="3924,11303" coordsize="2,557">
              <v:shape style="position:absolute;left:3924;top:11303;width:2;height:557" coordorigin="3924,11303" coordsize="0,557" path="m3924,11303l3924,11860e" filled="false" stroked="true" strokeweight=".5pt" strokecolor="#0058a9">
                <v:path arrowok="t"/>
              </v:shape>
            </v:group>
            <v:group style="position:absolute;left:5090;top:11298;width:1385;height:2" coordorigin="5090,11298" coordsize="1385,2">
              <v:shape style="position:absolute;left:5090;top:11298;width:1385;height:2" coordorigin="5090,11298" coordsize="1385,0" path="m5090,11298l6474,11298e" filled="false" stroked="true" strokeweight=".5pt" strokecolor="#0058a9">
                <v:path arrowok="t"/>
              </v:shape>
            </v:group>
            <v:group style="position:absolute;left:5090;top:11303;width:2;height:557" coordorigin="5090,11303" coordsize="2,557">
              <v:shape style="position:absolute;left:5090;top:11303;width:2;height:557" coordorigin="5090,11303" coordsize="0,557" path="m5090,11303l5090,11860e" filled="false" stroked="true" strokeweight=".5pt" strokecolor="#0058a9">
                <v:path arrowok="t"/>
              </v:shape>
            </v:group>
            <v:group style="position:absolute;left:9359;top:11298;width:1810;height:2" coordorigin="9359,11298" coordsize="1810,2">
              <v:shape style="position:absolute;left:9359;top:11298;width:1810;height:2" coordorigin="9359,11298" coordsize="1810,0" path="m9359,11298l11169,11298e" filled="false" stroked="true" strokeweight=".5pt" strokecolor="#0058a9">
                <v:path arrowok="t"/>
              </v:shape>
            </v:group>
            <v:group style="position:absolute;left:10089;top:11303;width:2;height:557" coordorigin="10089,11303" coordsize="2,557">
              <v:shape style="position:absolute;left:10089;top:11303;width:2;height:557" coordorigin="10089,11303" coordsize="0,557" path="m10089,11303l10089,11860e" filled="false" stroked="true" strokeweight=".5pt" strokecolor="#0058a9">
                <v:path arrowok="t"/>
              </v:shape>
            </v:group>
            <v:group style="position:absolute;left:11163;top:11303;width:2;height:557" coordorigin="11163,11303" coordsize="2,557">
              <v:shape style="position:absolute;left:11163;top:11303;width:2;height:557" coordorigin="11163,11303" coordsize="0,557" path="m11163,11303l11163,11860e" filled="false" stroked="true" strokeweight=".5pt" strokecolor="#0058a9">
                <v:path arrowok="t"/>
              </v:shape>
            </v:group>
            <v:group style="position:absolute;left:1020;top:10164;width:2094;height:2" coordorigin="1020,10164" coordsize="2094,2">
              <v:shape style="position:absolute;left:1020;top:10164;width:2094;height:2" coordorigin="1020,10164" coordsize="2094,0" path="m1020,10164l3114,10164e" filled="false" stroked="true" strokeweight=".5pt" strokecolor="#005aaa">
                <v:path arrowok="t"/>
              </v:shape>
            </v:group>
            <v:group style="position:absolute;left:1025;top:10169;width:2;height:562" coordorigin="1025,10169" coordsize="2,562">
              <v:shape style="position:absolute;left:1025;top:10169;width:2;height:562" coordorigin="1025,10169" coordsize="0,562" path="m1025,10169l1025,10731e" filled="false" stroked="true" strokeweight=".5pt" strokecolor="#005aaa">
                <v:path arrowok="t"/>
              </v:shape>
            </v:group>
            <v:group style="position:absolute;left:3109;top:10169;width:2;height:562" coordorigin="3109,10169" coordsize="2,562">
              <v:shape style="position:absolute;left:3109;top:10169;width:2;height:562" coordorigin="3109,10169" coordsize="0,562" path="m3109,10169l3109,10731e" filled="false" stroked="true" strokeweight=".5pt" strokecolor="#005aaa">
                <v:path arrowok="t"/>
              </v:shape>
            </v:group>
            <v:group style="position:absolute;left:1025;top:10731;width:2;height:567" coordorigin="1025,10731" coordsize="2,567">
              <v:shape style="position:absolute;left:1025;top:10731;width:2;height:567" coordorigin="1025,10731" coordsize="0,567" path="m1025,10731l1025,11298e" filled="false" stroked="true" strokeweight=".5pt" strokecolor="#005aaa">
                <v:path arrowok="t"/>
              </v:shape>
            </v:group>
            <v:group style="position:absolute;left:3109;top:10731;width:2;height:567" coordorigin="3109,10731" coordsize="2,567">
              <v:shape style="position:absolute;left:3109;top:10731;width:2;height:567" coordorigin="3109,10731" coordsize="0,567" path="m3109,10731l3109,11298e" filled="false" stroked="true" strokeweight=".5pt" strokecolor="#005aaa">
                <v:path arrowok="t"/>
              </v:shape>
            </v:group>
            <v:group style="position:absolute;left:1025;top:11298;width:2;height:562" coordorigin="1025,11298" coordsize="2,562">
              <v:shape style="position:absolute;left:1025;top:11298;width:2;height:562" coordorigin="1025,11298" coordsize="0,562" path="m1025,11298l1025,11860e" filled="false" stroked="true" strokeweight=".5pt" strokecolor="#005aaa">
                <v:path arrowok="t"/>
              </v:shape>
            </v:group>
            <v:group style="position:absolute;left:3109;top:11298;width:2;height:562" coordorigin="3109,11298" coordsize="2,562">
              <v:shape style="position:absolute;left:3109;top:11298;width:2;height:562" coordorigin="3109,11298" coordsize="0,562" path="m3109,11298l3109,11860e" filled="false" stroked="true" strokeweight=".5pt" strokecolor="#005aaa">
                <v:path arrowok="t"/>
              </v:shape>
            </v:group>
            <v:group style="position:absolute;left:1020;top:11865;width:2094;height:2" coordorigin="1020,11865" coordsize="2094,2">
              <v:shape style="position:absolute;left:1020;top:11865;width:2094;height:2" coordorigin="1020,11865" coordsize="2094,0" path="m1020,11865l3114,11865e" filled="false" stroked="true" strokeweight=".5pt" strokecolor="#005aaa">
                <v:path arrowok="t"/>
              </v:shape>
            </v:group>
            <v:group style="position:absolute;left:1025;top:11870;width:2;height:265" coordorigin="1025,11870" coordsize="2,265">
              <v:shape style="position:absolute;left:1025;top:11870;width:2;height:265" coordorigin="1025,11870" coordsize="0,265" path="m1025,11870l1025,12135e" filled="false" stroked="true" strokeweight=".5pt" strokecolor="#0058a9">
                <v:path arrowok="t"/>
              </v:shape>
            </v:group>
            <v:group style="position:absolute;left:3114;top:11865;width:3356;height:2" coordorigin="3114,11865" coordsize="3356,2">
              <v:shape style="position:absolute;left:3114;top:11865;width:3356;height:2" coordorigin="3114,11865" coordsize="3356,0" path="m3114,11865l6469,11865e" filled="false" stroked="true" strokeweight=".5pt" strokecolor="#0058a9">
                <v:path arrowok="t"/>
              </v:shape>
            </v:group>
            <v:group style="position:absolute;left:9364;top:11865;width:1805;height:2" coordorigin="9364,11865" coordsize="1805,2">
              <v:shape style="position:absolute;left:9364;top:11865;width:1805;height:2" coordorigin="9364,11865" coordsize="1805,0" path="m9364,11865l11169,11865e" filled="false" stroked="true" strokeweight=".5pt" strokecolor="#0058a9">
                <v:path arrowok="t"/>
              </v:shape>
            </v:group>
            <v:group style="position:absolute;left:11163;top:11870;width:2;height:265" coordorigin="11163,11870" coordsize="2,265">
              <v:shape style="position:absolute;left:11163;top:11870;width:2;height:265" coordorigin="11163,11870" coordsize="0,265" path="m11163,11870l11163,12135e" filled="false" stroked="true" strokeweight=".5pt" strokecolor="#0058a9">
                <v:path arrowok="t"/>
              </v:shape>
            </v:group>
            <v:group style="position:absolute;left:3114;top:12140;width:1977;height:2" coordorigin="3114,12140" coordsize="1977,2">
              <v:shape style="position:absolute;left:3114;top:12140;width:1977;height:2" coordorigin="3114,12140" coordsize="1977,0" path="m3114,12140l5090,12140e" filled="false" stroked="true" strokeweight=".5pt" strokecolor="#0058a9">
                <v:path arrowok="t"/>
              </v:shape>
            </v:group>
            <v:group style="position:absolute;left:3924;top:12145;width:2;height:501" coordorigin="3924,12145" coordsize="2,501">
              <v:shape style="position:absolute;left:3924;top:12145;width:2;height:501" coordorigin="3924,12145" coordsize="0,501" path="m3924,12145l3924,12645e" filled="false" stroked="true" strokeweight=".5pt" strokecolor="#0058a9">
                <v:path arrowok="t"/>
              </v:shape>
            </v:group>
            <v:group style="position:absolute;left:5090;top:12140;width:1380;height:2" coordorigin="5090,12140" coordsize="1380,2">
              <v:shape style="position:absolute;left:5090;top:12140;width:1380;height:2" coordorigin="5090,12140" coordsize="1380,0" path="m5090,12140l6469,12140e" filled="false" stroked="true" strokeweight=".5pt" strokecolor="#0058a9">
                <v:path arrowok="t"/>
              </v:shape>
            </v:group>
            <v:group style="position:absolute;left:5090;top:12145;width:2;height:501" coordorigin="5090,12145" coordsize="2,501">
              <v:shape style="position:absolute;left:5090;top:12145;width:2;height:501" coordorigin="5090,12145" coordsize="0,501" path="m5090,12145l5090,12645e" filled="false" stroked="true" strokeweight=".5pt" strokecolor="#0058a9">
                <v:path arrowok="t"/>
              </v:shape>
            </v:group>
            <v:group style="position:absolute;left:9364;top:12140;width:1805;height:2" coordorigin="9364,12140" coordsize="1805,2">
              <v:shape style="position:absolute;left:9364;top:12140;width:1805;height:2" coordorigin="9364,12140" coordsize="1805,0" path="m9364,12140l11169,12140e" filled="false" stroked="true" strokeweight=".5pt" strokecolor="#0058a9">
                <v:path arrowok="t"/>
              </v:shape>
            </v:group>
            <v:group style="position:absolute;left:10089;top:12145;width:2;height:501" coordorigin="10089,12145" coordsize="2,501">
              <v:shape style="position:absolute;left:10089;top:12145;width:2;height:501" coordorigin="10089,12145" coordsize="0,501" path="m10089,12145l10089,12645e" filled="false" stroked="true" strokeweight=".5pt" strokecolor="#0058a9">
                <v:path arrowok="t"/>
              </v:shape>
            </v:group>
            <v:group style="position:absolute;left:11163;top:12145;width:2;height:501" coordorigin="11163,12145" coordsize="2,501">
              <v:shape style="position:absolute;left:11163;top:12145;width:2;height:501" coordorigin="11163,12145" coordsize="0,501" path="m11163,12145l11163,12645e" filled="false" stroked="true" strokeweight=".5pt" strokecolor="#0058a9">
                <v:path arrowok="t"/>
              </v:shape>
            </v:group>
            <v:group style="position:absolute;left:3114;top:12650;width:1977;height:2" coordorigin="3114,12650" coordsize="1977,2">
              <v:shape style="position:absolute;left:3114;top:12650;width:1977;height:2" coordorigin="3114,12650" coordsize="1977,0" path="m3114,12650l5090,12650e" filled="false" stroked="true" strokeweight=".5pt" strokecolor="#0058a9">
                <v:path arrowok="t"/>
              </v:shape>
            </v:group>
            <v:group style="position:absolute;left:3924;top:12655;width:2;height:501" coordorigin="3924,12655" coordsize="2,501">
              <v:shape style="position:absolute;left:3924;top:12655;width:2;height:501" coordorigin="3924,12655" coordsize="0,501" path="m3924,12655l3924,13155e" filled="false" stroked="true" strokeweight=".5pt" strokecolor="#0058a9">
                <v:path arrowok="t"/>
              </v:shape>
            </v:group>
            <v:group style="position:absolute;left:5090;top:12650;width:1385;height:2" coordorigin="5090,12650" coordsize="1385,2">
              <v:shape style="position:absolute;left:5090;top:12650;width:1385;height:2" coordorigin="5090,12650" coordsize="1385,0" path="m5090,12650l6474,12650e" filled="false" stroked="true" strokeweight=".5pt" strokecolor="#0058a9">
                <v:path arrowok="t"/>
              </v:shape>
            </v:group>
            <v:group style="position:absolute;left:5090;top:12655;width:2;height:501" coordorigin="5090,12655" coordsize="2,501">
              <v:shape style="position:absolute;left:5090;top:12655;width:2;height:501" coordorigin="5090,12655" coordsize="0,501" path="m5090,12655l5090,13155e" filled="false" stroked="true" strokeweight=".5pt" strokecolor="#0058a9">
                <v:path arrowok="t"/>
              </v:shape>
            </v:group>
            <v:group style="position:absolute;left:9359;top:12650;width:1810;height:2" coordorigin="9359,12650" coordsize="1810,2">
              <v:shape style="position:absolute;left:9359;top:12650;width:1810;height:2" coordorigin="9359,12650" coordsize="1810,0" path="m9359,12650l11169,12650e" filled="false" stroked="true" strokeweight=".5pt" strokecolor="#0058a9">
                <v:path arrowok="t"/>
              </v:shape>
            </v:group>
            <v:group style="position:absolute;left:10089;top:12655;width:2;height:501" coordorigin="10089,12655" coordsize="2,501">
              <v:shape style="position:absolute;left:10089;top:12655;width:2;height:501" coordorigin="10089,12655" coordsize="0,501" path="m10089,12655l10089,13155e" filled="false" stroked="true" strokeweight=".5pt" strokecolor="#0058a9">
                <v:path arrowok="t"/>
              </v:shape>
            </v:group>
            <v:group style="position:absolute;left:11163;top:12655;width:2;height:501" coordorigin="11163,12655" coordsize="2,501">
              <v:shape style="position:absolute;left:11163;top:12655;width:2;height:501" coordorigin="11163,12655" coordsize="0,501" path="m11163,12655l11163,13155e" filled="false" stroked="true" strokeweight=".5pt" strokecolor="#0058a9">
                <v:path arrowok="t"/>
              </v:shape>
            </v:group>
            <v:group style="position:absolute;left:3114;top:13160;width:1977;height:2" coordorigin="3114,13160" coordsize="1977,2">
              <v:shape style="position:absolute;left:3114;top:13160;width:1977;height:2" coordorigin="3114,13160" coordsize="1977,0" path="m3114,13160l5090,13160e" filled="false" stroked="true" strokeweight=".5pt" strokecolor="#0058a9">
                <v:path arrowok="t"/>
              </v:shape>
            </v:group>
            <v:group style="position:absolute;left:3924;top:13165;width:2;height:501" coordorigin="3924,13165" coordsize="2,501">
              <v:shape style="position:absolute;left:3924;top:13165;width:2;height:501" coordorigin="3924,13165" coordsize="0,501" path="m3924,13165l3924,13665e" filled="false" stroked="true" strokeweight=".5pt" strokecolor="#0058a9">
                <v:path arrowok="t"/>
              </v:shape>
            </v:group>
            <v:group style="position:absolute;left:5090;top:13160;width:1385;height:2" coordorigin="5090,13160" coordsize="1385,2">
              <v:shape style="position:absolute;left:5090;top:13160;width:1385;height:2" coordorigin="5090,13160" coordsize="1385,0" path="m5090,13160l6474,13160e" filled="false" stroked="true" strokeweight=".5pt" strokecolor="#0058a9">
                <v:path arrowok="t"/>
              </v:shape>
            </v:group>
            <v:group style="position:absolute;left:5090;top:13165;width:2;height:501" coordorigin="5090,13165" coordsize="2,501">
              <v:shape style="position:absolute;left:5090;top:13165;width:2;height:501" coordorigin="5090,13165" coordsize="0,501" path="m5090,13165l5090,13665e" filled="false" stroked="true" strokeweight=".5pt" strokecolor="#0058a9">
                <v:path arrowok="t"/>
              </v:shape>
            </v:group>
            <v:group style="position:absolute;left:9359;top:13160;width:1810;height:2" coordorigin="9359,13160" coordsize="1810,2">
              <v:shape style="position:absolute;left:9359;top:13160;width:1810;height:2" coordorigin="9359,13160" coordsize="1810,0" path="m9359,13160l11169,13160e" filled="false" stroked="true" strokeweight=".5pt" strokecolor="#0058a9">
                <v:path arrowok="t"/>
              </v:shape>
            </v:group>
            <v:group style="position:absolute;left:10089;top:13165;width:2;height:501" coordorigin="10089,13165" coordsize="2,501">
              <v:shape style="position:absolute;left:10089;top:13165;width:2;height:501" coordorigin="10089,13165" coordsize="0,501" path="m10089,13165l10089,13665e" filled="false" stroked="true" strokeweight=".5pt" strokecolor="#0058a9">
                <v:path arrowok="t"/>
              </v:shape>
            </v:group>
            <v:group style="position:absolute;left:11163;top:13165;width:2;height:501" coordorigin="11163,13165" coordsize="2,501">
              <v:shape style="position:absolute;left:11163;top:13165;width:2;height:501" coordorigin="11163,13165" coordsize="0,501" path="m11163,13165l11163,13665e" filled="false" stroked="true" strokeweight=".5pt" strokecolor="#0058a9">
                <v:path arrowok="t"/>
              </v:shape>
            </v:group>
            <v:group style="position:absolute;left:3114;top:13670;width:1977;height:2" coordorigin="3114,13670" coordsize="1977,2">
              <v:shape style="position:absolute;left:3114;top:13670;width:1977;height:2" coordorigin="3114,13670" coordsize="1977,0" path="m3114,13670l5090,13670e" filled="false" stroked="true" strokeweight=".5pt" strokecolor="#0058a9">
                <v:path arrowok="t"/>
              </v:shape>
            </v:group>
            <v:group style="position:absolute;left:3924;top:13675;width:2;height:501" coordorigin="3924,13675" coordsize="2,501">
              <v:shape style="position:absolute;left:3924;top:13675;width:2;height:501" coordorigin="3924,13675" coordsize="0,501" path="m3924,13675l3924,14176e" filled="false" stroked="true" strokeweight=".5pt" strokecolor="#0058a9">
                <v:path arrowok="t"/>
              </v:shape>
            </v:group>
            <v:group style="position:absolute;left:5090;top:13670;width:1385;height:2" coordorigin="5090,13670" coordsize="1385,2">
              <v:shape style="position:absolute;left:5090;top:13670;width:1385;height:2" coordorigin="5090,13670" coordsize="1385,0" path="m5090,13670l6474,13670e" filled="false" stroked="true" strokeweight=".5pt" strokecolor="#0058a9">
                <v:path arrowok="t"/>
              </v:shape>
            </v:group>
            <v:group style="position:absolute;left:5090;top:13675;width:2;height:501" coordorigin="5090,13675" coordsize="2,501">
              <v:shape style="position:absolute;left:5090;top:13675;width:2;height:501" coordorigin="5090,13675" coordsize="0,501" path="m5090,13675l5090,14176e" filled="false" stroked="true" strokeweight=".5pt" strokecolor="#0058a9">
                <v:path arrowok="t"/>
              </v:shape>
            </v:group>
            <v:group style="position:absolute;left:9359;top:13670;width:1810;height:2" coordorigin="9359,13670" coordsize="1810,2">
              <v:shape style="position:absolute;left:9359;top:13670;width:1810;height:2" coordorigin="9359,13670" coordsize="1810,0" path="m9359,13670l11169,13670e" filled="false" stroked="true" strokeweight=".5pt" strokecolor="#0058a9">
                <v:path arrowok="t"/>
              </v:shape>
            </v:group>
            <v:group style="position:absolute;left:10089;top:13675;width:2;height:501" coordorigin="10089,13675" coordsize="2,501">
              <v:shape style="position:absolute;left:10089;top:13675;width:2;height:501" coordorigin="10089,13675" coordsize="0,501" path="m10089,13675l10089,14176e" filled="false" stroked="true" strokeweight=".5pt" strokecolor="#0058a9">
                <v:path arrowok="t"/>
              </v:shape>
            </v:group>
            <v:group style="position:absolute;left:11163;top:13675;width:2;height:501" coordorigin="11163,13675" coordsize="2,501">
              <v:shape style="position:absolute;left:11163;top:13675;width:2;height:501" coordorigin="11163,13675" coordsize="0,501" path="m11163,13675l11163,14176e" filled="false" stroked="true" strokeweight=".5pt" strokecolor="#0058a9">
                <v:path arrowok="t"/>
              </v:shape>
            </v:group>
            <v:group style="position:absolute;left:1020;top:12140;width:2094;height:2" coordorigin="1020,12140" coordsize="2094,2">
              <v:shape style="position:absolute;left:1020;top:12140;width:2094;height:2" coordorigin="1020,12140" coordsize="2094,0" path="m1020,12140l3114,12140e" filled="false" stroked="true" strokeweight=".5pt" strokecolor="#005aaa">
                <v:path arrowok="t"/>
              </v:shape>
            </v:group>
            <v:group style="position:absolute;left:1025;top:12145;width:2;height:506" coordorigin="1025,12145" coordsize="2,506">
              <v:shape style="position:absolute;left:1025;top:12145;width:2;height:506" coordorigin="1025,12145" coordsize="0,506" path="m1025,12145l1025,12650e" filled="false" stroked="true" strokeweight=".5pt" strokecolor="#005aaa">
                <v:path arrowok="t"/>
              </v:shape>
            </v:group>
            <v:group style="position:absolute;left:3109;top:12145;width:2;height:506" coordorigin="3109,12145" coordsize="2,506">
              <v:shape style="position:absolute;left:3109;top:12145;width:2;height:506" coordorigin="3109,12145" coordsize="0,506" path="m3109,12145l3109,12650e" filled="false" stroked="true" strokeweight=".5pt" strokecolor="#005aaa">
                <v:path arrowok="t"/>
              </v:shape>
            </v:group>
            <v:group style="position:absolute;left:1025;top:12650;width:2;height:511" coordorigin="1025,12650" coordsize="2,511">
              <v:shape style="position:absolute;left:1025;top:12650;width:2;height:511" coordorigin="1025,12650" coordsize="0,511" path="m1025,12650l1025,13160e" filled="false" stroked="true" strokeweight=".5pt" strokecolor="#005aaa">
                <v:path arrowok="t"/>
              </v:shape>
            </v:group>
            <v:group style="position:absolute;left:3109;top:12650;width:2;height:511" coordorigin="3109,12650" coordsize="2,511">
              <v:shape style="position:absolute;left:3109;top:12650;width:2;height:511" coordorigin="3109,12650" coordsize="0,511" path="m3109,12650l3109,13160e" filled="false" stroked="true" strokeweight=".5pt" strokecolor="#005aaa">
                <v:path arrowok="t"/>
              </v:shape>
            </v:group>
            <v:group style="position:absolute;left:1025;top:13160;width:2;height:511" coordorigin="1025,13160" coordsize="2,511">
              <v:shape style="position:absolute;left:1025;top:13160;width:2;height:511" coordorigin="1025,13160" coordsize="0,511" path="m1025,13160l1025,13670e" filled="false" stroked="true" strokeweight=".5pt" strokecolor="#005aaa">
                <v:path arrowok="t"/>
              </v:shape>
            </v:group>
            <v:group style="position:absolute;left:3109;top:13160;width:2;height:511" coordorigin="3109,13160" coordsize="2,511">
              <v:shape style="position:absolute;left:3109;top:13160;width:2;height:511" coordorigin="3109,13160" coordsize="0,511" path="m3109,13160l3109,13670e" filled="false" stroked="true" strokeweight=".5pt" strokecolor="#005aaa">
                <v:path arrowok="t"/>
              </v:shape>
            </v:group>
            <v:group style="position:absolute;left:1025;top:13670;width:2;height:506" coordorigin="1025,13670" coordsize="2,506">
              <v:shape style="position:absolute;left:1025;top:13670;width:2;height:506" coordorigin="1025,13670" coordsize="0,506" path="m1025,13670l1025,14176e" filled="false" stroked="true" strokeweight=".5pt" strokecolor="#005aaa">
                <v:path arrowok="t"/>
              </v:shape>
            </v:group>
            <v:group style="position:absolute;left:3109;top:13670;width:2;height:506" coordorigin="3109,13670" coordsize="2,506">
              <v:shape style="position:absolute;left:3109;top:13670;width:2;height:506" coordorigin="3109,13670" coordsize="0,506" path="m3109,13670l3109,14176e" filled="false" stroked="true" strokeweight=".5pt" strokecolor="#005aaa">
                <v:path arrowok="t"/>
              </v:shape>
            </v:group>
            <v:group style="position:absolute;left:1020;top:14181;width:2094;height:2" coordorigin="1020,14181" coordsize="2094,2">
              <v:shape style="position:absolute;left:1020;top:14181;width:2094;height:2" coordorigin="1020,14181" coordsize="2094,0" path="m1020,14181l3114,14181e" filled="false" stroked="true" strokeweight=".5pt" strokecolor="#005aaa">
                <v:path arrowok="t"/>
              </v:shape>
            </v:group>
            <v:group style="position:absolute;left:3114;top:14181;width:3356;height:2" coordorigin="3114,14181" coordsize="3356,2">
              <v:shape style="position:absolute;left:3114;top:14181;width:3356;height:2" coordorigin="3114,14181" coordsize="3356,0" path="m3114,14181l6469,14181e" filled="false" stroked="true" strokeweight=".5pt" strokecolor="#0058a9">
                <v:path arrowok="t"/>
              </v:shape>
            </v:group>
            <v:group style="position:absolute;left:9364;top:14181;width:1805;height:2" coordorigin="9364,14181" coordsize="1805,2">
              <v:shape style="position:absolute;left:9364;top:14181;width:1805;height:2" coordorigin="9364,14181" coordsize="1805,0" path="m9364,14181l11169,14181e" filled="false" stroked="true" strokeweight=".5pt" strokecolor="#0058a9">
                <v:path arrowok="t"/>
              </v:shape>
            </v:group>
            <v:group style="position:absolute;left:6469;top:2821;width:942;height:2" coordorigin="6469,2821" coordsize="942,2">
              <v:shape style="position:absolute;left:6469;top:2821;width:942;height:2" coordorigin="6469,2821" coordsize="942,0" path="m6469,2821l7410,2821e" filled="false" stroked="true" strokeweight=".5pt" strokecolor="#0058a9">
                <v:path arrowok="t"/>
              </v:shape>
            </v:group>
            <v:group style="position:absolute;left:6469;top:2826;width:2;height:331" coordorigin="6469,2826" coordsize="2,331">
              <v:shape style="position:absolute;left:6469;top:2826;width:2;height:331" coordorigin="6469,2826" coordsize="0,331" path="m6469,2826l6469,3156e" filled="false" stroked="true" strokeweight=".5pt" strokecolor="#0058a9">
                <v:path arrowok="t"/>
              </v:shape>
            </v:group>
            <v:group style="position:absolute;left:6469;top:3166;width:2;height:331" coordorigin="6469,3166" coordsize="2,331">
              <v:shape style="position:absolute;left:6469;top:3166;width:2;height:331" coordorigin="6469,3166" coordsize="0,331" path="m6469,3166l6469,3496e" filled="false" stroked="true" strokeweight=".5pt" strokecolor="#0058a9">
                <v:path arrowok="t"/>
              </v:shape>
            </v:group>
            <v:group style="position:absolute;left:6469;top:3506;width:2;height:331" coordorigin="6469,3506" coordsize="2,331">
              <v:shape style="position:absolute;left:6469;top:3506;width:2;height:331" coordorigin="6469,3506" coordsize="0,331" path="m6469,3506l6469,3836e" filled="false" stroked="true" strokeweight=".5pt" strokecolor="#0058a9">
                <v:path arrowok="t"/>
              </v:shape>
            </v:group>
            <v:group style="position:absolute;left:6469;top:3846;width:2;height:331" coordorigin="6469,3846" coordsize="2,331">
              <v:shape style="position:absolute;left:6469;top:3846;width:2;height:331" coordorigin="6469,3846" coordsize="0,331" path="m6469,3846l6469,4176e" filled="false" stroked="true" strokeweight=".5pt" strokecolor="#0058a9">
                <v:path arrowok="t"/>
              </v:shape>
            </v:group>
            <v:group style="position:absolute;left:6469;top:4186;width:2;height:331" coordorigin="6469,4186" coordsize="2,331">
              <v:shape style="position:absolute;left:6469;top:4186;width:2;height:331" coordorigin="6469,4186" coordsize="0,331" path="m6469,4186l6469,4517e" filled="false" stroked="true" strokeweight=".5pt" strokecolor="#0058a9">
                <v:path arrowok="t"/>
              </v:shape>
            </v:group>
            <v:group style="position:absolute;left:6469;top:4527;width:2;height:331" coordorigin="6469,4527" coordsize="2,331">
              <v:shape style="position:absolute;left:6469;top:4527;width:2;height:331" coordorigin="6469,4527" coordsize="0,331" path="m6469,4527l6469,4857e" filled="false" stroked="true" strokeweight=".5pt" strokecolor="#0058a9">
                <v:path arrowok="t"/>
              </v:shape>
            </v:group>
            <v:group style="position:absolute;left:6469;top:4867;width:2;height:331" coordorigin="6469,4867" coordsize="2,331">
              <v:shape style="position:absolute;left:6469;top:4867;width:2;height:331" coordorigin="6469,4867" coordsize="0,331" path="m6469,4867l6469,5197e" filled="false" stroked="true" strokeweight=".5pt" strokecolor="#0058a9">
                <v:path arrowok="t"/>
              </v:shape>
            </v:group>
            <v:group style="position:absolute;left:6469;top:5202;width:942;height:2" coordorigin="6469,5202" coordsize="942,2">
              <v:shape style="position:absolute;left:6469;top:5202;width:942;height:2" coordorigin="6469,5202" coordsize="942,0" path="m6469,5202l7410,5202e" filled="false" stroked="true" strokeweight=".5pt" strokecolor="#0058a9">
                <v:path arrowok="t"/>
              </v:shape>
            </v:group>
            <v:group style="position:absolute;left:7410;top:2821;width:862;height:2" coordorigin="7410,2821" coordsize="862,2">
              <v:shape style="position:absolute;left:7410;top:2821;width:862;height:2" coordorigin="7410,2821" coordsize="862,0" path="m7410,2821l8272,2821e" filled="false" stroked="true" strokeweight=".5pt" strokecolor="#0058a9">
                <v:path arrowok="t"/>
              </v:shape>
            </v:group>
            <v:group style="position:absolute;left:7410;top:2826;width:2;height:2372" coordorigin="7410,2826" coordsize="2,2372">
              <v:shape style="position:absolute;left:7410;top:2826;width:2;height:2372" coordorigin="7410,2826" coordsize="0,2372" path="m7410,2826l7410,5197e" filled="false" stroked="true" strokeweight=".5pt" strokecolor="#0058a9">
                <v:path arrowok="t"/>
              </v:shape>
            </v:group>
            <v:group style="position:absolute;left:7410;top:5202;width:862;height:2" coordorigin="7410,5202" coordsize="862,2">
              <v:shape style="position:absolute;left:7410;top:5202;width:862;height:2" coordorigin="7410,5202" coordsize="862,0" path="m7410,5202l8272,5202e" filled="false" stroked="true" strokeweight=".5pt" strokecolor="#0058a9">
                <v:path arrowok="t"/>
              </v:shape>
            </v:group>
            <v:group style="position:absolute;left:8272;top:2821;width:1092;height:2" coordorigin="8272,2821" coordsize="1092,2">
              <v:shape style="position:absolute;left:8272;top:2821;width:1092;height:2" coordorigin="8272,2821" coordsize="1092,0" path="m8272,2821l9364,2821e" filled="false" stroked="true" strokeweight=".5pt" strokecolor="#0058a9">
                <v:path arrowok="t"/>
              </v:shape>
            </v:group>
            <v:group style="position:absolute;left:8272;top:2826;width:2;height:336" coordorigin="8272,2826" coordsize="2,336">
              <v:shape style="position:absolute;left:8272;top:2826;width:2;height:336" coordorigin="8272,2826" coordsize="0,336" path="m8272,2826l8272,3161e" filled="false" stroked="true" strokeweight=".5pt" strokecolor="#0058a9">
                <v:path arrowok="t"/>
              </v:shape>
            </v:group>
            <v:group style="position:absolute;left:9364;top:2826;width:2;height:331" coordorigin="9364,2826" coordsize="2,331">
              <v:shape style="position:absolute;left:9364;top:2826;width:2;height:331" coordorigin="9364,2826" coordsize="0,331" path="m9364,2826l9364,3156e" filled="false" stroked="true" strokeweight=".5pt" strokecolor="#0058a9">
                <v:path arrowok="t"/>
              </v:shape>
            </v:group>
            <v:group style="position:absolute;left:8272;top:3161;width:2;height:341" coordorigin="8272,3161" coordsize="2,341">
              <v:shape style="position:absolute;left:8272;top:3161;width:2;height:341" coordorigin="8272,3161" coordsize="0,341" path="m8272,3161l8272,3501e" filled="false" stroked="true" strokeweight=".5pt" strokecolor="#0058a9">
                <v:path arrowok="t"/>
              </v:shape>
            </v:group>
            <v:group style="position:absolute;left:9364;top:3166;width:2;height:331" coordorigin="9364,3166" coordsize="2,331">
              <v:shape style="position:absolute;left:9364;top:3166;width:2;height:331" coordorigin="9364,3166" coordsize="0,331" path="m9364,3166l9364,3496e" filled="false" stroked="true" strokeweight=".5pt" strokecolor="#0058a9">
                <v:path arrowok="t"/>
              </v:shape>
            </v:group>
            <v:group style="position:absolute;left:8272;top:3501;width:2;height:341" coordorigin="8272,3501" coordsize="2,341">
              <v:shape style="position:absolute;left:8272;top:3501;width:2;height:341" coordorigin="8272,3501" coordsize="0,341" path="m8272,3501l8272,3841e" filled="false" stroked="true" strokeweight=".5pt" strokecolor="#0058a9">
                <v:path arrowok="t"/>
              </v:shape>
            </v:group>
            <v:group style="position:absolute;left:9364;top:3506;width:2;height:331" coordorigin="9364,3506" coordsize="2,331">
              <v:shape style="position:absolute;left:9364;top:3506;width:2;height:331" coordorigin="9364,3506" coordsize="0,331" path="m9364,3506l9364,3836e" filled="false" stroked="true" strokeweight=".5pt" strokecolor="#0058a9">
                <v:path arrowok="t"/>
              </v:shape>
            </v:group>
            <v:group style="position:absolute;left:8272;top:3841;width:2;height:341" coordorigin="8272,3841" coordsize="2,341">
              <v:shape style="position:absolute;left:8272;top:3841;width:2;height:341" coordorigin="8272,3841" coordsize="0,341" path="m8272,3841l8272,4181e" filled="false" stroked="true" strokeweight=".5pt" strokecolor="#0058a9">
                <v:path arrowok="t"/>
              </v:shape>
            </v:group>
            <v:group style="position:absolute;left:9364;top:3846;width:2;height:331" coordorigin="9364,3846" coordsize="2,331">
              <v:shape style="position:absolute;left:9364;top:3846;width:2;height:331" coordorigin="9364,3846" coordsize="0,331" path="m9364,3846l9364,4176e" filled="false" stroked="true" strokeweight=".5pt" strokecolor="#0058a9">
                <v:path arrowok="t"/>
              </v:shape>
            </v:group>
            <v:group style="position:absolute;left:8272;top:4181;width:2;height:341" coordorigin="8272,4181" coordsize="2,341">
              <v:shape style="position:absolute;left:8272;top:4181;width:2;height:341" coordorigin="8272,4181" coordsize="0,341" path="m8272,4181l8272,4522e" filled="false" stroked="true" strokeweight=".5pt" strokecolor="#0058a9">
                <v:path arrowok="t"/>
              </v:shape>
            </v:group>
            <v:group style="position:absolute;left:9364;top:4186;width:2;height:331" coordorigin="9364,4186" coordsize="2,331">
              <v:shape style="position:absolute;left:9364;top:4186;width:2;height:331" coordorigin="9364,4186" coordsize="0,331" path="m9364,4186l9364,4517e" filled="false" stroked="true" strokeweight=".5pt" strokecolor="#0058a9">
                <v:path arrowok="t"/>
              </v:shape>
            </v:group>
            <v:group style="position:absolute;left:8272;top:4522;width:2;height:341" coordorigin="8272,4522" coordsize="2,341">
              <v:shape style="position:absolute;left:8272;top:4522;width:2;height:341" coordorigin="8272,4522" coordsize="0,341" path="m8272,4522l8272,4862e" filled="false" stroked="true" strokeweight=".5pt" strokecolor="#0058a9">
                <v:path arrowok="t"/>
              </v:shape>
            </v:group>
            <v:group style="position:absolute;left:9364;top:4527;width:2;height:331" coordorigin="9364,4527" coordsize="2,331">
              <v:shape style="position:absolute;left:9364;top:4527;width:2;height:331" coordorigin="9364,4527" coordsize="0,331" path="m9364,4527l9364,4857e" filled="false" stroked="true" strokeweight=".5pt" strokecolor="#0058a9">
                <v:path arrowok="t"/>
              </v:shape>
            </v:group>
            <v:group style="position:absolute;left:8272;top:4862;width:2;height:336" coordorigin="8272,4862" coordsize="2,336">
              <v:shape style="position:absolute;left:8272;top:4862;width:2;height:336" coordorigin="8272,4862" coordsize="0,336" path="m8272,4862l8272,5197e" filled="false" stroked="true" strokeweight=".5pt" strokecolor="#0058a9">
                <v:path arrowok="t"/>
              </v:shape>
            </v:group>
            <v:group style="position:absolute;left:9364;top:4867;width:2;height:331" coordorigin="9364,4867" coordsize="2,331">
              <v:shape style="position:absolute;left:9364;top:4867;width:2;height:331" coordorigin="9364,4867" coordsize="0,331" path="m9364,4867l9364,5197e" filled="false" stroked="true" strokeweight=".5pt" strokecolor="#0058a9">
                <v:path arrowok="t"/>
              </v:shape>
            </v:group>
            <v:group style="position:absolute;left:8272;top:5202;width:1092;height:2" coordorigin="8272,5202" coordsize="1092,2">
              <v:shape style="position:absolute;left:8272;top:5202;width:1092;height:2" coordorigin="8272,5202" coordsize="1092,0" path="m8272,5202l9364,5202e" filled="false" stroked="true" strokeweight=".5pt" strokecolor="#0058a9">
                <v:path arrowok="t"/>
              </v:shape>
            </v:group>
            <v:group style="position:absolute;left:6469;top:5476;width:942;height:2" coordorigin="6469,5476" coordsize="942,2">
              <v:shape style="position:absolute;left:6469;top:5476;width:942;height:2" coordorigin="6469,5476" coordsize="942,0" path="m6469,5476l7410,5476e" filled="false" stroked="true" strokeweight=".5pt" strokecolor="#0058a9">
                <v:path arrowok="t"/>
              </v:shape>
            </v:group>
            <v:group style="position:absolute;left:6469;top:5481;width:2;height:501" coordorigin="6469,5481" coordsize="2,501">
              <v:shape style="position:absolute;left:6469;top:5481;width:2;height:501" coordorigin="6469,5481" coordsize="0,501" path="m6469,5481l6469,5982e" filled="false" stroked="true" strokeweight=".5pt" strokecolor="#0058a9">
                <v:path arrowok="t"/>
              </v:shape>
            </v:group>
            <v:group style="position:absolute;left:6469;top:5992;width:2;height:501" coordorigin="6469,5992" coordsize="2,501">
              <v:shape style="position:absolute;left:6469;top:5992;width:2;height:501" coordorigin="6469,5992" coordsize="0,501" path="m6469,5992l6469,6492e" filled="false" stroked="true" strokeweight=".5pt" strokecolor="#0058a9">
                <v:path arrowok="t"/>
              </v:shape>
            </v:group>
            <v:group style="position:absolute;left:6469;top:6502;width:2;height:501" coordorigin="6469,6502" coordsize="2,501">
              <v:shape style="position:absolute;left:6469;top:6502;width:2;height:501" coordorigin="6469,6502" coordsize="0,501" path="m6469,6502l6469,7002e" filled="false" stroked="true" strokeweight=".5pt" strokecolor="#0058a9">
                <v:path arrowok="t"/>
              </v:shape>
            </v:group>
            <v:group style="position:absolute;left:6469;top:7012;width:2;height:501" coordorigin="6469,7012" coordsize="2,501">
              <v:shape style="position:absolute;left:6469;top:7012;width:2;height:501" coordorigin="6469,7012" coordsize="0,501" path="m6469,7012l6469,7512e" filled="false" stroked="true" strokeweight=".5pt" strokecolor="#0058a9">
                <v:path arrowok="t"/>
              </v:shape>
            </v:group>
            <v:group style="position:absolute;left:6469;top:7517;width:942;height:2" coordorigin="6469,7517" coordsize="942,2">
              <v:shape style="position:absolute;left:6469;top:7517;width:942;height:2" coordorigin="6469,7517" coordsize="942,0" path="m6469,7517l7410,7517e" filled="false" stroked="true" strokeweight=".5pt" strokecolor="#0058a9">
                <v:path arrowok="t"/>
              </v:shape>
            </v:group>
            <v:group style="position:absolute;left:7410;top:5476;width:862;height:2" coordorigin="7410,5476" coordsize="862,2">
              <v:shape style="position:absolute;left:7410;top:5476;width:862;height:2" coordorigin="7410,5476" coordsize="862,0" path="m7410,5476l8272,5476e" filled="false" stroked="true" strokeweight=".5pt" strokecolor="#0058a9">
                <v:path arrowok="t"/>
              </v:shape>
            </v:group>
            <v:group style="position:absolute;left:7410;top:5481;width:2;height:2031" coordorigin="7410,5481" coordsize="2,2031">
              <v:shape style="position:absolute;left:7410;top:5481;width:2;height:2031" coordorigin="7410,5481" coordsize="0,2031" path="m7410,5481l7410,7512e" filled="false" stroked="true" strokeweight=".5pt" strokecolor="#0058a9">
                <v:path arrowok="t"/>
              </v:shape>
            </v:group>
            <v:group style="position:absolute;left:7410;top:7517;width:862;height:2" coordorigin="7410,7517" coordsize="862,2">
              <v:shape style="position:absolute;left:7410;top:7517;width:862;height:2" coordorigin="7410,7517" coordsize="862,0" path="m7410,7517l8272,7517e" filled="false" stroked="true" strokeweight=".5pt" strokecolor="#0058a9">
                <v:path arrowok="t"/>
              </v:shape>
            </v:group>
            <v:group style="position:absolute;left:8272;top:5476;width:1092;height:2" coordorigin="8272,5476" coordsize="1092,2">
              <v:shape style="position:absolute;left:8272;top:5476;width:1092;height:2" coordorigin="8272,5476" coordsize="1092,0" path="m8272,5476l9364,5476e" filled="false" stroked="true" strokeweight=".5pt" strokecolor="#0058a9">
                <v:path arrowok="t"/>
              </v:shape>
            </v:group>
            <v:group style="position:absolute;left:8272;top:5481;width:2;height:506" coordorigin="8272,5481" coordsize="2,506">
              <v:shape style="position:absolute;left:8272;top:5481;width:2;height:506" coordorigin="8272,5481" coordsize="0,506" path="m8272,5481l8272,5987e" filled="false" stroked="true" strokeweight=".5pt" strokecolor="#0058a9">
                <v:path arrowok="t"/>
              </v:shape>
            </v:group>
            <v:group style="position:absolute;left:9364;top:5481;width:2;height:501" coordorigin="9364,5481" coordsize="2,501">
              <v:shape style="position:absolute;left:9364;top:5481;width:2;height:501" coordorigin="9364,5481" coordsize="0,501" path="m9364,5481l9364,5982e" filled="false" stroked="true" strokeweight=".5pt" strokecolor="#0058a9">
                <v:path arrowok="t"/>
              </v:shape>
            </v:group>
            <v:group style="position:absolute;left:8272;top:5987;width:2;height:511" coordorigin="8272,5987" coordsize="2,511">
              <v:shape style="position:absolute;left:8272;top:5987;width:2;height:511" coordorigin="8272,5987" coordsize="0,511" path="m8272,5987l8272,6497e" filled="false" stroked="true" strokeweight=".5pt" strokecolor="#0058a9">
                <v:path arrowok="t"/>
              </v:shape>
            </v:group>
            <v:group style="position:absolute;left:9364;top:5992;width:2;height:501" coordorigin="9364,5992" coordsize="2,501">
              <v:shape style="position:absolute;left:9364;top:5992;width:2;height:501" coordorigin="9364,5992" coordsize="0,501" path="m9364,5992l9364,6492e" filled="false" stroked="true" strokeweight=".5pt" strokecolor="#0058a9">
                <v:path arrowok="t"/>
              </v:shape>
            </v:group>
            <v:group style="position:absolute;left:8272;top:6497;width:2;height:511" coordorigin="8272,6497" coordsize="2,511">
              <v:shape style="position:absolute;left:8272;top:6497;width:2;height:511" coordorigin="8272,6497" coordsize="0,511" path="m8272,6497l8272,7007e" filled="false" stroked="true" strokeweight=".5pt" strokecolor="#0058a9">
                <v:path arrowok="t"/>
              </v:shape>
            </v:group>
            <v:group style="position:absolute;left:9364;top:6502;width:2;height:501" coordorigin="9364,6502" coordsize="2,501">
              <v:shape style="position:absolute;left:9364;top:6502;width:2;height:501" coordorigin="9364,6502" coordsize="0,501" path="m9364,6502l9364,7002e" filled="false" stroked="true" strokeweight=".5pt" strokecolor="#0058a9">
                <v:path arrowok="t"/>
              </v:shape>
            </v:group>
            <v:group style="position:absolute;left:8272;top:7007;width:2;height:506" coordorigin="8272,7007" coordsize="2,506">
              <v:shape style="position:absolute;left:8272;top:7007;width:2;height:506" coordorigin="8272,7007" coordsize="0,506" path="m8272,7007l8272,7512e" filled="false" stroked="true" strokeweight=".5pt" strokecolor="#0058a9">
                <v:path arrowok="t"/>
              </v:shape>
            </v:group>
            <v:group style="position:absolute;left:9364;top:7012;width:2;height:501" coordorigin="9364,7012" coordsize="2,501">
              <v:shape style="position:absolute;left:9364;top:7012;width:2;height:501" coordorigin="9364,7012" coordsize="0,501" path="m9364,7012l9364,7512e" filled="false" stroked="true" strokeweight=".5pt" strokecolor="#0058a9">
                <v:path arrowok="t"/>
              </v:shape>
            </v:group>
            <v:group style="position:absolute;left:8272;top:7517;width:1092;height:2" coordorigin="8272,7517" coordsize="1092,2">
              <v:shape style="position:absolute;left:8272;top:7517;width:1092;height:2" coordorigin="8272,7517" coordsize="1092,0" path="m8272,7517l9364,7517e" filled="false" stroked="true" strokeweight=".5pt" strokecolor="#0058a9">
                <v:path arrowok="t"/>
              </v:shape>
            </v:group>
            <v:group style="position:absolute;left:6469;top:10164;width:942;height:2" coordorigin="6469,10164" coordsize="942,2">
              <v:shape style="position:absolute;left:6469;top:10164;width:942;height:2" coordorigin="6469,10164" coordsize="942,0" path="m6469,10164l7410,10164e" filled="false" stroked="true" strokeweight=".5pt" strokecolor="#0058a9">
                <v:path arrowok="t"/>
              </v:shape>
            </v:group>
            <v:group style="position:absolute;left:6469;top:10169;width:2;height:557" coordorigin="6469,10169" coordsize="2,557">
              <v:shape style="position:absolute;left:6469;top:10169;width:2;height:557" coordorigin="6469,10169" coordsize="0,557" path="m6469,10169l6469,10726e" filled="false" stroked="true" strokeweight=".5pt" strokecolor="#0058a9">
                <v:path arrowok="t"/>
              </v:shape>
            </v:group>
            <v:group style="position:absolute;left:6469;top:10736;width:2;height:557" coordorigin="6469,10736" coordsize="2,557">
              <v:shape style="position:absolute;left:6469;top:10736;width:2;height:557" coordorigin="6469,10736" coordsize="0,557" path="m6469,10736l6469,11293e" filled="false" stroked="true" strokeweight=".5pt" strokecolor="#0058a9">
                <v:path arrowok="t"/>
              </v:shape>
            </v:group>
            <v:group style="position:absolute;left:6469;top:11303;width:2;height:557" coordorigin="6469,11303" coordsize="2,557">
              <v:shape style="position:absolute;left:6469;top:11303;width:2;height:557" coordorigin="6469,11303" coordsize="0,557" path="m6469,11303l6469,11860e" filled="false" stroked="true" strokeweight=".5pt" strokecolor="#0058a9">
                <v:path arrowok="t"/>
              </v:shape>
            </v:group>
            <v:group style="position:absolute;left:6469;top:11865;width:942;height:2" coordorigin="6469,11865" coordsize="942,2">
              <v:shape style="position:absolute;left:6469;top:11865;width:942;height:2" coordorigin="6469,11865" coordsize="942,0" path="m6469,11865l7410,11865e" filled="false" stroked="true" strokeweight=".5pt" strokecolor="#0058a9">
                <v:path arrowok="t"/>
              </v:shape>
            </v:group>
            <v:group style="position:absolute;left:8272;top:10164;width:1092;height:2" coordorigin="8272,10164" coordsize="1092,2">
              <v:shape style="position:absolute;left:8272;top:10164;width:1092;height:2" coordorigin="8272,10164" coordsize="1092,0" path="m8272,10164l9364,10164e" filled="false" stroked="true" strokeweight=".5pt" strokecolor="#0058a9">
                <v:path arrowok="t"/>
              </v:shape>
            </v:group>
            <v:group style="position:absolute;left:9364;top:10169;width:2;height:557" coordorigin="9364,10169" coordsize="2,557">
              <v:shape style="position:absolute;left:9364;top:10169;width:2;height:557" coordorigin="9364,10169" coordsize="0,557" path="m9364,10169l9364,10726e" filled="false" stroked="true" strokeweight=".5pt" strokecolor="#0058a9">
                <v:path arrowok="t"/>
              </v:shape>
            </v:group>
            <v:group style="position:absolute;left:9364;top:10736;width:2;height:557" coordorigin="9364,10736" coordsize="2,557">
              <v:shape style="position:absolute;left:9364;top:10736;width:2;height:557" coordorigin="9364,10736" coordsize="0,557" path="m9364,10736l9364,11293e" filled="false" stroked="true" strokeweight=".5pt" strokecolor="#0058a9">
                <v:path arrowok="t"/>
              </v:shape>
            </v:group>
            <v:group style="position:absolute;left:9364;top:11303;width:2;height:557" coordorigin="9364,11303" coordsize="2,557">
              <v:shape style="position:absolute;left:9364;top:11303;width:2;height:557" coordorigin="9364,11303" coordsize="0,557" path="m9364,11303l9364,11860e" filled="false" stroked="true" strokeweight=".5pt" strokecolor="#0058a9">
                <v:path arrowok="t"/>
              </v:shape>
            </v:group>
            <v:group style="position:absolute;left:8272;top:11865;width:1092;height:2" coordorigin="8272,11865" coordsize="1092,2">
              <v:shape style="position:absolute;left:8272;top:11865;width:1092;height:2" coordorigin="8272,11865" coordsize="1092,0" path="m8272,11865l9364,11865e" filled="false" stroked="true" strokeweight=".5pt" strokecolor="#0058a9">
                <v:path arrowok="t"/>
              </v:shape>
            </v:group>
            <v:group style="position:absolute;left:7410;top:10164;width:862;height:2" coordorigin="7410,10164" coordsize="862,2">
              <v:shape style="position:absolute;left:7410;top:10164;width:862;height:2" coordorigin="7410,10164" coordsize="862,0" path="m7410,10164l8272,10164e" filled="false" stroked="true" strokeweight=".5pt" strokecolor="#0058a9">
                <v:path arrowok="t"/>
              </v:shape>
            </v:group>
            <v:group style="position:absolute;left:7410;top:10169;width:2;height:562" coordorigin="7410,10169" coordsize="2,562">
              <v:shape style="position:absolute;left:7410;top:10169;width:2;height:562" coordorigin="7410,10169" coordsize="0,562" path="m7410,10169l7410,10731e" filled="false" stroked="true" strokeweight=".5pt" strokecolor="#0058a9">
                <v:path arrowok="t"/>
              </v:shape>
            </v:group>
            <v:group style="position:absolute;left:8272;top:10169;width:2;height:562" coordorigin="8272,10169" coordsize="2,562">
              <v:shape style="position:absolute;left:8272;top:10169;width:2;height:562" coordorigin="8272,10169" coordsize="0,562" path="m8272,10169l8272,10731e" filled="false" stroked="true" strokeweight=".5pt" strokecolor="#0058a9">
                <v:path arrowok="t"/>
              </v:shape>
            </v:group>
            <v:group style="position:absolute;left:7410;top:10731;width:2;height:567" coordorigin="7410,10731" coordsize="2,567">
              <v:shape style="position:absolute;left:7410;top:10731;width:2;height:567" coordorigin="7410,10731" coordsize="0,567" path="m7410,10731l7410,11298e" filled="false" stroked="true" strokeweight=".5pt" strokecolor="#0058a9">
                <v:path arrowok="t"/>
              </v:shape>
            </v:group>
            <v:group style="position:absolute;left:8272;top:10731;width:2;height:567" coordorigin="8272,10731" coordsize="2,567">
              <v:shape style="position:absolute;left:8272;top:10731;width:2;height:567" coordorigin="8272,10731" coordsize="0,567" path="m8272,10731l8272,11298e" filled="false" stroked="true" strokeweight=".5pt" strokecolor="#0058a9">
                <v:path arrowok="t"/>
              </v:shape>
            </v:group>
            <v:group style="position:absolute;left:7410;top:11298;width:2;height:562" coordorigin="7410,11298" coordsize="2,562">
              <v:shape style="position:absolute;left:7410;top:11298;width:2;height:562" coordorigin="7410,11298" coordsize="0,562" path="m7410,11298l7410,11860e" filled="false" stroked="true" strokeweight=".5pt" strokecolor="#0058a9">
                <v:path arrowok="t"/>
              </v:shape>
            </v:group>
            <v:group style="position:absolute;left:8272;top:11298;width:2;height:562" coordorigin="8272,11298" coordsize="2,562">
              <v:shape style="position:absolute;left:8272;top:11298;width:2;height:562" coordorigin="8272,11298" coordsize="0,562" path="m8272,11298l8272,11860e" filled="false" stroked="true" strokeweight=".5pt" strokecolor="#0058a9">
                <v:path arrowok="t"/>
              </v:shape>
            </v:group>
            <v:group style="position:absolute;left:7410;top:11865;width:862;height:2" coordorigin="7410,11865" coordsize="862,2">
              <v:shape style="position:absolute;left:7410;top:11865;width:862;height:2" coordorigin="7410,11865" coordsize="862,0" path="m7410,11865l8272,11865e" filled="false" stroked="true" strokeweight=".5pt" strokecolor="#0058a9">
                <v:path arrowok="t"/>
              </v:shape>
            </v:group>
            <v:group style="position:absolute;left:6469;top:12140;width:942;height:2" coordorigin="6469,12140" coordsize="942,2">
              <v:shape style="position:absolute;left:6469;top:12140;width:942;height:2" coordorigin="6469,12140" coordsize="942,0" path="m6469,12140l7410,12140e" filled="false" stroked="true" strokeweight=".5pt" strokecolor="#0058a9">
                <v:path arrowok="t"/>
              </v:shape>
            </v:group>
            <v:group style="position:absolute;left:6469;top:12145;width:2;height:501" coordorigin="6469,12145" coordsize="2,501">
              <v:shape style="position:absolute;left:6469;top:12145;width:2;height:501" coordorigin="6469,12145" coordsize="0,501" path="m6469,12145l6469,12645e" filled="false" stroked="true" strokeweight=".5pt" strokecolor="#0058a9">
                <v:path arrowok="t"/>
              </v:shape>
            </v:group>
            <v:group style="position:absolute;left:6469;top:12655;width:2;height:501" coordorigin="6469,12655" coordsize="2,501">
              <v:shape style="position:absolute;left:6469;top:12655;width:2;height:501" coordorigin="6469,12655" coordsize="0,501" path="m6469,12655l6469,13155e" filled="false" stroked="true" strokeweight=".5pt" strokecolor="#0058a9">
                <v:path arrowok="t"/>
              </v:shape>
            </v:group>
            <v:group style="position:absolute;left:6469;top:13165;width:2;height:501" coordorigin="6469,13165" coordsize="2,501">
              <v:shape style="position:absolute;left:6469;top:13165;width:2;height:501" coordorigin="6469,13165" coordsize="0,501" path="m6469,13165l6469,13665e" filled="false" stroked="true" strokeweight=".5pt" strokecolor="#0058a9">
                <v:path arrowok="t"/>
              </v:shape>
            </v:group>
            <v:group style="position:absolute;left:6469;top:13675;width:2;height:501" coordorigin="6469,13675" coordsize="2,501">
              <v:shape style="position:absolute;left:6469;top:13675;width:2;height:501" coordorigin="6469,13675" coordsize="0,501" path="m6469,13675l6469,14176e" filled="false" stroked="true" strokeweight=".5pt" strokecolor="#0058a9">
                <v:path arrowok="t"/>
              </v:shape>
            </v:group>
            <v:group style="position:absolute;left:6469;top:14181;width:942;height:2" coordorigin="6469,14181" coordsize="942,2">
              <v:shape style="position:absolute;left:6469;top:14181;width:942;height:2" coordorigin="6469,14181" coordsize="942,0" path="m6469,14181l7410,14181e" filled="false" stroked="true" strokeweight=".5pt" strokecolor="#0058a9">
                <v:path arrowok="t"/>
              </v:shape>
            </v:group>
            <v:group style="position:absolute;left:7410;top:12140;width:862;height:2" coordorigin="7410,12140" coordsize="862,2">
              <v:shape style="position:absolute;left:7410;top:12140;width:862;height:2" coordorigin="7410,12140" coordsize="862,0" path="m7410,12140l8272,12140e" filled="false" stroked="true" strokeweight=".5pt" strokecolor="#0058a9">
                <v:path arrowok="t"/>
              </v:shape>
            </v:group>
            <v:group style="position:absolute;left:7410;top:12145;width:2;height:2031" coordorigin="7410,12145" coordsize="2,2031">
              <v:shape style="position:absolute;left:7410;top:12145;width:2;height:2031" coordorigin="7410,12145" coordsize="0,2031" path="m7410,12145l7410,14176e" filled="false" stroked="true" strokeweight=".5pt" strokecolor="#0058a9">
                <v:path arrowok="t"/>
              </v:shape>
            </v:group>
            <v:group style="position:absolute;left:7410;top:14181;width:862;height:2" coordorigin="7410,14181" coordsize="862,2">
              <v:shape style="position:absolute;left:7410;top:14181;width:862;height:2" coordorigin="7410,14181" coordsize="862,0" path="m7410,14181l8272,14181e" filled="false" stroked="true" strokeweight=".5pt" strokecolor="#0058a9">
                <v:path arrowok="t"/>
              </v:shape>
            </v:group>
            <v:group style="position:absolute;left:8272;top:12140;width:1092;height:2" coordorigin="8272,12140" coordsize="1092,2">
              <v:shape style="position:absolute;left:8272;top:12140;width:1092;height:2" coordorigin="8272,12140" coordsize="1092,0" path="m8272,12140l9364,12140e" filled="false" stroked="true" strokeweight=".5pt" strokecolor="#0058a9">
                <v:path arrowok="t"/>
              </v:shape>
            </v:group>
            <v:group style="position:absolute;left:8272;top:12145;width:2;height:506" coordorigin="8272,12145" coordsize="2,506">
              <v:shape style="position:absolute;left:8272;top:12145;width:2;height:506" coordorigin="8272,12145" coordsize="0,506" path="m8272,12145l8272,12650e" filled="false" stroked="true" strokeweight=".5pt" strokecolor="#0058a9">
                <v:path arrowok="t"/>
              </v:shape>
            </v:group>
            <v:group style="position:absolute;left:9364;top:12145;width:2;height:501" coordorigin="9364,12145" coordsize="2,501">
              <v:shape style="position:absolute;left:9364;top:12145;width:2;height:501" coordorigin="9364,12145" coordsize="0,501" path="m9364,12145l9364,12645e" filled="false" stroked="true" strokeweight=".5pt" strokecolor="#0058a9">
                <v:path arrowok="t"/>
              </v:shape>
            </v:group>
            <v:group style="position:absolute;left:8272;top:12650;width:2;height:511" coordorigin="8272,12650" coordsize="2,511">
              <v:shape style="position:absolute;left:8272;top:12650;width:2;height:511" coordorigin="8272,12650" coordsize="0,511" path="m8272,12650l8272,13160e" filled="false" stroked="true" strokeweight=".5pt" strokecolor="#0058a9">
                <v:path arrowok="t"/>
              </v:shape>
            </v:group>
            <v:group style="position:absolute;left:9364;top:12655;width:2;height:501" coordorigin="9364,12655" coordsize="2,501">
              <v:shape style="position:absolute;left:9364;top:12655;width:2;height:501" coordorigin="9364,12655" coordsize="0,501" path="m9364,12655l9364,13155e" filled="false" stroked="true" strokeweight=".5pt" strokecolor="#0058a9">
                <v:path arrowok="t"/>
              </v:shape>
            </v:group>
            <v:group style="position:absolute;left:8272;top:13160;width:2;height:511" coordorigin="8272,13160" coordsize="2,511">
              <v:shape style="position:absolute;left:8272;top:13160;width:2;height:511" coordorigin="8272,13160" coordsize="0,511" path="m8272,13160l8272,13670e" filled="false" stroked="true" strokeweight=".5pt" strokecolor="#0058a9">
                <v:path arrowok="t"/>
              </v:shape>
            </v:group>
            <v:group style="position:absolute;left:9364;top:13165;width:2;height:501" coordorigin="9364,13165" coordsize="2,501">
              <v:shape style="position:absolute;left:9364;top:13165;width:2;height:501" coordorigin="9364,13165" coordsize="0,501" path="m9364,13165l9364,13665e" filled="false" stroked="true" strokeweight=".5pt" strokecolor="#0058a9">
                <v:path arrowok="t"/>
              </v:shape>
            </v:group>
            <v:group style="position:absolute;left:8272;top:13670;width:2;height:506" coordorigin="8272,13670" coordsize="2,506">
              <v:shape style="position:absolute;left:8272;top:13670;width:2;height:506" coordorigin="8272,13670" coordsize="0,506" path="m8272,13670l8272,14176e" filled="false" stroked="true" strokeweight=".5pt" strokecolor="#0058a9">
                <v:path arrowok="t"/>
              </v:shape>
            </v:group>
            <v:group style="position:absolute;left:9364;top:13675;width:2;height:501" coordorigin="9364,13675" coordsize="2,501">
              <v:shape style="position:absolute;left:9364;top:13675;width:2;height:501" coordorigin="9364,13675" coordsize="0,501" path="m9364,13675l9364,14176e" filled="false" stroked="true" strokeweight=".5pt" strokecolor="#0058a9">
                <v:path arrowok="t"/>
              </v:shape>
            </v:group>
            <v:group style="position:absolute;left:8272;top:14181;width:1092;height:2" coordorigin="8272,14181" coordsize="1092,2">
              <v:shape style="position:absolute;left:8272;top:14181;width:1092;height:2" coordorigin="8272,14181" coordsize="1092,0" path="m8272,14181l9364,14181e" filled="false" stroked="true" strokeweight=".5pt" strokecolor="#0058a9">
                <v:path arrowok="t"/>
              </v:shape>
              <v:shape style="position:absolute;left:1253;top:2904;width:1629;height:2215" type="#_x0000_t75" stroked="false">
                <v:imagedata r:id="rId5" o:title=""/>
              </v:shape>
              <v:shape style="position:absolute;left:1261;top:5560;width:1613;height:1876" type="#_x0000_t75" stroked="false">
                <v:imagedata r:id="rId6" o:title=""/>
              </v:shape>
              <v:shape style="position:absolute;left:1263;top:7849;width:1610;height:1984" type="#_x0000_t75" stroked="false">
                <v:imagedata r:id="rId7" o:title=""/>
              </v:shape>
              <v:shape style="position:absolute;left:1099;top:10239;width:1936;height:1552" type="#_x0000_t75" stroked="false">
                <v:imagedata r:id="rId8" o:title=""/>
              </v:shape>
              <v:shape style="position:absolute;left:1132;top:12225;width:1870;height:1870" type="#_x0000_t75" stroked="false">
                <v:imagedata r:id="rId9" o:title=""/>
              </v:shape>
            </v:group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023602pt;margin-top:19.075081pt;width:328.25pt;height:20pt;mso-position-horizontal-relative:page;mso-position-vertical-relative:page;z-index:-407896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назначения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23602pt;margin-top:60.742836pt;width:414.9pt;height:43pt;mso-position-horizontal-relative:page;mso-position-vertical-relative:page;z-index:-407872" type="#_x0000_t202" filled="false" stroked="false">
            <v:textbox inset="0,0,0,0">
              <w:txbxContent>
                <w:p>
                  <w:pPr>
                    <w:spacing w:line="420" w:lineRule="exact" w:before="20"/>
                    <w:ind w:left="20" w:right="17" w:firstLine="0"/>
                    <w:jc w:val="left"/>
                    <w:rPr>
                      <w:rFonts w:ascii="Arial Narrow" w:hAnsi="Arial Narrow" w:cs="Arial Narrow" w:eastAsia="Arial Narrow"/>
                      <w:sz w:val="40"/>
                      <w:szCs w:val="40"/>
                    </w:rPr>
                  </w:pPr>
                  <w:r>
                    <w:rPr>
                      <w:rFonts w:ascii="Arial Narrow" w:hAnsi="Arial Narrow"/>
                      <w:color w:val="0058A9"/>
                      <w:spacing w:val="12"/>
                      <w:w w:val="138"/>
                      <w:sz w:val="40"/>
                    </w:rPr>
                    <w:t>Насос</w:t>
                  </w:r>
                  <w:r>
                    <w:rPr>
                      <w:rFonts w:ascii="Arial Narrow" w:hAnsi="Arial Narrow"/>
                      <w:color w:val="0058A9"/>
                      <w:w w:val="138"/>
                      <w:sz w:val="40"/>
                    </w:rPr>
                    <w:t>ы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7"/>
                      <w:sz w:val="40"/>
                    </w:rPr>
                    <w:t>цир</w:t>
                  </w:r>
                  <w:r>
                    <w:rPr>
                      <w:rFonts w:ascii="Arial Narrow" w:hAnsi="Arial Narrow"/>
                      <w:color w:val="0058A9"/>
                      <w:spacing w:val="16"/>
                      <w:w w:val="147"/>
                      <w:sz w:val="40"/>
                    </w:rPr>
                    <w:t>к</w:t>
                  </w:r>
                  <w:r>
                    <w:rPr>
                      <w:rFonts w:ascii="Arial Narrow" w:hAnsi="Arial Narrow"/>
                      <w:color w:val="0058A9"/>
                      <w:spacing w:val="-20"/>
                      <w:w w:val="161"/>
                      <w:sz w:val="40"/>
                    </w:rPr>
                    <w:t>у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0"/>
                      <w:sz w:val="40"/>
                    </w:rPr>
                    <w:t>ляционны</w:t>
                  </w:r>
                  <w:r>
                    <w:rPr>
                      <w:rFonts w:ascii="Arial Narrow" w:hAnsi="Arial Narrow"/>
                      <w:color w:val="0058A9"/>
                      <w:w w:val="140"/>
                      <w:sz w:val="40"/>
                    </w:rPr>
                    <w:t>е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38"/>
                      <w:sz w:val="40"/>
                    </w:rPr>
                    <w:t>дл</w:t>
                  </w:r>
                  <w:r>
                    <w:rPr>
                      <w:rFonts w:ascii="Arial Narrow" w:hAnsi="Arial Narrow"/>
                      <w:color w:val="0058A9"/>
                      <w:w w:val="138"/>
                      <w:sz w:val="40"/>
                    </w:rPr>
                    <w:t>я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1"/>
                      <w:sz w:val="40"/>
                    </w:rPr>
                    <w:t>систем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1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2"/>
                      <w:sz w:val="40"/>
                    </w:rPr>
                    <w:t>отопления</w:t>
                  </w:r>
                  <w:r>
                    <w:rPr>
                      <w:rFonts w:ascii="Arial Narrow" w:hAnsi="Arial Narrow"/>
                      <w:sz w:val="4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-1pt;margin-top:93.950897pt;width:44.5pt;height:28pt;mso-position-horizontal-relative:page;mso-position-vertical-relative:page;z-index:-407848" type="#_x0000_t202" filled="false" stroked="false">
            <v:textbox inset="0,0,0,0">
              <w:txbxContent>
                <w:p>
                  <w:pPr>
                    <w:tabs>
                      <w:tab w:pos="870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106.667pt;width:104.2pt;height:20.65pt;mso-position-horizontal-relative:page;mso-position-vertical-relative:page;z-index:-40782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106.667pt;width:40.75pt;height:20.65pt;mso-position-horizontal-relative:page;mso-position-vertical-relative:page;z-index:-40780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53" w:right="24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106.667pt;width:58.35pt;height:20.65pt;mso-position-horizontal-relative:page;mso-position-vertical-relative:page;z-index:-407776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40" w:right="134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106.667pt;width:69pt;height:20.65pt;mso-position-horizontal-relative:page;mso-position-vertical-relative:page;z-index:-40775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461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466003pt;margin-top:106.667pt;width:47.1pt;height:20.65pt;mso-position-horizontal-relative:page;mso-position-vertical-relative:page;z-index:-40772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94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0.522003pt;margin-top:106.667pt;width:43.1pt;height:20.65pt;mso-position-horizontal-relative:page;mso-position-vertical-relative:page;z-index:-40770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56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3.608002pt;margin-top:106.667pt;width:54.6pt;height:20.65pt;mso-position-horizontal-relative:page;mso-position-vertical-relative:page;z-index:-40768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106.667pt;width:36.3pt;height:20.65pt;mso-position-horizontal-relative:page;mso-position-vertical-relative:page;z-index:-40765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63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Ду</w:t>
                  </w:r>
                  <w:r>
                    <w:rPr>
                      <w:rFonts w:ascii="Lucida Sans" w:hAnsi="Lucida Sans"/>
                      <w:b/>
                      <w:color w:val="231F20"/>
                      <w:w w:val="8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106.667pt;width:53.75pt;height:20.65pt;mso-position-horizontal-relative:page;mso-position-vertical-relative:page;z-index:-40763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2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Мак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напор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127.308998pt;width:506.9pt;height:13.75pt;mso-position-horizontal-relative:page;mso-position-vertical-relative:page;z-index:-40760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Wilo-R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присоединителям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w w:val="92"/>
                      <w:sz w:val="20"/>
                    </w:rPr>
                    <w:t>в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комплекте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141.037994pt;width:104.2pt;height:119.1pt;mso-position-horizontal-relative:page;mso-position-vertical-relative:page;z-index:-40758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141.037994pt;width:40.75pt;height:17.05pt;mso-position-horizontal-relative:page;mso-position-vertical-relative:page;z-index:-4075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015-0198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141.037994pt;width:58.35pt;height:17.05pt;mso-position-horizontal-relative:page;mso-position-vertical-relative:page;z-index:-4075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4119785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141.037994pt;width:69pt;height:17.05pt;mso-position-horizontal-relative:page;mso-position-vertical-relative:page;z-index:-4075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47" w:right="447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R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466003pt;margin-top:141.037994pt;width:47.1pt;height:119.1pt;mso-position-horizontal-relative:page;mso-position-vertical-relative:page;z-index:-4074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333" w:right="33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0.522003pt;margin-top:141.037994pt;width:43.1pt;height:119.1pt;mso-position-horizontal-relative:page;mso-position-vertical-relative:page;z-index:-4074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22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Star-RS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608002pt;margin-top:141.037994pt;width:54.6pt;height:119.1pt;mso-position-horizontal-relative:page;mso-position-vertical-relative:page;z-index:-4074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141.037994pt;width:36.3pt;height:17.05pt;mso-position-horizontal-relative:page;mso-position-vertical-relative:page;z-index:-4074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141.037994pt;width:53.75pt;height:17.05pt;mso-position-horizontal-relative:page;mso-position-vertical-relative:page;z-index:-4073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158.046005pt;width:40.75pt;height:17.05pt;mso-position-horizontal-relative:page;mso-position-vertical-relative:page;z-index:-4073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158.046005pt;width:58.35pt;height:17.05pt;mso-position-horizontal-relative:page;mso-position-vertical-relative:page;z-index:-4073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4119786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158.046005pt;width:69pt;height:17.05pt;mso-position-horizontal-relative:page;mso-position-vertical-relative:page;z-index:-4073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47" w:right="447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R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158.046005pt;width:36.3pt;height:17.05pt;mso-position-horizontal-relative:page;mso-position-vertical-relative:page;z-index:-4072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158.046005pt;width:53.75pt;height:17.05pt;mso-position-horizontal-relative:page;mso-position-vertical-relative:page;z-index:-4072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175.054001pt;width:40.75pt;height:17.05pt;mso-position-horizontal-relative:page;mso-position-vertical-relative:page;z-index:-4072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015-0202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175.054001pt;width:58.35pt;height:17.05pt;mso-position-horizontal-relative:page;mso-position-vertical-relative:page;z-index:-4072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4119787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175.054001pt;width:69pt;height:17.05pt;mso-position-horizontal-relative:page;mso-position-vertical-relative:page;z-index:-4072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47" w:right="447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R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175.054001pt;width:36.3pt;height:17.05pt;mso-position-horizontal-relative:page;mso-position-vertical-relative:page;z-index:-4071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175.054001pt;width:53.75pt;height:17.05pt;mso-position-horizontal-relative:page;mso-position-vertical-relative:page;z-index:-4071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192.061996pt;width:40.75pt;height:17.05pt;mso-position-horizontal-relative:page;mso-position-vertical-relative:page;z-index:-4071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015-0699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192.061996pt;width:58.35pt;height:17.05pt;mso-position-horizontal-relative:page;mso-position-vertical-relative:page;z-index:-4071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4119788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192.061996pt;width:69pt;height:17.05pt;mso-position-horizontal-relative:page;mso-position-vertical-relative:page;z-index:-4070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47" w:right="447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R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192.061996pt;width:36.3pt;height:17.05pt;mso-position-horizontal-relative:page;mso-position-vertical-relative:page;z-index:-4070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192.061996pt;width:53.75pt;height:17.05pt;mso-position-horizontal-relative:page;mso-position-vertical-relative:page;z-index:-4070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209.070007pt;width:40.75pt;height:17.05pt;mso-position-horizontal-relative:page;mso-position-vertical-relative:page;z-index:-4070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015-0204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209.070007pt;width:58.35pt;height:17.05pt;mso-position-horizontal-relative:page;mso-position-vertical-relative:page;z-index:-4069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4119790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209.070007pt;width:69pt;height:17.05pt;mso-position-horizontal-relative:page;mso-position-vertical-relative:page;z-index:-4069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47" w:right="447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R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209.070007pt;width:36.3pt;height:17.05pt;mso-position-horizontal-relative:page;mso-position-vertical-relative:page;z-index:-4069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209.070007pt;width:53.75pt;height:17.05pt;mso-position-horizontal-relative:page;mso-position-vertical-relative:page;z-index:-4069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226.078003pt;width:40.75pt;height:17.05pt;mso-position-horizontal-relative:page;mso-position-vertical-relative:page;z-index:-4068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015-0206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226.078003pt;width:58.35pt;height:17.05pt;mso-position-horizontal-relative:page;mso-position-vertical-relative:page;z-index:-4068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4119791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226.078003pt;width:69pt;height:17.05pt;mso-position-horizontal-relative:page;mso-position-vertical-relative:page;z-index:-4068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47" w:right="447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R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226.078003pt;width:36.3pt;height:17.05pt;mso-position-horizontal-relative:page;mso-position-vertical-relative:page;z-index:-4068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226.078003pt;width:53.75pt;height:17.05pt;mso-position-horizontal-relative:page;mso-position-vertical-relative:page;z-index:-4067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243.085007pt;width:40.75pt;height:17.05pt;mso-position-horizontal-relative:page;mso-position-vertical-relative:page;z-index:-4067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015-0701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243.085007pt;width:58.35pt;height:17.05pt;mso-position-horizontal-relative:page;mso-position-vertical-relative:page;z-index:-4067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4119792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243.085007pt;width:69pt;height:17.05pt;mso-position-horizontal-relative:page;mso-position-vertical-relative:page;z-index:-4067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47" w:right="447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R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243.085007pt;width:36.3pt;height:17.05pt;mso-position-horizontal-relative:page;mso-position-vertical-relative:page;z-index:-4066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243.085007pt;width:53.75pt;height:17.05pt;mso-position-horizontal-relative:page;mso-position-vertical-relative:page;z-index:-4066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260.092987pt;width:506.9pt;height:13.75pt;mso-position-horizontal-relative:page;mso-position-vertical-relative:page;z-index:-40664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Wilo-RSG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273.822998pt;width:104.2pt;height:102.05pt;mso-position-horizontal-relative:page;mso-position-vertical-relative:page;z-index:-40662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273.822998pt;width:40.75pt;height:25.55pt;mso-position-horizontal-relative:page;mso-position-vertical-relative:page;z-index:-40660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w w:val="79"/>
                    </w:rPr>
                    <w:t>*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273.822998pt;width:58.35pt;height:25.55pt;mso-position-horizontal-relative:page;mso-position-vertical-relative:page;z-index:-40657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4111192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273.822998pt;width:69pt;height:25.55pt;mso-position-horizontal-relative:page;mso-position-vertical-relative:page;z-index:-40655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2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RS</w:t>
                  </w:r>
                  <w:r>
                    <w:rPr>
                      <w:color w:val="231F20"/>
                      <w:w w:val="79"/>
                    </w:rPr>
                    <w:t>G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466003pt;margin-top:273.822998pt;width:47.1pt;height:102.05pt;mso-position-horizontal-relative:page;mso-position-vertical-relative:page;z-index:-4065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333" w:right="33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0.522003pt;margin-top:273.822998pt;width:43.1pt;height:102.05pt;mso-position-horizontal-relative:page;mso-position-vertical-relative:page;z-index:-4065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18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Star-RSG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608002pt;margin-top:273.822998pt;width:54.6pt;height:102.05pt;mso-position-horizontal-relative:page;mso-position-vertical-relative:page;z-index:-4064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417" w:right="416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273.822998pt;width:36.3pt;height:25.55pt;mso-position-horizontal-relative:page;mso-position-vertical-relative:page;z-index:-40645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273.822998pt;width:53.75pt;height:25.55pt;mso-position-horizontal-relative:page;mso-position-vertical-relative:page;z-index:-40643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299.334015pt;width:40.75pt;height:25.55pt;mso-position-horizontal-relative:page;mso-position-vertical-relative:page;z-index:-40640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299.334015pt;width:58.35pt;height:25.55pt;mso-position-horizontal-relative:page;mso-position-vertical-relative:page;z-index:-40638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4108817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299.334015pt;width:69pt;height:25.55pt;mso-position-horizontal-relative:page;mso-position-vertical-relative:page;z-index:-40636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2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RS</w:t>
                  </w:r>
                  <w:r>
                    <w:rPr>
                      <w:color w:val="231F20"/>
                      <w:w w:val="79"/>
                    </w:rPr>
                    <w:t>G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299.334015pt;width:36.3pt;height:25.55pt;mso-position-horizontal-relative:page;mso-position-vertical-relative:page;z-index:-40633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299.334015pt;width:53.75pt;height:25.55pt;mso-position-horizontal-relative:page;mso-position-vertical-relative:page;z-index:-40631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324.846008pt;width:40.75pt;height:25.55pt;mso-position-horizontal-relative:page;mso-position-vertical-relative:page;z-index:-40628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w w:val="79"/>
                    </w:rPr>
                    <w:t>*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324.846008pt;width:58.35pt;height:25.55pt;mso-position-horizontal-relative:page;mso-position-vertical-relative:page;z-index:-40626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4111193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324.846008pt;width:69pt;height:25.55pt;mso-position-horizontal-relative:page;mso-position-vertical-relative:page;z-index:-40624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2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RS</w:t>
                  </w:r>
                  <w:r>
                    <w:rPr>
                      <w:color w:val="231F20"/>
                      <w:w w:val="79"/>
                    </w:rPr>
                    <w:t>G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324.846008pt;width:36.3pt;height:25.55pt;mso-position-horizontal-relative:page;mso-position-vertical-relative:page;z-index:-40621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324.846008pt;width:53.75pt;height:25.55pt;mso-position-horizontal-relative:page;mso-position-vertical-relative:page;z-index:-40619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350.358002pt;width:40.75pt;height:25.55pt;mso-position-horizontal-relative:page;mso-position-vertical-relative:page;z-index:-40616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015-0702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350.358002pt;width:58.35pt;height:25.55pt;mso-position-horizontal-relative:page;mso-position-vertical-relative:page;z-index:-40614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4108818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350.358002pt;width:69pt;height:25.55pt;mso-position-horizontal-relative:page;mso-position-vertical-relative:page;z-index:-40612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2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RS</w:t>
                  </w:r>
                  <w:r>
                    <w:rPr>
                      <w:color w:val="231F20"/>
                      <w:w w:val="79"/>
                    </w:rPr>
                    <w:t>G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350.358002pt;width:36.3pt;height:25.55pt;mso-position-horizontal-relative:page;mso-position-vertical-relative:page;z-index:-40609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350.358002pt;width:53.75pt;height:25.55pt;mso-position-horizontal-relative:page;mso-position-vertical-relative:page;z-index:-40607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375.869995pt;width:506.9pt;height:13.75pt;mso-position-horizontal-relative:page;mso-position-vertical-relative:page;z-index:-40604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St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3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ato</w:t>
                  </w:r>
                  <w:r>
                    <w:rPr>
                      <w:rFonts w:ascii="Lucida Sans" w:hAnsi="Lucida Sans"/>
                      <w:b/>
                      <w:color w:val="FFFFFF"/>
                      <w:w w:val="92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8"/>
                      <w:sz w:val="20"/>
                    </w:rPr>
                    <w:t>PICO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389.598999pt;width:104.2pt;height:104.9pt;mso-position-horizontal-relative:page;mso-position-vertical-relative:page;z-index:-40602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389.598999pt;width:40.75pt;height:104.9pt;mso-position-horizontal-relative:page;mso-position-vertical-relative:page;z-index:-4060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015-0764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389.598999pt;width:58.35pt;height:104.9pt;mso-position-horizontal-relative:page;mso-position-vertical-relative:page;z-index:-4059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4132462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389.598999pt;width:69pt;height:104.9pt;mso-position-horizontal-relative:page;mso-position-vertical-relative:page;z-index:-4059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2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Strato</w:t>
                  </w:r>
                  <w:r>
                    <w:rPr>
                      <w:color w:val="231F20"/>
                      <w:w w:val="80"/>
                    </w:rPr>
                    <w:t>s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PIC</w:t>
                  </w:r>
                  <w:r>
                    <w:rPr>
                      <w:color w:val="231F20"/>
                      <w:w w:val="79"/>
                    </w:rPr>
                    <w:t>O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25/1-4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3.466003pt;margin-top:389.598999pt;width:47.1pt;height:104.9pt;mso-position-horizontal-relative:page;mso-position-vertical-relative:page;z-index:-4059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3" w:right="33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0.522003pt;margin-top:389.598999pt;width:43.1pt;height:104.9pt;mso-position-horizontal-relative:page;mso-position-vertical-relative:page;z-index:-4059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8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Strato</w:t>
                  </w:r>
                  <w:r>
                    <w:rPr>
                      <w:color w:val="231F20"/>
                      <w:w w:val="80"/>
                    </w:rPr>
                    <w:t>s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PICO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608002pt;margin-top:389.598999pt;width:54.6pt;height:104.9pt;mso-position-horizontal-relative:page;mso-position-vertical-relative:page;z-index:-4058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389.598999pt;width:36.3pt;height:104.9pt;mso-position-horizontal-relative:page;mso-position-vertical-relative:page;z-index:-4058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389.598999pt;width:53.75pt;height:104.9pt;mso-position-horizontal-relative:page;mso-position-vertical-relative:page;z-index:-4058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494.48999pt;width:506.9pt;height:13.75pt;mso-position-horizontal-relative:page;mso-position-vertical-relative:page;z-index:-40580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St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3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atos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508.218994pt;width:104.2pt;height:85.05pt;mso-position-horizontal-relative:page;mso-position-vertical-relative:page;z-index:-40578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508.218994pt;width:40.75pt;height:28.35pt;mso-position-horizontal-relative:page;mso-position-vertical-relative:page;z-index:-40576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015-1333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508.218994pt;width:58.35pt;height:28.35pt;mso-position-horizontal-relative:page;mso-position-vertical-relative:page;z-index:-40573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2090459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08.218994pt;width:69pt;height:28.35pt;mso-position-horizontal-relative:page;mso-position-vertical-relative:page;z-index:-40571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Strato</w:t>
                  </w:r>
                  <w:r>
                    <w:rPr>
                      <w:color w:val="231F20"/>
                      <w:w w:val="80"/>
                    </w:rPr>
                    <w:t>s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65/1-9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466003pt;margin-top:508.218994pt;width:47.1pt;height:85.05pt;mso-position-horizontal-relative:page;mso-position-vertical-relative:page;z-index:-4056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7"/>
                    <w:ind w:left="333" w:right="33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0.522003pt;margin-top:508.218994pt;width:43.1pt;height:85.05pt;mso-position-horizontal-relative:page;mso-position-vertical-relative:page;z-index:-4056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7"/>
                    <w:ind w:left="23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Stratos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608002pt;margin-top:508.218994pt;width:54.6pt;height:85.05pt;mso-position-horizontal-relative:page;mso-position-vertical-relative:page;z-index:-4056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7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08.218994pt;width:36.3pt;height:28.35pt;mso-position-horizontal-relative:page;mso-position-vertical-relative:page;z-index:-40561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508.218994pt;width:53.75pt;height:28.35pt;mso-position-horizontal-relative:page;mso-position-vertical-relative:page;z-index:-40559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536.565979pt;width:40.75pt;height:28.35pt;mso-position-horizontal-relative:page;mso-position-vertical-relative:page;z-index:-40556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015-1343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536.565979pt;width:58.35pt;height:28.35pt;mso-position-horizontal-relative:page;mso-position-vertical-relative:page;z-index:-40554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2090460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36.565979pt;width:69pt;height:28.35pt;mso-position-horizontal-relative:page;mso-position-vertical-relative:page;z-index:-40552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3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Strato</w:t>
                  </w:r>
                  <w:r>
                    <w:rPr>
                      <w:color w:val="231F20"/>
                      <w:w w:val="80"/>
                    </w:rPr>
                    <w:t>s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65/1-12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36.565979pt;width:36.3pt;height:28.35pt;mso-position-horizontal-relative:page;mso-position-vertical-relative:page;z-index:-40549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536.565979pt;width:53.75pt;height:28.35pt;mso-position-horizontal-relative:page;mso-position-vertical-relative:page;z-index:-40547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564.911987pt;width:40.75pt;height:28.35pt;mso-position-horizontal-relative:page;mso-position-vertical-relative:page;z-index:-40544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015-1332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564.911987pt;width:58.35pt;height:28.35pt;mso-position-horizontal-relative:page;mso-position-vertical-relative:page;z-index:-40542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2087524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64.911987pt;width:69pt;height:28.35pt;mso-position-horizontal-relative:page;mso-position-vertical-relative:page;z-index:-40540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3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Strato</w:t>
                  </w:r>
                  <w:r>
                    <w:rPr>
                      <w:color w:val="231F20"/>
                      <w:w w:val="80"/>
                    </w:rPr>
                    <w:t>s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80/1-12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64.911987pt;width:36.3pt;height:28.35pt;mso-position-horizontal-relative:page;mso-position-vertical-relative:page;z-index:-40537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564.911987pt;width:53.75pt;height:28.35pt;mso-position-horizontal-relative:page;mso-position-vertical-relative:page;z-index:-40535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593.258972pt;width:506.9pt;height:13.75pt;mso-position-horizontal-relative:page;mso-position-vertical-relative:page;z-index:-40532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2"/>
                      <w:sz w:val="20"/>
                    </w:rPr>
                    <w:t>TO</w:t>
                  </w:r>
                  <w:r>
                    <w:rPr>
                      <w:rFonts w:ascii="Lucida Sans" w:hAnsi="Lucida Sans"/>
                      <w:b/>
                      <w:color w:val="FFFFFF"/>
                      <w:w w:val="102"/>
                      <w:sz w:val="20"/>
                    </w:rPr>
                    <w:t>P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4"/>
                      <w:sz w:val="20"/>
                    </w:rPr>
                    <w:t>RL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606.987976pt;width:104.2pt;height:102.05pt;mso-position-horizontal-relative:page;mso-position-vertical-relative:page;z-index:-40530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606.987976pt;width:40.75pt;height:25.55pt;mso-position-horizontal-relative:page;mso-position-vertical-relative:page;z-index:-40528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015-0207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606.987976pt;width:58.35pt;height:25.55pt;mso-position-horizontal-relative:page;mso-position-vertical-relative:page;z-index:-40525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2045633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606.987976pt;width:69pt;height:25.55pt;mso-position-horizontal-relative:page;mso-position-vertical-relative:page;z-index:-40523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8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R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25/7,5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466003pt;margin-top:606.987976pt;width:47.1pt;height:102.05pt;mso-position-horizontal-relative:page;mso-position-vertical-relative:page;z-index:-4052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333" w:right="33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0.522003pt;margin-top:606.987976pt;width:43.1pt;height:102.05pt;mso-position-horizontal-relative:page;mso-position-vertical-relative:page;z-index:-4051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220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TOP-RL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608002pt;margin-top:606.987976pt;width:54.6pt;height:102.05pt;mso-position-horizontal-relative:page;mso-position-vertical-relative:page;z-index:-4051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606.987976pt;width:36.3pt;height:25.55pt;mso-position-horizontal-relative:page;mso-position-vertical-relative:page;z-index:-40513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606.987976pt;width:53.75pt;height:25.55pt;mso-position-horizontal-relative:page;mso-position-vertical-relative:page;z-index:-40511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7,5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632.5pt;width:40.75pt;height:25.55pt;mso-position-horizontal-relative:page;mso-position-vertical-relative:page;z-index:-40508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015-0703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632.5pt;width:58.35pt;height:25.55pt;mso-position-horizontal-relative:page;mso-position-vertical-relative:page;z-index:-40506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2045634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632.5pt;width:69pt;height:25.55pt;mso-position-horizontal-relative:page;mso-position-vertical-relative:page;z-index:-40504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TOP-R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632.5pt;width:36.3pt;height:25.55pt;mso-position-horizontal-relative:page;mso-position-vertical-relative:page;z-index:-40501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632.5pt;width:53.75pt;height:25.55pt;mso-position-horizontal-relative:page;mso-position-vertical-relative:page;z-index:-40499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658.012024pt;width:40.75pt;height:25.55pt;mso-position-horizontal-relative:page;mso-position-vertical-relative:page;z-index:-40496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015-0704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658.012024pt;width:58.35pt;height:25.55pt;mso-position-horizontal-relative:page;mso-position-vertical-relative:page;z-index:-40494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2045635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658.012024pt;width:69pt;height:25.55pt;mso-position-horizontal-relative:page;mso-position-vertical-relative:page;z-index:-40492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6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TOP-R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30/6,5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658.012024pt;width:36.3pt;height:25.55pt;mso-position-horizontal-relative:page;mso-position-vertical-relative:page;z-index:-40489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658.012024pt;width:53.75pt;height:25.55pt;mso-position-horizontal-relative:page;mso-position-vertical-relative:page;z-index:-40487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02pt;margin-top:683.52301pt;width:40.75pt;height:25.55pt;mso-position-horizontal-relative:page;mso-position-vertical-relative:page;z-index:-40484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015-0209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2999pt;margin-top:683.52301pt;width:58.35pt;height:25.55pt;mso-position-horizontal-relative:page;mso-position-vertical-relative:page;z-index:-40482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2045636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683.52301pt;width:69pt;height:25.55pt;mso-position-horizontal-relative:page;mso-position-vertical-relative:page;z-index:-40480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8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R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30/7,5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683.52301pt;width:36.3pt;height:25.55pt;mso-position-horizontal-relative:page;mso-position-vertical-relative:page;z-index:-40477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0999pt;margin-top:683.52301pt;width:53.75pt;height:25.55pt;mso-position-horizontal-relative:page;mso-position-vertical-relative:page;z-index:-40475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7,5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0pt;width:595pt;height:47pt;mso-position-horizontal-relative:page;mso-position-vertical-relative:page;z-index:-40472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.28348pt;margin-top:0pt;width:594.950pt;height:47pt;mso-position-horizontal-relative:page;mso-position-vertical-relative:page;z-index:-404704" coordorigin="6,0" coordsize="11899,940">
            <v:group style="position:absolute;left:364;top:0;width:11540;height:940" coordorigin="364,0" coordsize="11540,940">
              <v:shape style="position:absolute;left:364;top:0;width:11540;height:940" coordorigin="364,0" coordsize="11540,940" path="m364,939l11904,939,11904,0,364,0,364,939xe" filled="true" fillcolor="#f15a2a" stroked="false">
                <v:path arrowok="t"/>
                <v:fill type="solid"/>
              </v:shape>
            </v:group>
            <v:group style="position:absolute;left:6;top:0;width:359;height:940" coordorigin="6,0" coordsize="359,940">
              <v:shape style="position:absolute;left:6;top:0;width:359;height:940" coordorigin="6,0" coordsize="359,940" path="m6,939l364,939,364,0,6,0,6,939xe" filled="true" fillcolor="#f15a2a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6.599972pt;margin-top:85.039001pt;width:507.95pt;height:661.5pt;mso-position-horizontal-relative:page;mso-position-vertical-relative:page;z-index:-404680" coordorigin="732,1701" coordsize="10159,13230">
            <v:group style="position:absolute;left:742;top:1706;width:2084;height:413" coordorigin="742,1706" coordsize="2084,413">
              <v:shape style="position:absolute;left:742;top:1706;width:2084;height:413" coordorigin="742,1706" coordsize="2084,413" path="m2826,1706l742,1706,742,2119,2826,2119,2826,1706xe" filled="true" fillcolor="#d9e1f3" stroked="false">
                <v:path arrowok="t"/>
                <v:fill type="solid"/>
              </v:shape>
            </v:group>
            <v:group style="position:absolute;left:2826;top:1706;width:815;height:413" coordorigin="2826,1706" coordsize="815,413">
              <v:shape style="position:absolute;left:2826;top:1706;width:815;height:413" coordorigin="2826,1706" coordsize="815,413" path="m3640,1706l2826,1706,2826,2119,3640,2119,3640,1706xe" filled="true" fillcolor="#d9e1f3" stroked="false">
                <v:path arrowok="t"/>
                <v:fill type="solid"/>
              </v:shape>
            </v:group>
            <v:group style="position:absolute;left:3640;top:1706;width:1167;height:413" coordorigin="3640,1706" coordsize="1167,413">
              <v:shape style="position:absolute;left:3640;top:1706;width:1167;height:413" coordorigin="3640,1706" coordsize="1167,413" path="m4807,1706l3640,1706,3640,2119,4807,2119,4807,1706xe" filled="true" fillcolor="#d9e1f3" stroked="false">
                <v:path arrowok="t"/>
                <v:fill type="solid"/>
              </v:shape>
            </v:group>
            <v:group style="position:absolute;left:4807;top:1706;width:1380;height:413" coordorigin="4807,1706" coordsize="1380,413">
              <v:shape style="position:absolute;left:4807;top:1706;width:1380;height:413" coordorigin="4807,1706" coordsize="1380,413" path="m6186,1706l4807,1706,4807,2119,6186,2119,6186,1706xe" filled="true" fillcolor="#d9e1f3" stroked="false">
                <v:path arrowok="t"/>
                <v:fill type="solid"/>
              </v:shape>
            </v:group>
            <v:group style="position:absolute;left:6186;top:1706;width:2;height:413" coordorigin="6186,1706" coordsize="2,413">
              <v:shape style="position:absolute;left:6186;top:1706;width:2;height:413" coordorigin="6186,1706" coordsize="0,413" path="m6186,1706l6186,2119e" filled="false" stroked="true" strokeweight=".001pt" strokecolor="#d9e1f3">
                <v:path arrowok="t"/>
              </v:shape>
            </v:group>
            <v:group style="position:absolute;left:6186;top:1706;width:942;height:413" coordorigin="6186,1706" coordsize="942,413">
              <v:shape style="position:absolute;left:6186;top:1706;width:942;height:413" coordorigin="6186,1706" coordsize="942,413" path="m7127,1706l6186,1706,6186,2119,7127,2119,7127,1706xe" filled="true" fillcolor="#d9e1f3" stroked="false">
                <v:path arrowok="t"/>
                <v:fill type="solid"/>
              </v:shape>
            </v:group>
            <v:group style="position:absolute;left:7127;top:1706;width:862;height:413" coordorigin="7127,1706" coordsize="862,413">
              <v:shape style="position:absolute;left:7127;top:1706;width:862;height:413" coordorigin="7127,1706" coordsize="862,413" path="m7989,1706l7127,1706,7127,2119,7989,2119,7989,1706xe" filled="true" fillcolor="#d9e1f3" stroked="false">
                <v:path arrowok="t"/>
                <v:fill type="solid"/>
              </v:shape>
            </v:group>
            <v:group style="position:absolute;left:7989;top:1706;width:1092;height:413" coordorigin="7989,1706" coordsize="1092,413">
              <v:shape style="position:absolute;left:7989;top:1706;width:1092;height:413" coordorigin="7989,1706" coordsize="1092,413" path="m9080,1706l7989,1706,7989,2119,9080,2119,9080,1706xe" filled="true" fillcolor="#d9e1f3" stroked="false">
                <v:path arrowok="t"/>
                <v:fill type="solid"/>
              </v:shape>
            </v:group>
            <v:group style="position:absolute;left:9080;top:1706;width:726;height:413" coordorigin="9080,1706" coordsize="726,413">
              <v:shape style="position:absolute;left:9080;top:1706;width:726;height:413" coordorigin="9080,1706" coordsize="726,413" path="m9806,1706l9080,1706,9080,2119,9806,2119,9806,1706xe" filled="true" fillcolor="#d9e1f3" stroked="false">
                <v:path arrowok="t"/>
                <v:fill type="solid"/>
              </v:shape>
            </v:group>
            <v:group style="position:absolute;left:9806;top:1706;width:2;height:413" coordorigin="9806,1706" coordsize="2,413">
              <v:shape style="position:absolute;left:9806;top:1706;width:2;height:413" coordorigin="9806,1706" coordsize="0,413" path="m9806,1706l9806,2119e" filled="false" stroked="true" strokeweight=".001pt" strokecolor="#d9e1f3">
                <v:path arrowok="t"/>
              </v:shape>
            </v:group>
            <v:group style="position:absolute;left:9806;top:1706;width:1075;height:413" coordorigin="9806,1706" coordsize="1075,413">
              <v:shape style="position:absolute;left:9806;top:1706;width:1075;height:413" coordorigin="9806,1706" coordsize="1075,413" path="m10880,1706l9806,1706,9806,2119,10880,2119,10880,1706xe" filled="true" fillcolor="#d9e1f3" stroked="false">
                <v:path arrowok="t"/>
                <v:fill type="solid"/>
              </v:shape>
            </v:group>
            <v:group style="position:absolute;left:742;top:2119;width:10139;height:275" coordorigin="742,2119" coordsize="10139,275">
              <v:shape style="position:absolute;left:742;top:2119;width:10139;height:275" coordorigin="742,2119" coordsize="10139,275" path="m10880,2119l742,2119,742,2393,10880,2393,10880,2119xe" filled="true" fillcolor="#0058a9" stroked="false">
                <v:path arrowok="t"/>
                <v:fill type="solid"/>
              </v:shape>
            </v:group>
            <v:group style="position:absolute;left:742;top:10492;width:10139;height:275" coordorigin="742,10492" coordsize="10139,275">
              <v:shape style="position:absolute;left:742;top:10492;width:10139;height:275" coordorigin="742,10492" coordsize="10139,275" path="m10880,10492l742,10492,742,10767,10880,10767,10880,10492xe" filled="true" fillcolor="#0058a9" stroked="false">
                <v:path arrowok="t"/>
                <v:fill type="solid"/>
              </v:shape>
            </v:group>
            <v:group style="position:absolute;left:742;top:2393;width:2084;height:8099" coordorigin="742,2393" coordsize="2084,8099">
              <v:shape style="position:absolute;left:742;top:2393;width:2084;height:8099" coordorigin="742,2393" coordsize="2084,8099" path="m2826,2393l742,2393,742,10492,2826,10492,2826,2393xe" filled="true" fillcolor="#8caedb" stroked="false">
                <v:path arrowok="t"/>
                <v:fill type="solid"/>
              </v:shape>
            </v:group>
            <v:group style="position:absolute;left:742;top:10767;width:2084;height:4159" coordorigin="742,10767" coordsize="2084,4159">
              <v:shape style="position:absolute;left:742;top:10767;width:2084;height:4159" coordorigin="742,10767" coordsize="2084,4159" path="m2826,10767l742,10767,742,14925,2826,14925,2826,10767xe" filled="true" fillcolor="#8caedb" stroked="false">
                <v:path arrowok="t"/>
                <v:fill type="solid"/>
              </v:shape>
            </v:group>
            <v:group style="position:absolute;left:2826;top:1706;width:1982;height:2" coordorigin="2826,1706" coordsize="1982,2">
              <v:shape style="position:absolute;left:2826;top:1706;width:1982;height:2" coordorigin="2826,1706" coordsize="1982,0" path="m2826,1706l4807,1706e" filled="false" stroked="true" strokeweight=".5pt" strokecolor="#0058a9">
                <v:path arrowok="t"/>
              </v:shape>
            </v:group>
            <v:group style="position:absolute;left:3640;top:1711;width:2;height:403" coordorigin="3640,1711" coordsize="2,403">
              <v:shape style="position:absolute;left:3640;top:1711;width:2;height:403" coordorigin="3640,1711" coordsize="0,403" path="m3640,1711l3640,2114e" filled="false" stroked="true" strokeweight=".5pt" strokecolor="#0058a9">
                <v:path arrowok="t"/>
              </v:shape>
            </v:group>
            <v:group style="position:absolute;left:4807;top:1706;width:1380;height:2" coordorigin="4807,1706" coordsize="1380,2">
              <v:shape style="position:absolute;left:4807;top:1706;width:1380;height:2" coordorigin="4807,1706" coordsize="1380,0" path="m4807,1706l6186,1706e" filled="false" stroked="true" strokeweight=".5pt" strokecolor="#0058a9">
                <v:path arrowok="t"/>
              </v:shape>
            </v:group>
            <v:group style="position:absolute;left:4807;top:1711;width:2;height:403" coordorigin="4807,1711" coordsize="2,403">
              <v:shape style="position:absolute;left:4807;top:1711;width:2;height:403" coordorigin="4807,1711" coordsize="0,403" path="m4807,1711l4807,2114e" filled="false" stroked="true" strokeweight=".5pt" strokecolor="#0058a9">
                <v:path arrowok="t"/>
              </v:shape>
            </v:group>
            <v:group style="position:absolute;left:6186;top:1706;width:942;height:2" coordorigin="6186,1706" coordsize="942,2">
              <v:shape style="position:absolute;left:6186;top:1706;width:942;height:2" coordorigin="6186,1706" coordsize="942,0" path="m6186,1706l7127,1706e" filled="false" stroked="true" strokeweight=".5pt" strokecolor="#0058a9">
                <v:path arrowok="t"/>
              </v:shape>
            </v:group>
            <v:group style="position:absolute;left:6186;top:1711;width:2;height:403" coordorigin="6186,1711" coordsize="2,403">
              <v:shape style="position:absolute;left:6186;top:1711;width:2;height:403" coordorigin="6186,1711" coordsize="0,403" path="m6186,1711l6186,2114e" filled="false" stroked="true" strokeweight=".5pt" strokecolor="#0058a9">
                <v:path arrowok="t"/>
              </v:shape>
            </v:group>
            <v:group style="position:absolute;left:7127;top:1706;width:862;height:2" coordorigin="7127,1706" coordsize="862,2">
              <v:shape style="position:absolute;left:7127;top:1706;width:862;height:2" coordorigin="7127,1706" coordsize="862,0" path="m7127,1706l7989,1706e" filled="false" stroked="true" strokeweight=".5pt" strokecolor="#0058a9">
                <v:path arrowok="t"/>
              </v:shape>
            </v:group>
            <v:group style="position:absolute;left:7127;top:1711;width:2;height:403" coordorigin="7127,1711" coordsize="2,403">
              <v:shape style="position:absolute;left:7127;top:1711;width:2;height:403" coordorigin="7127,1711" coordsize="0,403" path="m7127,1711l7127,2114e" filled="false" stroked="true" strokeweight=".5pt" strokecolor="#0058a9">
                <v:path arrowok="t"/>
              </v:shape>
            </v:group>
            <v:group style="position:absolute;left:7989;top:1706;width:1092;height:2" coordorigin="7989,1706" coordsize="1092,2">
              <v:shape style="position:absolute;left:7989;top:1706;width:1092;height:2" coordorigin="7989,1706" coordsize="1092,0" path="m7989,1706l9080,1706e" filled="false" stroked="true" strokeweight=".5pt" strokecolor="#0058a9">
                <v:path arrowok="t"/>
              </v:shape>
            </v:group>
            <v:group style="position:absolute;left:7989;top:1711;width:2;height:403" coordorigin="7989,1711" coordsize="2,403">
              <v:shape style="position:absolute;left:7989;top:1711;width:2;height:403" coordorigin="7989,1711" coordsize="0,403" path="m7989,1711l7989,2114e" filled="false" stroked="true" strokeweight=".5pt" strokecolor="#0058a9">
                <v:path arrowok="t"/>
              </v:shape>
            </v:group>
            <v:group style="position:absolute;left:9080;top:1706;width:726;height:2" coordorigin="9080,1706" coordsize="726,2">
              <v:shape style="position:absolute;left:9080;top:1706;width:726;height:2" coordorigin="9080,1706" coordsize="726,0" path="m9080,1706l9806,1706e" filled="false" stroked="true" strokeweight=".5pt" strokecolor="#0058a9">
                <v:path arrowok="t"/>
              </v:shape>
            </v:group>
            <v:group style="position:absolute;left:9080;top:1711;width:2;height:403" coordorigin="9080,1711" coordsize="2,403">
              <v:shape style="position:absolute;left:9080;top:1711;width:2;height:403" coordorigin="9080,1711" coordsize="0,403" path="m9080,1711l9080,2114e" filled="false" stroked="true" strokeweight=".5pt" strokecolor="#0058a9">
                <v:path arrowok="t"/>
              </v:shape>
            </v:group>
            <v:group style="position:absolute;left:9806;top:1706;width:1080;height:2" coordorigin="9806,1706" coordsize="1080,2">
              <v:shape style="position:absolute;left:9806;top:1706;width:1080;height:2" coordorigin="9806,1706" coordsize="1080,0" path="m9806,1706l10885,1706e" filled="false" stroked="true" strokeweight=".5pt" strokecolor="#0058a9">
                <v:path arrowok="t"/>
              </v:shape>
            </v:group>
            <v:group style="position:absolute;left:9806;top:1711;width:2;height:403" coordorigin="9806,1711" coordsize="2,403">
              <v:shape style="position:absolute;left:9806;top:1711;width:2;height:403" coordorigin="9806,1711" coordsize="0,403" path="m9806,1711l9806,2114e" filled="false" stroked="true" strokeweight=".5pt" strokecolor="#0058a9">
                <v:path arrowok="t"/>
              </v:shape>
            </v:group>
            <v:group style="position:absolute;left:10880;top:1711;width:2;height:403" coordorigin="10880,1711" coordsize="2,403">
              <v:shape style="position:absolute;left:10880;top:1711;width:2;height:403" coordorigin="10880,1711" coordsize="0,403" path="m10880,1711l10880,2114e" filled="false" stroked="true" strokeweight=".5pt" strokecolor="#0058a9">
                <v:path arrowok="t"/>
              </v:shape>
            </v:group>
            <v:group style="position:absolute;left:737;top:1706;width:2089;height:2" coordorigin="737,1706" coordsize="2089,2">
              <v:shape style="position:absolute;left:737;top:1706;width:2089;height:2" coordorigin="737,1706" coordsize="2089,0" path="m737,1706l2826,1706e" filled="false" stroked="true" strokeweight=".5pt" strokecolor="#0058a9">
                <v:path arrowok="t"/>
              </v:shape>
            </v:group>
            <v:group style="position:absolute;left:742;top:1711;width:2;height:403" coordorigin="742,1711" coordsize="2,403">
              <v:shape style="position:absolute;left:742;top:1711;width:2;height:403" coordorigin="742,1711" coordsize="0,403" path="m742,1711l742,2114e" filled="false" stroked="true" strokeweight=".5pt" strokecolor="#0058a9">
                <v:path arrowok="t"/>
              </v:shape>
            </v:group>
            <v:group style="position:absolute;left:2826;top:1711;width:2;height:403" coordorigin="2826,1711" coordsize="2,403">
              <v:shape style="position:absolute;left:2826;top:1711;width:2;height:403" coordorigin="2826,1711" coordsize="0,403" path="m2826,1711l2826,2114e" filled="false" stroked="true" strokeweight=".49998pt" strokecolor="#0058a9">
                <v:path arrowok="t"/>
              </v:shape>
            </v:group>
            <v:group style="position:absolute;left:737;top:2119;width:10149;height:2" coordorigin="737,2119" coordsize="10149,2">
              <v:shape style="position:absolute;left:737;top:2119;width:10149;height:2" coordorigin="737,2119" coordsize="10149,0" path="m737,2119l10885,2119e" filled="false" stroked="true" strokeweight=".500060pt" strokecolor="#0058a9">
                <v:path arrowok="t"/>
              </v:shape>
            </v:group>
            <v:group style="position:absolute;left:742;top:2124;width:2;height:265" coordorigin="742,2124" coordsize="2,265">
              <v:shape style="position:absolute;left:742;top:2124;width:2;height:265" coordorigin="742,2124" coordsize="0,265" path="m742,2124l742,2388e" filled="false" stroked="true" strokeweight=".5pt" strokecolor="#0058a9">
                <v:path arrowok="t"/>
              </v:shape>
            </v:group>
            <v:group style="position:absolute;left:10880;top:2124;width:2;height:265" coordorigin="10880,2124" coordsize="2,265">
              <v:shape style="position:absolute;left:10880;top:2124;width:2;height:265" coordorigin="10880,2124" coordsize="0,265" path="m10880,2124l10880,2388e" filled="false" stroked="true" strokeweight=".5pt" strokecolor="#0058a9">
                <v:path arrowok="t"/>
              </v:shape>
            </v:group>
            <v:group style="position:absolute;left:2831;top:2393;width:1977;height:2" coordorigin="2831,2393" coordsize="1977,2">
              <v:shape style="position:absolute;left:2831;top:2393;width:1977;height:2" coordorigin="2831,2393" coordsize="1977,0" path="m2831,2393l4807,2393e" filled="false" stroked="true" strokeweight=".5pt" strokecolor="#0058a9">
                <v:path arrowok="t"/>
              </v:shape>
            </v:group>
            <v:group style="position:absolute;left:3640;top:2398;width:2;height:179" coordorigin="3640,2398" coordsize="2,179">
              <v:shape style="position:absolute;left:3640;top:2398;width:2;height:179" coordorigin="3640,2398" coordsize="0,179" path="m3640,2398l3640,2577e" filled="false" stroked="true" strokeweight=".5pt" strokecolor="#0058a9">
                <v:path arrowok="t"/>
              </v:shape>
            </v:group>
            <v:group style="position:absolute;left:4807;top:2393;width:1380;height:2" coordorigin="4807,2393" coordsize="1380,2">
              <v:shape style="position:absolute;left:4807;top:2393;width:1380;height:2" coordorigin="4807,2393" coordsize="1380,0" path="m4807,2393l6186,2393e" filled="false" stroked="true" strokeweight=".5pt" strokecolor="#0058a9">
                <v:path arrowok="t"/>
              </v:shape>
            </v:group>
            <v:group style="position:absolute;left:4807;top:2398;width:2;height:179" coordorigin="4807,2398" coordsize="2,179">
              <v:shape style="position:absolute;left:4807;top:2398;width:2;height:179" coordorigin="4807,2398" coordsize="0,179" path="m4807,2398l4807,2577e" filled="false" stroked="true" strokeweight=".5pt" strokecolor="#0058a9">
                <v:path arrowok="t"/>
              </v:shape>
            </v:group>
            <v:group style="position:absolute;left:7989;top:2393;width:1818;height:2" coordorigin="7989,2393" coordsize="1818,2">
              <v:shape style="position:absolute;left:7989;top:2393;width:1818;height:2" coordorigin="7989,2393" coordsize="1818,0" path="m7989,2393l9806,2393e" filled="false" stroked="true" strokeweight=".5pt" strokecolor="#0058a9">
                <v:path arrowok="t"/>
              </v:shape>
            </v:group>
            <v:group style="position:absolute;left:9080;top:2398;width:2;height:179" coordorigin="9080,2398" coordsize="2,179">
              <v:shape style="position:absolute;left:9080;top:2398;width:2;height:179" coordorigin="9080,2398" coordsize="0,179" path="m9080,2398l9080,2577e" filled="false" stroked="true" strokeweight=".5pt" strokecolor="#0058a9">
                <v:path arrowok="t"/>
              </v:shape>
            </v:group>
            <v:group style="position:absolute;left:9806;top:2393;width:1080;height:2" coordorigin="9806,2393" coordsize="1080,2">
              <v:shape style="position:absolute;left:9806;top:2393;width:1080;height:2" coordorigin="9806,2393" coordsize="1080,0" path="m9806,2393l10885,2393e" filled="false" stroked="true" strokeweight=".5pt" strokecolor="#0058a9">
                <v:path arrowok="t"/>
              </v:shape>
            </v:group>
            <v:group style="position:absolute;left:9806;top:2398;width:2;height:179" coordorigin="9806,2398" coordsize="2,179">
              <v:shape style="position:absolute;left:9806;top:2398;width:2;height:179" coordorigin="9806,2398" coordsize="0,179" path="m9806,2398l9806,2577e" filled="false" stroked="true" strokeweight=".5pt" strokecolor="#0058a9">
                <v:path arrowok="t"/>
              </v:shape>
            </v:group>
            <v:group style="position:absolute;left:10880;top:2398;width:2;height:179" coordorigin="10880,2398" coordsize="2,179">
              <v:shape style="position:absolute;left:10880;top:2398;width:2;height:179" coordorigin="10880,2398" coordsize="0,179" path="m10880,2398l10880,2577e" filled="false" stroked="true" strokeweight=".5pt" strokecolor="#0058a9">
                <v:path arrowok="t"/>
              </v:shape>
            </v:group>
            <v:group style="position:absolute;left:2831;top:2582;width:1977;height:2" coordorigin="2831,2582" coordsize="1977,2">
              <v:shape style="position:absolute;left:2831;top:2582;width:1977;height:2" coordorigin="2831,2582" coordsize="1977,0" path="m2831,2582l4807,2582e" filled="false" stroked="true" strokeweight=".5pt" strokecolor="#0058a9">
                <v:path arrowok="t"/>
              </v:shape>
            </v:group>
            <v:group style="position:absolute;left:3640;top:2587;width:2;height:179" coordorigin="3640,2587" coordsize="2,179">
              <v:shape style="position:absolute;left:3640;top:2587;width:2;height:179" coordorigin="3640,2587" coordsize="0,179" path="m3640,2587l3640,2766e" filled="false" stroked="true" strokeweight=".5pt" strokecolor="#0058a9">
                <v:path arrowok="t"/>
              </v:shape>
            </v:group>
            <v:group style="position:absolute;left:4807;top:2582;width:1385;height:2" coordorigin="4807,2582" coordsize="1385,2">
              <v:shape style="position:absolute;left:4807;top:2582;width:1385;height:2" coordorigin="4807,2582" coordsize="1385,0" path="m4807,2582l6191,2582e" filled="false" stroked="true" strokeweight=".5pt" strokecolor="#0058a9">
                <v:path arrowok="t"/>
              </v:shape>
            </v:group>
            <v:group style="position:absolute;left:4807;top:2587;width:2;height:179" coordorigin="4807,2587" coordsize="2,179">
              <v:shape style="position:absolute;left:4807;top:2587;width:2;height:179" coordorigin="4807,2587" coordsize="0,179" path="m4807,2587l4807,2766e" filled="false" stroked="true" strokeweight=".5pt" strokecolor="#0058a9">
                <v:path arrowok="t"/>
              </v:shape>
            </v:group>
            <v:group style="position:absolute;left:7984;top:2582;width:1823;height:2" coordorigin="7984,2582" coordsize="1823,2">
              <v:shape style="position:absolute;left:7984;top:2582;width:1823;height:2" coordorigin="7984,2582" coordsize="1823,0" path="m7984,2582l9806,2582e" filled="false" stroked="true" strokeweight=".5pt" strokecolor="#0058a9">
                <v:path arrowok="t"/>
              </v:shape>
            </v:group>
            <v:group style="position:absolute;left:9080;top:2587;width:2;height:179" coordorigin="9080,2587" coordsize="2,179">
              <v:shape style="position:absolute;left:9080;top:2587;width:2;height:179" coordorigin="9080,2587" coordsize="0,179" path="m9080,2587l9080,2766e" filled="false" stroked="true" strokeweight=".5pt" strokecolor="#0058a9">
                <v:path arrowok="t"/>
              </v:shape>
            </v:group>
            <v:group style="position:absolute;left:9806;top:2582;width:1080;height:2" coordorigin="9806,2582" coordsize="1080,2">
              <v:shape style="position:absolute;left:9806;top:2582;width:1080;height:2" coordorigin="9806,2582" coordsize="1080,0" path="m9806,2582l10885,2582e" filled="false" stroked="true" strokeweight=".5pt" strokecolor="#0058a9">
                <v:path arrowok="t"/>
              </v:shape>
            </v:group>
            <v:group style="position:absolute;left:9806;top:2587;width:2;height:179" coordorigin="9806,2587" coordsize="2,179">
              <v:shape style="position:absolute;left:9806;top:2587;width:2;height:179" coordorigin="9806,2587" coordsize="0,179" path="m9806,2587l9806,2766e" filled="false" stroked="true" strokeweight=".5pt" strokecolor="#0058a9">
                <v:path arrowok="t"/>
              </v:shape>
            </v:group>
            <v:group style="position:absolute;left:10880;top:2587;width:2;height:179" coordorigin="10880,2587" coordsize="2,179">
              <v:shape style="position:absolute;left:10880;top:2587;width:2;height:179" coordorigin="10880,2587" coordsize="0,179" path="m10880,2587l10880,2766e" filled="false" stroked="true" strokeweight=".5pt" strokecolor="#0058a9">
                <v:path arrowok="t"/>
              </v:shape>
            </v:group>
            <v:group style="position:absolute;left:2831;top:2771;width:1977;height:2" coordorigin="2831,2771" coordsize="1977,2">
              <v:shape style="position:absolute;left:2831;top:2771;width:1977;height:2" coordorigin="2831,2771" coordsize="1977,0" path="m2831,2771l4807,2771e" filled="false" stroked="true" strokeweight=".5pt" strokecolor="#0058a9">
                <v:path arrowok="t"/>
              </v:shape>
            </v:group>
            <v:group style="position:absolute;left:3640;top:2776;width:2;height:179" coordorigin="3640,2776" coordsize="2,179">
              <v:shape style="position:absolute;left:3640;top:2776;width:2;height:179" coordorigin="3640,2776" coordsize="0,179" path="m3640,2776l3640,2955e" filled="false" stroked="true" strokeweight=".5pt" strokecolor="#0058a9">
                <v:path arrowok="t"/>
              </v:shape>
            </v:group>
            <v:group style="position:absolute;left:4807;top:2771;width:1385;height:2" coordorigin="4807,2771" coordsize="1385,2">
              <v:shape style="position:absolute;left:4807;top:2771;width:1385;height:2" coordorigin="4807,2771" coordsize="1385,0" path="m4807,2771l6191,2771e" filled="false" stroked="true" strokeweight=".5pt" strokecolor="#0058a9">
                <v:path arrowok="t"/>
              </v:shape>
            </v:group>
            <v:group style="position:absolute;left:4807;top:2776;width:2;height:179" coordorigin="4807,2776" coordsize="2,179">
              <v:shape style="position:absolute;left:4807;top:2776;width:2;height:179" coordorigin="4807,2776" coordsize="0,179" path="m4807,2776l4807,2955e" filled="false" stroked="true" strokeweight=".5pt" strokecolor="#0058a9">
                <v:path arrowok="t"/>
              </v:shape>
            </v:group>
            <v:group style="position:absolute;left:7984;top:2771;width:1823;height:2" coordorigin="7984,2771" coordsize="1823,2">
              <v:shape style="position:absolute;left:7984;top:2771;width:1823;height:2" coordorigin="7984,2771" coordsize="1823,0" path="m7984,2771l9806,2771e" filled="false" stroked="true" strokeweight=".5pt" strokecolor="#0058a9">
                <v:path arrowok="t"/>
              </v:shape>
            </v:group>
            <v:group style="position:absolute;left:9080;top:2776;width:2;height:179" coordorigin="9080,2776" coordsize="2,179">
              <v:shape style="position:absolute;left:9080;top:2776;width:2;height:179" coordorigin="9080,2776" coordsize="0,179" path="m9080,2776l9080,2955e" filled="false" stroked="true" strokeweight=".5pt" strokecolor="#0058a9">
                <v:path arrowok="t"/>
              </v:shape>
            </v:group>
            <v:group style="position:absolute;left:9806;top:2771;width:1080;height:2" coordorigin="9806,2771" coordsize="1080,2">
              <v:shape style="position:absolute;left:9806;top:2771;width:1080;height:2" coordorigin="9806,2771" coordsize="1080,0" path="m9806,2771l10885,2771e" filled="false" stroked="true" strokeweight=".5pt" strokecolor="#0058a9">
                <v:path arrowok="t"/>
              </v:shape>
            </v:group>
            <v:group style="position:absolute;left:9806;top:2776;width:2;height:179" coordorigin="9806,2776" coordsize="2,179">
              <v:shape style="position:absolute;left:9806;top:2776;width:2;height:179" coordorigin="9806,2776" coordsize="0,179" path="m9806,2776l9806,2955e" filled="false" stroked="true" strokeweight=".5pt" strokecolor="#0058a9">
                <v:path arrowok="t"/>
              </v:shape>
            </v:group>
            <v:group style="position:absolute;left:10880;top:2776;width:2;height:179" coordorigin="10880,2776" coordsize="2,179">
              <v:shape style="position:absolute;left:10880;top:2776;width:2;height:179" coordorigin="10880,2776" coordsize="0,179" path="m10880,2776l10880,2955e" filled="false" stroked="true" strokeweight=".5pt" strokecolor="#0058a9">
                <v:path arrowok="t"/>
              </v:shape>
            </v:group>
            <v:group style="position:absolute;left:2831;top:2960;width:1977;height:2" coordorigin="2831,2960" coordsize="1977,2">
              <v:shape style="position:absolute;left:2831;top:2960;width:1977;height:2" coordorigin="2831,2960" coordsize="1977,0" path="m2831,2960l4807,2960e" filled="false" stroked="true" strokeweight=".5pt" strokecolor="#0058a9">
                <v:path arrowok="t"/>
              </v:shape>
            </v:group>
            <v:group style="position:absolute;left:3640;top:2965;width:2;height:179" coordorigin="3640,2965" coordsize="2,179">
              <v:shape style="position:absolute;left:3640;top:2965;width:2;height:179" coordorigin="3640,2965" coordsize="0,179" path="m3640,2965l3640,3144e" filled="false" stroked="true" strokeweight=".5pt" strokecolor="#0058a9">
                <v:path arrowok="t"/>
              </v:shape>
            </v:group>
            <v:group style="position:absolute;left:4807;top:2960;width:1385;height:2" coordorigin="4807,2960" coordsize="1385,2">
              <v:shape style="position:absolute;left:4807;top:2960;width:1385;height:2" coordorigin="4807,2960" coordsize="1385,0" path="m4807,2960l6191,2960e" filled="false" stroked="true" strokeweight=".5pt" strokecolor="#0058a9">
                <v:path arrowok="t"/>
              </v:shape>
            </v:group>
            <v:group style="position:absolute;left:4807;top:2965;width:2;height:179" coordorigin="4807,2965" coordsize="2,179">
              <v:shape style="position:absolute;left:4807;top:2965;width:2;height:179" coordorigin="4807,2965" coordsize="0,179" path="m4807,2965l4807,3144e" filled="false" stroked="true" strokeweight=".5pt" strokecolor="#0058a9">
                <v:path arrowok="t"/>
              </v:shape>
            </v:group>
            <v:group style="position:absolute;left:7984;top:2960;width:1823;height:2" coordorigin="7984,2960" coordsize="1823,2">
              <v:shape style="position:absolute;left:7984;top:2960;width:1823;height:2" coordorigin="7984,2960" coordsize="1823,0" path="m7984,2960l9806,2960e" filled="false" stroked="true" strokeweight=".5pt" strokecolor="#0058a9">
                <v:path arrowok="t"/>
              </v:shape>
            </v:group>
            <v:group style="position:absolute;left:9080;top:2965;width:2;height:179" coordorigin="9080,2965" coordsize="2,179">
              <v:shape style="position:absolute;left:9080;top:2965;width:2;height:179" coordorigin="9080,2965" coordsize="0,179" path="m9080,2965l9080,3144e" filled="false" stroked="true" strokeweight=".5pt" strokecolor="#0058a9">
                <v:path arrowok="t"/>
              </v:shape>
            </v:group>
            <v:group style="position:absolute;left:9806;top:2960;width:1080;height:2" coordorigin="9806,2960" coordsize="1080,2">
              <v:shape style="position:absolute;left:9806;top:2960;width:1080;height:2" coordorigin="9806,2960" coordsize="1080,0" path="m9806,2960l10885,2960e" filled="false" stroked="true" strokeweight=".5pt" strokecolor="#0058a9">
                <v:path arrowok="t"/>
              </v:shape>
            </v:group>
            <v:group style="position:absolute;left:9806;top:2965;width:2;height:179" coordorigin="9806,2965" coordsize="2,179">
              <v:shape style="position:absolute;left:9806;top:2965;width:2;height:179" coordorigin="9806,2965" coordsize="0,179" path="m9806,2965l9806,3144e" filled="false" stroked="true" strokeweight=".5pt" strokecolor="#0058a9">
                <v:path arrowok="t"/>
              </v:shape>
            </v:group>
            <v:group style="position:absolute;left:10880;top:2965;width:2;height:179" coordorigin="10880,2965" coordsize="2,179">
              <v:shape style="position:absolute;left:10880;top:2965;width:2;height:179" coordorigin="10880,2965" coordsize="0,179" path="m10880,2965l10880,3144e" filled="false" stroked="true" strokeweight=".5pt" strokecolor="#0058a9">
                <v:path arrowok="t"/>
              </v:shape>
            </v:group>
            <v:group style="position:absolute;left:2831;top:3149;width:1977;height:2" coordorigin="2831,3149" coordsize="1977,2">
              <v:shape style="position:absolute;left:2831;top:3149;width:1977;height:2" coordorigin="2831,3149" coordsize="1977,0" path="m2831,3149l4807,3149e" filled="false" stroked="true" strokeweight=".5pt" strokecolor="#0058a9">
                <v:path arrowok="t"/>
              </v:shape>
            </v:group>
            <v:group style="position:absolute;left:3640;top:3154;width:2;height:179" coordorigin="3640,3154" coordsize="2,179">
              <v:shape style="position:absolute;left:3640;top:3154;width:2;height:179" coordorigin="3640,3154" coordsize="0,179" path="m3640,3154l3640,3333e" filled="false" stroked="true" strokeweight=".5pt" strokecolor="#0058a9">
                <v:path arrowok="t"/>
              </v:shape>
            </v:group>
            <v:group style="position:absolute;left:4807;top:3149;width:1385;height:2" coordorigin="4807,3149" coordsize="1385,2">
              <v:shape style="position:absolute;left:4807;top:3149;width:1385;height:2" coordorigin="4807,3149" coordsize="1385,0" path="m4807,3149l6191,3149e" filled="false" stroked="true" strokeweight=".5pt" strokecolor="#0058a9">
                <v:path arrowok="t"/>
              </v:shape>
            </v:group>
            <v:group style="position:absolute;left:4807;top:3154;width:2;height:179" coordorigin="4807,3154" coordsize="2,179">
              <v:shape style="position:absolute;left:4807;top:3154;width:2;height:179" coordorigin="4807,3154" coordsize="0,179" path="m4807,3154l4807,3333e" filled="false" stroked="true" strokeweight=".5pt" strokecolor="#0058a9">
                <v:path arrowok="t"/>
              </v:shape>
            </v:group>
            <v:group style="position:absolute;left:7984;top:3149;width:1823;height:2" coordorigin="7984,3149" coordsize="1823,2">
              <v:shape style="position:absolute;left:7984;top:3149;width:1823;height:2" coordorigin="7984,3149" coordsize="1823,0" path="m7984,3149l9806,3149e" filled="false" stroked="true" strokeweight=".5pt" strokecolor="#0058a9">
                <v:path arrowok="t"/>
              </v:shape>
            </v:group>
            <v:group style="position:absolute;left:9080;top:3154;width:2;height:179" coordorigin="9080,3154" coordsize="2,179">
              <v:shape style="position:absolute;left:9080;top:3154;width:2;height:179" coordorigin="9080,3154" coordsize="0,179" path="m9080,3154l9080,3333e" filled="false" stroked="true" strokeweight=".5pt" strokecolor="#0058a9">
                <v:path arrowok="t"/>
              </v:shape>
            </v:group>
            <v:group style="position:absolute;left:9806;top:3149;width:1080;height:2" coordorigin="9806,3149" coordsize="1080,2">
              <v:shape style="position:absolute;left:9806;top:3149;width:1080;height:2" coordorigin="9806,3149" coordsize="1080,0" path="m9806,3149l10885,3149e" filled="false" stroked="true" strokeweight=".5pt" strokecolor="#0058a9">
                <v:path arrowok="t"/>
              </v:shape>
            </v:group>
            <v:group style="position:absolute;left:9806;top:3154;width:2;height:179" coordorigin="9806,3154" coordsize="2,179">
              <v:shape style="position:absolute;left:9806;top:3154;width:2;height:179" coordorigin="9806,3154" coordsize="0,179" path="m9806,3154l9806,3333e" filled="false" stroked="true" strokeweight=".5pt" strokecolor="#0058a9">
                <v:path arrowok="t"/>
              </v:shape>
            </v:group>
            <v:group style="position:absolute;left:10880;top:3154;width:2;height:179" coordorigin="10880,3154" coordsize="2,179">
              <v:shape style="position:absolute;left:10880;top:3154;width:2;height:179" coordorigin="10880,3154" coordsize="0,179" path="m10880,3154l10880,3333e" filled="false" stroked="true" strokeweight=".5pt" strokecolor="#0058a9">
                <v:path arrowok="t"/>
              </v:shape>
            </v:group>
            <v:group style="position:absolute;left:2831;top:3338;width:1977;height:2" coordorigin="2831,3338" coordsize="1977,2">
              <v:shape style="position:absolute;left:2831;top:3338;width:1977;height:2" coordorigin="2831,3338" coordsize="1977,0" path="m2831,3338l4807,3338e" filled="false" stroked="true" strokeweight=".5pt" strokecolor="#0058a9">
                <v:path arrowok="t"/>
              </v:shape>
            </v:group>
            <v:group style="position:absolute;left:3640;top:3343;width:2;height:179" coordorigin="3640,3343" coordsize="2,179">
              <v:shape style="position:absolute;left:3640;top:3343;width:2;height:179" coordorigin="3640,3343" coordsize="0,179" path="m3640,3343l3640,3522e" filled="false" stroked="true" strokeweight=".5pt" strokecolor="#0058a9">
                <v:path arrowok="t"/>
              </v:shape>
            </v:group>
            <v:group style="position:absolute;left:4807;top:3338;width:1385;height:2" coordorigin="4807,3338" coordsize="1385,2">
              <v:shape style="position:absolute;left:4807;top:3338;width:1385;height:2" coordorigin="4807,3338" coordsize="1385,0" path="m4807,3338l6191,3338e" filled="false" stroked="true" strokeweight=".5pt" strokecolor="#0058a9">
                <v:path arrowok="t"/>
              </v:shape>
            </v:group>
            <v:group style="position:absolute;left:4807;top:3343;width:2;height:179" coordorigin="4807,3343" coordsize="2,179">
              <v:shape style="position:absolute;left:4807;top:3343;width:2;height:179" coordorigin="4807,3343" coordsize="0,179" path="m4807,3343l4807,3522e" filled="false" stroked="true" strokeweight=".5pt" strokecolor="#0058a9">
                <v:path arrowok="t"/>
              </v:shape>
            </v:group>
            <v:group style="position:absolute;left:7984;top:3338;width:1823;height:2" coordorigin="7984,3338" coordsize="1823,2">
              <v:shape style="position:absolute;left:7984;top:3338;width:1823;height:2" coordorigin="7984,3338" coordsize="1823,0" path="m7984,3338l9806,3338e" filled="false" stroked="true" strokeweight=".5pt" strokecolor="#0058a9">
                <v:path arrowok="t"/>
              </v:shape>
            </v:group>
            <v:group style="position:absolute;left:9080;top:3343;width:2;height:179" coordorigin="9080,3343" coordsize="2,179">
              <v:shape style="position:absolute;left:9080;top:3343;width:2;height:179" coordorigin="9080,3343" coordsize="0,179" path="m9080,3343l9080,3522e" filled="false" stroked="true" strokeweight=".5pt" strokecolor="#0058a9">
                <v:path arrowok="t"/>
              </v:shape>
            </v:group>
            <v:group style="position:absolute;left:9806;top:3338;width:1080;height:2" coordorigin="9806,3338" coordsize="1080,2">
              <v:shape style="position:absolute;left:9806;top:3338;width:1080;height:2" coordorigin="9806,3338" coordsize="1080,0" path="m9806,3338l10885,3338e" filled="false" stroked="true" strokeweight=".5pt" strokecolor="#0058a9">
                <v:path arrowok="t"/>
              </v:shape>
            </v:group>
            <v:group style="position:absolute;left:9806;top:3343;width:2;height:179" coordorigin="9806,3343" coordsize="2,179">
              <v:shape style="position:absolute;left:9806;top:3343;width:2;height:179" coordorigin="9806,3343" coordsize="0,179" path="m9806,3343l9806,3522e" filled="false" stroked="true" strokeweight=".5pt" strokecolor="#0058a9">
                <v:path arrowok="t"/>
              </v:shape>
            </v:group>
            <v:group style="position:absolute;left:10880;top:3343;width:2;height:179" coordorigin="10880,3343" coordsize="2,179">
              <v:shape style="position:absolute;left:10880;top:3343;width:2;height:179" coordorigin="10880,3343" coordsize="0,179" path="m10880,3343l10880,3522e" filled="false" stroked="true" strokeweight=".5pt" strokecolor="#0058a9">
                <v:path arrowok="t"/>
              </v:shape>
            </v:group>
            <v:group style="position:absolute;left:2831;top:3527;width:1977;height:2" coordorigin="2831,3527" coordsize="1977,2">
              <v:shape style="position:absolute;left:2831;top:3527;width:1977;height:2" coordorigin="2831,3527" coordsize="1977,0" path="m2831,3527l4807,3527e" filled="false" stroked="true" strokeweight=".5pt" strokecolor="#0058a9">
                <v:path arrowok="t"/>
              </v:shape>
            </v:group>
            <v:group style="position:absolute;left:3640;top:3532;width:2;height:179" coordorigin="3640,3532" coordsize="2,179">
              <v:shape style="position:absolute;left:3640;top:3532;width:2;height:179" coordorigin="3640,3532" coordsize="0,179" path="m3640,3532l3640,3711e" filled="false" stroked="true" strokeweight=".5pt" strokecolor="#0058a9">
                <v:path arrowok="t"/>
              </v:shape>
            </v:group>
            <v:group style="position:absolute;left:4807;top:3527;width:1385;height:2" coordorigin="4807,3527" coordsize="1385,2">
              <v:shape style="position:absolute;left:4807;top:3527;width:1385;height:2" coordorigin="4807,3527" coordsize="1385,0" path="m4807,3527l6191,3527e" filled="false" stroked="true" strokeweight=".5pt" strokecolor="#0058a9">
                <v:path arrowok="t"/>
              </v:shape>
            </v:group>
            <v:group style="position:absolute;left:4807;top:3532;width:2;height:179" coordorigin="4807,3532" coordsize="2,179">
              <v:shape style="position:absolute;left:4807;top:3532;width:2;height:179" coordorigin="4807,3532" coordsize="0,179" path="m4807,3532l4807,3711e" filled="false" stroked="true" strokeweight=".5pt" strokecolor="#0058a9">
                <v:path arrowok="t"/>
              </v:shape>
            </v:group>
            <v:group style="position:absolute;left:7984;top:3527;width:1823;height:2" coordorigin="7984,3527" coordsize="1823,2">
              <v:shape style="position:absolute;left:7984;top:3527;width:1823;height:2" coordorigin="7984,3527" coordsize="1823,0" path="m7984,3527l9806,3527e" filled="false" stroked="true" strokeweight=".5pt" strokecolor="#0058a9">
                <v:path arrowok="t"/>
              </v:shape>
            </v:group>
            <v:group style="position:absolute;left:9080;top:3532;width:2;height:179" coordorigin="9080,3532" coordsize="2,179">
              <v:shape style="position:absolute;left:9080;top:3532;width:2;height:179" coordorigin="9080,3532" coordsize="0,179" path="m9080,3532l9080,3711e" filled="false" stroked="true" strokeweight=".5pt" strokecolor="#0058a9">
                <v:path arrowok="t"/>
              </v:shape>
            </v:group>
            <v:group style="position:absolute;left:9806;top:3527;width:1080;height:2" coordorigin="9806,3527" coordsize="1080,2">
              <v:shape style="position:absolute;left:9806;top:3527;width:1080;height:2" coordorigin="9806,3527" coordsize="1080,0" path="m9806,3527l10885,3527e" filled="false" stroked="true" strokeweight=".5pt" strokecolor="#0058a9">
                <v:path arrowok="t"/>
              </v:shape>
            </v:group>
            <v:group style="position:absolute;left:9806;top:3532;width:2;height:179" coordorigin="9806,3532" coordsize="2,179">
              <v:shape style="position:absolute;left:9806;top:3532;width:2;height:179" coordorigin="9806,3532" coordsize="0,179" path="m9806,3532l9806,3711e" filled="false" stroked="true" strokeweight=".5pt" strokecolor="#0058a9">
                <v:path arrowok="t"/>
              </v:shape>
            </v:group>
            <v:group style="position:absolute;left:10880;top:3532;width:2;height:179" coordorigin="10880,3532" coordsize="2,179">
              <v:shape style="position:absolute;left:10880;top:3532;width:2;height:179" coordorigin="10880,3532" coordsize="0,179" path="m10880,3532l10880,3711e" filled="false" stroked="true" strokeweight=".5pt" strokecolor="#0058a9">
                <v:path arrowok="t"/>
              </v:shape>
            </v:group>
            <v:group style="position:absolute;left:2831;top:3716;width:1977;height:2" coordorigin="2831,3716" coordsize="1977,2">
              <v:shape style="position:absolute;left:2831;top:3716;width:1977;height:2" coordorigin="2831,3716" coordsize="1977,0" path="m2831,3716l4807,3716e" filled="false" stroked="true" strokeweight=".5pt" strokecolor="#0058a9">
                <v:path arrowok="t"/>
              </v:shape>
            </v:group>
            <v:group style="position:absolute;left:3640;top:3721;width:2;height:179" coordorigin="3640,3721" coordsize="2,179">
              <v:shape style="position:absolute;left:3640;top:3721;width:2;height:179" coordorigin="3640,3721" coordsize="0,179" path="m3640,3721l3640,3900e" filled="false" stroked="true" strokeweight=".5pt" strokecolor="#0058a9">
                <v:path arrowok="t"/>
              </v:shape>
            </v:group>
            <v:group style="position:absolute;left:4807;top:3716;width:1385;height:2" coordorigin="4807,3716" coordsize="1385,2">
              <v:shape style="position:absolute;left:4807;top:3716;width:1385;height:2" coordorigin="4807,3716" coordsize="1385,0" path="m4807,3716l6191,3716e" filled="false" stroked="true" strokeweight=".5pt" strokecolor="#0058a9">
                <v:path arrowok="t"/>
              </v:shape>
            </v:group>
            <v:group style="position:absolute;left:4807;top:3721;width:2;height:179" coordorigin="4807,3721" coordsize="2,179">
              <v:shape style="position:absolute;left:4807;top:3721;width:2;height:179" coordorigin="4807,3721" coordsize="0,179" path="m4807,3721l4807,3900e" filled="false" stroked="true" strokeweight=".5pt" strokecolor="#0058a9">
                <v:path arrowok="t"/>
              </v:shape>
            </v:group>
            <v:group style="position:absolute;left:7984;top:3716;width:1823;height:2" coordorigin="7984,3716" coordsize="1823,2">
              <v:shape style="position:absolute;left:7984;top:3716;width:1823;height:2" coordorigin="7984,3716" coordsize="1823,0" path="m7984,3716l9806,3716e" filled="false" stroked="true" strokeweight=".5pt" strokecolor="#0058a9">
                <v:path arrowok="t"/>
              </v:shape>
            </v:group>
            <v:group style="position:absolute;left:9080;top:3721;width:2;height:179" coordorigin="9080,3721" coordsize="2,179">
              <v:shape style="position:absolute;left:9080;top:3721;width:2;height:179" coordorigin="9080,3721" coordsize="0,179" path="m9080,3721l9080,3900e" filled="false" stroked="true" strokeweight=".5pt" strokecolor="#0058a9">
                <v:path arrowok="t"/>
              </v:shape>
            </v:group>
            <v:group style="position:absolute;left:9806;top:3716;width:1080;height:2" coordorigin="9806,3716" coordsize="1080,2">
              <v:shape style="position:absolute;left:9806;top:3716;width:1080;height:2" coordorigin="9806,3716" coordsize="1080,0" path="m9806,3716l10885,3716e" filled="false" stroked="true" strokeweight=".5pt" strokecolor="#0058a9">
                <v:path arrowok="t"/>
              </v:shape>
            </v:group>
            <v:group style="position:absolute;left:9806;top:3721;width:2;height:179" coordorigin="9806,3721" coordsize="2,179">
              <v:shape style="position:absolute;left:9806;top:3721;width:2;height:179" coordorigin="9806,3721" coordsize="0,179" path="m9806,3721l9806,3900e" filled="false" stroked="true" strokeweight=".5pt" strokecolor="#0058a9">
                <v:path arrowok="t"/>
              </v:shape>
            </v:group>
            <v:group style="position:absolute;left:10880;top:3721;width:2;height:179" coordorigin="10880,3721" coordsize="2,179">
              <v:shape style="position:absolute;left:10880;top:3721;width:2;height:179" coordorigin="10880,3721" coordsize="0,179" path="m10880,3721l10880,3900e" filled="false" stroked="true" strokeweight=".5pt" strokecolor="#0058a9">
                <v:path arrowok="t"/>
              </v:shape>
            </v:group>
            <v:group style="position:absolute;left:2831;top:3905;width:1977;height:2" coordorigin="2831,3905" coordsize="1977,2">
              <v:shape style="position:absolute;left:2831;top:3905;width:1977;height:2" coordorigin="2831,3905" coordsize="1977,0" path="m2831,3905l4807,3905e" filled="false" stroked="true" strokeweight=".5pt" strokecolor="#0058a9">
                <v:path arrowok="t"/>
              </v:shape>
            </v:group>
            <v:group style="position:absolute;left:3640;top:3910;width:2;height:179" coordorigin="3640,3910" coordsize="2,179">
              <v:shape style="position:absolute;left:3640;top:3910;width:2;height:179" coordorigin="3640,3910" coordsize="0,179" path="m3640,3910l3640,4089e" filled="false" stroked="true" strokeweight=".5pt" strokecolor="#0058a9">
                <v:path arrowok="t"/>
              </v:shape>
            </v:group>
            <v:group style="position:absolute;left:4807;top:3905;width:1385;height:2" coordorigin="4807,3905" coordsize="1385,2">
              <v:shape style="position:absolute;left:4807;top:3905;width:1385;height:2" coordorigin="4807,3905" coordsize="1385,0" path="m4807,3905l6191,3905e" filled="false" stroked="true" strokeweight=".5pt" strokecolor="#0058a9">
                <v:path arrowok="t"/>
              </v:shape>
            </v:group>
            <v:group style="position:absolute;left:4807;top:3910;width:2;height:179" coordorigin="4807,3910" coordsize="2,179">
              <v:shape style="position:absolute;left:4807;top:3910;width:2;height:179" coordorigin="4807,3910" coordsize="0,179" path="m4807,3910l4807,4089e" filled="false" stroked="true" strokeweight=".5pt" strokecolor="#0058a9">
                <v:path arrowok="t"/>
              </v:shape>
            </v:group>
            <v:group style="position:absolute;left:7984;top:3905;width:1823;height:2" coordorigin="7984,3905" coordsize="1823,2">
              <v:shape style="position:absolute;left:7984;top:3905;width:1823;height:2" coordorigin="7984,3905" coordsize="1823,0" path="m7984,3905l9806,3905e" filled="false" stroked="true" strokeweight=".5pt" strokecolor="#0058a9">
                <v:path arrowok="t"/>
              </v:shape>
            </v:group>
            <v:group style="position:absolute;left:9080;top:3910;width:2;height:179" coordorigin="9080,3910" coordsize="2,179">
              <v:shape style="position:absolute;left:9080;top:3910;width:2;height:179" coordorigin="9080,3910" coordsize="0,179" path="m9080,3910l9080,4089e" filled="false" stroked="true" strokeweight=".5pt" strokecolor="#0058a9">
                <v:path arrowok="t"/>
              </v:shape>
            </v:group>
            <v:group style="position:absolute;left:9806;top:3905;width:1080;height:2" coordorigin="9806,3905" coordsize="1080,2">
              <v:shape style="position:absolute;left:9806;top:3905;width:1080;height:2" coordorigin="9806,3905" coordsize="1080,0" path="m9806,3905l10885,3905e" filled="false" stroked="true" strokeweight=".5pt" strokecolor="#0058a9">
                <v:path arrowok="t"/>
              </v:shape>
            </v:group>
            <v:group style="position:absolute;left:9806;top:3910;width:2;height:179" coordorigin="9806,3910" coordsize="2,179">
              <v:shape style="position:absolute;left:9806;top:3910;width:2;height:179" coordorigin="9806,3910" coordsize="0,179" path="m9806,3910l9806,4089e" filled="false" stroked="true" strokeweight=".5pt" strokecolor="#0058a9">
                <v:path arrowok="t"/>
              </v:shape>
            </v:group>
            <v:group style="position:absolute;left:10880;top:3910;width:2;height:179" coordorigin="10880,3910" coordsize="2,179">
              <v:shape style="position:absolute;left:10880;top:3910;width:2;height:179" coordorigin="10880,3910" coordsize="0,179" path="m10880,3910l10880,4089e" filled="false" stroked="true" strokeweight=".5pt" strokecolor="#0058a9">
                <v:path arrowok="t"/>
              </v:shape>
            </v:group>
            <v:group style="position:absolute;left:2831;top:4094;width:1977;height:2" coordorigin="2831,4094" coordsize="1977,2">
              <v:shape style="position:absolute;left:2831;top:4094;width:1977;height:2" coordorigin="2831,4094" coordsize="1977,0" path="m2831,4094l4807,4094e" filled="false" stroked="true" strokeweight=".5pt" strokecolor="#0058a9">
                <v:path arrowok="t"/>
              </v:shape>
            </v:group>
            <v:group style="position:absolute;left:3640;top:4099;width:2;height:179" coordorigin="3640,4099" coordsize="2,179">
              <v:shape style="position:absolute;left:3640;top:4099;width:2;height:179" coordorigin="3640,4099" coordsize="0,179" path="m3640,4099l3640,4278e" filled="false" stroked="true" strokeweight=".5pt" strokecolor="#0058a9">
                <v:path arrowok="t"/>
              </v:shape>
            </v:group>
            <v:group style="position:absolute;left:4807;top:4094;width:1385;height:2" coordorigin="4807,4094" coordsize="1385,2">
              <v:shape style="position:absolute;left:4807;top:4094;width:1385;height:2" coordorigin="4807,4094" coordsize="1385,0" path="m4807,4094l6191,4094e" filled="false" stroked="true" strokeweight=".5pt" strokecolor="#0058a9">
                <v:path arrowok="t"/>
              </v:shape>
            </v:group>
            <v:group style="position:absolute;left:4807;top:4099;width:2;height:179" coordorigin="4807,4099" coordsize="2,179">
              <v:shape style="position:absolute;left:4807;top:4099;width:2;height:179" coordorigin="4807,4099" coordsize="0,179" path="m4807,4099l4807,4278e" filled="false" stroked="true" strokeweight=".5pt" strokecolor="#0058a9">
                <v:path arrowok="t"/>
              </v:shape>
            </v:group>
            <v:group style="position:absolute;left:7984;top:4094;width:1823;height:2" coordorigin="7984,4094" coordsize="1823,2">
              <v:shape style="position:absolute;left:7984;top:4094;width:1823;height:2" coordorigin="7984,4094" coordsize="1823,0" path="m7984,4094l9806,4094e" filled="false" stroked="true" strokeweight=".5pt" strokecolor="#0058a9">
                <v:path arrowok="t"/>
              </v:shape>
            </v:group>
            <v:group style="position:absolute;left:9080;top:4099;width:2;height:179" coordorigin="9080,4099" coordsize="2,179">
              <v:shape style="position:absolute;left:9080;top:4099;width:2;height:179" coordorigin="9080,4099" coordsize="0,179" path="m9080,4099l9080,4278e" filled="false" stroked="true" strokeweight=".5pt" strokecolor="#0058a9">
                <v:path arrowok="t"/>
              </v:shape>
            </v:group>
            <v:group style="position:absolute;left:9806;top:4094;width:1080;height:2" coordorigin="9806,4094" coordsize="1080,2">
              <v:shape style="position:absolute;left:9806;top:4094;width:1080;height:2" coordorigin="9806,4094" coordsize="1080,0" path="m9806,4094l10885,4094e" filled="false" stroked="true" strokeweight=".5pt" strokecolor="#0058a9">
                <v:path arrowok="t"/>
              </v:shape>
            </v:group>
            <v:group style="position:absolute;left:9806;top:4099;width:2;height:179" coordorigin="9806,4099" coordsize="2,179">
              <v:shape style="position:absolute;left:9806;top:4099;width:2;height:179" coordorigin="9806,4099" coordsize="0,179" path="m9806,4099l9806,4278e" filled="false" stroked="true" strokeweight=".5pt" strokecolor="#0058a9">
                <v:path arrowok="t"/>
              </v:shape>
            </v:group>
            <v:group style="position:absolute;left:10880;top:4099;width:2;height:179" coordorigin="10880,4099" coordsize="2,179">
              <v:shape style="position:absolute;left:10880;top:4099;width:2;height:179" coordorigin="10880,4099" coordsize="0,179" path="m10880,4099l10880,4278e" filled="false" stroked="true" strokeweight=".5pt" strokecolor="#0058a9">
                <v:path arrowok="t"/>
              </v:shape>
            </v:group>
            <v:group style="position:absolute;left:2831;top:4283;width:1977;height:2" coordorigin="2831,4283" coordsize="1977,2">
              <v:shape style="position:absolute;left:2831;top:4283;width:1977;height:2" coordorigin="2831,4283" coordsize="1977,0" path="m2831,4283l4807,4283e" filled="false" stroked="true" strokeweight=".5pt" strokecolor="#0058a9">
                <v:path arrowok="t"/>
              </v:shape>
            </v:group>
            <v:group style="position:absolute;left:3640;top:4288;width:2;height:179" coordorigin="3640,4288" coordsize="2,179">
              <v:shape style="position:absolute;left:3640;top:4288;width:2;height:179" coordorigin="3640,4288" coordsize="0,179" path="m3640,4288l3640,4467e" filled="false" stroked="true" strokeweight=".5pt" strokecolor="#0058a9">
                <v:path arrowok="t"/>
              </v:shape>
            </v:group>
            <v:group style="position:absolute;left:4807;top:4283;width:1385;height:2" coordorigin="4807,4283" coordsize="1385,2">
              <v:shape style="position:absolute;left:4807;top:4283;width:1385;height:2" coordorigin="4807,4283" coordsize="1385,0" path="m4807,4283l6191,4283e" filled="false" stroked="true" strokeweight=".5pt" strokecolor="#0058a9">
                <v:path arrowok="t"/>
              </v:shape>
            </v:group>
            <v:group style="position:absolute;left:4807;top:4288;width:2;height:179" coordorigin="4807,4288" coordsize="2,179">
              <v:shape style="position:absolute;left:4807;top:4288;width:2;height:179" coordorigin="4807,4288" coordsize="0,179" path="m4807,4288l4807,4467e" filled="false" stroked="true" strokeweight=".5pt" strokecolor="#0058a9">
                <v:path arrowok="t"/>
              </v:shape>
            </v:group>
            <v:group style="position:absolute;left:7984;top:4283;width:1823;height:2" coordorigin="7984,4283" coordsize="1823,2">
              <v:shape style="position:absolute;left:7984;top:4283;width:1823;height:2" coordorigin="7984,4283" coordsize="1823,0" path="m7984,4283l9806,4283e" filled="false" stroked="true" strokeweight=".5pt" strokecolor="#0058a9">
                <v:path arrowok="t"/>
              </v:shape>
            </v:group>
            <v:group style="position:absolute;left:9080;top:4288;width:2;height:179" coordorigin="9080,4288" coordsize="2,179">
              <v:shape style="position:absolute;left:9080;top:4288;width:2;height:179" coordorigin="9080,4288" coordsize="0,179" path="m9080,4288l9080,4467e" filled="false" stroked="true" strokeweight=".5pt" strokecolor="#0058a9">
                <v:path arrowok="t"/>
              </v:shape>
            </v:group>
            <v:group style="position:absolute;left:9806;top:4283;width:1080;height:2" coordorigin="9806,4283" coordsize="1080,2">
              <v:shape style="position:absolute;left:9806;top:4283;width:1080;height:2" coordorigin="9806,4283" coordsize="1080,0" path="m9806,4283l10885,4283e" filled="false" stroked="true" strokeweight=".5pt" strokecolor="#0058a9">
                <v:path arrowok="t"/>
              </v:shape>
            </v:group>
            <v:group style="position:absolute;left:9806;top:4288;width:2;height:179" coordorigin="9806,4288" coordsize="2,179">
              <v:shape style="position:absolute;left:9806;top:4288;width:2;height:179" coordorigin="9806,4288" coordsize="0,179" path="m9806,4288l9806,4467e" filled="false" stroked="true" strokeweight=".5pt" strokecolor="#0058a9">
                <v:path arrowok="t"/>
              </v:shape>
            </v:group>
            <v:group style="position:absolute;left:10880;top:4288;width:2;height:179" coordorigin="10880,4288" coordsize="2,179">
              <v:shape style="position:absolute;left:10880;top:4288;width:2;height:179" coordorigin="10880,4288" coordsize="0,179" path="m10880,4288l10880,4467e" filled="false" stroked="true" strokeweight=".5pt" strokecolor="#0058a9">
                <v:path arrowok="t"/>
              </v:shape>
            </v:group>
            <v:group style="position:absolute;left:2831;top:4472;width:1977;height:2" coordorigin="2831,4472" coordsize="1977,2">
              <v:shape style="position:absolute;left:2831;top:4472;width:1977;height:2" coordorigin="2831,4472" coordsize="1977,0" path="m2831,4472l4807,4472e" filled="false" stroked="true" strokeweight=".5pt" strokecolor="#0058a9">
                <v:path arrowok="t"/>
              </v:shape>
            </v:group>
            <v:group style="position:absolute;left:3640;top:4477;width:2;height:179" coordorigin="3640,4477" coordsize="2,179">
              <v:shape style="position:absolute;left:3640;top:4477;width:2;height:179" coordorigin="3640,4477" coordsize="0,179" path="m3640,4477l3640,4656e" filled="false" stroked="true" strokeweight=".5pt" strokecolor="#0058a9">
                <v:path arrowok="t"/>
              </v:shape>
            </v:group>
            <v:group style="position:absolute;left:4807;top:4472;width:1385;height:2" coordorigin="4807,4472" coordsize="1385,2">
              <v:shape style="position:absolute;left:4807;top:4472;width:1385;height:2" coordorigin="4807,4472" coordsize="1385,0" path="m4807,4472l6191,4472e" filled="false" stroked="true" strokeweight=".5pt" strokecolor="#0058a9">
                <v:path arrowok="t"/>
              </v:shape>
            </v:group>
            <v:group style="position:absolute;left:4807;top:4477;width:2;height:179" coordorigin="4807,4477" coordsize="2,179">
              <v:shape style="position:absolute;left:4807;top:4477;width:2;height:179" coordorigin="4807,4477" coordsize="0,179" path="m4807,4477l4807,4656e" filled="false" stroked="true" strokeweight=".5pt" strokecolor="#0058a9">
                <v:path arrowok="t"/>
              </v:shape>
            </v:group>
            <v:group style="position:absolute;left:7984;top:4472;width:1823;height:2" coordorigin="7984,4472" coordsize="1823,2">
              <v:shape style="position:absolute;left:7984;top:4472;width:1823;height:2" coordorigin="7984,4472" coordsize="1823,0" path="m7984,4472l9806,4472e" filled="false" stroked="true" strokeweight=".5pt" strokecolor="#0058a9">
                <v:path arrowok="t"/>
              </v:shape>
            </v:group>
            <v:group style="position:absolute;left:9080;top:4477;width:2;height:179" coordorigin="9080,4477" coordsize="2,179">
              <v:shape style="position:absolute;left:9080;top:4477;width:2;height:179" coordorigin="9080,4477" coordsize="0,179" path="m9080,4477l9080,4656e" filled="false" stroked="true" strokeweight=".5pt" strokecolor="#0058a9">
                <v:path arrowok="t"/>
              </v:shape>
            </v:group>
            <v:group style="position:absolute;left:9806;top:4472;width:1080;height:2" coordorigin="9806,4472" coordsize="1080,2">
              <v:shape style="position:absolute;left:9806;top:4472;width:1080;height:2" coordorigin="9806,4472" coordsize="1080,0" path="m9806,4472l10885,4472e" filled="false" stroked="true" strokeweight=".5pt" strokecolor="#0058a9">
                <v:path arrowok="t"/>
              </v:shape>
            </v:group>
            <v:group style="position:absolute;left:9806;top:4477;width:2;height:179" coordorigin="9806,4477" coordsize="2,179">
              <v:shape style="position:absolute;left:9806;top:4477;width:2;height:179" coordorigin="9806,4477" coordsize="0,179" path="m9806,4477l9806,4656e" filled="false" stroked="true" strokeweight=".5pt" strokecolor="#0058a9">
                <v:path arrowok="t"/>
              </v:shape>
            </v:group>
            <v:group style="position:absolute;left:10880;top:4477;width:2;height:179" coordorigin="10880,4477" coordsize="2,179">
              <v:shape style="position:absolute;left:10880;top:4477;width:2;height:179" coordorigin="10880,4477" coordsize="0,179" path="m10880,4477l10880,4656e" filled="false" stroked="true" strokeweight=".5pt" strokecolor="#0058a9">
                <v:path arrowok="t"/>
              </v:shape>
            </v:group>
            <v:group style="position:absolute;left:2831;top:4661;width:1977;height:2" coordorigin="2831,4661" coordsize="1977,2">
              <v:shape style="position:absolute;left:2831;top:4661;width:1977;height:2" coordorigin="2831,4661" coordsize="1977,0" path="m2831,4661l4807,4661e" filled="false" stroked="true" strokeweight=".5pt" strokecolor="#0058a9">
                <v:path arrowok="t"/>
              </v:shape>
            </v:group>
            <v:group style="position:absolute;left:3640;top:4666;width:2;height:179" coordorigin="3640,4666" coordsize="2,179">
              <v:shape style="position:absolute;left:3640;top:4666;width:2;height:179" coordorigin="3640,4666" coordsize="0,179" path="m3640,4666l3640,4845e" filled="false" stroked="true" strokeweight=".5pt" strokecolor="#0058a9">
                <v:path arrowok="t"/>
              </v:shape>
            </v:group>
            <v:group style="position:absolute;left:4807;top:4661;width:1385;height:2" coordorigin="4807,4661" coordsize="1385,2">
              <v:shape style="position:absolute;left:4807;top:4661;width:1385;height:2" coordorigin="4807,4661" coordsize="1385,0" path="m4807,4661l6191,4661e" filled="false" stroked="true" strokeweight=".5pt" strokecolor="#0058a9">
                <v:path arrowok="t"/>
              </v:shape>
            </v:group>
            <v:group style="position:absolute;left:4807;top:4666;width:2;height:179" coordorigin="4807,4666" coordsize="2,179">
              <v:shape style="position:absolute;left:4807;top:4666;width:2;height:179" coordorigin="4807,4666" coordsize="0,179" path="m4807,4666l4807,4845e" filled="false" stroked="true" strokeweight=".5pt" strokecolor="#0058a9">
                <v:path arrowok="t"/>
              </v:shape>
            </v:group>
            <v:group style="position:absolute;left:7984;top:4661;width:1823;height:2" coordorigin="7984,4661" coordsize="1823,2">
              <v:shape style="position:absolute;left:7984;top:4661;width:1823;height:2" coordorigin="7984,4661" coordsize="1823,0" path="m7984,4661l9806,4661e" filled="false" stroked="true" strokeweight=".5pt" strokecolor="#0058a9">
                <v:path arrowok="t"/>
              </v:shape>
            </v:group>
            <v:group style="position:absolute;left:9080;top:4666;width:2;height:179" coordorigin="9080,4666" coordsize="2,179">
              <v:shape style="position:absolute;left:9080;top:4666;width:2;height:179" coordorigin="9080,4666" coordsize="0,179" path="m9080,4666l9080,4845e" filled="false" stroked="true" strokeweight=".5pt" strokecolor="#0058a9">
                <v:path arrowok="t"/>
              </v:shape>
            </v:group>
            <v:group style="position:absolute;left:9806;top:4661;width:1080;height:2" coordorigin="9806,4661" coordsize="1080,2">
              <v:shape style="position:absolute;left:9806;top:4661;width:1080;height:2" coordorigin="9806,4661" coordsize="1080,0" path="m9806,4661l10885,4661e" filled="false" stroked="true" strokeweight=".5pt" strokecolor="#0058a9">
                <v:path arrowok="t"/>
              </v:shape>
            </v:group>
            <v:group style="position:absolute;left:9806;top:4666;width:2;height:179" coordorigin="9806,4666" coordsize="2,179">
              <v:shape style="position:absolute;left:9806;top:4666;width:2;height:179" coordorigin="9806,4666" coordsize="0,179" path="m9806,4666l9806,4845e" filled="false" stroked="true" strokeweight=".5pt" strokecolor="#0058a9">
                <v:path arrowok="t"/>
              </v:shape>
            </v:group>
            <v:group style="position:absolute;left:10880;top:4666;width:2;height:179" coordorigin="10880,4666" coordsize="2,179">
              <v:shape style="position:absolute;left:10880;top:4666;width:2;height:179" coordorigin="10880,4666" coordsize="0,179" path="m10880,4666l10880,4845e" filled="false" stroked="true" strokeweight=".5pt" strokecolor="#0058a9">
                <v:path arrowok="t"/>
              </v:shape>
            </v:group>
            <v:group style="position:absolute;left:2831;top:4850;width:1977;height:2" coordorigin="2831,4850" coordsize="1977,2">
              <v:shape style="position:absolute;left:2831;top:4850;width:1977;height:2" coordorigin="2831,4850" coordsize="1977,0" path="m2831,4850l4807,4850e" filled="false" stroked="true" strokeweight=".5pt" strokecolor="#0058a9">
                <v:path arrowok="t"/>
              </v:shape>
            </v:group>
            <v:group style="position:absolute;left:3640;top:4855;width:2;height:179" coordorigin="3640,4855" coordsize="2,179">
              <v:shape style="position:absolute;left:3640;top:4855;width:2;height:179" coordorigin="3640,4855" coordsize="0,179" path="m3640,4855l3640,5034e" filled="false" stroked="true" strokeweight=".5pt" strokecolor="#0058a9">
                <v:path arrowok="t"/>
              </v:shape>
            </v:group>
            <v:group style="position:absolute;left:4807;top:4850;width:1385;height:2" coordorigin="4807,4850" coordsize="1385,2">
              <v:shape style="position:absolute;left:4807;top:4850;width:1385;height:2" coordorigin="4807,4850" coordsize="1385,0" path="m4807,4850l6191,4850e" filled="false" stroked="true" strokeweight=".5pt" strokecolor="#0058a9">
                <v:path arrowok="t"/>
              </v:shape>
            </v:group>
            <v:group style="position:absolute;left:4807;top:4855;width:2;height:179" coordorigin="4807,4855" coordsize="2,179">
              <v:shape style="position:absolute;left:4807;top:4855;width:2;height:179" coordorigin="4807,4855" coordsize="0,179" path="m4807,4855l4807,5034e" filled="false" stroked="true" strokeweight=".5pt" strokecolor="#0058a9">
                <v:path arrowok="t"/>
              </v:shape>
            </v:group>
            <v:group style="position:absolute;left:7984;top:4850;width:1823;height:2" coordorigin="7984,4850" coordsize="1823,2">
              <v:shape style="position:absolute;left:7984;top:4850;width:1823;height:2" coordorigin="7984,4850" coordsize="1823,0" path="m7984,4850l9806,4850e" filled="false" stroked="true" strokeweight=".5pt" strokecolor="#0058a9">
                <v:path arrowok="t"/>
              </v:shape>
            </v:group>
            <v:group style="position:absolute;left:9080;top:4855;width:2;height:179" coordorigin="9080,4855" coordsize="2,179">
              <v:shape style="position:absolute;left:9080;top:4855;width:2;height:179" coordorigin="9080,4855" coordsize="0,179" path="m9080,4855l9080,5034e" filled="false" stroked="true" strokeweight=".5pt" strokecolor="#0058a9">
                <v:path arrowok="t"/>
              </v:shape>
            </v:group>
            <v:group style="position:absolute;left:9806;top:4850;width:1080;height:2" coordorigin="9806,4850" coordsize="1080,2">
              <v:shape style="position:absolute;left:9806;top:4850;width:1080;height:2" coordorigin="9806,4850" coordsize="1080,0" path="m9806,4850l10885,4850e" filled="false" stroked="true" strokeweight=".5pt" strokecolor="#0058a9">
                <v:path arrowok="t"/>
              </v:shape>
            </v:group>
            <v:group style="position:absolute;left:9806;top:4855;width:2;height:179" coordorigin="9806,4855" coordsize="2,179">
              <v:shape style="position:absolute;left:9806;top:4855;width:2;height:179" coordorigin="9806,4855" coordsize="0,179" path="m9806,4855l9806,5034e" filled="false" stroked="true" strokeweight=".5pt" strokecolor="#0058a9">
                <v:path arrowok="t"/>
              </v:shape>
            </v:group>
            <v:group style="position:absolute;left:10880;top:4855;width:2;height:179" coordorigin="10880,4855" coordsize="2,179">
              <v:shape style="position:absolute;left:10880;top:4855;width:2;height:179" coordorigin="10880,4855" coordsize="0,179" path="m10880,4855l10880,5034e" filled="false" stroked="true" strokeweight=".5pt" strokecolor="#0058a9">
                <v:path arrowok="t"/>
              </v:shape>
            </v:group>
            <v:group style="position:absolute;left:2831;top:5039;width:1977;height:2" coordorigin="2831,5039" coordsize="1977,2">
              <v:shape style="position:absolute;left:2831;top:5039;width:1977;height:2" coordorigin="2831,5039" coordsize="1977,0" path="m2831,5039l4807,5039e" filled="false" stroked="true" strokeweight=".49994pt" strokecolor="#0058a9">
                <v:path arrowok="t"/>
              </v:shape>
            </v:group>
            <v:group style="position:absolute;left:3640;top:5044;width:2;height:180" coordorigin="3640,5044" coordsize="2,180">
              <v:shape style="position:absolute;left:3640;top:5044;width:2;height:180" coordorigin="3640,5044" coordsize="0,180" path="m3640,5044l3640,5223e" filled="false" stroked="true" strokeweight=".5pt" strokecolor="#0058a9">
                <v:path arrowok="t"/>
              </v:shape>
            </v:group>
            <v:group style="position:absolute;left:4807;top:5039;width:1385;height:2" coordorigin="4807,5039" coordsize="1385,2">
              <v:shape style="position:absolute;left:4807;top:5039;width:1385;height:2" coordorigin="4807,5039" coordsize="1385,0" path="m4807,5039l6191,5039e" filled="false" stroked="true" strokeweight=".49994pt" strokecolor="#0058a9">
                <v:path arrowok="t"/>
              </v:shape>
            </v:group>
            <v:group style="position:absolute;left:4807;top:5044;width:2;height:180" coordorigin="4807,5044" coordsize="2,180">
              <v:shape style="position:absolute;left:4807;top:5044;width:2;height:180" coordorigin="4807,5044" coordsize="0,180" path="m4807,5044l4807,5223e" filled="false" stroked="true" strokeweight=".5pt" strokecolor="#0058a9">
                <v:path arrowok="t"/>
              </v:shape>
            </v:group>
            <v:group style="position:absolute;left:7984;top:5039;width:1823;height:2" coordorigin="7984,5039" coordsize="1823,2">
              <v:shape style="position:absolute;left:7984;top:5039;width:1823;height:2" coordorigin="7984,5039" coordsize="1823,0" path="m7984,5039l9806,5039e" filled="false" stroked="true" strokeweight=".49994pt" strokecolor="#0058a9">
                <v:path arrowok="t"/>
              </v:shape>
            </v:group>
            <v:group style="position:absolute;left:9080;top:5044;width:2;height:180" coordorigin="9080,5044" coordsize="2,180">
              <v:shape style="position:absolute;left:9080;top:5044;width:2;height:180" coordorigin="9080,5044" coordsize="0,180" path="m9080,5044l9080,5223e" filled="false" stroked="true" strokeweight=".5pt" strokecolor="#0058a9">
                <v:path arrowok="t"/>
              </v:shape>
            </v:group>
            <v:group style="position:absolute;left:9806;top:5039;width:1080;height:2" coordorigin="9806,5039" coordsize="1080,2">
              <v:shape style="position:absolute;left:9806;top:5039;width:1080;height:2" coordorigin="9806,5039" coordsize="1080,0" path="m9806,5039l10885,5039e" filled="false" stroked="true" strokeweight=".49994pt" strokecolor="#0058a9">
                <v:path arrowok="t"/>
              </v:shape>
            </v:group>
            <v:group style="position:absolute;left:9806;top:5044;width:2;height:180" coordorigin="9806,5044" coordsize="2,180">
              <v:shape style="position:absolute;left:9806;top:5044;width:2;height:180" coordorigin="9806,5044" coordsize="0,180" path="m9806,5044l9806,5223e" filled="false" stroked="true" strokeweight=".5pt" strokecolor="#0058a9">
                <v:path arrowok="t"/>
              </v:shape>
            </v:group>
            <v:group style="position:absolute;left:10880;top:5044;width:2;height:180" coordorigin="10880,5044" coordsize="2,180">
              <v:shape style="position:absolute;left:10880;top:5044;width:2;height:180" coordorigin="10880,5044" coordsize="0,180" path="m10880,5044l10880,5223e" filled="false" stroked="true" strokeweight=".5pt" strokecolor="#0058a9">
                <v:path arrowok="t"/>
              </v:shape>
            </v:group>
            <v:group style="position:absolute;left:2831;top:5229;width:1977;height:2" coordorigin="2831,5229" coordsize="1977,2">
              <v:shape style="position:absolute;left:2831;top:5229;width:1977;height:2" coordorigin="2831,5229" coordsize="1977,0" path="m2831,5229l4807,5229e" filled="false" stroked="true" strokeweight=".5pt" strokecolor="#0058a9">
                <v:path arrowok="t"/>
              </v:shape>
            </v:group>
            <v:group style="position:absolute;left:3640;top:5233;width:2;height:179" coordorigin="3640,5233" coordsize="2,179">
              <v:shape style="position:absolute;left:3640;top:5233;width:2;height:179" coordorigin="3640,5233" coordsize="0,179" path="m3640,5233l3640,5413e" filled="false" stroked="true" strokeweight=".5pt" strokecolor="#0058a9">
                <v:path arrowok="t"/>
              </v:shape>
            </v:group>
            <v:group style="position:absolute;left:4807;top:5229;width:1385;height:2" coordorigin="4807,5229" coordsize="1385,2">
              <v:shape style="position:absolute;left:4807;top:5229;width:1385;height:2" coordorigin="4807,5229" coordsize="1385,0" path="m4807,5229l6191,5229e" filled="false" stroked="true" strokeweight=".5pt" strokecolor="#0058a9">
                <v:path arrowok="t"/>
              </v:shape>
            </v:group>
            <v:group style="position:absolute;left:4807;top:5233;width:2;height:179" coordorigin="4807,5233" coordsize="2,179">
              <v:shape style="position:absolute;left:4807;top:5233;width:2;height:179" coordorigin="4807,5233" coordsize="0,179" path="m4807,5233l4807,5413e" filled="false" stroked="true" strokeweight=".5pt" strokecolor="#0058a9">
                <v:path arrowok="t"/>
              </v:shape>
            </v:group>
            <v:group style="position:absolute;left:7984;top:5229;width:1823;height:2" coordorigin="7984,5229" coordsize="1823,2">
              <v:shape style="position:absolute;left:7984;top:5229;width:1823;height:2" coordorigin="7984,5229" coordsize="1823,0" path="m7984,5229l9806,5229e" filled="false" stroked="true" strokeweight=".5pt" strokecolor="#0058a9">
                <v:path arrowok="t"/>
              </v:shape>
            </v:group>
            <v:group style="position:absolute;left:9080;top:5233;width:2;height:179" coordorigin="9080,5233" coordsize="2,179">
              <v:shape style="position:absolute;left:9080;top:5233;width:2;height:179" coordorigin="9080,5233" coordsize="0,179" path="m9080,5233l9080,5413e" filled="false" stroked="true" strokeweight=".5pt" strokecolor="#0058a9">
                <v:path arrowok="t"/>
              </v:shape>
            </v:group>
            <v:group style="position:absolute;left:9806;top:5229;width:1080;height:2" coordorigin="9806,5229" coordsize="1080,2">
              <v:shape style="position:absolute;left:9806;top:5229;width:1080;height:2" coordorigin="9806,5229" coordsize="1080,0" path="m9806,5229l10885,5229e" filled="false" stroked="true" strokeweight=".5pt" strokecolor="#0058a9">
                <v:path arrowok="t"/>
              </v:shape>
            </v:group>
            <v:group style="position:absolute;left:9806;top:5233;width:2;height:179" coordorigin="9806,5233" coordsize="2,179">
              <v:shape style="position:absolute;left:9806;top:5233;width:2;height:179" coordorigin="9806,5233" coordsize="0,179" path="m9806,5233l9806,5413e" filled="false" stroked="true" strokeweight=".5pt" strokecolor="#0058a9">
                <v:path arrowok="t"/>
              </v:shape>
            </v:group>
            <v:group style="position:absolute;left:10880;top:5233;width:2;height:179" coordorigin="10880,5233" coordsize="2,179">
              <v:shape style="position:absolute;left:10880;top:5233;width:2;height:179" coordorigin="10880,5233" coordsize="0,179" path="m10880,5233l10880,5413e" filled="false" stroked="true" strokeweight=".5pt" strokecolor="#0058a9">
                <v:path arrowok="t"/>
              </v:shape>
            </v:group>
            <v:group style="position:absolute;left:2831;top:5418;width:1977;height:2" coordorigin="2831,5418" coordsize="1977,2">
              <v:shape style="position:absolute;left:2831;top:5418;width:1977;height:2" coordorigin="2831,5418" coordsize="1977,0" path="m2831,5418l4807,5418e" filled="false" stroked="true" strokeweight=".5pt" strokecolor="#0058a9">
                <v:path arrowok="t"/>
              </v:shape>
            </v:group>
            <v:group style="position:absolute;left:3640;top:5423;width:2;height:179" coordorigin="3640,5423" coordsize="2,179">
              <v:shape style="position:absolute;left:3640;top:5423;width:2;height:179" coordorigin="3640,5423" coordsize="0,179" path="m3640,5423l3640,5602e" filled="false" stroked="true" strokeweight=".5pt" strokecolor="#0058a9">
                <v:path arrowok="t"/>
              </v:shape>
            </v:group>
            <v:group style="position:absolute;left:4807;top:5418;width:1385;height:2" coordorigin="4807,5418" coordsize="1385,2">
              <v:shape style="position:absolute;left:4807;top:5418;width:1385;height:2" coordorigin="4807,5418" coordsize="1385,0" path="m4807,5418l6191,5418e" filled="false" stroked="true" strokeweight=".5pt" strokecolor="#0058a9">
                <v:path arrowok="t"/>
              </v:shape>
            </v:group>
            <v:group style="position:absolute;left:4807;top:5423;width:2;height:179" coordorigin="4807,5423" coordsize="2,179">
              <v:shape style="position:absolute;left:4807;top:5423;width:2;height:179" coordorigin="4807,5423" coordsize="0,179" path="m4807,5423l4807,5602e" filled="false" stroked="true" strokeweight=".5pt" strokecolor="#0058a9">
                <v:path arrowok="t"/>
              </v:shape>
            </v:group>
            <v:group style="position:absolute;left:7984;top:5418;width:1823;height:2" coordorigin="7984,5418" coordsize="1823,2">
              <v:shape style="position:absolute;left:7984;top:5418;width:1823;height:2" coordorigin="7984,5418" coordsize="1823,0" path="m7984,5418l9806,5418e" filled="false" stroked="true" strokeweight=".5pt" strokecolor="#0058a9">
                <v:path arrowok="t"/>
              </v:shape>
            </v:group>
            <v:group style="position:absolute;left:9080;top:5423;width:2;height:179" coordorigin="9080,5423" coordsize="2,179">
              <v:shape style="position:absolute;left:9080;top:5423;width:2;height:179" coordorigin="9080,5423" coordsize="0,179" path="m9080,5423l9080,5602e" filled="false" stroked="true" strokeweight=".5pt" strokecolor="#0058a9">
                <v:path arrowok="t"/>
              </v:shape>
            </v:group>
            <v:group style="position:absolute;left:9806;top:5418;width:1080;height:2" coordorigin="9806,5418" coordsize="1080,2">
              <v:shape style="position:absolute;left:9806;top:5418;width:1080;height:2" coordorigin="9806,5418" coordsize="1080,0" path="m9806,5418l10885,5418e" filled="false" stroked="true" strokeweight=".5pt" strokecolor="#0058a9">
                <v:path arrowok="t"/>
              </v:shape>
            </v:group>
            <v:group style="position:absolute;left:9806;top:5423;width:2;height:179" coordorigin="9806,5423" coordsize="2,179">
              <v:shape style="position:absolute;left:9806;top:5423;width:2;height:179" coordorigin="9806,5423" coordsize="0,179" path="m9806,5423l9806,5602e" filled="false" stroked="true" strokeweight=".5pt" strokecolor="#0058a9">
                <v:path arrowok="t"/>
              </v:shape>
            </v:group>
            <v:group style="position:absolute;left:10880;top:5423;width:2;height:179" coordorigin="10880,5423" coordsize="2,179">
              <v:shape style="position:absolute;left:10880;top:5423;width:2;height:179" coordorigin="10880,5423" coordsize="0,179" path="m10880,5423l10880,5602e" filled="false" stroked="true" strokeweight=".5pt" strokecolor="#0058a9">
                <v:path arrowok="t"/>
              </v:shape>
            </v:group>
            <v:group style="position:absolute;left:2831;top:5607;width:1977;height:2" coordorigin="2831,5607" coordsize="1977,2">
              <v:shape style="position:absolute;left:2831;top:5607;width:1977;height:2" coordorigin="2831,5607" coordsize="1977,0" path="m2831,5607l4807,5607e" filled="false" stroked="true" strokeweight=".5pt" strokecolor="#0058a9">
                <v:path arrowok="t"/>
              </v:shape>
            </v:group>
            <v:group style="position:absolute;left:3640;top:5612;width:2;height:179" coordorigin="3640,5612" coordsize="2,179">
              <v:shape style="position:absolute;left:3640;top:5612;width:2;height:179" coordorigin="3640,5612" coordsize="0,179" path="m3640,5612l3640,5791e" filled="false" stroked="true" strokeweight=".5pt" strokecolor="#0058a9">
                <v:path arrowok="t"/>
              </v:shape>
            </v:group>
            <v:group style="position:absolute;left:4807;top:5607;width:1385;height:2" coordorigin="4807,5607" coordsize="1385,2">
              <v:shape style="position:absolute;left:4807;top:5607;width:1385;height:2" coordorigin="4807,5607" coordsize="1385,0" path="m4807,5607l6191,5607e" filled="false" stroked="true" strokeweight=".5pt" strokecolor="#0058a9">
                <v:path arrowok="t"/>
              </v:shape>
            </v:group>
            <v:group style="position:absolute;left:4807;top:5612;width:2;height:179" coordorigin="4807,5612" coordsize="2,179">
              <v:shape style="position:absolute;left:4807;top:5612;width:2;height:179" coordorigin="4807,5612" coordsize="0,179" path="m4807,5612l4807,5791e" filled="false" stroked="true" strokeweight=".5pt" strokecolor="#0058a9">
                <v:path arrowok="t"/>
              </v:shape>
            </v:group>
            <v:group style="position:absolute;left:7984;top:5607;width:1823;height:2" coordorigin="7984,5607" coordsize="1823,2">
              <v:shape style="position:absolute;left:7984;top:5607;width:1823;height:2" coordorigin="7984,5607" coordsize="1823,0" path="m7984,5607l9806,5607e" filled="false" stroked="true" strokeweight=".5pt" strokecolor="#0058a9">
                <v:path arrowok="t"/>
              </v:shape>
            </v:group>
            <v:group style="position:absolute;left:9080;top:5612;width:2;height:179" coordorigin="9080,5612" coordsize="2,179">
              <v:shape style="position:absolute;left:9080;top:5612;width:2;height:179" coordorigin="9080,5612" coordsize="0,179" path="m9080,5612l9080,5791e" filled="false" stroked="true" strokeweight=".5pt" strokecolor="#0058a9">
                <v:path arrowok="t"/>
              </v:shape>
            </v:group>
            <v:group style="position:absolute;left:9806;top:5607;width:1080;height:2" coordorigin="9806,5607" coordsize="1080,2">
              <v:shape style="position:absolute;left:9806;top:5607;width:1080;height:2" coordorigin="9806,5607" coordsize="1080,0" path="m9806,5607l10885,5607e" filled="false" stroked="true" strokeweight=".5pt" strokecolor="#0058a9">
                <v:path arrowok="t"/>
              </v:shape>
            </v:group>
            <v:group style="position:absolute;left:9806;top:5612;width:2;height:179" coordorigin="9806,5612" coordsize="2,179">
              <v:shape style="position:absolute;left:9806;top:5612;width:2;height:179" coordorigin="9806,5612" coordsize="0,179" path="m9806,5612l9806,5791e" filled="false" stroked="true" strokeweight=".5pt" strokecolor="#0058a9">
                <v:path arrowok="t"/>
              </v:shape>
            </v:group>
            <v:group style="position:absolute;left:10880;top:5612;width:2;height:179" coordorigin="10880,5612" coordsize="2,179">
              <v:shape style="position:absolute;left:10880;top:5612;width:2;height:179" coordorigin="10880,5612" coordsize="0,179" path="m10880,5612l10880,5791e" filled="false" stroked="true" strokeweight=".5pt" strokecolor="#0058a9">
                <v:path arrowok="t"/>
              </v:shape>
            </v:group>
            <v:group style="position:absolute;left:2831;top:5796;width:1977;height:2" coordorigin="2831,5796" coordsize="1977,2">
              <v:shape style="position:absolute;left:2831;top:5796;width:1977;height:2" coordorigin="2831,5796" coordsize="1977,0" path="m2831,5796l4807,5796e" filled="false" stroked="true" strokeweight=".500060pt" strokecolor="#0058a9">
                <v:path arrowok="t"/>
              </v:shape>
            </v:group>
            <v:group style="position:absolute;left:3640;top:5801;width:2;height:179" coordorigin="3640,5801" coordsize="2,179">
              <v:shape style="position:absolute;left:3640;top:5801;width:2;height:179" coordorigin="3640,5801" coordsize="0,179" path="m3640,5801l3640,5980e" filled="false" stroked="true" strokeweight=".5pt" strokecolor="#0058a9">
                <v:path arrowok="t"/>
              </v:shape>
            </v:group>
            <v:group style="position:absolute;left:4807;top:5796;width:1385;height:2" coordorigin="4807,5796" coordsize="1385,2">
              <v:shape style="position:absolute;left:4807;top:5796;width:1385;height:2" coordorigin="4807,5796" coordsize="1385,0" path="m4807,5796l6191,5796e" filled="false" stroked="true" strokeweight=".500060pt" strokecolor="#0058a9">
                <v:path arrowok="t"/>
              </v:shape>
            </v:group>
            <v:group style="position:absolute;left:4807;top:5801;width:2;height:179" coordorigin="4807,5801" coordsize="2,179">
              <v:shape style="position:absolute;left:4807;top:5801;width:2;height:179" coordorigin="4807,5801" coordsize="0,179" path="m4807,5801l4807,5980e" filled="false" stroked="true" strokeweight=".5pt" strokecolor="#0058a9">
                <v:path arrowok="t"/>
              </v:shape>
            </v:group>
            <v:group style="position:absolute;left:7984;top:5796;width:1823;height:2" coordorigin="7984,5796" coordsize="1823,2">
              <v:shape style="position:absolute;left:7984;top:5796;width:1823;height:2" coordorigin="7984,5796" coordsize="1823,0" path="m7984,5796l9806,5796e" filled="false" stroked="true" strokeweight=".500060pt" strokecolor="#0058a9">
                <v:path arrowok="t"/>
              </v:shape>
            </v:group>
            <v:group style="position:absolute;left:9080;top:5801;width:2;height:179" coordorigin="9080,5801" coordsize="2,179">
              <v:shape style="position:absolute;left:9080;top:5801;width:2;height:179" coordorigin="9080,5801" coordsize="0,179" path="m9080,5801l9080,5980e" filled="false" stroked="true" strokeweight=".5pt" strokecolor="#0058a9">
                <v:path arrowok="t"/>
              </v:shape>
            </v:group>
            <v:group style="position:absolute;left:9806;top:5796;width:1080;height:2" coordorigin="9806,5796" coordsize="1080,2">
              <v:shape style="position:absolute;left:9806;top:5796;width:1080;height:2" coordorigin="9806,5796" coordsize="1080,0" path="m9806,5796l10885,5796e" filled="false" stroked="true" strokeweight=".500060pt" strokecolor="#0058a9">
                <v:path arrowok="t"/>
              </v:shape>
            </v:group>
            <v:group style="position:absolute;left:9806;top:5801;width:2;height:179" coordorigin="9806,5801" coordsize="2,179">
              <v:shape style="position:absolute;left:9806;top:5801;width:2;height:179" coordorigin="9806,5801" coordsize="0,179" path="m9806,5801l9806,5980e" filled="false" stroked="true" strokeweight=".5pt" strokecolor="#0058a9">
                <v:path arrowok="t"/>
              </v:shape>
            </v:group>
            <v:group style="position:absolute;left:10880;top:5801;width:2;height:179" coordorigin="10880,5801" coordsize="2,179">
              <v:shape style="position:absolute;left:10880;top:5801;width:2;height:179" coordorigin="10880,5801" coordsize="0,179" path="m10880,5801l10880,5980e" filled="false" stroked="true" strokeweight=".5pt" strokecolor="#0058a9">
                <v:path arrowok="t"/>
              </v:shape>
            </v:group>
            <v:group style="position:absolute;left:2831;top:5985;width:1977;height:2" coordorigin="2831,5985" coordsize="1977,2">
              <v:shape style="position:absolute;left:2831;top:5985;width:1977;height:2" coordorigin="2831,5985" coordsize="1977,0" path="m2831,5985l4807,5985e" filled="false" stroked="true" strokeweight=".49994pt" strokecolor="#0058a9">
                <v:path arrowok="t"/>
              </v:shape>
            </v:group>
            <v:group style="position:absolute;left:3640;top:5990;width:2;height:179" coordorigin="3640,5990" coordsize="2,179">
              <v:shape style="position:absolute;left:3640;top:5990;width:2;height:179" coordorigin="3640,5990" coordsize="0,179" path="m3640,5990l3640,6169e" filled="false" stroked="true" strokeweight=".5pt" strokecolor="#0058a9">
                <v:path arrowok="t"/>
              </v:shape>
            </v:group>
            <v:group style="position:absolute;left:4807;top:5985;width:1385;height:2" coordorigin="4807,5985" coordsize="1385,2">
              <v:shape style="position:absolute;left:4807;top:5985;width:1385;height:2" coordorigin="4807,5985" coordsize="1385,0" path="m4807,5985l6191,5985e" filled="false" stroked="true" strokeweight=".49994pt" strokecolor="#0058a9">
                <v:path arrowok="t"/>
              </v:shape>
            </v:group>
            <v:group style="position:absolute;left:4807;top:5990;width:2;height:179" coordorigin="4807,5990" coordsize="2,179">
              <v:shape style="position:absolute;left:4807;top:5990;width:2;height:179" coordorigin="4807,5990" coordsize="0,179" path="m4807,5990l4807,6169e" filled="false" stroked="true" strokeweight=".5pt" strokecolor="#0058a9">
                <v:path arrowok="t"/>
              </v:shape>
            </v:group>
            <v:group style="position:absolute;left:7984;top:5985;width:1823;height:2" coordorigin="7984,5985" coordsize="1823,2">
              <v:shape style="position:absolute;left:7984;top:5985;width:1823;height:2" coordorigin="7984,5985" coordsize="1823,0" path="m7984,5985l9806,5985e" filled="false" stroked="true" strokeweight=".49994pt" strokecolor="#0058a9">
                <v:path arrowok="t"/>
              </v:shape>
            </v:group>
            <v:group style="position:absolute;left:9080;top:5990;width:2;height:179" coordorigin="9080,5990" coordsize="2,179">
              <v:shape style="position:absolute;left:9080;top:5990;width:2;height:179" coordorigin="9080,5990" coordsize="0,179" path="m9080,5990l9080,6169e" filled="false" stroked="true" strokeweight=".5pt" strokecolor="#0058a9">
                <v:path arrowok="t"/>
              </v:shape>
            </v:group>
            <v:group style="position:absolute;left:9806;top:5985;width:1080;height:2" coordorigin="9806,5985" coordsize="1080,2">
              <v:shape style="position:absolute;left:9806;top:5985;width:1080;height:2" coordorigin="9806,5985" coordsize="1080,0" path="m9806,5985l10885,5985e" filled="false" stroked="true" strokeweight=".49994pt" strokecolor="#0058a9">
                <v:path arrowok="t"/>
              </v:shape>
            </v:group>
            <v:group style="position:absolute;left:9806;top:5990;width:2;height:179" coordorigin="9806,5990" coordsize="2,179">
              <v:shape style="position:absolute;left:9806;top:5990;width:2;height:179" coordorigin="9806,5990" coordsize="0,179" path="m9806,5990l9806,6169e" filled="false" stroked="true" strokeweight=".5pt" strokecolor="#0058a9">
                <v:path arrowok="t"/>
              </v:shape>
            </v:group>
            <v:group style="position:absolute;left:10880;top:5990;width:2;height:179" coordorigin="10880,5990" coordsize="2,179">
              <v:shape style="position:absolute;left:10880;top:5990;width:2;height:179" coordorigin="10880,5990" coordsize="0,179" path="m10880,5990l10880,6169e" filled="false" stroked="true" strokeweight=".5pt" strokecolor="#0058a9">
                <v:path arrowok="t"/>
              </v:shape>
            </v:group>
            <v:group style="position:absolute;left:2831;top:6174;width:1977;height:2" coordorigin="2831,6174" coordsize="1977,2">
              <v:shape style="position:absolute;left:2831;top:6174;width:1977;height:2" coordorigin="2831,6174" coordsize="1977,0" path="m2831,6174l4807,6174e" filled="false" stroked="true" strokeweight=".5pt" strokecolor="#0058a9">
                <v:path arrowok="t"/>
              </v:shape>
            </v:group>
            <v:group style="position:absolute;left:3640;top:6179;width:2;height:179" coordorigin="3640,6179" coordsize="2,179">
              <v:shape style="position:absolute;left:3640;top:6179;width:2;height:179" coordorigin="3640,6179" coordsize="0,179" path="m3640,6179l3640,6358e" filled="false" stroked="true" strokeweight=".5pt" strokecolor="#0058a9">
                <v:path arrowok="t"/>
              </v:shape>
            </v:group>
            <v:group style="position:absolute;left:4807;top:6174;width:1385;height:2" coordorigin="4807,6174" coordsize="1385,2">
              <v:shape style="position:absolute;left:4807;top:6174;width:1385;height:2" coordorigin="4807,6174" coordsize="1385,0" path="m4807,6174l6191,6174e" filled="false" stroked="true" strokeweight=".5pt" strokecolor="#0058a9">
                <v:path arrowok="t"/>
              </v:shape>
            </v:group>
            <v:group style="position:absolute;left:4807;top:6179;width:2;height:179" coordorigin="4807,6179" coordsize="2,179">
              <v:shape style="position:absolute;left:4807;top:6179;width:2;height:179" coordorigin="4807,6179" coordsize="0,179" path="m4807,6179l4807,6358e" filled="false" stroked="true" strokeweight=".5pt" strokecolor="#0058a9">
                <v:path arrowok="t"/>
              </v:shape>
            </v:group>
            <v:group style="position:absolute;left:7984;top:6174;width:1823;height:2" coordorigin="7984,6174" coordsize="1823,2">
              <v:shape style="position:absolute;left:7984;top:6174;width:1823;height:2" coordorigin="7984,6174" coordsize="1823,0" path="m7984,6174l9806,6174e" filled="false" stroked="true" strokeweight=".5pt" strokecolor="#0058a9">
                <v:path arrowok="t"/>
              </v:shape>
            </v:group>
            <v:group style="position:absolute;left:9080;top:6179;width:2;height:179" coordorigin="9080,6179" coordsize="2,179">
              <v:shape style="position:absolute;left:9080;top:6179;width:2;height:179" coordorigin="9080,6179" coordsize="0,179" path="m9080,6179l9080,6358e" filled="false" stroked="true" strokeweight=".5pt" strokecolor="#0058a9">
                <v:path arrowok="t"/>
              </v:shape>
            </v:group>
            <v:group style="position:absolute;left:9806;top:6174;width:1080;height:2" coordorigin="9806,6174" coordsize="1080,2">
              <v:shape style="position:absolute;left:9806;top:6174;width:1080;height:2" coordorigin="9806,6174" coordsize="1080,0" path="m9806,6174l10885,6174e" filled="false" stroked="true" strokeweight=".5pt" strokecolor="#0058a9">
                <v:path arrowok="t"/>
              </v:shape>
            </v:group>
            <v:group style="position:absolute;left:9806;top:6179;width:2;height:179" coordorigin="9806,6179" coordsize="2,179">
              <v:shape style="position:absolute;left:9806;top:6179;width:2;height:179" coordorigin="9806,6179" coordsize="0,179" path="m9806,6179l9806,6358e" filled="false" stroked="true" strokeweight=".5pt" strokecolor="#0058a9">
                <v:path arrowok="t"/>
              </v:shape>
            </v:group>
            <v:group style="position:absolute;left:10880;top:6179;width:2;height:179" coordorigin="10880,6179" coordsize="2,179">
              <v:shape style="position:absolute;left:10880;top:6179;width:2;height:179" coordorigin="10880,6179" coordsize="0,179" path="m10880,6179l10880,6358e" filled="false" stroked="true" strokeweight=".5pt" strokecolor="#0058a9">
                <v:path arrowok="t"/>
              </v:shape>
            </v:group>
            <v:group style="position:absolute;left:2831;top:6363;width:1977;height:2" coordorigin="2831,6363" coordsize="1977,2">
              <v:shape style="position:absolute;left:2831;top:6363;width:1977;height:2" coordorigin="2831,6363" coordsize="1977,0" path="m2831,6363l4807,6363e" filled="false" stroked="true" strokeweight=".500060pt" strokecolor="#0058a9">
                <v:path arrowok="t"/>
              </v:shape>
            </v:group>
            <v:group style="position:absolute;left:3640;top:6368;width:2;height:179" coordorigin="3640,6368" coordsize="2,179">
              <v:shape style="position:absolute;left:3640;top:6368;width:2;height:179" coordorigin="3640,6368" coordsize="0,179" path="m3640,6368l3640,6547e" filled="false" stroked="true" strokeweight=".5pt" strokecolor="#0058a9">
                <v:path arrowok="t"/>
              </v:shape>
            </v:group>
            <v:group style="position:absolute;left:4807;top:6363;width:1385;height:2" coordorigin="4807,6363" coordsize="1385,2">
              <v:shape style="position:absolute;left:4807;top:6363;width:1385;height:2" coordorigin="4807,6363" coordsize="1385,0" path="m4807,6363l6191,6363e" filled="false" stroked="true" strokeweight=".500060pt" strokecolor="#0058a9">
                <v:path arrowok="t"/>
              </v:shape>
            </v:group>
            <v:group style="position:absolute;left:4807;top:6368;width:2;height:179" coordorigin="4807,6368" coordsize="2,179">
              <v:shape style="position:absolute;left:4807;top:6368;width:2;height:179" coordorigin="4807,6368" coordsize="0,179" path="m4807,6368l4807,6547e" filled="false" stroked="true" strokeweight=".5pt" strokecolor="#0058a9">
                <v:path arrowok="t"/>
              </v:shape>
            </v:group>
            <v:group style="position:absolute;left:7984;top:6363;width:1823;height:2" coordorigin="7984,6363" coordsize="1823,2">
              <v:shape style="position:absolute;left:7984;top:6363;width:1823;height:2" coordorigin="7984,6363" coordsize="1823,0" path="m7984,6363l9806,6363e" filled="false" stroked="true" strokeweight=".500060pt" strokecolor="#0058a9">
                <v:path arrowok="t"/>
              </v:shape>
            </v:group>
            <v:group style="position:absolute;left:9080;top:6368;width:2;height:179" coordorigin="9080,6368" coordsize="2,179">
              <v:shape style="position:absolute;left:9080;top:6368;width:2;height:179" coordorigin="9080,6368" coordsize="0,179" path="m9080,6368l9080,6547e" filled="false" stroked="true" strokeweight=".5pt" strokecolor="#0058a9">
                <v:path arrowok="t"/>
              </v:shape>
            </v:group>
            <v:group style="position:absolute;left:9806;top:6363;width:1080;height:2" coordorigin="9806,6363" coordsize="1080,2">
              <v:shape style="position:absolute;left:9806;top:6363;width:1080;height:2" coordorigin="9806,6363" coordsize="1080,0" path="m9806,6363l10885,6363e" filled="false" stroked="true" strokeweight=".500060pt" strokecolor="#0058a9">
                <v:path arrowok="t"/>
              </v:shape>
            </v:group>
            <v:group style="position:absolute;left:9806;top:6368;width:2;height:179" coordorigin="9806,6368" coordsize="2,179">
              <v:shape style="position:absolute;left:9806;top:6368;width:2;height:179" coordorigin="9806,6368" coordsize="0,179" path="m9806,6368l9806,6547e" filled="false" stroked="true" strokeweight=".5pt" strokecolor="#0058a9">
                <v:path arrowok="t"/>
              </v:shape>
            </v:group>
            <v:group style="position:absolute;left:10880;top:6368;width:2;height:179" coordorigin="10880,6368" coordsize="2,179">
              <v:shape style="position:absolute;left:10880;top:6368;width:2;height:179" coordorigin="10880,6368" coordsize="0,179" path="m10880,6368l10880,6547e" filled="false" stroked="true" strokeweight=".5pt" strokecolor="#0058a9">
                <v:path arrowok="t"/>
              </v:shape>
            </v:group>
            <v:group style="position:absolute;left:2831;top:6552;width:1977;height:2" coordorigin="2831,6552" coordsize="1977,2">
              <v:shape style="position:absolute;left:2831;top:6552;width:1977;height:2" coordorigin="2831,6552" coordsize="1977,0" path="m2831,6552l4807,6552e" filled="false" stroked="true" strokeweight=".49994pt" strokecolor="#0058a9">
                <v:path arrowok="t"/>
              </v:shape>
            </v:group>
            <v:group style="position:absolute;left:3640;top:6557;width:2;height:179" coordorigin="3640,6557" coordsize="2,179">
              <v:shape style="position:absolute;left:3640;top:6557;width:2;height:179" coordorigin="3640,6557" coordsize="0,179" path="m3640,6557l3640,6736e" filled="false" stroked="true" strokeweight=".5pt" strokecolor="#0058a9">
                <v:path arrowok="t"/>
              </v:shape>
            </v:group>
            <v:group style="position:absolute;left:4807;top:6552;width:1385;height:2" coordorigin="4807,6552" coordsize="1385,2">
              <v:shape style="position:absolute;left:4807;top:6552;width:1385;height:2" coordorigin="4807,6552" coordsize="1385,0" path="m4807,6552l6191,6552e" filled="false" stroked="true" strokeweight=".49994pt" strokecolor="#0058a9">
                <v:path arrowok="t"/>
              </v:shape>
            </v:group>
            <v:group style="position:absolute;left:4807;top:6557;width:2;height:179" coordorigin="4807,6557" coordsize="2,179">
              <v:shape style="position:absolute;left:4807;top:6557;width:2;height:179" coordorigin="4807,6557" coordsize="0,179" path="m4807,6557l4807,6736e" filled="false" stroked="true" strokeweight=".5pt" strokecolor="#0058a9">
                <v:path arrowok="t"/>
              </v:shape>
            </v:group>
            <v:group style="position:absolute;left:7984;top:6552;width:1823;height:2" coordorigin="7984,6552" coordsize="1823,2">
              <v:shape style="position:absolute;left:7984;top:6552;width:1823;height:2" coordorigin="7984,6552" coordsize="1823,0" path="m7984,6552l9806,6552e" filled="false" stroked="true" strokeweight=".49994pt" strokecolor="#0058a9">
                <v:path arrowok="t"/>
              </v:shape>
            </v:group>
            <v:group style="position:absolute;left:9080;top:6557;width:2;height:179" coordorigin="9080,6557" coordsize="2,179">
              <v:shape style="position:absolute;left:9080;top:6557;width:2;height:179" coordorigin="9080,6557" coordsize="0,179" path="m9080,6557l9080,6736e" filled="false" stroked="true" strokeweight=".5pt" strokecolor="#0058a9">
                <v:path arrowok="t"/>
              </v:shape>
            </v:group>
            <v:group style="position:absolute;left:9806;top:6552;width:1080;height:2" coordorigin="9806,6552" coordsize="1080,2">
              <v:shape style="position:absolute;left:9806;top:6552;width:1080;height:2" coordorigin="9806,6552" coordsize="1080,0" path="m9806,6552l10885,6552e" filled="false" stroked="true" strokeweight=".49994pt" strokecolor="#0058a9">
                <v:path arrowok="t"/>
              </v:shape>
            </v:group>
            <v:group style="position:absolute;left:9806;top:6557;width:2;height:179" coordorigin="9806,6557" coordsize="2,179">
              <v:shape style="position:absolute;left:9806;top:6557;width:2;height:179" coordorigin="9806,6557" coordsize="0,179" path="m9806,6557l9806,6736e" filled="false" stroked="true" strokeweight=".5pt" strokecolor="#0058a9">
                <v:path arrowok="t"/>
              </v:shape>
            </v:group>
            <v:group style="position:absolute;left:10880;top:6557;width:2;height:179" coordorigin="10880,6557" coordsize="2,179">
              <v:shape style="position:absolute;left:10880;top:6557;width:2;height:179" coordorigin="10880,6557" coordsize="0,179" path="m10880,6557l10880,6736e" filled="false" stroked="true" strokeweight=".5pt" strokecolor="#0058a9">
                <v:path arrowok="t"/>
              </v:shape>
            </v:group>
            <v:group style="position:absolute;left:2831;top:6741;width:1977;height:2" coordorigin="2831,6741" coordsize="1977,2">
              <v:shape style="position:absolute;left:2831;top:6741;width:1977;height:2" coordorigin="2831,6741" coordsize="1977,0" path="m2831,6741l4807,6741e" filled="false" stroked="true" strokeweight=".50003pt" strokecolor="#0058a9">
                <v:path arrowok="t"/>
              </v:shape>
            </v:group>
            <v:group style="position:absolute;left:3640;top:6746;width:2;height:179" coordorigin="3640,6746" coordsize="2,179">
              <v:shape style="position:absolute;left:3640;top:6746;width:2;height:179" coordorigin="3640,6746" coordsize="0,179" path="m3640,6746l3640,6925e" filled="false" stroked="true" strokeweight=".5pt" strokecolor="#0058a9">
                <v:path arrowok="t"/>
              </v:shape>
            </v:group>
            <v:group style="position:absolute;left:4807;top:6741;width:1385;height:2" coordorigin="4807,6741" coordsize="1385,2">
              <v:shape style="position:absolute;left:4807;top:6741;width:1385;height:2" coordorigin="4807,6741" coordsize="1385,0" path="m4807,6741l6191,6741e" filled="false" stroked="true" strokeweight=".50003pt" strokecolor="#0058a9">
                <v:path arrowok="t"/>
              </v:shape>
            </v:group>
            <v:group style="position:absolute;left:4807;top:6746;width:2;height:179" coordorigin="4807,6746" coordsize="2,179">
              <v:shape style="position:absolute;left:4807;top:6746;width:2;height:179" coordorigin="4807,6746" coordsize="0,179" path="m4807,6746l4807,6925e" filled="false" stroked="true" strokeweight=".5pt" strokecolor="#0058a9">
                <v:path arrowok="t"/>
              </v:shape>
            </v:group>
            <v:group style="position:absolute;left:7984;top:6741;width:1823;height:2" coordorigin="7984,6741" coordsize="1823,2">
              <v:shape style="position:absolute;left:7984;top:6741;width:1823;height:2" coordorigin="7984,6741" coordsize="1823,0" path="m7984,6741l9806,6741e" filled="false" stroked="true" strokeweight=".50003pt" strokecolor="#0058a9">
                <v:path arrowok="t"/>
              </v:shape>
            </v:group>
            <v:group style="position:absolute;left:9080;top:6746;width:2;height:179" coordorigin="9080,6746" coordsize="2,179">
              <v:shape style="position:absolute;left:9080;top:6746;width:2;height:179" coordorigin="9080,6746" coordsize="0,179" path="m9080,6746l9080,6925e" filled="false" stroked="true" strokeweight=".5pt" strokecolor="#0058a9">
                <v:path arrowok="t"/>
              </v:shape>
            </v:group>
            <v:group style="position:absolute;left:9806;top:6741;width:1080;height:2" coordorigin="9806,6741" coordsize="1080,2">
              <v:shape style="position:absolute;left:9806;top:6741;width:1080;height:2" coordorigin="9806,6741" coordsize="1080,0" path="m9806,6741l10885,6741e" filled="false" stroked="true" strokeweight=".50003pt" strokecolor="#0058a9">
                <v:path arrowok="t"/>
              </v:shape>
            </v:group>
            <v:group style="position:absolute;left:9806;top:6746;width:2;height:179" coordorigin="9806,6746" coordsize="2,179">
              <v:shape style="position:absolute;left:9806;top:6746;width:2;height:179" coordorigin="9806,6746" coordsize="0,179" path="m9806,6746l9806,6925e" filled="false" stroked="true" strokeweight=".5pt" strokecolor="#0058a9">
                <v:path arrowok="t"/>
              </v:shape>
            </v:group>
            <v:group style="position:absolute;left:10880;top:6746;width:2;height:179" coordorigin="10880,6746" coordsize="2,179">
              <v:shape style="position:absolute;left:10880;top:6746;width:2;height:179" coordorigin="10880,6746" coordsize="0,179" path="m10880,6746l10880,6925e" filled="false" stroked="true" strokeweight=".5pt" strokecolor="#0058a9">
                <v:path arrowok="t"/>
              </v:shape>
            </v:group>
            <v:group style="position:absolute;left:2831;top:6930;width:1977;height:2" coordorigin="2831,6930" coordsize="1977,2">
              <v:shape style="position:absolute;left:2831;top:6930;width:1977;height:2" coordorigin="2831,6930" coordsize="1977,0" path="m2831,6930l4807,6930e" filled="false" stroked="true" strokeweight=".5pt" strokecolor="#0058a9">
                <v:path arrowok="t"/>
              </v:shape>
            </v:group>
            <v:group style="position:absolute;left:3640;top:6935;width:2;height:179" coordorigin="3640,6935" coordsize="2,179">
              <v:shape style="position:absolute;left:3640;top:6935;width:2;height:179" coordorigin="3640,6935" coordsize="0,179" path="m3640,6935l3640,7114e" filled="false" stroked="true" strokeweight=".5pt" strokecolor="#0058a9">
                <v:path arrowok="t"/>
              </v:shape>
            </v:group>
            <v:group style="position:absolute;left:4807;top:6930;width:1385;height:2" coordorigin="4807,6930" coordsize="1385,2">
              <v:shape style="position:absolute;left:4807;top:6930;width:1385;height:2" coordorigin="4807,6930" coordsize="1385,0" path="m4807,6930l6191,6930e" filled="false" stroked="true" strokeweight=".5pt" strokecolor="#0058a9">
                <v:path arrowok="t"/>
              </v:shape>
            </v:group>
            <v:group style="position:absolute;left:4807;top:6935;width:2;height:179" coordorigin="4807,6935" coordsize="2,179">
              <v:shape style="position:absolute;left:4807;top:6935;width:2;height:179" coordorigin="4807,6935" coordsize="0,179" path="m4807,6935l4807,7114e" filled="false" stroked="true" strokeweight=".5pt" strokecolor="#0058a9">
                <v:path arrowok="t"/>
              </v:shape>
            </v:group>
            <v:group style="position:absolute;left:7984;top:6930;width:1823;height:2" coordorigin="7984,6930" coordsize="1823,2">
              <v:shape style="position:absolute;left:7984;top:6930;width:1823;height:2" coordorigin="7984,6930" coordsize="1823,0" path="m7984,6930l9806,6930e" filled="false" stroked="true" strokeweight=".5pt" strokecolor="#0058a9">
                <v:path arrowok="t"/>
              </v:shape>
            </v:group>
            <v:group style="position:absolute;left:9080;top:6935;width:2;height:179" coordorigin="9080,6935" coordsize="2,179">
              <v:shape style="position:absolute;left:9080;top:6935;width:2;height:179" coordorigin="9080,6935" coordsize="0,179" path="m9080,6935l9080,7114e" filled="false" stroked="true" strokeweight=".5pt" strokecolor="#0058a9">
                <v:path arrowok="t"/>
              </v:shape>
            </v:group>
            <v:group style="position:absolute;left:9806;top:6930;width:1080;height:2" coordorigin="9806,6930" coordsize="1080,2">
              <v:shape style="position:absolute;left:9806;top:6930;width:1080;height:2" coordorigin="9806,6930" coordsize="1080,0" path="m9806,6930l10885,6930e" filled="false" stroked="true" strokeweight=".5pt" strokecolor="#0058a9">
                <v:path arrowok="t"/>
              </v:shape>
            </v:group>
            <v:group style="position:absolute;left:9806;top:6935;width:2;height:179" coordorigin="9806,6935" coordsize="2,179">
              <v:shape style="position:absolute;left:9806;top:6935;width:2;height:179" coordorigin="9806,6935" coordsize="0,179" path="m9806,6935l9806,7114e" filled="false" stroked="true" strokeweight=".5pt" strokecolor="#0058a9">
                <v:path arrowok="t"/>
              </v:shape>
            </v:group>
            <v:group style="position:absolute;left:10880;top:6935;width:2;height:179" coordorigin="10880,6935" coordsize="2,179">
              <v:shape style="position:absolute;left:10880;top:6935;width:2;height:179" coordorigin="10880,6935" coordsize="0,179" path="m10880,6935l10880,7114e" filled="false" stroked="true" strokeweight=".5pt" strokecolor="#0058a9">
                <v:path arrowok="t"/>
              </v:shape>
            </v:group>
            <v:group style="position:absolute;left:2831;top:7119;width:1977;height:2" coordorigin="2831,7119" coordsize="1977,2">
              <v:shape style="position:absolute;left:2831;top:7119;width:1977;height:2" coordorigin="2831,7119" coordsize="1977,0" path="m2831,7119l4807,7119e" filled="false" stroked="true" strokeweight=".5pt" strokecolor="#0058a9">
                <v:path arrowok="t"/>
              </v:shape>
            </v:group>
            <v:group style="position:absolute;left:3640;top:7124;width:2;height:179" coordorigin="3640,7124" coordsize="2,179">
              <v:shape style="position:absolute;left:3640;top:7124;width:2;height:179" coordorigin="3640,7124" coordsize="0,179" path="m3640,7124l3640,7303e" filled="false" stroked="true" strokeweight=".5pt" strokecolor="#0058a9">
                <v:path arrowok="t"/>
              </v:shape>
            </v:group>
            <v:group style="position:absolute;left:4807;top:7119;width:1385;height:2" coordorigin="4807,7119" coordsize="1385,2">
              <v:shape style="position:absolute;left:4807;top:7119;width:1385;height:2" coordorigin="4807,7119" coordsize="1385,0" path="m4807,7119l6191,7119e" filled="false" stroked="true" strokeweight=".5pt" strokecolor="#0058a9">
                <v:path arrowok="t"/>
              </v:shape>
            </v:group>
            <v:group style="position:absolute;left:4807;top:7124;width:2;height:179" coordorigin="4807,7124" coordsize="2,179">
              <v:shape style="position:absolute;left:4807;top:7124;width:2;height:179" coordorigin="4807,7124" coordsize="0,179" path="m4807,7124l4807,7303e" filled="false" stroked="true" strokeweight=".5pt" strokecolor="#0058a9">
                <v:path arrowok="t"/>
              </v:shape>
            </v:group>
            <v:group style="position:absolute;left:7984;top:7119;width:1823;height:2" coordorigin="7984,7119" coordsize="1823,2">
              <v:shape style="position:absolute;left:7984;top:7119;width:1823;height:2" coordorigin="7984,7119" coordsize="1823,0" path="m7984,7119l9806,7119e" filled="false" stroked="true" strokeweight=".5pt" strokecolor="#0058a9">
                <v:path arrowok="t"/>
              </v:shape>
            </v:group>
            <v:group style="position:absolute;left:9080;top:7124;width:2;height:179" coordorigin="9080,7124" coordsize="2,179">
              <v:shape style="position:absolute;left:9080;top:7124;width:2;height:179" coordorigin="9080,7124" coordsize="0,179" path="m9080,7124l9080,7303e" filled="false" stroked="true" strokeweight=".5pt" strokecolor="#0058a9">
                <v:path arrowok="t"/>
              </v:shape>
            </v:group>
            <v:group style="position:absolute;left:9806;top:7119;width:1080;height:2" coordorigin="9806,7119" coordsize="1080,2">
              <v:shape style="position:absolute;left:9806;top:7119;width:1080;height:2" coordorigin="9806,7119" coordsize="1080,0" path="m9806,7119l10885,7119e" filled="false" stroked="true" strokeweight=".5pt" strokecolor="#0058a9">
                <v:path arrowok="t"/>
              </v:shape>
            </v:group>
            <v:group style="position:absolute;left:9806;top:7124;width:2;height:179" coordorigin="9806,7124" coordsize="2,179">
              <v:shape style="position:absolute;left:9806;top:7124;width:2;height:179" coordorigin="9806,7124" coordsize="0,179" path="m9806,7124l9806,7303e" filled="false" stroked="true" strokeweight=".5pt" strokecolor="#0058a9">
                <v:path arrowok="t"/>
              </v:shape>
            </v:group>
            <v:group style="position:absolute;left:10880;top:7124;width:2;height:179" coordorigin="10880,7124" coordsize="2,179">
              <v:shape style="position:absolute;left:10880;top:7124;width:2;height:179" coordorigin="10880,7124" coordsize="0,179" path="m10880,7124l10880,7303e" filled="false" stroked="true" strokeweight=".5pt" strokecolor="#0058a9">
                <v:path arrowok="t"/>
              </v:shape>
            </v:group>
            <v:group style="position:absolute;left:2831;top:7308;width:1977;height:2" coordorigin="2831,7308" coordsize="1977,2">
              <v:shape style="position:absolute;left:2831;top:7308;width:1977;height:2" coordorigin="2831,7308" coordsize="1977,0" path="m2831,7308l4807,7308e" filled="false" stroked="true" strokeweight=".50003pt" strokecolor="#0058a9">
                <v:path arrowok="t"/>
              </v:shape>
            </v:group>
            <v:group style="position:absolute;left:3640;top:7313;width:2;height:179" coordorigin="3640,7313" coordsize="2,179">
              <v:shape style="position:absolute;left:3640;top:7313;width:2;height:179" coordorigin="3640,7313" coordsize="0,179" path="m3640,7313l3640,7492e" filled="false" stroked="true" strokeweight=".5pt" strokecolor="#0058a9">
                <v:path arrowok="t"/>
              </v:shape>
            </v:group>
            <v:group style="position:absolute;left:4807;top:7308;width:1385;height:2" coordorigin="4807,7308" coordsize="1385,2">
              <v:shape style="position:absolute;left:4807;top:7308;width:1385;height:2" coordorigin="4807,7308" coordsize="1385,0" path="m4807,7308l6191,7308e" filled="false" stroked="true" strokeweight=".50003pt" strokecolor="#0058a9">
                <v:path arrowok="t"/>
              </v:shape>
            </v:group>
            <v:group style="position:absolute;left:4807;top:7313;width:2;height:179" coordorigin="4807,7313" coordsize="2,179">
              <v:shape style="position:absolute;left:4807;top:7313;width:2;height:179" coordorigin="4807,7313" coordsize="0,179" path="m4807,7313l4807,7492e" filled="false" stroked="true" strokeweight=".5pt" strokecolor="#0058a9">
                <v:path arrowok="t"/>
              </v:shape>
            </v:group>
            <v:group style="position:absolute;left:7984;top:7308;width:1823;height:2" coordorigin="7984,7308" coordsize="1823,2">
              <v:shape style="position:absolute;left:7984;top:7308;width:1823;height:2" coordorigin="7984,7308" coordsize="1823,0" path="m7984,7308l9806,7308e" filled="false" stroked="true" strokeweight=".50003pt" strokecolor="#0058a9">
                <v:path arrowok="t"/>
              </v:shape>
            </v:group>
            <v:group style="position:absolute;left:9080;top:7313;width:2;height:179" coordorigin="9080,7313" coordsize="2,179">
              <v:shape style="position:absolute;left:9080;top:7313;width:2;height:179" coordorigin="9080,7313" coordsize="0,179" path="m9080,7313l9080,7492e" filled="false" stroked="true" strokeweight=".5pt" strokecolor="#0058a9">
                <v:path arrowok="t"/>
              </v:shape>
            </v:group>
            <v:group style="position:absolute;left:9806;top:7308;width:1080;height:2" coordorigin="9806,7308" coordsize="1080,2">
              <v:shape style="position:absolute;left:9806;top:7308;width:1080;height:2" coordorigin="9806,7308" coordsize="1080,0" path="m9806,7308l10885,7308e" filled="false" stroked="true" strokeweight=".50003pt" strokecolor="#0058a9">
                <v:path arrowok="t"/>
              </v:shape>
            </v:group>
            <v:group style="position:absolute;left:9806;top:7313;width:2;height:179" coordorigin="9806,7313" coordsize="2,179">
              <v:shape style="position:absolute;left:9806;top:7313;width:2;height:179" coordorigin="9806,7313" coordsize="0,179" path="m9806,7313l9806,7492e" filled="false" stroked="true" strokeweight=".5pt" strokecolor="#0058a9">
                <v:path arrowok="t"/>
              </v:shape>
            </v:group>
            <v:group style="position:absolute;left:10880;top:7313;width:2;height:179" coordorigin="10880,7313" coordsize="2,179">
              <v:shape style="position:absolute;left:10880;top:7313;width:2;height:179" coordorigin="10880,7313" coordsize="0,179" path="m10880,7313l10880,7492e" filled="false" stroked="true" strokeweight=".5pt" strokecolor="#0058a9">
                <v:path arrowok="t"/>
              </v:shape>
            </v:group>
            <v:group style="position:absolute;left:2831;top:7497;width:1977;height:2" coordorigin="2831,7497" coordsize="1977,2">
              <v:shape style="position:absolute;left:2831;top:7497;width:1977;height:2" coordorigin="2831,7497" coordsize="1977,0" path="m2831,7497l4807,7497e" filled="false" stroked="true" strokeweight=".49997pt" strokecolor="#0058a9">
                <v:path arrowok="t"/>
              </v:shape>
            </v:group>
            <v:group style="position:absolute;left:3640;top:7502;width:2;height:179" coordorigin="3640,7502" coordsize="2,179">
              <v:shape style="position:absolute;left:3640;top:7502;width:2;height:179" coordorigin="3640,7502" coordsize="0,179" path="m3640,7502l3640,7681e" filled="false" stroked="true" strokeweight=".5pt" strokecolor="#0058a9">
                <v:path arrowok="t"/>
              </v:shape>
            </v:group>
            <v:group style="position:absolute;left:4807;top:7497;width:1385;height:2" coordorigin="4807,7497" coordsize="1385,2">
              <v:shape style="position:absolute;left:4807;top:7497;width:1385;height:2" coordorigin="4807,7497" coordsize="1385,0" path="m4807,7497l6191,7497e" filled="false" stroked="true" strokeweight=".49997pt" strokecolor="#0058a9">
                <v:path arrowok="t"/>
              </v:shape>
            </v:group>
            <v:group style="position:absolute;left:4807;top:7502;width:2;height:179" coordorigin="4807,7502" coordsize="2,179">
              <v:shape style="position:absolute;left:4807;top:7502;width:2;height:179" coordorigin="4807,7502" coordsize="0,179" path="m4807,7502l4807,7681e" filled="false" stroked="true" strokeweight=".5pt" strokecolor="#0058a9">
                <v:path arrowok="t"/>
              </v:shape>
            </v:group>
            <v:group style="position:absolute;left:7984;top:7497;width:1823;height:2" coordorigin="7984,7497" coordsize="1823,2">
              <v:shape style="position:absolute;left:7984;top:7497;width:1823;height:2" coordorigin="7984,7497" coordsize="1823,0" path="m7984,7497l9806,7497e" filled="false" stroked="true" strokeweight=".49997pt" strokecolor="#0058a9">
                <v:path arrowok="t"/>
              </v:shape>
            </v:group>
            <v:group style="position:absolute;left:9080;top:7502;width:2;height:179" coordorigin="9080,7502" coordsize="2,179">
              <v:shape style="position:absolute;left:9080;top:7502;width:2;height:179" coordorigin="9080,7502" coordsize="0,179" path="m9080,7502l9080,7681e" filled="false" stroked="true" strokeweight=".5pt" strokecolor="#0058a9">
                <v:path arrowok="t"/>
              </v:shape>
            </v:group>
            <v:group style="position:absolute;left:9806;top:7497;width:1080;height:2" coordorigin="9806,7497" coordsize="1080,2">
              <v:shape style="position:absolute;left:9806;top:7497;width:1080;height:2" coordorigin="9806,7497" coordsize="1080,0" path="m9806,7497l10885,7497e" filled="false" stroked="true" strokeweight=".49997pt" strokecolor="#0058a9">
                <v:path arrowok="t"/>
              </v:shape>
            </v:group>
            <v:group style="position:absolute;left:9806;top:7502;width:2;height:179" coordorigin="9806,7502" coordsize="2,179">
              <v:shape style="position:absolute;left:9806;top:7502;width:2;height:179" coordorigin="9806,7502" coordsize="0,179" path="m9806,7502l9806,7681e" filled="false" stroked="true" strokeweight=".5pt" strokecolor="#0058a9">
                <v:path arrowok="t"/>
              </v:shape>
            </v:group>
            <v:group style="position:absolute;left:10880;top:7502;width:2;height:179" coordorigin="10880,7502" coordsize="2,179">
              <v:shape style="position:absolute;left:10880;top:7502;width:2;height:179" coordorigin="10880,7502" coordsize="0,179" path="m10880,7502l10880,7681e" filled="false" stroked="true" strokeweight=".5pt" strokecolor="#0058a9">
                <v:path arrowok="t"/>
              </v:shape>
            </v:group>
            <v:group style="position:absolute;left:2831;top:7686;width:1977;height:2" coordorigin="2831,7686" coordsize="1977,2">
              <v:shape style="position:absolute;left:2831;top:7686;width:1977;height:2" coordorigin="2831,7686" coordsize="1977,0" path="m2831,7686l4807,7686e" filled="false" stroked="true" strokeweight=".5pt" strokecolor="#0058a9">
                <v:path arrowok="t"/>
              </v:shape>
            </v:group>
            <v:group style="position:absolute;left:3640;top:7691;width:2;height:179" coordorigin="3640,7691" coordsize="2,179">
              <v:shape style="position:absolute;left:3640;top:7691;width:2;height:179" coordorigin="3640,7691" coordsize="0,179" path="m3640,7691l3640,7870e" filled="false" stroked="true" strokeweight=".5pt" strokecolor="#0058a9">
                <v:path arrowok="t"/>
              </v:shape>
            </v:group>
            <v:group style="position:absolute;left:4807;top:7686;width:1385;height:2" coordorigin="4807,7686" coordsize="1385,2">
              <v:shape style="position:absolute;left:4807;top:7686;width:1385;height:2" coordorigin="4807,7686" coordsize="1385,0" path="m4807,7686l6191,7686e" filled="false" stroked="true" strokeweight=".5pt" strokecolor="#0058a9">
                <v:path arrowok="t"/>
              </v:shape>
            </v:group>
            <v:group style="position:absolute;left:4807;top:7691;width:2;height:179" coordorigin="4807,7691" coordsize="2,179">
              <v:shape style="position:absolute;left:4807;top:7691;width:2;height:179" coordorigin="4807,7691" coordsize="0,179" path="m4807,7691l4807,7870e" filled="false" stroked="true" strokeweight=".5pt" strokecolor="#0058a9">
                <v:path arrowok="t"/>
              </v:shape>
            </v:group>
            <v:group style="position:absolute;left:7984;top:7686;width:1823;height:2" coordorigin="7984,7686" coordsize="1823,2">
              <v:shape style="position:absolute;left:7984;top:7686;width:1823;height:2" coordorigin="7984,7686" coordsize="1823,0" path="m7984,7686l9806,7686e" filled="false" stroked="true" strokeweight=".5pt" strokecolor="#0058a9">
                <v:path arrowok="t"/>
              </v:shape>
            </v:group>
            <v:group style="position:absolute;left:9080;top:7691;width:2;height:179" coordorigin="9080,7691" coordsize="2,179">
              <v:shape style="position:absolute;left:9080;top:7691;width:2;height:179" coordorigin="9080,7691" coordsize="0,179" path="m9080,7691l9080,7870e" filled="false" stroked="true" strokeweight=".5pt" strokecolor="#0058a9">
                <v:path arrowok="t"/>
              </v:shape>
            </v:group>
            <v:group style="position:absolute;left:9806;top:7686;width:1080;height:2" coordorigin="9806,7686" coordsize="1080,2">
              <v:shape style="position:absolute;left:9806;top:7686;width:1080;height:2" coordorigin="9806,7686" coordsize="1080,0" path="m9806,7686l10885,7686e" filled="false" stroked="true" strokeweight=".5pt" strokecolor="#0058a9">
                <v:path arrowok="t"/>
              </v:shape>
            </v:group>
            <v:group style="position:absolute;left:9806;top:7691;width:2;height:179" coordorigin="9806,7691" coordsize="2,179">
              <v:shape style="position:absolute;left:9806;top:7691;width:2;height:179" coordorigin="9806,7691" coordsize="0,179" path="m9806,7691l9806,7870e" filled="false" stroked="true" strokeweight=".5pt" strokecolor="#0058a9">
                <v:path arrowok="t"/>
              </v:shape>
            </v:group>
            <v:group style="position:absolute;left:10880;top:7691;width:2;height:179" coordorigin="10880,7691" coordsize="2,179">
              <v:shape style="position:absolute;left:10880;top:7691;width:2;height:179" coordorigin="10880,7691" coordsize="0,179" path="m10880,7691l10880,7870e" filled="false" stroked="true" strokeweight=".5pt" strokecolor="#0058a9">
                <v:path arrowok="t"/>
              </v:shape>
            </v:group>
            <v:group style="position:absolute;left:2831;top:7875;width:1977;height:2" coordorigin="2831,7875" coordsize="1977,2">
              <v:shape style="position:absolute;left:2831;top:7875;width:1977;height:2" coordorigin="2831,7875" coordsize="1977,0" path="m2831,7875l4807,7875e" filled="false" stroked="true" strokeweight=".50003pt" strokecolor="#0058a9">
                <v:path arrowok="t"/>
              </v:shape>
            </v:group>
            <v:group style="position:absolute;left:3640;top:7880;width:2;height:179" coordorigin="3640,7880" coordsize="2,179">
              <v:shape style="position:absolute;left:3640;top:7880;width:2;height:179" coordorigin="3640,7880" coordsize="0,179" path="m3640,7880l3640,8059e" filled="false" stroked="true" strokeweight=".5pt" strokecolor="#0058a9">
                <v:path arrowok="t"/>
              </v:shape>
            </v:group>
            <v:group style="position:absolute;left:4807;top:7875;width:1385;height:2" coordorigin="4807,7875" coordsize="1385,2">
              <v:shape style="position:absolute;left:4807;top:7875;width:1385;height:2" coordorigin="4807,7875" coordsize="1385,0" path="m4807,7875l6191,7875e" filled="false" stroked="true" strokeweight=".50003pt" strokecolor="#0058a9">
                <v:path arrowok="t"/>
              </v:shape>
            </v:group>
            <v:group style="position:absolute;left:4807;top:7880;width:2;height:179" coordorigin="4807,7880" coordsize="2,179">
              <v:shape style="position:absolute;left:4807;top:7880;width:2;height:179" coordorigin="4807,7880" coordsize="0,179" path="m4807,7880l4807,8059e" filled="false" stroked="true" strokeweight=".5pt" strokecolor="#0058a9">
                <v:path arrowok="t"/>
              </v:shape>
            </v:group>
            <v:group style="position:absolute;left:7984;top:7875;width:1823;height:2" coordorigin="7984,7875" coordsize="1823,2">
              <v:shape style="position:absolute;left:7984;top:7875;width:1823;height:2" coordorigin="7984,7875" coordsize="1823,0" path="m7984,7875l9806,7875e" filled="false" stroked="true" strokeweight=".50003pt" strokecolor="#0058a9">
                <v:path arrowok="t"/>
              </v:shape>
            </v:group>
            <v:group style="position:absolute;left:9080;top:7880;width:2;height:179" coordorigin="9080,7880" coordsize="2,179">
              <v:shape style="position:absolute;left:9080;top:7880;width:2;height:179" coordorigin="9080,7880" coordsize="0,179" path="m9080,7880l9080,8059e" filled="false" stroked="true" strokeweight=".5pt" strokecolor="#0058a9">
                <v:path arrowok="t"/>
              </v:shape>
            </v:group>
            <v:group style="position:absolute;left:9806;top:7875;width:1080;height:2" coordorigin="9806,7875" coordsize="1080,2">
              <v:shape style="position:absolute;left:9806;top:7875;width:1080;height:2" coordorigin="9806,7875" coordsize="1080,0" path="m9806,7875l10885,7875e" filled="false" stroked="true" strokeweight=".50003pt" strokecolor="#0058a9">
                <v:path arrowok="t"/>
              </v:shape>
            </v:group>
            <v:group style="position:absolute;left:9806;top:7880;width:2;height:179" coordorigin="9806,7880" coordsize="2,179">
              <v:shape style="position:absolute;left:9806;top:7880;width:2;height:179" coordorigin="9806,7880" coordsize="0,179" path="m9806,7880l9806,8059e" filled="false" stroked="true" strokeweight=".5pt" strokecolor="#0058a9">
                <v:path arrowok="t"/>
              </v:shape>
            </v:group>
            <v:group style="position:absolute;left:10880;top:7880;width:2;height:179" coordorigin="10880,7880" coordsize="2,179">
              <v:shape style="position:absolute;left:10880;top:7880;width:2;height:179" coordorigin="10880,7880" coordsize="0,179" path="m10880,7880l10880,8059e" filled="false" stroked="true" strokeweight=".5pt" strokecolor="#0058a9">
                <v:path arrowok="t"/>
              </v:shape>
            </v:group>
            <v:group style="position:absolute;left:2831;top:8064;width:1977;height:2" coordorigin="2831,8064" coordsize="1977,2">
              <v:shape style="position:absolute;left:2831;top:8064;width:1977;height:2" coordorigin="2831,8064" coordsize="1977,0" path="m2831,8064l4807,8064e" filled="false" stroked="true" strokeweight=".49997pt" strokecolor="#0058a9">
                <v:path arrowok="t"/>
              </v:shape>
            </v:group>
            <v:group style="position:absolute;left:3640;top:8069;width:2;height:179" coordorigin="3640,8069" coordsize="2,179">
              <v:shape style="position:absolute;left:3640;top:8069;width:2;height:179" coordorigin="3640,8069" coordsize="0,179" path="m3640,8069l3640,8248e" filled="false" stroked="true" strokeweight=".5pt" strokecolor="#0058a9">
                <v:path arrowok="t"/>
              </v:shape>
            </v:group>
            <v:group style="position:absolute;left:4807;top:8064;width:1385;height:2" coordorigin="4807,8064" coordsize="1385,2">
              <v:shape style="position:absolute;left:4807;top:8064;width:1385;height:2" coordorigin="4807,8064" coordsize="1385,0" path="m4807,8064l6191,8064e" filled="false" stroked="true" strokeweight=".49997pt" strokecolor="#0058a9">
                <v:path arrowok="t"/>
              </v:shape>
            </v:group>
            <v:group style="position:absolute;left:4807;top:8069;width:2;height:179" coordorigin="4807,8069" coordsize="2,179">
              <v:shape style="position:absolute;left:4807;top:8069;width:2;height:179" coordorigin="4807,8069" coordsize="0,179" path="m4807,8069l4807,8248e" filled="false" stroked="true" strokeweight=".5pt" strokecolor="#0058a9">
                <v:path arrowok="t"/>
              </v:shape>
            </v:group>
            <v:group style="position:absolute;left:7984;top:8064;width:1823;height:2" coordorigin="7984,8064" coordsize="1823,2">
              <v:shape style="position:absolute;left:7984;top:8064;width:1823;height:2" coordorigin="7984,8064" coordsize="1823,0" path="m7984,8064l9806,8064e" filled="false" stroked="true" strokeweight=".49997pt" strokecolor="#0058a9">
                <v:path arrowok="t"/>
              </v:shape>
            </v:group>
            <v:group style="position:absolute;left:9080;top:8069;width:2;height:179" coordorigin="9080,8069" coordsize="2,179">
              <v:shape style="position:absolute;left:9080;top:8069;width:2;height:179" coordorigin="9080,8069" coordsize="0,179" path="m9080,8069l9080,8248e" filled="false" stroked="true" strokeweight=".5pt" strokecolor="#0058a9">
                <v:path arrowok="t"/>
              </v:shape>
            </v:group>
            <v:group style="position:absolute;left:9806;top:8064;width:1080;height:2" coordorigin="9806,8064" coordsize="1080,2">
              <v:shape style="position:absolute;left:9806;top:8064;width:1080;height:2" coordorigin="9806,8064" coordsize="1080,0" path="m9806,8064l10885,8064e" filled="false" stroked="true" strokeweight=".49997pt" strokecolor="#0058a9">
                <v:path arrowok="t"/>
              </v:shape>
            </v:group>
            <v:group style="position:absolute;left:9806;top:8069;width:2;height:179" coordorigin="9806,8069" coordsize="2,179">
              <v:shape style="position:absolute;left:9806;top:8069;width:2;height:179" coordorigin="9806,8069" coordsize="0,179" path="m9806,8069l9806,8248e" filled="false" stroked="true" strokeweight=".5pt" strokecolor="#0058a9">
                <v:path arrowok="t"/>
              </v:shape>
            </v:group>
            <v:group style="position:absolute;left:10880;top:8069;width:2;height:179" coordorigin="10880,8069" coordsize="2,179">
              <v:shape style="position:absolute;left:10880;top:8069;width:2;height:179" coordorigin="10880,8069" coordsize="0,179" path="m10880,8069l10880,8248e" filled="false" stroked="true" strokeweight=".5pt" strokecolor="#0058a9">
                <v:path arrowok="t"/>
              </v:shape>
            </v:group>
            <v:group style="position:absolute;left:2831;top:8253;width:1977;height:2" coordorigin="2831,8253" coordsize="1977,2">
              <v:shape style="position:absolute;left:2831;top:8253;width:1977;height:2" coordorigin="2831,8253" coordsize="1977,0" path="m2831,8253l4807,8253e" filled="false" stroked="true" strokeweight=".50003pt" strokecolor="#0058a9">
                <v:path arrowok="t"/>
              </v:shape>
            </v:group>
            <v:group style="position:absolute;left:3640;top:8258;width:2;height:179" coordorigin="3640,8258" coordsize="2,179">
              <v:shape style="position:absolute;left:3640;top:8258;width:2;height:179" coordorigin="3640,8258" coordsize="0,179" path="m3640,8258l3640,8437e" filled="false" stroked="true" strokeweight=".5pt" strokecolor="#0058a9">
                <v:path arrowok="t"/>
              </v:shape>
            </v:group>
            <v:group style="position:absolute;left:4807;top:8253;width:1385;height:2" coordorigin="4807,8253" coordsize="1385,2">
              <v:shape style="position:absolute;left:4807;top:8253;width:1385;height:2" coordorigin="4807,8253" coordsize="1385,0" path="m4807,8253l6191,8253e" filled="false" stroked="true" strokeweight=".50003pt" strokecolor="#0058a9">
                <v:path arrowok="t"/>
              </v:shape>
            </v:group>
            <v:group style="position:absolute;left:4807;top:8258;width:2;height:179" coordorigin="4807,8258" coordsize="2,179">
              <v:shape style="position:absolute;left:4807;top:8258;width:2;height:179" coordorigin="4807,8258" coordsize="0,179" path="m4807,8258l4807,8437e" filled="false" stroked="true" strokeweight=".5pt" strokecolor="#0058a9">
                <v:path arrowok="t"/>
              </v:shape>
            </v:group>
            <v:group style="position:absolute;left:7984;top:8253;width:1823;height:2" coordorigin="7984,8253" coordsize="1823,2">
              <v:shape style="position:absolute;left:7984;top:8253;width:1823;height:2" coordorigin="7984,8253" coordsize="1823,0" path="m7984,8253l9806,8253e" filled="false" stroked="true" strokeweight=".50003pt" strokecolor="#0058a9">
                <v:path arrowok="t"/>
              </v:shape>
            </v:group>
            <v:group style="position:absolute;left:9080;top:8258;width:2;height:179" coordorigin="9080,8258" coordsize="2,179">
              <v:shape style="position:absolute;left:9080;top:8258;width:2;height:179" coordorigin="9080,8258" coordsize="0,179" path="m9080,8258l9080,8437e" filled="false" stroked="true" strokeweight=".5pt" strokecolor="#0058a9">
                <v:path arrowok="t"/>
              </v:shape>
            </v:group>
            <v:group style="position:absolute;left:9806;top:8253;width:1080;height:2" coordorigin="9806,8253" coordsize="1080,2">
              <v:shape style="position:absolute;left:9806;top:8253;width:1080;height:2" coordorigin="9806,8253" coordsize="1080,0" path="m9806,8253l10885,8253e" filled="false" stroked="true" strokeweight=".50003pt" strokecolor="#0058a9">
                <v:path arrowok="t"/>
              </v:shape>
            </v:group>
            <v:group style="position:absolute;left:9806;top:8258;width:2;height:179" coordorigin="9806,8258" coordsize="2,179">
              <v:shape style="position:absolute;left:9806;top:8258;width:2;height:179" coordorigin="9806,8258" coordsize="0,179" path="m9806,8258l9806,8437e" filled="false" stroked="true" strokeweight=".5pt" strokecolor="#0058a9">
                <v:path arrowok="t"/>
              </v:shape>
            </v:group>
            <v:group style="position:absolute;left:10880;top:8258;width:2;height:179" coordorigin="10880,8258" coordsize="2,179">
              <v:shape style="position:absolute;left:10880;top:8258;width:2;height:179" coordorigin="10880,8258" coordsize="0,179" path="m10880,8258l10880,8437e" filled="false" stroked="true" strokeweight=".5pt" strokecolor="#0058a9">
                <v:path arrowok="t"/>
              </v:shape>
            </v:group>
            <v:group style="position:absolute;left:2831;top:8442;width:1977;height:2" coordorigin="2831,8442" coordsize="1977,2">
              <v:shape style="position:absolute;left:2831;top:8442;width:1977;height:2" coordorigin="2831,8442" coordsize="1977,0" path="m2831,8442l4807,8442e" filled="false" stroked="true" strokeweight=".5pt" strokecolor="#0058a9">
                <v:path arrowok="t"/>
              </v:shape>
            </v:group>
            <v:group style="position:absolute;left:3640;top:8447;width:2;height:179" coordorigin="3640,8447" coordsize="2,179">
              <v:shape style="position:absolute;left:3640;top:8447;width:2;height:179" coordorigin="3640,8447" coordsize="0,179" path="m3640,8447l3640,8626e" filled="false" stroked="true" strokeweight=".5pt" strokecolor="#0058a9">
                <v:path arrowok="t"/>
              </v:shape>
            </v:group>
            <v:group style="position:absolute;left:4807;top:8442;width:1385;height:2" coordorigin="4807,8442" coordsize="1385,2">
              <v:shape style="position:absolute;left:4807;top:8442;width:1385;height:2" coordorigin="4807,8442" coordsize="1385,0" path="m4807,8442l6191,8442e" filled="false" stroked="true" strokeweight=".5pt" strokecolor="#0058a9">
                <v:path arrowok="t"/>
              </v:shape>
            </v:group>
            <v:group style="position:absolute;left:4807;top:8447;width:2;height:179" coordorigin="4807,8447" coordsize="2,179">
              <v:shape style="position:absolute;left:4807;top:8447;width:2;height:179" coordorigin="4807,8447" coordsize="0,179" path="m4807,8447l4807,8626e" filled="false" stroked="true" strokeweight=".5pt" strokecolor="#0058a9">
                <v:path arrowok="t"/>
              </v:shape>
            </v:group>
            <v:group style="position:absolute;left:7984;top:8442;width:1823;height:2" coordorigin="7984,8442" coordsize="1823,2">
              <v:shape style="position:absolute;left:7984;top:8442;width:1823;height:2" coordorigin="7984,8442" coordsize="1823,0" path="m7984,8442l9806,8442e" filled="false" stroked="true" strokeweight=".5pt" strokecolor="#0058a9">
                <v:path arrowok="t"/>
              </v:shape>
            </v:group>
            <v:group style="position:absolute;left:9080;top:8447;width:2;height:179" coordorigin="9080,8447" coordsize="2,179">
              <v:shape style="position:absolute;left:9080;top:8447;width:2;height:179" coordorigin="9080,8447" coordsize="0,179" path="m9080,8447l9080,8626e" filled="false" stroked="true" strokeweight=".5pt" strokecolor="#0058a9">
                <v:path arrowok="t"/>
              </v:shape>
            </v:group>
            <v:group style="position:absolute;left:9806;top:8442;width:1080;height:2" coordorigin="9806,8442" coordsize="1080,2">
              <v:shape style="position:absolute;left:9806;top:8442;width:1080;height:2" coordorigin="9806,8442" coordsize="1080,0" path="m9806,8442l10885,8442e" filled="false" stroked="true" strokeweight=".5pt" strokecolor="#0058a9">
                <v:path arrowok="t"/>
              </v:shape>
            </v:group>
            <v:group style="position:absolute;left:9806;top:8447;width:2;height:179" coordorigin="9806,8447" coordsize="2,179">
              <v:shape style="position:absolute;left:9806;top:8447;width:2;height:179" coordorigin="9806,8447" coordsize="0,179" path="m9806,8447l9806,8626e" filled="false" stroked="true" strokeweight=".5pt" strokecolor="#0058a9">
                <v:path arrowok="t"/>
              </v:shape>
            </v:group>
            <v:group style="position:absolute;left:10880;top:8447;width:2;height:179" coordorigin="10880,8447" coordsize="2,179">
              <v:shape style="position:absolute;left:10880;top:8447;width:2;height:179" coordorigin="10880,8447" coordsize="0,179" path="m10880,8447l10880,8626e" filled="false" stroked="true" strokeweight=".5pt" strokecolor="#0058a9">
                <v:path arrowok="t"/>
              </v:shape>
            </v:group>
            <v:group style="position:absolute;left:2831;top:8631;width:1977;height:2" coordorigin="2831,8631" coordsize="1977,2">
              <v:shape style="position:absolute;left:2831;top:8631;width:1977;height:2" coordorigin="2831,8631" coordsize="1977,0" path="m2831,8631l4807,8631e" filled="false" stroked="true" strokeweight=".49997pt" strokecolor="#0058a9">
                <v:path arrowok="t"/>
              </v:shape>
            </v:group>
            <v:group style="position:absolute;left:3640;top:8636;width:2;height:179" coordorigin="3640,8636" coordsize="2,179">
              <v:shape style="position:absolute;left:3640;top:8636;width:2;height:179" coordorigin="3640,8636" coordsize="0,179" path="m3640,8636l3640,8815e" filled="false" stroked="true" strokeweight=".5pt" strokecolor="#0058a9">
                <v:path arrowok="t"/>
              </v:shape>
            </v:group>
            <v:group style="position:absolute;left:4807;top:8631;width:1385;height:2" coordorigin="4807,8631" coordsize="1385,2">
              <v:shape style="position:absolute;left:4807;top:8631;width:1385;height:2" coordorigin="4807,8631" coordsize="1385,0" path="m4807,8631l6191,8631e" filled="false" stroked="true" strokeweight=".49997pt" strokecolor="#0058a9">
                <v:path arrowok="t"/>
              </v:shape>
            </v:group>
            <v:group style="position:absolute;left:4807;top:8636;width:2;height:179" coordorigin="4807,8636" coordsize="2,179">
              <v:shape style="position:absolute;left:4807;top:8636;width:2;height:179" coordorigin="4807,8636" coordsize="0,179" path="m4807,8636l4807,8815e" filled="false" stroked="true" strokeweight=".5pt" strokecolor="#0058a9">
                <v:path arrowok="t"/>
              </v:shape>
            </v:group>
            <v:group style="position:absolute;left:7984;top:8631;width:1823;height:2" coordorigin="7984,8631" coordsize="1823,2">
              <v:shape style="position:absolute;left:7984;top:8631;width:1823;height:2" coordorigin="7984,8631" coordsize="1823,0" path="m7984,8631l9806,8631e" filled="false" stroked="true" strokeweight=".49997pt" strokecolor="#0058a9">
                <v:path arrowok="t"/>
              </v:shape>
            </v:group>
            <v:group style="position:absolute;left:9080;top:8636;width:2;height:179" coordorigin="9080,8636" coordsize="2,179">
              <v:shape style="position:absolute;left:9080;top:8636;width:2;height:179" coordorigin="9080,8636" coordsize="0,179" path="m9080,8636l9080,8815e" filled="false" stroked="true" strokeweight=".5pt" strokecolor="#0058a9">
                <v:path arrowok="t"/>
              </v:shape>
            </v:group>
            <v:group style="position:absolute;left:9806;top:8631;width:1080;height:2" coordorigin="9806,8631" coordsize="1080,2">
              <v:shape style="position:absolute;left:9806;top:8631;width:1080;height:2" coordorigin="9806,8631" coordsize="1080,0" path="m9806,8631l10885,8631e" filled="false" stroked="true" strokeweight=".49997pt" strokecolor="#0058a9">
                <v:path arrowok="t"/>
              </v:shape>
            </v:group>
            <v:group style="position:absolute;left:9806;top:8636;width:2;height:179" coordorigin="9806,8636" coordsize="2,179">
              <v:shape style="position:absolute;left:9806;top:8636;width:2;height:179" coordorigin="9806,8636" coordsize="0,179" path="m9806,8636l9806,8815e" filled="false" stroked="true" strokeweight=".5pt" strokecolor="#0058a9">
                <v:path arrowok="t"/>
              </v:shape>
            </v:group>
            <v:group style="position:absolute;left:10880;top:8636;width:2;height:179" coordorigin="10880,8636" coordsize="2,179">
              <v:shape style="position:absolute;left:10880;top:8636;width:2;height:179" coordorigin="10880,8636" coordsize="0,179" path="m10880,8636l10880,8815e" filled="false" stroked="true" strokeweight=".5pt" strokecolor="#0058a9">
                <v:path arrowok="t"/>
              </v:shape>
            </v:group>
            <v:group style="position:absolute;left:2831;top:8820;width:1977;height:2" coordorigin="2831,8820" coordsize="1977,2">
              <v:shape style="position:absolute;left:2831;top:8820;width:1977;height:2" coordorigin="2831,8820" coordsize="1977,0" path="m2831,8820l4807,8820e" filled="false" stroked="true" strokeweight=".50003pt" strokecolor="#0058a9">
                <v:path arrowok="t"/>
              </v:shape>
            </v:group>
            <v:group style="position:absolute;left:3640;top:8825;width:2;height:179" coordorigin="3640,8825" coordsize="2,179">
              <v:shape style="position:absolute;left:3640;top:8825;width:2;height:179" coordorigin="3640,8825" coordsize="0,179" path="m3640,8825l3640,9004e" filled="false" stroked="true" strokeweight=".5pt" strokecolor="#0058a9">
                <v:path arrowok="t"/>
              </v:shape>
            </v:group>
            <v:group style="position:absolute;left:4807;top:8820;width:1385;height:2" coordorigin="4807,8820" coordsize="1385,2">
              <v:shape style="position:absolute;left:4807;top:8820;width:1385;height:2" coordorigin="4807,8820" coordsize="1385,0" path="m4807,8820l6191,8820e" filled="false" stroked="true" strokeweight=".50003pt" strokecolor="#0058a9">
                <v:path arrowok="t"/>
              </v:shape>
            </v:group>
            <v:group style="position:absolute;left:4807;top:8825;width:2;height:179" coordorigin="4807,8825" coordsize="2,179">
              <v:shape style="position:absolute;left:4807;top:8825;width:2;height:179" coordorigin="4807,8825" coordsize="0,179" path="m4807,8825l4807,9004e" filled="false" stroked="true" strokeweight=".5pt" strokecolor="#0058a9">
                <v:path arrowok="t"/>
              </v:shape>
            </v:group>
            <v:group style="position:absolute;left:7984;top:8820;width:1823;height:2" coordorigin="7984,8820" coordsize="1823,2">
              <v:shape style="position:absolute;left:7984;top:8820;width:1823;height:2" coordorigin="7984,8820" coordsize="1823,0" path="m7984,8820l9806,8820e" filled="false" stroked="true" strokeweight=".50003pt" strokecolor="#0058a9">
                <v:path arrowok="t"/>
              </v:shape>
            </v:group>
            <v:group style="position:absolute;left:9080;top:8825;width:2;height:179" coordorigin="9080,8825" coordsize="2,179">
              <v:shape style="position:absolute;left:9080;top:8825;width:2;height:179" coordorigin="9080,8825" coordsize="0,179" path="m9080,8825l9080,9004e" filled="false" stroked="true" strokeweight=".5pt" strokecolor="#0058a9">
                <v:path arrowok="t"/>
              </v:shape>
            </v:group>
            <v:group style="position:absolute;left:9806;top:8820;width:1080;height:2" coordorigin="9806,8820" coordsize="1080,2">
              <v:shape style="position:absolute;left:9806;top:8820;width:1080;height:2" coordorigin="9806,8820" coordsize="1080,0" path="m9806,8820l10885,8820e" filled="false" stroked="true" strokeweight=".50003pt" strokecolor="#0058a9">
                <v:path arrowok="t"/>
              </v:shape>
            </v:group>
            <v:group style="position:absolute;left:9806;top:8825;width:2;height:179" coordorigin="9806,8825" coordsize="2,179">
              <v:shape style="position:absolute;left:9806;top:8825;width:2;height:179" coordorigin="9806,8825" coordsize="0,179" path="m9806,8825l9806,9004e" filled="false" stroked="true" strokeweight=".5pt" strokecolor="#0058a9">
                <v:path arrowok="t"/>
              </v:shape>
            </v:group>
            <v:group style="position:absolute;left:10880;top:8825;width:2;height:179" coordorigin="10880,8825" coordsize="2,179">
              <v:shape style="position:absolute;left:10880;top:8825;width:2;height:179" coordorigin="10880,8825" coordsize="0,179" path="m10880,8825l10880,9004e" filled="false" stroked="true" strokeweight=".5pt" strokecolor="#0058a9">
                <v:path arrowok="t"/>
              </v:shape>
            </v:group>
            <v:group style="position:absolute;left:2831;top:9009;width:1977;height:2" coordorigin="2831,9009" coordsize="1977,2">
              <v:shape style="position:absolute;left:2831;top:9009;width:1977;height:2" coordorigin="2831,9009" coordsize="1977,0" path="m2831,9009l4807,9009e" filled="false" stroked="true" strokeweight=".5pt" strokecolor="#0058a9">
                <v:path arrowok="t"/>
              </v:shape>
            </v:group>
            <v:group style="position:absolute;left:3640;top:9014;width:2;height:179" coordorigin="3640,9014" coordsize="2,179">
              <v:shape style="position:absolute;left:3640;top:9014;width:2;height:179" coordorigin="3640,9014" coordsize="0,179" path="m3640,9014l3640,9193e" filled="false" stroked="true" strokeweight=".5pt" strokecolor="#0058a9">
                <v:path arrowok="t"/>
              </v:shape>
            </v:group>
            <v:group style="position:absolute;left:4807;top:9009;width:1385;height:2" coordorigin="4807,9009" coordsize="1385,2">
              <v:shape style="position:absolute;left:4807;top:9009;width:1385;height:2" coordorigin="4807,9009" coordsize="1385,0" path="m4807,9009l6191,9009e" filled="false" stroked="true" strokeweight=".5pt" strokecolor="#0058a9">
                <v:path arrowok="t"/>
              </v:shape>
            </v:group>
            <v:group style="position:absolute;left:4807;top:9014;width:2;height:179" coordorigin="4807,9014" coordsize="2,179">
              <v:shape style="position:absolute;left:4807;top:9014;width:2;height:179" coordorigin="4807,9014" coordsize="0,179" path="m4807,9014l4807,9193e" filled="false" stroked="true" strokeweight=".5pt" strokecolor="#0058a9">
                <v:path arrowok="t"/>
              </v:shape>
            </v:group>
            <v:group style="position:absolute;left:7984;top:9009;width:1823;height:2" coordorigin="7984,9009" coordsize="1823,2">
              <v:shape style="position:absolute;left:7984;top:9009;width:1823;height:2" coordorigin="7984,9009" coordsize="1823,0" path="m7984,9009l9806,9009e" filled="false" stroked="true" strokeweight=".5pt" strokecolor="#0058a9">
                <v:path arrowok="t"/>
              </v:shape>
            </v:group>
            <v:group style="position:absolute;left:9080;top:9014;width:2;height:179" coordorigin="9080,9014" coordsize="2,179">
              <v:shape style="position:absolute;left:9080;top:9014;width:2;height:179" coordorigin="9080,9014" coordsize="0,179" path="m9080,9014l9080,9193e" filled="false" stroked="true" strokeweight=".5pt" strokecolor="#0058a9">
                <v:path arrowok="t"/>
              </v:shape>
            </v:group>
            <v:group style="position:absolute;left:9806;top:9009;width:1080;height:2" coordorigin="9806,9009" coordsize="1080,2">
              <v:shape style="position:absolute;left:9806;top:9009;width:1080;height:2" coordorigin="9806,9009" coordsize="1080,0" path="m9806,9009l10885,9009e" filled="false" stroked="true" strokeweight=".5pt" strokecolor="#0058a9">
                <v:path arrowok="t"/>
              </v:shape>
            </v:group>
            <v:group style="position:absolute;left:9806;top:9014;width:2;height:179" coordorigin="9806,9014" coordsize="2,179">
              <v:shape style="position:absolute;left:9806;top:9014;width:2;height:179" coordorigin="9806,9014" coordsize="0,179" path="m9806,9014l9806,9193e" filled="false" stroked="true" strokeweight=".5pt" strokecolor="#0058a9">
                <v:path arrowok="t"/>
              </v:shape>
            </v:group>
            <v:group style="position:absolute;left:10880;top:9014;width:2;height:179" coordorigin="10880,9014" coordsize="2,179">
              <v:shape style="position:absolute;left:10880;top:9014;width:2;height:179" coordorigin="10880,9014" coordsize="0,179" path="m10880,9014l10880,9193e" filled="false" stroked="true" strokeweight=".5pt" strokecolor="#0058a9">
                <v:path arrowok="t"/>
              </v:shape>
            </v:group>
            <v:group style="position:absolute;left:2831;top:9198;width:1977;height:2" coordorigin="2831,9198" coordsize="1977,2">
              <v:shape style="position:absolute;left:2831;top:9198;width:1977;height:2" coordorigin="2831,9198" coordsize="1977,0" path="m2831,9198l4807,9198e" filled="false" stroked="true" strokeweight=".49997pt" strokecolor="#0058a9">
                <v:path arrowok="t"/>
              </v:shape>
            </v:group>
            <v:group style="position:absolute;left:3640;top:9203;width:2;height:179" coordorigin="3640,9203" coordsize="2,179">
              <v:shape style="position:absolute;left:3640;top:9203;width:2;height:179" coordorigin="3640,9203" coordsize="0,179" path="m3640,9203l3640,9382e" filled="false" stroked="true" strokeweight=".5pt" strokecolor="#0058a9">
                <v:path arrowok="t"/>
              </v:shape>
            </v:group>
            <v:group style="position:absolute;left:4807;top:9198;width:1385;height:2" coordorigin="4807,9198" coordsize="1385,2">
              <v:shape style="position:absolute;left:4807;top:9198;width:1385;height:2" coordorigin="4807,9198" coordsize="1385,0" path="m4807,9198l6191,9198e" filled="false" stroked="true" strokeweight=".49997pt" strokecolor="#0058a9">
                <v:path arrowok="t"/>
              </v:shape>
            </v:group>
            <v:group style="position:absolute;left:4807;top:9203;width:2;height:179" coordorigin="4807,9203" coordsize="2,179">
              <v:shape style="position:absolute;left:4807;top:9203;width:2;height:179" coordorigin="4807,9203" coordsize="0,179" path="m4807,9203l4807,9382e" filled="false" stroked="true" strokeweight=".5pt" strokecolor="#0058a9">
                <v:path arrowok="t"/>
              </v:shape>
            </v:group>
            <v:group style="position:absolute;left:7984;top:9198;width:1823;height:2" coordorigin="7984,9198" coordsize="1823,2">
              <v:shape style="position:absolute;left:7984;top:9198;width:1823;height:2" coordorigin="7984,9198" coordsize="1823,0" path="m7984,9198l9806,9198e" filled="false" stroked="true" strokeweight=".49997pt" strokecolor="#0058a9">
                <v:path arrowok="t"/>
              </v:shape>
            </v:group>
            <v:group style="position:absolute;left:9080;top:9203;width:2;height:179" coordorigin="9080,9203" coordsize="2,179">
              <v:shape style="position:absolute;left:9080;top:9203;width:2;height:179" coordorigin="9080,9203" coordsize="0,179" path="m9080,9203l9080,9382e" filled="false" stroked="true" strokeweight=".5pt" strokecolor="#0058a9">
                <v:path arrowok="t"/>
              </v:shape>
            </v:group>
            <v:group style="position:absolute;left:9806;top:9198;width:1080;height:2" coordorigin="9806,9198" coordsize="1080,2">
              <v:shape style="position:absolute;left:9806;top:9198;width:1080;height:2" coordorigin="9806,9198" coordsize="1080,0" path="m9806,9198l10885,9198e" filled="false" stroked="true" strokeweight=".49997pt" strokecolor="#0058a9">
                <v:path arrowok="t"/>
              </v:shape>
            </v:group>
            <v:group style="position:absolute;left:9806;top:9203;width:2;height:179" coordorigin="9806,9203" coordsize="2,179">
              <v:shape style="position:absolute;left:9806;top:9203;width:2;height:179" coordorigin="9806,9203" coordsize="0,179" path="m9806,9203l9806,9382e" filled="false" stroked="true" strokeweight=".5pt" strokecolor="#0058a9">
                <v:path arrowok="t"/>
              </v:shape>
            </v:group>
            <v:group style="position:absolute;left:10880;top:9203;width:2;height:179" coordorigin="10880,9203" coordsize="2,179">
              <v:shape style="position:absolute;left:10880;top:9203;width:2;height:179" coordorigin="10880,9203" coordsize="0,179" path="m10880,9203l10880,9382e" filled="false" stroked="true" strokeweight=".5pt" strokecolor="#0058a9">
                <v:path arrowok="t"/>
              </v:shape>
            </v:group>
            <v:group style="position:absolute;left:2831;top:9387;width:1977;height:2" coordorigin="2831,9387" coordsize="1977,2">
              <v:shape style="position:absolute;left:2831;top:9387;width:1977;height:2" coordorigin="2831,9387" coordsize="1977,0" path="m2831,9387l4807,9387e" filled="false" stroked="true" strokeweight=".50003pt" strokecolor="#0058a9">
                <v:path arrowok="t"/>
              </v:shape>
            </v:group>
            <v:group style="position:absolute;left:3640;top:9392;width:2;height:179" coordorigin="3640,9392" coordsize="2,179">
              <v:shape style="position:absolute;left:3640;top:9392;width:2;height:179" coordorigin="3640,9392" coordsize="0,179" path="m3640,9392l3640,9571e" filled="false" stroked="true" strokeweight=".5pt" strokecolor="#0058a9">
                <v:path arrowok="t"/>
              </v:shape>
            </v:group>
            <v:group style="position:absolute;left:4807;top:9387;width:1385;height:2" coordorigin="4807,9387" coordsize="1385,2">
              <v:shape style="position:absolute;left:4807;top:9387;width:1385;height:2" coordorigin="4807,9387" coordsize="1385,0" path="m4807,9387l6191,9387e" filled="false" stroked="true" strokeweight=".50003pt" strokecolor="#0058a9">
                <v:path arrowok="t"/>
              </v:shape>
            </v:group>
            <v:group style="position:absolute;left:4807;top:9392;width:2;height:179" coordorigin="4807,9392" coordsize="2,179">
              <v:shape style="position:absolute;left:4807;top:9392;width:2;height:179" coordorigin="4807,9392" coordsize="0,179" path="m4807,9392l4807,9571e" filled="false" stroked="true" strokeweight=".5pt" strokecolor="#0058a9">
                <v:path arrowok="t"/>
              </v:shape>
            </v:group>
            <v:group style="position:absolute;left:7984;top:9387;width:1823;height:2" coordorigin="7984,9387" coordsize="1823,2">
              <v:shape style="position:absolute;left:7984;top:9387;width:1823;height:2" coordorigin="7984,9387" coordsize="1823,0" path="m7984,9387l9806,9387e" filled="false" stroked="true" strokeweight=".50003pt" strokecolor="#0058a9">
                <v:path arrowok="t"/>
              </v:shape>
            </v:group>
            <v:group style="position:absolute;left:9080;top:9392;width:2;height:179" coordorigin="9080,9392" coordsize="2,179">
              <v:shape style="position:absolute;left:9080;top:9392;width:2;height:179" coordorigin="9080,9392" coordsize="0,179" path="m9080,9392l9080,9571e" filled="false" stroked="true" strokeweight=".5pt" strokecolor="#0058a9">
                <v:path arrowok="t"/>
              </v:shape>
            </v:group>
            <v:group style="position:absolute;left:9806;top:9387;width:1080;height:2" coordorigin="9806,9387" coordsize="1080,2">
              <v:shape style="position:absolute;left:9806;top:9387;width:1080;height:2" coordorigin="9806,9387" coordsize="1080,0" path="m9806,9387l10885,9387e" filled="false" stroked="true" strokeweight=".50003pt" strokecolor="#0058a9">
                <v:path arrowok="t"/>
              </v:shape>
            </v:group>
            <v:group style="position:absolute;left:9806;top:9392;width:2;height:179" coordorigin="9806,9392" coordsize="2,179">
              <v:shape style="position:absolute;left:9806;top:9392;width:2;height:179" coordorigin="9806,9392" coordsize="0,179" path="m9806,9392l9806,9571e" filled="false" stroked="true" strokeweight=".5pt" strokecolor="#0058a9">
                <v:path arrowok="t"/>
              </v:shape>
            </v:group>
            <v:group style="position:absolute;left:10880;top:9392;width:2;height:179" coordorigin="10880,9392" coordsize="2,179">
              <v:shape style="position:absolute;left:10880;top:9392;width:2;height:179" coordorigin="10880,9392" coordsize="0,179" path="m10880,9392l10880,9571e" filled="false" stroked="true" strokeweight=".5pt" strokecolor="#0058a9">
                <v:path arrowok="t"/>
              </v:shape>
            </v:group>
            <v:group style="position:absolute;left:2831;top:9576;width:1977;height:2" coordorigin="2831,9576" coordsize="1977,2">
              <v:shape style="position:absolute;left:2831;top:9576;width:1977;height:2" coordorigin="2831,9576" coordsize="1977,0" path="m2831,9576l4807,9576e" filled="false" stroked="true" strokeweight=".5pt" strokecolor="#0058a9">
                <v:path arrowok="t"/>
              </v:shape>
            </v:group>
            <v:group style="position:absolute;left:3640;top:9581;width:2;height:179" coordorigin="3640,9581" coordsize="2,179">
              <v:shape style="position:absolute;left:3640;top:9581;width:2;height:179" coordorigin="3640,9581" coordsize="0,179" path="m3640,9581l3640,9760e" filled="false" stroked="true" strokeweight=".5pt" strokecolor="#0058a9">
                <v:path arrowok="t"/>
              </v:shape>
            </v:group>
            <v:group style="position:absolute;left:4807;top:9576;width:1385;height:2" coordorigin="4807,9576" coordsize="1385,2">
              <v:shape style="position:absolute;left:4807;top:9576;width:1385;height:2" coordorigin="4807,9576" coordsize="1385,0" path="m4807,9576l6191,9576e" filled="false" stroked="true" strokeweight=".5pt" strokecolor="#0058a9">
                <v:path arrowok="t"/>
              </v:shape>
            </v:group>
            <v:group style="position:absolute;left:4807;top:9581;width:2;height:179" coordorigin="4807,9581" coordsize="2,179">
              <v:shape style="position:absolute;left:4807;top:9581;width:2;height:179" coordorigin="4807,9581" coordsize="0,179" path="m4807,9581l4807,9760e" filled="false" stroked="true" strokeweight=".5pt" strokecolor="#0058a9">
                <v:path arrowok="t"/>
              </v:shape>
            </v:group>
            <v:group style="position:absolute;left:7984;top:9576;width:1823;height:2" coordorigin="7984,9576" coordsize="1823,2">
              <v:shape style="position:absolute;left:7984;top:9576;width:1823;height:2" coordorigin="7984,9576" coordsize="1823,0" path="m7984,9576l9806,9576e" filled="false" stroked="true" strokeweight=".5pt" strokecolor="#0058a9">
                <v:path arrowok="t"/>
              </v:shape>
            </v:group>
            <v:group style="position:absolute;left:9080;top:9581;width:2;height:179" coordorigin="9080,9581" coordsize="2,179">
              <v:shape style="position:absolute;left:9080;top:9581;width:2;height:179" coordorigin="9080,9581" coordsize="0,179" path="m9080,9581l9080,9760e" filled="false" stroked="true" strokeweight=".5pt" strokecolor="#0058a9">
                <v:path arrowok="t"/>
              </v:shape>
            </v:group>
            <v:group style="position:absolute;left:9806;top:9576;width:1080;height:2" coordorigin="9806,9576" coordsize="1080,2">
              <v:shape style="position:absolute;left:9806;top:9576;width:1080;height:2" coordorigin="9806,9576" coordsize="1080,0" path="m9806,9576l10885,9576e" filled="false" stroked="true" strokeweight=".5pt" strokecolor="#0058a9">
                <v:path arrowok="t"/>
              </v:shape>
            </v:group>
            <v:group style="position:absolute;left:9806;top:9581;width:2;height:179" coordorigin="9806,9581" coordsize="2,179">
              <v:shape style="position:absolute;left:9806;top:9581;width:2;height:179" coordorigin="9806,9581" coordsize="0,179" path="m9806,9581l9806,9760e" filled="false" stroked="true" strokeweight=".5pt" strokecolor="#0058a9">
                <v:path arrowok="t"/>
              </v:shape>
            </v:group>
            <v:group style="position:absolute;left:10880;top:9581;width:2;height:179" coordorigin="10880,9581" coordsize="2,179">
              <v:shape style="position:absolute;left:10880;top:9581;width:2;height:179" coordorigin="10880,9581" coordsize="0,179" path="m10880,9581l10880,9760e" filled="false" stroked="true" strokeweight=".5pt" strokecolor="#0058a9">
                <v:path arrowok="t"/>
              </v:shape>
            </v:group>
            <v:group style="position:absolute;left:2831;top:9765;width:1977;height:2" coordorigin="2831,9765" coordsize="1977,2">
              <v:shape style="position:absolute;left:2831;top:9765;width:1977;height:2" coordorigin="2831,9765" coordsize="1977,0" path="m2831,9765l4807,9765e" filled="false" stroked="true" strokeweight=".49997pt" strokecolor="#0058a9">
                <v:path arrowok="t"/>
              </v:shape>
            </v:group>
            <v:group style="position:absolute;left:3640;top:9770;width:2;height:180" coordorigin="3640,9770" coordsize="2,180">
              <v:shape style="position:absolute;left:3640;top:9770;width:2;height:180" coordorigin="3640,9770" coordsize="0,180" path="m3640,9770l3640,9949e" filled="false" stroked="true" strokeweight=".5pt" strokecolor="#0058a9">
                <v:path arrowok="t"/>
              </v:shape>
            </v:group>
            <v:group style="position:absolute;left:4807;top:9765;width:1385;height:2" coordorigin="4807,9765" coordsize="1385,2">
              <v:shape style="position:absolute;left:4807;top:9765;width:1385;height:2" coordorigin="4807,9765" coordsize="1385,0" path="m4807,9765l6191,9765e" filled="false" stroked="true" strokeweight=".49997pt" strokecolor="#0058a9">
                <v:path arrowok="t"/>
              </v:shape>
            </v:group>
            <v:group style="position:absolute;left:4807;top:9770;width:2;height:180" coordorigin="4807,9770" coordsize="2,180">
              <v:shape style="position:absolute;left:4807;top:9770;width:2;height:180" coordorigin="4807,9770" coordsize="0,180" path="m4807,9770l4807,9949e" filled="false" stroked="true" strokeweight=".5pt" strokecolor="#0058a9">
                <v:path arrowok="t"/>
              </v:shape>
            </v:group>
            <v:group style="position:absolute;left:7984;top:9765;width:1823;height:2" coordorigin="7984,9765" coordsize="1823,2">
              <v:shape style="position:absolute;left:7984;top:9765;width:1823;height:2" coordorigin="7984,9765" coordsize="1823,0" path="m7984,9765l9806,9765e" filled="false" stroked="true" strokeweight=".49997pt" strokecolor="#0058a9">
                <v:path arrowok="t"/>
              </v:shape>
            </v:group>
            <v:group style="position:absolute;left:9080;top:9770;width:2;height:180" coordorigin="9080,9770" coordsize="2,180">
              <v:shape style="position:absolute;left:9080;top:9770;width:2;height:180" coordorigin="9080,9770" coordsize="0,180" path="m9080,9770l9080,9949e" filled="false" stroked="true" strokeweight=".5pt" strokecolor="#0058a9">
                <v:path arrowok="t"/>
              </v:shape>
            </v:group>
            <v:group style="position:absolute;left:9806;top:9765;width:1080;height:2" coordorigin="9806,9765" coordsize="1080,2">
              <v:shape style="position:absolute;left:9806;top:9765;width:1080;height:2" coordorigin="9806,9765" coordsize="1080,0" path="m9806,9765l10885,9765e" filled="false" stroked="true" strokeweight=".49997pt" strokecolor="#0058a9">
                <v:path arrowok="t"/>
              </v:shape>
            </v:group>
            <v:group style="position:absolute;left:9806;top:9770;width:2;height:180" coordorigin="9806,9770" coordsize="2,180">
              <v:shape style="position:absolute;left:9806;top:9770;width:2;height:180" coordorigin="9806,9770" coordsize="0,180" path="m9806,9770l9806,9949e" filled="false" stroked="true" strokeweight=".5pt" strokecolor="#0058a9">
                <v:path arrowok="t"/>
              </v:shape>
            </v:group>
            <v:group style="position:absolute;left:10880;top:9770;width:2;height:180" coordorigin="10880,9770" coordsize="2,180">
              <v:shape style="position:absolute;left:10880;top:9770;width:2;height:180" coordorigin="10880,9770" coordsize="0,180" path="m10880,9770l10880,9949e" filled="false" stroked="true" strokeweight=".5pt" strokecolor="#0058a9">
                <v:path arrowok="t"/>
              </v:shape>
            </v:group>
            <v:group style="position:absolute;left:2831;top:9954;width:1977;height:2" coordorigin="2831,9954" coordsize="1977,2">
              <v:shape style="position:absolute;left:2831;top:9954;width:1977;height:2" coordorigin="2831,9954" coordsize="1977,0" path="m2831,9954l4807,9954e" filled="false" stroked="true" strokeweight=".5pt" strokecolor="#0058a9">
                <v:path arrowok="t"/>
              </v:shape>
            </v:group>
            <v:group style="position:absolute;left:3640;top:9959;width:2;height:179" coordorigin="3640,9959" coordsize="2,179">
              <v:shape style="position:absolute;left:3640;top:9959;width:2;height:179" coordorigin="3640,9959" coordsize="0,179" path="m3640,9959l3640,10138e" filled="false" stroked="true" strokeweight=".5pt" strokecolor="#0058a9">
                <v:path arrowok="t"/>
              </v:shape>
            </v:group>
            <v:group style="position:absolute;left:4807;top:9954;width:1385;height:2" coordorigin="4807,9954" coordsize="1385,2">
              <v:shape style="position:absolute;left:4807;top:9954;width:1385;height:2" coordorigin="4807,9954" coordsize="1385,0" path="m4807,9954l6191,9954e" filled="false" stroked="true" strokeweight=".5pt" strokecolor="#0058a9">
                <v:path arrowok="t"/>
              </v:shape>
            </v:group>
            <v:group style="position:absolute;left:4807;top:9959;width:2;height:179" coordorigin="4807,9959" coordsize="2,179">
              <v:shape style="position:absolute;left:4807;top:9959;width:2;height:179" coordorigin="4807,9959" coordsize="0,179" path="m4807,9959l4807,10138e" filled="false" stroked="true" strokeweight=".5pt" strokecolor="#0058a9">
                <v:path arrowok="t"/>
              </v:shape>
            </v:group>
            <v:group style="position:absolute;left:7984;top:9954;width:1823;height:2" coordorigin="7984,9954" coordsize="1823,2">
              <v:shape style="position:absolute;left:7984;top:9954;width:1823;height:2" coordorigin="7984,9954" coordsize="1823,0" path="m7984,9954l9806,9954e" filled="false" stroked="true" strokeweight=".5pt" strokecolor="#0058a9">
                <v:path arrowok="t"/>
              </v:shape>
            </v:group>
            <v:group style="position:absolute;left:9080;top:9959;width:2;height:179" coordorigin="9080,9959" coordsize="2,179">
              <v:shape style="position:absolute;left:9080;top:9959;width:2;height:179" coordorigin="9080,9959" coordsize="0,179" path="m9080,9959l9080,10138e" filled="false" stroked="true" strokeweight=".5pt" strokecolor="#0058a9">
                <v:path arrowok="t"/>
              </v:shape>
            </v:group>
            <v:group style="position:absolute;left:9806;top:9954;width:1080;height:2" coordorigin="9806,9954" coordsize="1080,2">
              <v:shape style="position:absolute;left:9806;top:9954;width:1080;height:2" coordorigin="9806,9954" coordsize="1080,0" path="m9806,9954l10885,9954e" filled="false" stroked="true" strokeweight=".5pt" strokecolor="#0058a9">
                <v:path arrowok="t"/>
              </v:shape>
            </v:group>
            <v:group style="position:absolute;left:9806;top:9959;width:2;height:179" coordorigin="9806,9959" coordsize="2,179">
              <v:shape style="position:absolute;left:9806;top:9959;width:2;height:179" coordorigin="9806,9959" coordsize="0,179" path="m9806,9959l9806,10138e" filled="false" stroked="true" strokeweight=".5pt" strokecolor="#0058a9">
                <v:path arrowok="t"/>
              </v:shape>
            </v:group>
            <v:group style="position:absolute;left:10880;top:9959;width:2;height:179" coordorigin="10880,9959" coordsize="2,179">
              <v:shape style="position:absolute;left:10880;top:9959;width:2;height:179" coordorigin="10880,9959" coordsize="0,179" path="m10880,9959l10880,10138e" filled="false" stroked="true" strokeweight=".5pt" strokecolor="#0058a9">
                <v:path arrowok="t"/>
              </v:shape>
            </v:group>
            <v:group style="position:absolute;left:2831;top:10143;width:1977;height:2" coordorigin="2831,10143" coordsize="1977,2">
              <v:shape style="position:absolute;left:2831;top:10143;width:1977;height:2" coordorigin="2831,10143" coordsize="1977,0" path="m2831,10143l4807,10143e" filled="false" stroked="true" strokeweight=".50003pt" strokecolor="#0058a9">
                <v:path arrowok="t"/>
              </v:shape>
            </v:group>
            <v:group style="position:absolute;left:3640;top:10148;width:2;height:340" coordorigin="3640,10148" coordsize="2,340">
              <v:shape style="position:absolute;left:3640;top:10148;width:2;height:340" coordorigin="3640,10148" coordsize="0,340" path="m3640,10148l3640,10487e" filled="false" stroked="true" strokeweight=".5pt" strokecolor="#0058a9">
                <v:path arrowok="t"/>
              </v:shape>
            </v:group>
            <v:group style="position:absolute;left:4807;top:10143;width:1385;height:2" coordorigin="4807,10143" coordsize="1385,2">
              <v:shape style="position:absolute;left:4807;top:10143;width:1385;height:2" coordorigin="4807,10143" coordsize="1385,0" path="m4807,10143l6191,10143e" filled="false" stroked="true" strokeweight=".50003pt" strokecolor="#0058a9">
                <v:path arrowok="t"/>
              </v:shape>
            </v:group>
            <v:group style="position:absolute;left:4807;top:10148;width:2;height:340" coordorigin="4807,10148" coordsize="2,340">
              <v:shape style="position:absolute;left:4807;top:10148;width:2;height:340" coordorigin="4807,10148" coordsize="0,340" path="m4807,10148l4807,10487e" filled="false" stroked="true" strokeweight=".5pt" strokecolor="#0058a9">
                <v:path arrowok="t"/>
              </v:shape>
            </v:group>
            <v:group style="position:absolute;left:7984;top:10143;width:1823;height:2" coordorigin="7984,10143" coordsize="1823,2">
              <v:shape style="position:absolute;left:7984;top:10143;width:1823;height:2" coordorigin="7984,10143" coordsize="1823,0" path="m7984,10143l9806,10143e" filled="false" stroked="true" strokeweight=".50003pt" strokecolor="#0058a9">
                <v:path arrowok="t"/>
              </v:shape>
            </v:group>
            <v:group style="position:absolute;left:9080;top:10148;width:2;height:340" coordorigin="9080,10148" coordsize="2,340">
              <v:shape style="position:absolute;left:9080;top:10148;width:2;height:340" coordorigin="9080,10148" coordsize="0,340" path="m9080,10148l9080,10487e" filled="false" stroked="true" strokeweight=".5pt" strokecolor="#0058a9">
                <v:path arrowok="t"/>
              </v:shape>
            </v:group>
            <v:group style="position:absolute;left:9806;top:10143;width:1080;height:2" coordorigin="9806,10143" coordsize="1080,2">
              <v:shape style="position:absolute;left:9806;top:10143;width:1080;height:2" coordorigin="9806,10143" coordsize="1080,0" path="m9806,10143l10885,10143e" filled="false" stroked="true" strokeweight=".50003pt" strokecolor="#0058a9">
                <v:path arrowok="t"/>
              </v:shape>
            </v:group>
            <v:group style="position:absolute;left:9806;top:10148;width:2;height:340" coordorigin="9806,10148" coordsize="2,340">
              <v:shape style="position:absolute;left:9806;top:10148;width:2;height:340" coordorigin="9806,10148" coordsize="0,340" path="m9806,10148l9806,10487e" filled="false" stroked="true" strokeweight=".5pt" strokecolor="#0058a9">
                <v:path arrowok="t"/>
              </v:shape>
            </v:group>
            <v:group style="position:absolute;left:10880;top:10148;width:2;height:340" coordorigin="10880,10148" coordsize="2,340">
              <v:shape style="position:absolute;left:10880;top:10148;width:2;height:340" coordorigin="10880,10148" coordsize="0,340" path="m10880,10148l10880,10487e" filled="false" stroked="true" strokeweight=".5pt" strokecolor="#0058a9">
                <v:path arrowok="t"/>
              </v:shape>
            </v:group>
            <v:group style="position:absolute;left:742;top:10497;width:2;height:265" coordorigin="742,10497" coordsize="2,265">
              <v:shape style="position:absolute;left:742;top:10497;width:2;height:265" coordorigin="742,10497" coordsize="0,265" path="m742,10497l742,10762e" filled="false" stroked="true" strokeweight=".5pt" strokecolor="#0058a9">
                <v:path arrowok="t"/>
              </v:shape>
            </v:group>
            <v:group style="position:absolute;left:2831;top:10492;width:3356;height:2" coordorigin="2831,10492" coordsize="3356,2">
              <v:shape style="position:absolute;left:2831;top:10492;width:3356;height:2" coordorigin="2831,10492" coordsize="3356,0" path="m2831,10492l6186,10492e" filled="false" stroked="true" strokeweight=".5pt" strokecolor="#0058a9">
                <v:path arrowok="t"/>
              </v:shape>
            </v:group>
            <v:group style="position:absolute;left:7989;top:10492;width:2897;height:2" coordorigin="7989,10492" coordsize="2897,2">
              <v:shape style="position:absolute;left:7989;top:10492;width:2897;height:2" coordorigin="7989,10492" coordsize="2897,0" path="m7989,10492l10885,10492e" filled="false" stroked="true" strokeweight=".5pt" strokecolor="#0058a9">
                <v:path arrowok="t"/>
              </v:shape>
            </v:group>
            <v:group style="position:absolute;left:10880;top:10497;width:2;height:265" coordorigin="10880,10497" coordsize="2,265">
              <v:shape style="position:absolute;left:10880;top:10497;width:2;height:265" coordorigin="10880,10497" coordsize="0,265" path="m10880,10497l10880,10762e" filled="false" stroked="true" strokeweight=".5pt" strokecolor="#0058a9">
                <v:path arrowok="t"/>
              </v:shape>
            </v:group>
            <v:group style="position:absolute;left:2831;top:10767;width:1977;height:2" coordorigin="2831,10767" coordsize="1977,2">
              <v:shape style="position:absolute;left:2831;top:10767;width:1977;height:2" coordorigin="2831,10767" coordsize="1977,0" path="m2831,10767l4807,10767e" filled="false" stroked="true" strokeweight=".5pt" strokecolor="#0058a9">
                <v:path arrowok="t"/>
              </v:shape>
            </v:group>
            <v:group style="position:absolute;left:3640;top:10772;width:2;height:180" coordorigin="3640,10772" coordsize="2,180">
              <v:shape style="position:absolute;left:3640;top:10772;width:2;height:180" coordorigin="3640,10772" coordsize="0,180" path="m3640,10772l3640,10951e" filled="false" stroked="true" strokeweight=".5pt" strokecolor="#0058a9">
                <v:path arrowok="t"/>
              </v:shape>
            </v:group>
            <v:group style="position:absolute;left:4807;top:10767;width:1380;height:2" coordorigin="4807,10767" coordsize="1380,2">
              <v:shape style="position:absolute;left:4807;top:10767;width:1380;height:2" coordorigin="4807,10767" coordsize="1380,0" path="m4807,10767l6186,10767e" filled="false" stroked="true" strokeweight=".5pt" strokecolor="#0058a9">
                <v:path arrowok="t"/>
              </v:shape>
            </v:group>
            <v:group style="position:absolute;left:4807;top:10772;width:2;height:180" coordorigin="4807,10772" coordsize="2,180">
              <v:shape style="position:absolute;left:4807;top:10772;width:2;height:180" coordorigin="4807,10772" coordsize="0,180" path="m4807,10772l4807,10951e" filled="false" stroked="true" strokeweight=".5pt" strokecolor="#0058a9">
                <v:path arrowok="t"/>
              </v:shape>
            </v:group>
            <v:group style="position:absolute;left:7989;top:10767;width:1818;height:2" coordorigin="7989,10767" coordsize="1818,2">
              <v:shape style="position:absolute;left:7989;top:10767;width:1818;height:2" coordorigin="7989,10767" coordsize="1818,0" path="m7989,10767l9806,10767e" filled="false" stroked="true" strokeweight=".5pt" strokecolor="#0058a9">
                <v:path arrowok="t"/>
              </v:shape>
            </v:group>
            <v:group style="position:absolute;left:9080;top:10772;width:2;height:180" coordorigin="9080,10772" coordsize="2,180">
              <v:shape style="position:absolute;left:9080;top:10772;width:2;height:180" coordorigin="9080,10772" coordsize="0,180" path="m9080,10772l9080,10951e" filled="false" stroked="true" strokeweight=".5pt" strokecolor="#0058a9">
                <v:path arrowok="t"/>
              </v:shape>
            </v:group>
            <v:group style="position:absolute;left:9806;top:10767;width:1080;height:2" coordorigin="9806,10767" coordsize="1080,2">
              <v:shape style="position:absolute;left:9806;top:10767;width:1080;height:2" coordorigin="9806,10767" coordsize="1080,0" path="m9806,10767l10885,10767e" filled="false" stroked="true" strokeweight=".5pt" strokecolor="#0058a9">
                <v:path arrowok="t"/>
              </v:shape>
            </v:group>
            <v:group style="position:absolute;left:9806;top:10772;width:2;height:180" coordorigin="9806,10772" coordsize="2,180">
              <v:shape style="position:absolute;left:9806;top:10772;width:2;height:180" coordorigin="9806,10772" coordsize="0,180" path="m9806,10772l9806,10951e" filled="false" stroked="true" strokeweight=".5pt" strokecolor="#0058a9">
                <v:path arrowok="t"/>
              </v:shape>
            </v:group>
            <v:group style="position:absolute;left:10880;top:10772;width:2;height:180" coordorigin="10880,10772" coordsize="2,180">
              <v:shape style="position:absolute;left:10880;top:10772;width:2;height:180" coordorigin="10880,10772" coordsize="0,180" path="m10880,10772l10880,10951e" filled="false" stroked="true" strokeweight=".5pt" strokecolor="#0058a9">
                <v:path arrowok="t"/>
              </v:shape>
            </v:group>
            <v:group style="position:absolute;left:2831;top:10956;width:1977;height:2" coordorigin="2831,10956" coordsize="1977,2">
              <v:shape style="position:absolute;left:2831;top:10956;width:1977;height:2" coordorigin="2831,10956" coordsize="1977,0" path="m2831,10956l4807,10956e" filled="false" stroked="true" strokeweight=".49997pt" strokecolor="#0058a9">
                <v:path arrowok="t"/>
              </v:shape>
            </v:group>
            <v:group style="position:absolute;left:3640;top:10961;width:2;height:180" coordorigin="3640,10961" coordsize="2,180">
              <v:shape style="position:absolute;left:3640;top:10961;width:2;height:180" coordorigin="3640,10961" coordsize="0,180" path="m3640,10961l3640,11140e" filled="false" stroked="true" strokeweight=".5pt" strokecolor="#0058a9">
                <v:path arrowok="t"/>
              </v:shape>
            </v:group>
            <v:group style="position:absolute;left:4807;top:10956;width:1385;height:2" coordorigin="4807,10956" coordsize="1385,2">
              <v:shape style="position:absolute;left:4807;top:10956;width:1385;height:2" coordorigin="4807,10956" coordsize="1385,0" path="m4807,10956l6191,10956e" filled="false" stroked="true" strokeweight=".49997pt" strokecolor="#0058a9">
                <v:path arrowok="t"/>
              </v:shape>
            </v:group>
            <v:group style="position:absolute;left:4807;top:10961;width:2;height:180" coordorigin="4807,10961" coordsize="2,180">
              <v:shape style="position:absolute;left:4807;top:10961;width:2;height:180" coordorigin="4807,10961" coordsize="0,180" path="m4807,10961l4807,11140e" filled="false" stroked="true" strokeweight=".5pt" strokecolor="#0058a9">
                <v:path arrowok="t"/>
              </v:shape>
            </v:group>
            <v:group style="position:absolute;left:7984;top:10956;width:1823;height:2" coordorigin="7984,10956" coordsize="1823,2">
              <v:shape style="position:absolute;left:7984;top:10956;width:1823;height:2" coordorigin="7984,10956" coordsize="1823,0" path="m7984,10956l9806,10956e" filled="false" stroked="true" strokeweight=".49997pt" strokecolor="#0058a9">
                <v:path arrowok="t"/>
              </v:shape>
            </v:group>
            <v:group style="position:absolute;left:9080;top:10961;width:2;height:180" coordorigin="9080,10961" coordsize="2,180">
              <v:shape style="position:absolute;left:9080;top:10961;width:2;height:180" coordorigin="9080,10961" coordsize="0,180" path="m9080,10961l9080,11140e" filled="false" stroked="true" strokeweight=".5pt" strokecolor="#0058a9">
                <v:path arrowok="t"/>
              </v:shape>
            </v:group>
            <v:group style="position:absolute;left:9806;top:10956;width:1080;height:2" coordorigin="9806,10956" coordsize="1080,2">
              <v:shape style="position:absolute;left:9806;top:10956;width:1080;height:2" coordorigin="9806,10956" coordsize="1080,0" path="m9806,10956l10885,10956e" filled="false" stroked="true" strokeweight=".49997pt" strokecolor="#0058a9">
                <v:path arrowok="t"/>
              </v:shape>
            </v:group>
            <v:group style="position:absolute;left:9806;top:10961;width:2;height:180" coordorigin="9806,10961" coordsize="2,180">
              <v:shape style="position:absolute;left:9806;top:10961;width:2;height:180" coordorigin="9806,10961" coordsize="0,180" path="m9806,10961l9806,11140e" filled="false" stroked="true" strokeweight=".5pt" strokecolor="#0058a9">
                <v:path arrowok="t"/>
              </v:shape>
            </v:group>
            <v:group style="position:absolute;left:10880;top:10961;width:2;height:180" coordorigin="10880,10961" coordsize="2,180">
              <v:shape style="position:absolute;left:10880;top:10961;width:2;height:180" coordorigin="10880,10961" coordsize="0,180" path="m10880,10961l10880,11140e" filled="false" stroked="true" strokeweight=".5pt" strokecolor="#0058a9">
                <v:path arrowok="t"/>
              </v:shape>
            </v:group>
            <v:group style="position:absolute;left:2831;top:11145;width:1977;height:2" coordorigin="2831,11145" coordsize="1977,2">
              <v:shape style="position:absolute;left:2831;top:11145;width:1977;height:2" coordorigin="2831,11145" coordsize="1977,0" path="m2831,11145l4807,11145e" filled="false" stroked="true" strokeweight=".5pt" strokecolor="#0058a9">
                <v:path arrowok="t"/>
              </v:shape>
            </v:group>
            <v:group style="position:absolute;left:3640;top:11150;width:2;height:179" coordorigin="3640,11150" coordsize="2,179">
              <v:shape style="position:absolute;left:3640;top:11150;width:2;height:179" coordorigin="3640,11150" coordsize="0,179" path="m3640,11150l3640,11329e" filled="false" stroked="true" strokeweight=".5pt" strokecolor="#0058a9">
                <v:path arrowok="t"/>
              </v:shape>
            </v:group>
            <v:group style="position:absolute;left:4807;top:11145;width:1385;height:2" coordorigin="4807,11145" coordsize="1385,2">
              <v:shape style="position:absolute;left:4807;top:11145;width:1385;height:2" coordorigin="4807,11145" coordsize="1385,0" path="m4807,11145l6191,11145e" filled="false" stroked="true" strokeweight=".5pt" strokecolor="#0058a9">
                <v:path arrowok="t"/>
              </v:shape>
            </v:group>
            <v:group style="position:absolute;left:4807;top:11150;width:2;height:179" coordorigin="4807,11150" coordsize="2,179">
              <v:shape style="position:absolute;left:4807;top:11150;width:2;height:179" coordorigin="4807,11150" coordsize="0,179" path="m4807,11150l4807,11329e" filled="false" stroked="true" strokeweight=".5pt" strokecolor="#0058a9">
                <v:path arrowok="t"/>
              </v:shape>
            </v:group>
            <v:group style="position:absolute;left:7984;top:11145;width:1823;height:2" coordorigin="7984,11145" coordsize="1823,2">
              <v:shape style="position:absolute;left:7984;top:11145;width:1823;height:2" coordorigin="7984,11145" coordsize="1823,0" path="m7984,11145l9806,11145e" filled="false" stroked="true" strokeweight=".5pt" strokecolor="#0058a9">
                <v:path arrowok="t"/>
              </v:shape>
            </v:group>
            <v:group style="position:absolute;left:9080;top:11150;width:2;height:179" coordorigin="9080,11150" coordsize="2,179">
              <v:shape style="position:absolute;left:9080;top:11150;width:2;height:179" coordorigin="9080,11150" coordsize="0,179" path="m9080,11150l9080,11329e" filled="false" stroked="true" strokeweight=".5pt" strokecolor="#0058a9">
                <v:path arrowok="t"/>
              </v:shape>
            </v:group>
            <v:group style="position:absolute;left:9806;top:11145;width:1080;height:2" coordorigin="9806,11145" coordsize="1080,2">
              <v:shape style="position:absolute;left:9806;top:11145;width:1080;height:2" coordorigin="9806,11145" coordsize="1080,0" path="m9806,11145l10885,11145e" filled="false" stroked="true" strokeweight=".5pt" strokecolor="#0058a9">
                <v:path arrowok="t"/>
              </v:shape>
            </v:group>
            <v:group style="position:absolute;left:9806;top:11150;width:2;height:179" coordorigin="9806,11150" coordsize="2,179">
              <v:shape style="position:absolute;left:9806;top:11150;width:2;height:179" coordorigin="9806,11150" coordsize="0,179" path="m9806,11150l9806,11329e" filled="false" stroked="true" strokeweight=".5pt" strokecolor="#0058a9">
                <v:path arrowok="t"/>
              </v:shape>
            </v:group>
            <v:group style="position:absolute;left:10880;top:11150;width:2;height:179" coordorigin="10880,11150" coordsize="2,179">
              <v:shape style="position:absolute;left:10880;top:11150;width:2;height:179" coordorigin="10880,11150" coordsize="0,179" path="m10880,11150l10880,11329e" filled="false" stroked="true" strokeweight=".5pt" strokecolor="#0058a9">
                <v:path arrowok="t"/>
              </v:shape>
            </v:group>
            <v:group style="position:absolute;left:2831;top:11334;width:1977;height:2" coordorigin="2831,11334" coordsize="1977,2">
              <v:shape style="position:absolute;left:2831;top:11334;width:1977;height:2" coordorigin="2831,11334" coordsize="1977,0" path="m2831,11334l4807,11334e" filled="false" stroked="true" strokeweight=".5pt" strokecolor="#0058a9">
                <v:path arrowok="t"/>
              </v:shape>
            </v:group>
            <v:group style="position:absolute;left:3640;top:11339;width:2;height:179" coordorigin="3640,11339" coordsize="2,179">
              <v:shape style="position:absolute;left:3640;top:11339;width:2;height:179" coordorigin="3640,11339" coordsize="0,179" path="m3640,11339l3640,11518e" filled="false" stroked="true" strokeweight=".5pt" strokecolor="#0058a9">
                <v:path arrowok="t"/>
              </v:shape>
            </v:group>
            <v:group style="position:absolute;left:4807;top:11334;width:1385;height:2" coordorigin="4807,11334" coordsize="1385,2">
              <v:shape style="position:absolute;left:4807;top:11334;width:1385;height:2" coordorigin="4807,11334" coordsize="1385,0" path="m4807,11334l6191,11334e" filled="false" stroked="true" strokeweight=".5pt" strokecolor="#0058a9">
                <v:path arrowok="t"/>
              </v:shape>
            </v:group>
            <v:group style="position:absolute;left:4807;top:11339;width:2;height:179" coordorigin="4807,11339" coordsize="2,179">
              <v:shape style="position:absolute;left:4807;top:11339;width:2;height:179" coordorigin="4807,11339" coordsize="0,179" path="m4807,11339l4807,11518e" filled="false" stroked="true" strokeweight=".5pt" strokecolor="#0058a9">
                <v:path arrowok="t"/>
              </v:shape>
            </v:group>
            <v:group style="position:absolute;left:7984;top:11334;width:1823;height:2" coordorigin="7984,11334" coordsize="1823,2">
              <v:shape style="position:absolute;left:7984;top:11334;width:1823;height:2" coordorigin="7984,11334" coordsize="1823,0" path="m7984,11334l9806,11334e" filled="false" stroked="true" strokeweight=".5pt" strokecolor="#0058a9">
                <v:path arrowok="t"/>
              </v:shape>
            </v:group>
            <v:group style="position:absolute;left:9080;top:11339;width:2;height:179" coordorigin="9080,11339" coordsize="2,179">
              <v:shape style="position:absolute;left:9080;top:11339;width:2;height:179" coordorigin="9080,11339" coordsize="0,179" path="m9080,11339l9080,11518e" filled="false" stroked="true" strokeweight=".5pt" strokecolor="#0058a9">
                <v:path arrowok="t"/>
              </v:shape>
            </v:group>
            <v:group style="position:absolute;left:9806;top:11334;width:1080;height:2" coordorigin="9806,11334" coordsize="1080,2">
              <v:shape style="position:absolute;left:9806;top:11334;width:1080;height:2" coordorigin="9806,11334" coordsize="1080,0" path="m9806,11334l10885,11334e" filled="false" stroked="true" strokeweight=".5pt" strokecolor="#0058a9">
                <v:path arrowok="t"/>
              </v:shape>
            </v:group>
            <v:group style="position:absolute;left:9806;top:11339;width:2;height:179" coordorigin="9806,11339" coordsize="2,179">
              <v:shape style="position:absolute;left:9806;top:11339;width:2;height:179" coordorigin="9806,11339" coordsize="0,179" path="m9806,11339l9806,11518e" filled="false" stroked="true" strokeweight=".5pt" strokecolor="#0058a9">
                <v:path arrowok="t"/>
              </v:shape>
            </v:group>
            <v:group style="position:absolute;left:10880;top:11339;width:2;height:179" coordorigin="10880,11339" coordsize="2,179">
              <v:shape style="position:absolute;left:10880;top:11339;width:2;height:179" coordorigin="10880,11339" coordsize="0,179" path="m10880,11339l10880,11518e" filled="false" stroked="true" strokeweight=".5pt" strokecolor="#0058a9">
                <v:path arrowok="t"/>
              </v:shape>
            </v:group>
            <v:group style="position:absolute;left:2831;top:11523;width:1977;height:2" coordorigin="2831,11523" coordsize="1977,2">
              <v:shape style="position:absolute;left:2831;top:11523;width:1977;height:2" coordorigin="2831,11523" coordsize="1977,0" path="m2831,11523l4807,11523e" filled="false" stroked="true" strokeweight=".500060pt" strokecolor="#0058a9">
                <v:path arrowok="t"/>
              </v:shape>
            </v:group>
            <v:group style="position:absolute;left:3640;top:11528;width:2;height:179" coordorigin="3640,11528" coordsize="2,179">
              <v:shape style="position:absolute;left:3640;top:11528;width:2;height:179" coordorigin="3640,11528" coordsize="0,179" path="m3640,11528l3640,11707e" filled="false" stroked="true" strokeweight=".5pt" strokecolor="#0058a9">
                <v:path arrowok="t"/>
              </v:shape>
            </v:group>
            <v:group style="position:absolute;left:4807;top:11523;width:1385;height:2" coordorigin="4807,11523" coordsize="1385,2">
              <v:shape style="position:absolute;left:4807;top:11523;width:1385;height:2" coordorigin="4807,11523" coordsize="1385,0" path="m4807,11523l6191,11523e" filled="false" stroked="true" strokeweight=".500060pt" strokecolor="#0058a9">
                <v:path arrowok="t"/>
              </v:shape>
            </v:group>
            <v:group style="position:absolute;left:4807;top:11528;width:2;height:179" coordorigin="4807,11528" coordsize="2,179">
              <v:shape style="position:absolute;left:4807;top:11528;width:2;height:179" coordorigin="4807,11528" coordsize="0,179" path="m4807,11528l4807,11707e" filled="false" stroked="true" strokeweight=".5pt" strokecolor="#0058a9">
                <v:path arrowok="t"/>
              </v:shape>
            </v:group>
            <v:group style="position:absolute;left:7984;top:11523;width:1823;height:2" coordorigin="7984,11523" coordsize="1823,2">
              <v:shape style="position:absolute;left:7984;top:11523;width:1823;height:2" coordorigin="7984,11523" coordsize="1823,0" path="m7984,11523l9806,11523e" filled="false" stroked="true" strokeweight=".500060pt" strokecolor="#0058a9">
                <v:path arrowok="t"/>
              </v:shape>
            </v:group>
            <v:group style="position:absolute;left:9080;top:11528;width:2;height:179" coordorigin="9080,11528" coordsize="2,179">
              <v:shape style="position:absolute;left:9080;top:11528;width:2;height:179" coordorigin="9080,11528" coordsize="0,179" path="m9080,11528l9080,11707e" filled="false" stroked="true" strokeweight=".5pt" strokecolor="#0058a9">
                <v:path arrowok="t"/>
              </v:shape>
            </v:group>
            <v:group style="position:absolute;left:9806;top:11523;width:1080;height:2" coordorigin="9806,11523" coordsize="1080,2">
              <v:shape style="position:absolute;left:9806;top:11523;width:1080;height:2" coordorigin="9806,11523" coordsize="1080,0" path="m9806,11523l10885,11523e" filled="false" stroked="true" strokeweight=".500060pt" strokecolor="#0058a9">
                <v:path arrowok="t"/>
              </v:shape>
            </v:group>
            <v:group style="position:absolute;left:9806;top:11528;width:2;height:179" coordorigin="9806,11528" coordsize="2,179">
              <v:shape style="position:absolute;left:9806;top:11528;width:2;height:179" coordorigin="9806,11528" coordsize="0,179" path="m9806,11528l9806,11707e" filled="false" stroked="true" strokeweight=".5pt" strokecolor="#0058a9">
                <v:path arrowok="t"/>
              </v:shape>
            </v:group>
            <v:group style="position:absolute;left:10880;top:11528;width:2;height:179" coordorigin="10880,11528" coordsize="2,179">
              <v:shape style="position:absolute;left:10880;top:11528;width:2;height:179" coordorigin="10880,11528" coordsize="0,179" path="m10880,11528l10880,11707e" filled="false" stroked="true" strokeweight=".5pt" strokecolor="#0058a9">
                <v:path arrowok="t"/>
              </v:shape>
            </v:group>
            <v:group style="position:absolute;left:2831;top:11712;width:1977;height:2" coordorigin="2831,11712" coordsize="1977,2">
              <v:shape style="position:absolute;left:2831;top:11712;width:1977;height:2" coordorigin="2831,11712" coordsize="1977,0" path="m2831,11712l4807,11712e" filled="false" stroked="true" strokeweight=".50003pt" strokecolor="#0058a9">
                <v:path arrowok="t"/>
              </v:shape>
            </v:group>
            <v:group style="position:absolute;left:3640;top:11717;width:2;height:179" coordorigin="3640,11717" coordsize="2,179">
              <v:shape style="position:absolute;left:3640;top:11717;width:2;height:179" coordorigin="3640,11717" coordsize="0,179" path="m3640,11717l3640,11896e" filled="false" stroked="true" strokeweight=".5pt" strokecolor="#0058a9">
                <v:path arrowok="t"/>
              </v:shape>
            </v:group>
            <v:group style="position:absolute;left:4807;top:11712;width:1385;height:2" coordorigin="4807,11712" coordsize="1385,2">
              <v:shape style="position:absolute;left:4807;top:11712;width:1385;height:2" coordorigin="4807,11712" coordsize="1385,0" path="m4807,11712l6191,11712e" filled="false" stroked="true" strokeweight=".50003pt" strokecolor="#0058a9">
                <v:path arrowok="t"/>
              </v:shape>
            </v:group>
            <v:group style="position:absolute;left:4807;top:11717;width:2;height:179" coordorigin="4807,11717" coordsize="2,179">
              <v:shape style="position:absolute;left:4807;top:11717;width:2;height:179" coordorigin="4807,11717" coordsize="0,179" path="m4807,11717l4807,11896e" filled="false" stroked="true" strokeweight=".5pt" strokecolor="#0058a9">
                <v:path arrowok="t"/>
              </v:shape>
            </v:group>
            <v:group style="position:absolute;left:7984;top:11712;width:1823;height:2" coordorigin="7984,11712" coordsize="1823,2">
              <v:shape style="position:absolute;left:7984;top:11712;width:1823;height:2" coordorigin="7984,11712" coordsize="1823,0" path="m7984,11712l9806,11712e" filled="false" stroked="true" strokeweight=".50003pt" strokecolor="#0058a9">
                <v:path arrowok="t"/>
              </v:shape>
            </v:group>
            <v:group style="position:absolute;left:9080;top:11717;width:2;height:179" coordorigin="9080,11717" coordsize="2,179">
              <v:shape style="position:absolute;left:9080;top:11717;width:2;height:179" coordorigin="9080,11717" coordsize="0,179" path="m9080,11717l9080,11896e" filled="false" stroked="true" strokeweight=".5pt" strokecolor="#0058a9">
                <v:path arrowok="t"/>
              </v:shape>
            </v:group>
            <v:group style="position:absolute;left:9806;top:11712;width:1080;height:2" coordorigin="9806,11712" coordsize="1080,2">
              <v:shape style="position:absolute;left:9806;top:11712;width:1080;height:2" coordorigin="9806,11712" coordsize="1080,0" path="m9806,11712l10885,11712e" filled="false" stroked="true" strokeweight=".50003pt" strokecolor="#0058a9">
                <v:path arrowok="t"/>
              </v:shape>
            </v:group>
            <v:group style="position:absolute;left:9806;top:11717;width:2;height:179" coordorigin="9806,11717" coordsize="2,179">
              <v:shape style="position:absolute;left:9806;top:11717;width:2;height:179" coordorigin="9806,11717" coordsize="0,179" path="m9806,11717l9806,11896e" filled="false" stroked="true" strokeweight=".5pt" strokecolor="#0058a9">
                <v:path arrowok="t"/>
              </v:shape>
            </v:group>
            <v:group style="position:absolute;left:10880;top:11717;width:2;height:179" coordorigin="10880,11717" coordsize="2,179">
              <v:shape style="position:absolute;left:10880;top:11717;width:2;height:179" coordorigin="10880,11717" coordsize="0,179" path="m10880,11717l10880,11896e" filled="false" stroked="true" strokeweight=".5pt" strokecolor="#0058a9">
                <v:path arrowok="t"/>
              </v:shape>
            </v:group>
            <v:group style="position:absolute;left:2831;top:11901;width:1977;height:2" coordorigin="2831,11901" coordsize="1977,2">
              <v:shape style="position:absolute;left:2831;top:11901;width:1977;height:2" coordorigin="2831,11901" coordsize="1977,0" path="m2831,11901l4807,11901e" filled="false" stroked="true" strokeweight=".49997pt" strokecolor="#0058a9">
                <v:path arrowok="t"/>
              </v:shape>
            </v:group>
            <v:group style="position:absolute;left:3640;top:11906;width:2;height:179" coordorigin="3640,11906" coordsize="2,179">
              <v:shape style="position:absolute;left:3640;top:11906;width:2;height:179" coordorigin="3640,11906" coordsize="0,179" path="m3640,11906l3640,12085e" filled="false" stroked="true" strokeweight=".5pt" strokecolor="#0058a9">
                <v:path arrowok="t"/>
              </v:shape>
            </v:group>
            <v:group style="position:absolute;left:4807;top:11901;width:1385;height:2" coordorigin="4807,11901" coordsize="1385,2">
              <v:shape style="position:absolute;left:4807;top:11901;width:1385;height:2" coordorigin="4807,11901" coordsize="1385,0" path="m4807,11901l6191,11901e" filled="false" stroked="true" strokeweight=".49997pt" strokecolor="#0058a9">
                <v:path arrowok="t"/>
              </v:shape>
            </v:group>
            <v:group style="position:absolute;left:4807;top:11906;width:2;height:179" coordorigin="4807,11906" coordsize="2,179">
              <v:shape style="position:absolute;left:4807;top:11906;width:2;height:179" coordorigin="4807,11906" coordsize="0,179" path="m4807,11906l4807,12085e" filled="false" stroked="true" strokeweight=".5pt" strokecolor="#0058a9">
                <v:path arrowok="t"/>
              </v:shape>
            </v:group>
            <v:group style="position:absolute;left:7984;top:11901;width:1823;height:2" coordorigin="7984,11901" coordsize="1823,2">
              <v:shape style="position:absolute;left:7984;top:11901;width:1823;height:2" coordorigin="7984,11901" coordsize="1823,0" path="m7984,11901l9806,11901e" filled="false" stroked="true" strokeweight=".49997pt" strokecolor="#0058a9">
                <v:path arrowok="t"/>
              </v:shape>
            </v:group>
            <v:group style="position:absolute;left:9080;top:11906;width:2;height:179" coordorigin="9080,11906" coordsize="2,179">
              <v:shape style="position:absolute;left:9080;top:11906;width:2;height:179" coordorigin="9080,11906" coordsize="0,179" path="m9080,11906l9080,12085e" filled="false" stroked="true" strokeweight=".5pt" strokecolor="#0058a9">
                <v:path arrowok="t"/>
              </v:shape>
            </v:group>
            <v:group style="position:absolute;left:9806;top:11901;width:1080;height:2" coordorigin="9806,11901" coordsize="1080,2">
              <v:shape style="position:absolute;left:9806;top:11901;width:1080;height:2" coordorigin="9806,11901" coordsize="1080,0" path="m9806,11901l10885,11901e" filled="false" stroked="true" strokeweight=".49997pt" strokecolor="#0058a9">
                <v:path arrowok="t"/>
              </v:shape>
            </v:group>
            <v:group style="position:absolute;left:9806;top:11906;width:2;height:179" coordorigin="9806,11906" coordsize="2,179">
              <v:shape style="position:absolute;left:9806;top:11906;width:2;height:179" coordorigin="9806,11906" coordsize="0,179" path="m9806,11906l9806,12085e" filled="false" stroked="true" strokeweight=".5pt" strokecolor="#0058a9">
                <v:path arrowok="t"/>
              </v:shape>
            </v:group>
            <v:group style="position:absolute;left:10880;top:11906;width:2;height:179" coordorigin="10880,11906" coordsize="2,179">
              <v:shape style="position:absolute;left:10880;top:11906;width:2;height:179" coordorigin="10880,11906" coordsize="0,179" path="m10880,11906l10880,12085e" filled="false" stroked="true" strokeweight=".5pt" strokecolor="#0058a9">
                <v:path arrowok="t"/>
              </v:shape>
            </v:group>
            <v:group style="position:absolute;left:2831;top:12090;width:1977;height:2" coordorigin="2831,12090" coordsize="1977,2">
              <v:shape style="position:absolute;left:2831;top:12090;width:1977;height:2" coordorigin="2831,12090" coordsize="1977,0" path="m2831,12090l4807,12090e" filled="false" stroked="true" strokeweight=".49997pt" strokecolor="#0058a9">
                <v:path arrowok="t"/>
              </v:shape>
            </v:group>
            <v:group style="position:absolute;left:3640;top:12095;width:2;height:179" coordorigin="3640,12095" coordsize="2,179">
              <v:shape style="position:absolute;left:3640;top:12095;width:2;height:179" coordorigin="3640,12095" coordsize="0,179" path="m3640,12095l3640,12274e" filled="false" stroked="true" strokeweight=".5pt" strokecolor="#0058a9">
                <v:path arrowok="t"/>
              </v:shape>
            </v:group>
            <v:group style="position:absolute;left:4807;top:12090;width:1385;height:2" coordorigin="4807,12090" coordsize="1385,2">
              <v:shape style="position:absolute;left:4807;top:12090;width:1385;height:2" coordorigin="4807,12090" coordsize="1385,0" path="m4807,12090l6191,12090e" filled="false" stroked="true" strokeweight=".49997pt" strokecolor="#0058a9">
                <v:path arrowok="t"/>
              </v:shape>
            </v:group>
            <v:group style="position:absolute;left:4807;top:12095;width:2;height:179" coordorigin="4807,12095" coordsize="2,179">
              <v:shape style="position:absolute;left:4807;top:12095;width:2;height:179" coordorigin="4807,12095" coordsize="0,179" path="m4807,12095l4807,12274e" filled="false" stroked="true" strokeweight=".5pt" strokecolor="#0058a9">
                <v:path arrowok="t"/>
              </v:shape>
            </v:group>
            <v:group style="position:absolute;left:7984;top:12090;width:1823;height:2" coordorigin="7984,12090" coordsize="1823,2">
              <v:shape style="position:absolute;left:7984;top:12090;width:1823;height:2" coordorigin="7984,12090" coordsize="1823,0" path="m7984,12090l9806,12090e" filled="false" stroked="true" strokeweight=".49997pt" strokecolor="#0058a9">
                <v:path arrowok="t"/>
              </v:shape>
            </v:group>
            <v:group style="position:absolute;left:9080;top:12095;width:2;height:179" coordorigin="9080,12095" coordsize="2,179">
              <v:shape style="position:absolute;left:9080;top:12095;width:2;height:179" coordorigin="9080,12095" coordsize="0,179" path="m9080,12095l9080,12274e" filled="false" stroked="true" strokeweight=".5pt" strokecolor="#0058a9">
                <v:path arrowok="t"/>
              </v:shape>
            </v:group>
            <v:group style="position:absolute;left:9806;top:12090;width:1080;height:2" coordorigin="9806,12090" coordsize="1080,2">
              <v:shape style="position:absolute;left:9806;top:12090;width:1080;height:2" coordorigin="9806,12090" coordsize="1080,0" path="m9806,12090l10885,12090e" filled="false" stroked="true" strokeweight=".49997pt" strokecolor="#0058a9">
                <v:path arrowok="t"/>
              </v:shape>
            </v:group>
            <v:group style="position:absolute;left:9806;top:12095;width:2;height:179" coordorigin="9806,12095" coordsize="2,179">
              <v:shape style="position:absolute;left:9806;top:12095;width:2;height:179" coordorigin="9806,12095" coordsize="0,179" path="m9806,12095l9806,12274e" filled="false" stroked="true" strokeweight=".5pt" strokecolor="#0058a9">
                <v:path arrowok="t"/>
              </v:shape>
            </v:group>
            <v:group style="position:absolute;left:10880;top:12095;width:2;height:179" coordorigin="10880,12095" coordsize="2,179">
              <v:shape style="position:absolute;left:10880;top:12095;width:2;height:179" coordorigin="10880,12095" coordsize="0,179" path="m10880,12095l10880,12274e" filled="false" stroked="true" strokeweight=".5pt" strokecolor="#0058a9">
                <v:path arrowok="t"/>
              </v:shape>
            </v:group>
            <v:group style="position:absolute;left:2831;top:12279;width:1977;height:2" coordorigin="2831,12279" coordsize="1977,2">
              <v:shape style="position:absolute;left:2831;top:12279;width:1977;height:2" coordorigin="2831,12279" coordsize="1977,0" path="m2831,12279l4807,12279e" filled="false" stroked="true" strokeweight=".49998pt" strokecolor="#0058a9">
                <v:path arrowok="t"/>
              </v:shape>
            </v:group>
            <v:group style="position:absolute;left:3640;top:12284;width:2;height:179" coordorigin="3640,12284" coordsize="2,179">
              <v:shape style="position:absolute;left:3640;top:12284;width:2;height:179" coordorigin="3640,12284" coordsize="0,179" path="m3640,12284l3640,12463e" filled="false" stroked="true" strokeweight=".5pt" strokecolor="#0058a9">
                <v:path arrowok="t"/>
              </v:shape>
            </v:group>
            <v:group style="position:absolute;left:4807;top:12279;width:1385;height:2" coordorigin="4807,12279" coordsize="1385,2">
              <v:shape style="position:absolute;left:4807;top:12279;width:1385;height:2" coordorigin="4807,12279" coordsize="1385,0" path="m4807,12279l6191,12279e" filled="false" stroked="true" strokeweight=".49998pt" strokecolor="#0058a9">
                <v:path arrowok="t"/>
              </v:shape>
            </v:group>
            <v:group style="position:absolute;left:4807;top:12284;width:2;height:179" coordorigin="4807,12284" coordsize="2,179">
              <v:shape style="position:absolute;left:4807;top:12284;width:2;height:179" coordorigin="4807,12284" coordsize="0,179" path="m4807,12284l4807,12463e" filled="false" stroked="true" strokeweight=".5pt" strokecolor="#0058a9">
                <v:path arrowok="t"/>
              </v:shape>
            </v:group>
            <v:group style="position:absolute;left:7984;top:12279;width:1823;height:2" coordorigin="7984,12279" coordsize="1823,2">
              <v:shape style="position:absolute;left:7984;top:12279;width:1823;height:2" coordorigin="7984,12279" coordsize="1823,0" path="m7984,12279l9806,12279e" filled="false" stroked="true" strokeweight=".49998pt" strokecolor="#0058a9">
                <v:path arrowok="t"/>
              </v:shape>
            </v:group>
            <v:group style="position:absolute;left:9080;top:12284;width:2;height:179" coordorigin="9080,12284" coordsize="2,179">
              <v:shape style="position:absolute;left:9080;top:12284;width:2;height:179" coordorigin="9080,12284" coordsize="0,179" path="m9080,12284l9080,12463e" filled="false" stroked="true" strokeweight=".5pt" strokecolor="#0058a9">
                <v:path arrowok="t"/>
              </v:shape>
            </v:group>
            <v:group style="position:absolute;left:9806;top:12279;width:1080;height:2" coordorigin="9806,12279" coordsize="1080,2">
              <v:shape style="position:absolute;left:9806;top:12279;width:1080;height:2" coordorigin="9806,12279" coordsize="1080,0" path="m9806,12279l10885,12279e" filled="false" stroked="true" strokeweight=".49998pt" strokecolor="#0058a9">
                <v:path arrowok="t"/>
              </v:shape>
            </v:group>
            <v:group style="position:absolute;left:9806;top:12284;width:2;height:179" coordorigin="9806,12284" coordsize="2,179">
              <v:shape style="position:absolute;left:9806;top:12284;width:2;height:179" coordorigin="9806,12284" coordsize="0,179" path="m9806,12284l9806,12463e" filled="false" stroked="true" strokeweight=".5pt" strokecolor="#0058a9">
                <v:path arrowok="t"/>
              </v:shape>
            </v:group>
            <v:group style="position:absolute;left:10880;top:12284;width:2;height:179" coordorigin="10880,12284" coordsize="2,179">
              <v:shape style="position:absolute;left:10880;top:12284;width:2;height:179" coordorigin="10880,12284" coordsize="0,179" path="m10880,12284l10880,12463e" filled="false" stroked="true" strokeweight=".5pt" strokecolor="#0058a9">
                <v:path arrowok="t"/>
              </v:shape>
            </v:group>
            <v:group style="position:absolute;left:2831;top:12468;width:1977;height:2" coordorigin="2831,12468" coordsize="1977,2">
              <v:shape style="position:absolute;left:2831;top:12468;width:1977;height:2" coordorigin="2831,12468" coordsize="1977,0" path="m2831,12468l4807,12468e" filled="false" stroked="true" strokeweight=".49998pt" strokecolor="#0058a9">
                <v:path arrowok="t"/>
              </v:shape>
            </v:group>
            <v:group style="position:absolute;left:3640;top:12473;width:2;height:179" coordorigin="3640,12473" coordsize="2,179">
              <v:shape style="position:absolute;left:3640;top:12473;width:2;height:179" coordorigin="3640,12473" coordsize="0,179" path="m3640,12473l3640,12652e" filled="false" stroked="true" strokeweight=".5pt" strokecolor="#0058a9">
                <v:path arrowok="t"/>
              </v:shape>
            </v:group>
            <v:group style="position:absolute;left:4807;top:12468;width:1385;height:2" coordorigin="4807,12468" coordsize="1385,2">
              <v:shape style="position:absolute;left:4807;top:12468;width:1385;height:2" coordorigin="4807,12468" coordsize="1385,0" path="m4807,12468l6191,12468e" filled="false" stroked="true" strokeweight=".49998pt" strokecolor="#0058a9">
                <v:path arrowok="t"/>
              </v:shape>
            </v:group>
            <v:group style="position:absolute;left:4807;top:12473;width:2;height:179" coordorigin="4807,12473" coordsize="2,179">
              <v:shape style="position:absolute;left:4807;top:12473;width:2;height:179" coordorigin="4807,12473" coordsize="0,179" path="m4807,12473l4807,12652e" filled="false" stroked="true" strokeweight=".5pt" strokecolor="#0058a9">
                <v:path arrowok="t"/>
              </v:shape>
            </v:group>
            <v:group style="position:absolute;left:7984;top:12468;width:1823;height:2" coordorigin="7984,12468" coordsize="1823,2">
              <v:shape style="position:absolute;left:7984;top:12468;width:1823;height:2" coordorigin="7984,12468" coordsize="1823,0" path="m7984,12468l9806,12468e" filled="false" stroked="true" strokeweight=".49998pt" strokecolor="#0058a9">
                <v:path arrowok="t"/>
              </v:shape>
            </v:group>
            <v:group style="position:absolute;left:9080;top:12473;width:2;height:179" coordorigin="9080,12473" coordsize="2,179">
              <v:shape style="position:absolute;left:9080;top:12473;width:2;height:179" coordorigin="9080,12473" coordsize="0,179" path="m9080,12473l9080,12652e" filled="false" stroked="true" strokeweight=".5pt" strokecolor="#0058a9">
                <v:path arrowok="t"/>
              </v:shape>
            </v:group>
            <v:group style="position:absolute;left:9806;top:12468;width:1080;height:2" coordorigin="9806,12468" coordsize="1080,2">
              <v:shape style="position:absolute;left:9806;top:12468;width:1080;height:2" coordorigin="9806,12468" coordsize="1080,0" path="m9806,12468l10885,12468e" filled="false" stroked="true" strokeweight=".49998pt" strokecolor="#0058a9">
                <v:path arrowok="t"/>
              </v:shape>
            </v:group>
            <v:group style="position:absolute;left:9806;top:12473;width:2;height:179" coordorigin="9806,12473" coordsize="2,179">
              <v:shape style="position:absolute;left:9806;top:12473;width:2;height:179" coordorigin="9806,12473" coordsize="0,179" path="m9806,12473l9806,12652e" filled="false" stroked="true" strokeweight=".5pt" strokecolor="#0058a9">
                <v:path arrowok="t"/>
              </v:shape>
            </v:group>
            <v:group style="position:absolute;left:10880;top:12473;width:2;height:179" coordorigin="10880,12473" coordsize="2,179">
              <v:shape style="position:absolute;left:10880;top:12473;width:2;height:179" coordorigin="10880,12473" coordsize="0,179" path="m10880,12473l10880,12652e" filled="false" stroked="true" strokeweight=".5pt" strokecolor="#0058a9">
                <v:path arrowok="t"/>
              </v:shape>
            </v:group>
            <v:group style="position:absolute;left:2831;top:12657;width:1977;height:2" coordorigin="2831,12657" coordsize="1977,2">
              <v:shape style="position:absolute;left:2831;top:12657;width:1977;height:2" coordorigin="2831,12657" coordsize="1977,0" path="m2831,12657l4807,12657e" filled="false" stroked="true" strokeweight=".50003pt" strokecolor="#0058a9">
                <v:path arrowok="t"/>
              </v:shape>
            </v:group>
            <v:group style="position:absolute;left:3640;top:12662;width:2;height:179" coordorigin="3640,12662" coordsize="2,179">
              <v:shape style="position:absolute;left:3640;top:12662;width:2;height:179" coordorigin="3640,12662" coordsize="0,179" path="m3640,12662l3640,12841e" filled="false" stroked="true" strokeweight=".5pt" strokecolor="#0058a9">
                <v:path arrowok="t"/>
              </v:shape>
            </v:group>
            <v:group style="position:absolute;left:4807;top:12657;width:1385;height:2" coordorigin="4807,12657" coordsize="1385,2">
              <v:shape style="position:absolute;left:4807;top:12657;width:1385;height:2" coordorigin="4807,12657" coordsize="1385,0" path="m4807,12657l6191,12657e" filled="false" stroked="true" strokeweight=".50003pt" strokecolor="#0058a9">
                <v:path arrowok="t"/>
              </v:shape>
            </v:group>
            <v:group style="position:absolute;left:4807;top:12662;width:2;height:179" coordorigin="4807,12662" coordsize="2,179">
              <v:shape style="position:absolute;left:4807;top:12662;width:2;height:179" coordorigin="4807,12662" coordsize="0,179" path="m4807,12662l4807,12841e" filled="false" stroked="true" strokeweight=".5pt" strokecolor="#0058a9">
                <v:path arrowok="t"/>
              </v:shape>
            </v:group>
            <v:group style="position:absolute;left:7984;top:12657;width:1823;height:2" coordorigin="7984,12657" coordsize="1823,2">
              <v:shape style="position:absolute;left:7984;top:12657;width:1823;height:2" coordorigin="7984,12657" coordsize="1823,0" path="m7984,12657l9806,12657e" filled="false" stroked="true" strokeweight=".50003pt" strokecolor="#0058a9">
                <v:path arrowok="t"/>
              </v:shape>
            </v:group>
            <v:group style="position:absolute;left:9080;top:12662;width:2;height:179" coordorigin="9080,12662" coordsize="2,179">
              <v:shape style="position:absolute;left:9080;top:12662;width:2;height:179" coordorigin="9080,12662" coordsize="0,179" path="m9080,12662l9080,12841e" filled="false" stroked="true" strokeweight=".5pt" strokecolor="#0058a9">
                <v:path arrowok="t"/>
              </v:shape>
            </v:group>
            <v:group style="position:absolute;left:9806;top:12657;width:1080;height:2" coordorigin="9806,12657" coordsize="1080,2">
              <v:shape style="position:absolute;left:9806;top:12657;width:1080;height:2" coordorigin="9806,12657" coordsize="1080,0" path="m9806,12657l10885,12657e" filled="false" stroked="true" strokeweight=".50003pt" strokecolor="#0058a9">
                <v:path arrowok="t"/>
              </v:shape>
            </v:group>
            <v:group style="position:absolute;left:9806;top:12662;width:2;height:179" coordorigin="9806,12662" coordsize="2,179">
              <v:shape style="position:absolute;left:9806;top:12662;width:2;height:179" coordorigin="9806,12662" coordsize="0,179" path="m9806,12662l9806,12841e" filled="false" stroked="true" strokeweight=".5pt" strokecolor="#0058a9">
                <v:path arrowok="t"/>
              </v:shape>
            </v:group>
            <v:group style="position:absolute;left:10880;top:12662;width:2;height:179" coordorigin="10880,12662" coordsize="2,179">
              <v:shape style="position:absolute;left:10880;top:12662;width:2;height:179" coordorigin="10880,12662" coordsize="0,179" path="m10880,12662l10880,12841e" filled="false" stroked="true" strokeweight=".5pt" strokecolor="#0058a9">
                <v:path arrowok="t"/>
              </v:shape>
            </v:group>
            <v:group style="position:absolute;left:2831;top:12846;width:1977;height:2" coordorigin="2831,12846" coordsize="1977,2">
              <v:shape style="position:absolute;left:2831;top:12846;width:1977;height:2" coordorigin="2831,12846" coordsize="1977,0" path="m2831,12846l4807,12846e" filled="false" stroked="true" strokeweight=".50005pt" strokecolor="#0058a9">
                <v:path arrowok="t"/>
              </v:shape>
            </v:group>
            <v:group style="position:absolute;left:3640;top:12851;width:2;height:179" coordorigin="3640,12851" coordsize="2,179">
              <v:shape style="position:absolute;left:3640;top:12851;width:2;height:179" coordorigin="3640,12851" coordsize="0,179" path="m3640,12851l3640,13030e" filled="false" stroked="true" strokeweight=".5pt" strokecolor="#0058a9">
                <v:path arrowok="t"/>
              </v:shape>
            </v:group>
            <v:group style="position:absolute;left:4807;top:12846;width:1385;height:2" coordorigin="4807,12846" coordsize="1385,2">
              <v:shape style="position:absolute;left:4807;top:12846;width:1385;height:2" coordorigin="4807,12846" coordsize="1385,0" path="m4807,12846l6191,12846e" filled="false" stroked="true" strokeweight=".50005pt" strokecolor="#0058a9">
                <v:path arrowok="t"/>
              </v:shape>
            </v:group>
            <v:group style="position:absolute;left:4807;top:12851;width:2;height:179" coordorigin="4807,12851" coordsize="2,179">
              <v:shape style="position:absolute;left:4807;top:12851;width:2;height:179" coordorigin="4807,12851" coordsize="0,179" path="m4807,12851l4807,13030e" filled="false" stroked="true" strokeweight=".5pt" strokecolor="#0058a9">
                <v:path arrowok="t"/>
              </v:shape>
            </v:group>
            <v:group style="position:absolute;left:7984;top:12846;width:1823;height:2" coordorigin="7984,12846" coordsize="1823,2">
              <v:shape style="position:absolute;left:7984;top:12846;width:1823;height:2" coordorigin="7984,12846" coordsize="1823,0" path="m7984,12846l9806,12846e" filled="false" stroked="true" strokeweight=".50005pt" strokecolor="#0058a9">
                <v:path arrowok="t"/>
              </v:shape>
            </v:group>
            <v:group style="position:absolute;left:9080;top:12851;width:2;height:179" coordorigin="9080,12851" coordsize="2,179">
              <v:shape style="position:absolute;left:9080;top:12851;width:2;height:179" coordorigin="9080,12851" coordsize="0,179" path="m9080,12851l9080,13030e" filled="false" stroked="true" strokeweight=".5pt" strokecolor="#0058a9">
                <v:path arrowok="t"/>
              </v:shape>
            </v:group>
            <v:group style="position:absolute;left:9806;top:12846;width:1080;height:2" coordorigin="9806,12846" coordsize="1080,2">
              <v:shape style="position:absolute;left:9806;top:12846;width:1080;height:2" coordorigin="9806,12846" coordsize="1080,0" path="m9806,12846l10885,12846e" filled="false" stroked="true" strokeweight=".50005pt" strokecolor="#0058a9">
                <v:path arrowok="t"/>
              </v:shape>
            </v:group>
            <v:group style="position:absolute;left:9806;top:12851;width:2;height:179" coordorigin="9806,12851" coordsize="2,179">
              <v:shape style="position:absolute;left:9806;top:12851;width:2;height:179" coordorigin="9806,12851" coordsize="0,179" path="m9806,12851l9806,13030e" filled="false" stroked="true" strokeweight=".5pt" strokecolor="#0058a9">
                <v:path arrowok="t"/>
              </v:shape>
            </v:group>
            <v:group style="position:absolute;left:10880;top:12851;width:2;height:179" coordorigin="10880,12851" coordsize="2,179">
              <v:shape style="position:absolute;left:10880;top:12851;width:2;height:179" coordorigin="10880,12851" coordsize="0,179" path="m10880,12851l10880,13030e" filled="false" stroked="true" strokeweight=".5pt" strokecolor="#0058a9">
                <v:path arrowok="t"/>
              </v:shape>
            </v:group>
            <v:group style="position:absolute;left:2831;top:13035;width:1977;height:2" coordorigin="2831,13035" coordsize="1977,2">
              <v:shape style="position:absolute;left:2831;top:13035;width:1977;height:2" coordorigin="2831,13035" coordsize="1977,0" path="m2831,13035l4807,13035e" filled="false" stroked="true" strokeweight=".49998pt" strokecolor="#0058a9">
                <v:path arrowok="t"/>
              </v:shape>
            </v:group>
            <v:group style="position:absolute;left:3640;top:13040;width:2;height:179" coordorigin="3640,13040" coordsize="2,179">
              <v:shape style="position:absolute;left:3640;top:13040;width:2;height:179" coordorigin="3640,13040" coordsize="0,179" path="m3640,13040l3640,13219e" filled="false" stroked="true" strokeweight=".5pt" strokecolor="#0058a9">
                <v:path arrowok="t"/>
              </v:shape>
            </v:group>
            <v:group style="position:absolute;left:4807;top:13035;width:1385;height:2" coordorigin="4807,13035" coordsize="1385,2">
              <v:shape style="position:absolute;left:4807;top:13035;width:1385;height:2" coordorigin="4807,13035" coordsize="1385,0" path="m4807,13035l6191,13035e" filled="false" stroked="true" strokeweight=".49998pt" strokecolor="#0058a9">
                <v:path arrowok="t"/>
              </v:shape>
            </v:group>
            <v:group style="position:absolute;left:4807;top:13040;width:2;height:179" coordorigin="4807,13040" coordsize="2,179">
              <v:shape style="position:absolute;left:4807;top:13040;width:2;height:179" coordorigin="4807,13040" coordsize="0,179" path="m4807,13040l4807,13219e" filled="false" stroked="true" strokeweight=".5pt" strokecolor="#0058a9">
                <v:path arrowok="t"/>
              </v:shape>
            </v:group>
            <v:group style="position:absolute;left:7984;top:13035;width:1823;height:2" coordorigin="7984,13035" coordsize="1823,2">
              <v:shape style="position:absolute;left:7984;top:13035;width:1823;height:2" coordorigin="7984,13035" coordsize="1823,0" path="m7984,13035l9806,13035e" filled="false" stroked="true" strokeweight=".49998pt" strokecolor="#0058a9">
                <v:path arrowok="t"/>
              </v:shape>
            </v:group>
            <v:group style="position:absolute;left:9080;top:13040;width:2;height:179" coordorigin="9080,13040" coordsize="2,179">
              <v:shape style="position:absolute;left:9080;top:13040;width:2;height:179" coordorigin="9080,13040" coordsize="0,179" path="m9080,13040l9080,13219e" filled="false" stroked="true" strokeweight=".5pt" strokecolor="#0058a9">
                <v:path arrowok="t"/>
              </v:shape>
            </v:group>
            <v:group style="position:absolute;left:9806;top:13035;width:1080;height:2" coordorigin="9806,13035" coordsize="1080,2">
              <v:shape style="position:absolute;left:9806;top:13035;width:1080;height:2" coordorigin="9806,13035" coordsize="1080,0" path="m9806,13035l10885,13035e" filled="false" stroked="true" strokeweight=".49998pt" strokecolor="#0058a9">
                <v:path arrowok="t"/>
              </v:shape>
            </v:group>
            <v:group style="position:absolute;left:9806;top:13040;width:2;height:179" coordorigin="9806,13040" coordsize="2,179">
              <v:shape style="position:absolute;left:9806;top:13040;width:2;height:179" coordorigin="9806,13040" coordsize="0,179" path="m9806,13040l9806,13219e" filled="false" stroked="true" strokeweight=".5pt" strokecolor="#0058a9">
                <v:path arrowok="t"/>
              </v:shape>
            </v:group>
            <v:group style="position:absolute;left:10880;top:13040;width:2;height:179" coordorigin="10880,13040" coordsize="2,179">
              <v:shape style="position:absolute;left:10880;top:13040;width:2;height:179" coordorigin="10880,13040" coordsize="0,179" path="m10880,13040l10880,13219e" filled="false" stroked="true" strokeweight=".5pt" strokecolor="#0058a9">
                <v:path arrowok="t"/>
              </v:shape>
            </v:group>
            <v:group style="position:absolute;left:2831;top:13224;width:1977;height:2" coordorigin="2831,13224" coordsize="1977,2">
              <v:shape style="position:absolute;left:2831;top:13224;width:1977;height:2" coordorigin="2831,13224" coordsize="1977,0" path="m2831,13224l4807,13224e" filled="false" stroked="true" strokeweight=".49997pt" strokecolor="#0058a9">
                <v:path arrowok="t"/>
              </v:shape>
            </v:group>
            <v:group style="position:absolute;left:3640;top:13229;width:2;height:179" coordorigin="3640,13229" coordsize="2,179">
              <v:shape style="position:absolute;left:3640;top:13229;width:2;height:179" coordorigin="3640,13229" coordsize="0,179" path="m3640,13229l3640,13408e" filled="false" stroked="true" strokeweight=".5pt" strokecolor="#0058a9">
                <v:path arrowok="t"/>
              </v:shape>
            </v:group>
            <v:group style="position:absolute;left:4807;top:13224;width:1385;height:2" coordorigin="4807,13224" coordsize="1385,2">
              <v:shape style="position:absolute;left:4807;top:13224;width:1385;height:2" coordorigin="4807,13224" coordsize="1385,0" path="m4807,13224l6191,13224e" filled="false" stroked="true" strokeweight=".49997pt" strokecolor="#0058a9">
                <v:path arrowok="t"/>
              </v:shape>
            </v:group>
            <v:group style="position:absolute;left:4807;top:13229;width:2;height:179" coordorigin="4807,13229" coordsize="2,179">
              <v:shape style="position:absolute;left:4807;top:13229;width:2;height:179" coordorigin="4807,13229" coordsize="0,179" path="m4807,13229l4807,13408e" filled="false" stroked="true" strokeweight=".5pt" strokecolor="#0058a9">
                <v:path arrowok="t"/>
              </v:shape>
            </v:group>
            <v:group style="position:absolute;left:7984;top:13224;width:1823;height:2" coordorigin="7984,13224" coordsize="1823,2">
              <v:shape style="position:absolute;left:7984;top:13224;width:1823;height:2" coordorigin="7984,13224" coordsize="1823,0" path="m7984,13224l9806,13224e" filled="false" stroked="true" strokeweight=".49997pt" strokecolor="#0058a9">
                <v:path arrowok="t"/>
              </v:shape>
            </v:group>
            <v:group style="position:absolute;left:9080;top:13229;width:2;height:179" coordorigin="9080,13229" coordsize="2,179">
              <v:shape style="position:absolute;left:9080;top:13229;width:2;height:179" coordorigin="9080,13229" coordsize="0,179" path="m9080,13229l9080,13408e" filled="false" stroked="true" strokeweight=".5pt" strokecolor="#0058a9">
                <v:path arrowok="t"/>
              </v:shape>
            </v:group>
            <v:group style="position:absolute;left:9806;top:13224;width:1080;height:2" coordorigin="9806,13224" coordsize="1080,2">
              <v:shape style="position:absolute;left:9806;top:13224;width:1080;height:2" coordorigin="9806,13224" coordsize="1080,0" path="m9806,13224l10885,13224e" filled="false" stroked="true" strokeweight=".49997pt" strokecolor="#0058a9">
                <v:path arrowok="t"/>
              </v:shape>
            </v:group>
            <v:group style="position:absolute;left:9806;top:13229;width:2;height:179" coordorigin="9806,13229" coordsize="2,179">
              <v:shape style="position:absolute;left:9806;top:13229;width:2;height:179" coordorigin="9806,13229" coordsize="0,179" path="m9806,13229l9806,13408e" filled="false" stroked="true" strokeweight=".5pt" strokecolor="#0058a9">
                <v:path arrowok="t"/>
              </v:shape>
            </v:group>
            <v:group style="position:absolute;left:10880;top:13229;width:2;height:179" coordorigin="10880,13229" coordsize="2,179">
              <v:shape style="position:absolute;left:10880;top:13229;width:2;height:179" coordorigin="10880,13229" coordsize="0,179" path="m10880,13229l10880,13408e" filled="false" stroked="true" strokeweight=".5pt" strokecolor="#0058a9">
                <v:path arrowok="t"/>
              </v:shape>
            </v:group>
            <v:group style="position:absolute;left:2831;top:13413;width:1977;height:2" coordorigin="2831,13413" coordsize="1977,2">
              <v:shape style="position:absolute;left:2831;top:13413;width:1977;height:2" coordorigin="2831,13413" coordsize="1977,0" path="m2831,13413l4807,13413e" filled="false" stroked="true" strokeweight=".49998pt" strokecolor="#0058a9">
                <v:path arrowok="t"/>
              </v:shape>
            </v:group>
            <v:group style="position:absolute;left:3640;top:13418;width:2;height:179" coordorigin="3640,13418" coordsize="2,179">
              <v:shape style="position:absolute;left:3640;top:13418;width:2;height:179" coordorigin="3640,13418" coordsize="0,179" path="m3640,13418l3640,13597e" filled="false" stroked="true" strokeweight=".5pt" strokecolor="#0058a9">
                <v:path arrowok="t"/>
              </v:shape>
            </v:group>
            <v:group style="position:absolute;left:4807;top:13413;width:1385;height:2" coordorigin="4807,13413" coordsize="1385,2">
              <v:shape style="position:absolute;left:4807;top:13413;width:1385;height:2" coordorigin="4807,13413" coordsize="1385,0" path="m4807,13413l6191,13413e" filled="false" stroked="true" strokeweight=".49998pt" strokecolor="#0058a9">
                <v:path arrowok="t"/>
              </v:shape>
            </v:group>
            <v:group style="position:absolute;left:4807;top:13418;width:2;height:179" coordorigin="4807,13418" coordsize="2,179">
              <v:shape style="position:absolute;left:4807;top:13418;width:2;height:179" coordorigin="4807,13418" coordsize="0,179" path="m4807,13418l4807,13597e" filled="false" stroked="true" strokeweight=".5pt" strokecolor="#0058a9">
                <v:path arrowok="t"/>
              </v:shape>
            </v:group>
            <v:group style="position:absolute;left:7984;top:13413;width:1823;height:2" coordorigin="7984,13413" coordsize="1823,2">
              <v:shape style="position:absolute;left:7984;top:13413;width:1823;height:2" coordorigin="7984,13413" coordsize="1823,0" path="m7984,13413l9806,13413e" filled="false" stroked="true" strokeweight=".49998pt" strokecolor="#0058a9">
                <v:path arrowok="t"/>
              </v:shape>
            </v:group>
            <v:group style="position:absolute;left:9080;top:13418;width:2;height:179" coordorigin="9080,13418" coordsize="2,179">
              <v:shape style="position:absolute;left:9080;top:13418;width:2;height:179" coordorigin="9080,13418" coordsize="0,179" path="m9080,13418l9080,13597e" filled="false" stroked="true" strokeweight=".5pt" strokecolor="#0058a9">
                <v:path arrowok="t"/>
              </v:shape>
            </v:group>
            <v:group style="position:absolute;left:9806;top:13413;width:1080;height:2" coordorigin="9806,13413" coordsize="1080,2">
              <v:shape style="position:absolute;left:9806;top:13413;width:1080;height:2" coordorigin="9806,13413" coordsize="1080,0" path="m9806,13413l10885,13413e" filled="false" stroked="true" strokeweight=".49998pt" strokecolor="#0058a9">
                <v:path arrowok="t"/>
              </v:shape>
            </v:group>
            <v:group style="position:absolute;left:9806;top:13418;width:2;height:179" coordorigin="9806,13418" coordsize="2,179">
              <v:shape style="position:absolute;left:9806;top:13418;width:2;height:179" coordorigin="9806,13418" coordsize="0,179" path="m9806,13418l9806,13597e" filled="false" stroked="true" strokeweight=".5pt" strokecolor="#0058a9">
                <v:path arrowok="t"/>
              </v:shape>
            </v:group>
            <v:group style="position:absolute;left:10880;top:13418;width:2;height:179" coordorigin="10880,13418" coordsize="2,179">
              <v:shape style="position:absolute;left:10880;top:13418;width:2;height:179" coordorigin="10880,13418" coordsize="0,179" path="m10880,13418l10880,13597e" filled="false" stroked="true" strokeweight=".5pt" strokecolor="#0058a9">
                <v:path arrowok="t"/>
              </v:shape>
            </v:group>
            <v:group style="position:absolute;left:2831;top:13602;width:1977;height:2" coordorigin="2831,13602" coordsize="1977,2">
              <v:shape style="position:absolute;left:2831;top:13602;width:1977;height:2" coordorigin="2831,13602" coordsize="1977,0" path="m2831,13602l4807,13602e" filled="false" stroked="true" strokeweight=".5pt" strokecolor="#0058a9">
                <v:path arrowok="t"/>
              </v:shape>
            </v:group>
            <v:group style="position:absolute;left:3640;top:13607;width:2;height:179" coordorigin="3640,13607" coordsize="2,179">
              <v:shape style="position:absolute;left:3640;top:13607;width:2;height:179" coordorigin="3640,13607" coordsize="0,179" path="m3640,13607l3640,13786e" filled="false" stroked="true" strokeweight=".5pt" strokecolor="#0058a9">
                <v:path arrowok="t"/>
              </v:shape>
            </v:group>
            <v:group style="position:absolute;left:4807;top:13602;width:1385;height:2" coordorigin="4807,13602" coordsize="1385,2">
              <v:shape style="position:absolute;left:4807;top:13602;width:1385;height:2" coordorigin="4807,13602" coordsize="1385,0" path="m4807,13602l6191,13602e" filled="false" stroked="true" strokeweight=".5pt" strokecolor="#0058a9">
                <v:path arrowok="t"/>
              </v:shape>
            </v:group>
            <v:group style="position:absolute;left:4807;top:13607;width:2;height:179" coordorigin="4807,13607" coordsize="2,179">
              <v:shape style="position:absolute;left:4807;top:13607;width:2;height:179" coordorigin="4807,13607" coordsize="0,179" path="m4807,13607l4807,13786e" filled="false" stroked="true" strokeweight=".5pt" strokecolor="#0058a9">
                <v:path arrowok="t"/>
              </v:shape>
            </v:group>
            <v:group style="position:absolute;left:7984;top:13602;width:1823;height:2" coordorigin="7984,13602" coordsize="1823,2">
              <v:shape style="position:absolute;left:7984;top:13602;width:1823;height:2" coordorigin="7984,13602" coordsize="1823,0" path="m7984,13602l9806,13602e" filled="false" stroked="true" strokeweight=".5pt" strokecolor="#0058a9">
                <v:path arrowok="t"/>
              </v:shape>
            </v:group>
            <v:group style="position:absolute;left:9080;top:13607;width:2;height:179" coordorigin="9080,13607" coordsize="2,179">
              <v:shape style="position:absolute;left:9080;top:13607;width:2;height:179" coordorigin="9080,13607" coordsize="0,179" path="m9080,13607l9080,13786e" filled="false" stroked="true" strokeweight=".5pt" strokecolor="#0058a9">
                <v:path arrowok="t"/>
              </v:shape>
            </v:group>
            <v:group style="position:absolute;left:9806;top:13602;width:1080;height:2" coordorigin="9806,13602" coordsize="1080,2">
              <v:shape style="position:absolute;left:9806;top:13602;width:1080;height:2" coordorigin="9806,13602" coordsize="1080,0" path="m9806,13602l10885,13602e" filled="false" stroked="true" strokeweight=".5pt" strokecolor="#0058a9">
                <v:path arrowok="t"/>
              </v:shape>
            </v:group>
            <v:group style="position:absolute;left:9806;top:13607;width:2;height:179" coordorigin="9806,13607" coordsize="2,179">
              <v:shape style="position:absolute;left:9806;top:13607;width:2;height:179" coordorigin="9806,13607" coordsize="0,179" path="m9806,13607l9806,13786e" filled="false" stroked="true" strokeweight=".5pt" strokecolor="#0058a9">
                <v:path arrowok="t"/>
              </v:shape>
            </v:group>
            <v:group style="position:absolute;left:10880;top:13607;width:2;height:179" coordorigin="10880,13607" coordsize="2,179">
              <v:shape style="position:absolute;left:10880;top:13607;width:2;height:179" coordorigin="10880,13607" coordsize="0,179" path="m10880,13607l10880,13786e" filled="false" stroked="true" strokeweight=".5pt" strokecolor="#0058a9">
                <v:path arrowok="t"/>
              </v:shape>
            </v:group>
            <v:group style="position:absolute;left:2831;top:13791;width:1977;height:2" coordorigin="2831,13791" coordsize="1977,2">
              <v:shape style="position:absolute;left:2831;top:13791;width:1977;height:2" coordorigin="2831,13791" coordsize="1977,0" path="m2831,13791l4807,13791e" filled="false" stroked="true" strokeweight=".50003pt" strokecolor="#0058a9">
                <v:path arrowok="t"/>
              </v:shape>
            </v:group>
            <v:group style="position:absolute;left:3640;top:13796;width:2;height:179" coordorigin="3640,13796" coordsize="2,179">
              <v:shape style="position:absolute;left:3640;top:13796;width:2;height:179" coordorigin="3640,13796" coordsize="0,179" path="m3640,13796l3640,13975e" filled="false" stroked="true" strokeweight=".5pt" strokecolor="#0058a9">
                <v:path arrowok="t"/>
              </v:shape>
            </v:group>
            <v:group style="position:absolute;left:4807;top:13791;width:1385;height:2" coordorigin="4807,13791" coordsize="1385,2">
              <v:shape style="position:absolute;left:4807;top:13791;width:1385;height:2" coordorigin="4807,13791" coordsize="1385,0" path="m4807,13791l6191,13791e" filled="false" stroked="true" strokeweight=".50003pt" strokecolor="#0058a9">
                <v:path arrowok="t"/>
              </v:shape>
            </v:group>
            <v:group style="position:absolute;left:4807;top:13796;width:2;height:179" coordorigin="4807,13796" coordsize="2,179">
              <v:shape style="position:absolute;left:4807;top:13796;width:2;height:179" coordorigin="4807,13796" coordsize="0,179" path="m4807,13796l4807,13975e" filled="false" stroked="true" strokeweight=".5pt" strokecolor="#0058a9">
                <v:path arrowok="t"/>
              </v:shape>
            </v:group>
            <v:group style="position:absolute;left:7984;top:13791;width:1823;height:2" coordorigin="7984,13791" coordsize="1823,2">
              <v:shape style="position:absolute;left:7984;top:13791;width:1823;height:2" coordorigin="7984,13791" coordsize="1823,0" path="m7984,13791l9806,13791e" filled="false" stroked="true" strokeweight=".50003pt" strokecolor="#0058a9">
                <v:path arrowok="t"/>
              </v:shape>
            </v:group>
            <v:group style="position:absolute;left:9080;top:13796;width:2;height:179" coordorigin="9080,13796" coordsize="2,179">
              <v:shape style="position:absolute;left:9080;top:13796;width:2;height:179" coordorigin="9080,13796" coordsize="0,179" path="m9080,13796l9080,13975e" filled="false" stroked="true" strokeweight=".5pt" strokecolor="#0058a9">
                <v:path arrowok="t"/>
              </v:shape>
            </v:group>
            <v:group style="position:absolute;left:9806;top:13791;width:1080;height:2" coordorigin="9806,13791" coordsize="1080,2">
              <v:shape style="position:absolute;left:9806;top:13791;width:1080;height:2" coordorigin="9806,13791" coordsize="1080,0" path="m9806,13791l10885,13791e" filled="false" stroked="true" strokeweight=".50003pt" strokecolor="#0058a9">
                <v:path arrowok="t"/>
              </v:shape>
            </v:group>
            <v:group style="position:absolute;left:9806;top:13796;width:2;height:179" coordorigin="9806,13796" coordsize="2,179">
              <v:shape style="position:absolute;left:9806;top:13796;width:2;height:179" coordorigin="9806,13796" coordsize="0,179" path="m9806,13796l9806,13975e" filled="false" stroked="true" strokeweight=".5pt" strokecolor="#0058a9">
                <v:path arrowok="t"/>
              </v:shape>
            </v:group>
            <v:group style="position:absolute;left:10880;top:13796;width:2;height:179" coordorigin="10880,13796" coordsize="2,179">
              <v:shape style="position:absolute;left:10880;top:13796;width:2;height:179" coordorigin="10880,13796" coordsize="0,179" path="m10880,13796l10880,13975e" filled="false" stroked="true" strokeweight=".5pt" strokecolor="#0058a9">
                <v:path arrowok="t"/>
              </v:shape>
            </v:group>
            <v:group style="position:absolute;left:2831;top:13980;width:1977;height:2" coordorigin="2831,13980" coordsize="1977,2">
              <v:shape style="position:absolute;left:2831;top:13980;width:1977;height:2" coordorigin="2831,13980" coordsize="1977,0" path="m2831,13980l4807,13980e" filled="false" stroked="true" strokeweight=".500060pt" strokecolor="#0058a9">
                <v:path arrowok="t"/>
              </v:shape>
            </v:group>
            <v:group style="position:absolute;left:3640;top:13985;width:2;height:179" coordorigin="3640,13985" coordsize="2,179">
              <v:shape style="position:absolute;left:3640;top:13985;width:2;height:179" coordorigin="3640,13985" coordsize="0,179" path="m3640,13985l3640,14164e" filled="false" stroked="true" strokeweight=".5pt" strokecolor="#0058a9">
                <v:path arrowok="t"/>
              </v:shape>
            </v:group>
            <v:group style="position:absolute;left:4807;top:13980;width:1385;height:2" coordorigin="4807,13980" coordsize="1385,2">
              <v:shape style="position:absolute;left:4807;top:13980;width:1385;height:2" coordorigin="4807,13980" coordsize="1385,0" path="m4807,13980l6191,13980e" filled="false" stroked="true" strokeweight=".500060pt" strokecolor="#0058a9">
                <v:path arrowok="t"/>
              </v:shape>
            </v:group>
            <v:group style="position:absolute;left:4807;top:13985;width:2;height:179" coordorigin="4807,13985" coordsize="2,179">
              <v:shape style="position:absolute;left:4807;top:13985;width:2;height:179" coordorigin="4807,13985" coordsize="0,179" path="m4807,13985l4807,14164e" filled="false" stroked="true" strokeweight=".5pt" strokecolor="#0058a9">
                <v:path arrowok="t"/>
              </v:shape>
            </v:group>
            <v:group style="position:absolute;left:7984;top:13980;width:1823;height:2" coordorigin="7984,13980" coordsize="1823,2">
              <v:shape style="position:absolute;left:7984;top:13980;width:1823;height:2" coordorigin="7984,13980" coordsize="1823,0" path="m7984,13980l9806,13980e" filled="false" stroked="true" strokeweight=".500060pt" strokecolor="#0058a9">
                <v:path arrowok="t"/>
              </v:shape>
            </v:group>
            <v:group style="position:absolute;left:9080;top:13985;width:2;height:179" coordorigin="9080,13985" coordsize="2,179">
              <v:shape style="position:absolute;left:9080;top:13985;width:2;height:179" coordorigin="9080,13985" coordsize="0,179" path="m9080,13985l9080,14164e" filled="false" stroked="true" strokeweight=".5pt" strokecolor="#0058a9">
                <v:path arrowok="t"/>
              </v:shape>
            </v:group>
            <v:group style="position:absolute;left:9806;top:13980;width:1080;height:2" coordorigin="9806,13980" coordsize="1080,2">
              <v:shape style="position:absolute;left:9806;top:13980;width:1080;height:2" coordorigin="9806,13980" coordsize="1080,0" path="m9806,13980l10885,13980e" filled="false" stroked="true" strokeweight=".500060pt" strokecolor="#0058a9">
                <v:path arrowok="t"/>
              </v:shape>
            </v:group>
            <v:group style="position:absolute;left:9806;top:13985;width:2;height:179" coordorigin="9806,13985" coordsize="2,179">
              <v:shape style="position:absolute;left:9806;top:13985;width:2;height:179" coordorigin="9806,13985" coordsize="0,179" path="m9806,13985l9806,14164e" filled="false" stroked="true" strokeweight=".5pt" strokecolor="#0058a9">
                <v:path arrowok="t"/>
              </v:shape>
            </v:group>
            <v:group style="position:absolute;left:10880;top:13985;width:2;height:179" coordorigin="10880,13985" coordsize="2,179">
              <v:shape style="position:absolute;left:10880;top:13985;width:2;height:179" coordorigin="10880,13985" coordsize="0,179" path="m10880,13985l10880,14164e" filled="false" stroked="true" strokeweight=".5pt" strokecolor="#0058a9">
                <v:path arrowok="t"/>
              </v:shape>
            </v:group>
            <v:group style="position:absolute;left:2831;top:14169;width:1977;height:2" coordorigin="2831,14169" coordsize="1977,2">
              <v:shape style="position:absolute;left:2831;top:14169;width:1977;height:2" coordorigin="2831,14169" coordsize="1977,0" path="m2831,14169l4807,14169e" filled="false" stroked="true" strokeweight=".49997pt" strokecolor="#0058a9">
                <v:path arrowok="t"/>
              </v:shape>
            </v:group>
            <v:group style="position:absolute;left:3640;top:14174;width:2;height:180" coordorigin="3640,14174" coordsize="2,180">
              <v:shape style="position:absolute;left:3640;top:14174;width:2;height:180" coordorigin="3640,14174" coordsize="0,180" path="m3640,14174l3640,14353e" filled="false" stroked="true" strokeweight=".5pt" strokecolor="#0058a9">
                <v:path arrowok="t"/>
              </v:shape>
            </v:group>
            <v:group style="position:absolute;left:4807;top:14169;width:1385;height:2" coordorigin="4807,14169" coordsize="1385,2">
              <v:shape style="position:absolute;left:4807;top:14169;width:1385;height:2" coordorigin="4807,14169" coordsize="1385,0" path="m4807,14169l6191,14169e" filled="false" stroked="true" strokeweight=".49997pt" strokecolor="#0058a9">
                <v:path arrowok="t"/>
              </v:shape>
            </v:group>
            <v:group style="position:absolute;left:4807;top:14174;width:2;height:180" coordorigin="4807,14174" coordsize="2,180">
              <v:shape style="position:absolute;left:4807;top:14174;width:2;height:180" coordorigin="4807,14174" coordsize="0,180" path="m4807,14174l4807,14353e" filled="false" stroked="true" strokeweight=".5pt" strokecolor="#0058a9">
                <v:path arrowok="t"/>
              </v:shape>
            </v:group>
            <v:group style="position:absolute;left:7984;top:14169;width:1823;height:2" coordorigin="7984,14169" coordsize="1823,2">
              <v:shape style="position:absolute;left:7984;top:14169;width:1823;height:2" coordorigin="7984,14169" coordsize="1823,0" path="m7984,14169l9806,14169e" filled="false" stroked="true" strokeweight=".49997pt" strokecolor="#0058a9">
                <v:path arrowok="t"/>
              </v:shape>
            </v:group>
            <v:group style="position:absolute;left:9080;top:14174;width:2;height:180" coordorigin="9080,14174" coordsize="2,180">
              <v:shape style="position:absolute;left:9080;top:14174;width:2;height:180" coordorigin="9080,14174" coordsize="0,180" path="m9080,14174l9080,14353e" filled="false" stroked="true" strokeweight=".5pt" strokecolor="#0058a9">
                <v:path arrowok="t"/>
              </v:shape>
            </v:group>
            <v:group style="position:absolute;left:9806;top:14169;width:1080;height:2" coordorigin="9806,14169" coordsize="1080,2">
              <v:shape style="position:absolute;left:9806;top:14169;width:1080;height:2" coordorigin="9806,14169" coordsize="1080,0" path="m9806,14169l10885,14169e" filled="false" stroked="true" strokeweight=".49997pt" strokecolor="#0058a9">
                <v:path arrowok="t"/>
              </v:shape>
            </v:group>
            <v:group style="position:absolute;left:9806;top:14174;width:2;height:180" coordorigin="9806,14174" coordsize="2,180">
              <v:shape style="position:absolute;left:9806;top:14174;width:2;height:180" coordorigin="9806,14174" coordsize="0,180" path="m9806,14174l9806,14353e" filled="false" stroked="true" strokeweight=".5pt" strokecolor="#0058a9">
                <v:path arrowok="t"/>
              </v:shape>
            </v:group>
            <v:group style="position:absolute;left:10880;top:14174;width:2;height:180" coordorigin="10880,14174" coordsize="2,180">
              <v:shape style="position:absolute;left:10880;top:14174;width:2;height:180" coordorigin="10880,14174" coordsize="0,180" path="m10880,14174l10880,14353e" filled="false" stroked="true" strokeweight=".5pt" strokecolor="#0058a9">
                <v:path arrowok="t"/>
              </v:shape>
            </v:group>
            <v:group style="position:absolute;left:2831;top:14358;width:1977;height:2" coordorigin="2831,14358" coordsize="1977,2">
              <v:shape style="position:absolute;left:2831;top:14358;width:1977;height:2" coordorigin="2831,14358" coordsize="1977,0" path="m2831,14358l4807,14358e" filled="false" stroked="true" strokeweight=".49997pt" strokecolor="#0058a9">
                <v:path arrowok="t"/>
              </v:shape>
            </v:group>
            <v:group style="position:absolute;left:3640;top:14363;width:2;height:180" coordorigin="3640,14363" coordsize="2,180">
              <v:shape style="position:absolute;left:3640;top:14363;width:2;height:180" coordorigin="3640,14363" coordsize="0,180" path="m3640,14363l3640,14542e" filled="false" stroked="true" strokeweight=".5pt" strokecolor="#0058a9">
                <v:path arrowok="t"/>
              </v:shape>
            </v:group>
            <v:group style="position:absolute;left:4807;top:14358;width:1385;height:2" coordorigin="4807,14358" coordsize="1385,2">
              <v:shape style="position:absolute;left:4807;top:14358;width:1385;height:2" coordorigin="4807,14358" coordsize="1385,0" path="m4807,14358l6191,14358e" filled="false" stroked="true" strokeweight=".49997pt" strokecolor="#0058a9">
                <v:path arrowok="t"/>
              </v:shape>
            </v:group>
            <v:group style="position:absolute;left:4807;top:14363;width:2;height:180" coordorigin="4807,14363" coordsize="2,180">
              <v:shape style="position:absolute;left:4807;top:14363;width:2;height:180" coordorigin="4807,14363" coordsize="0,180" path="m4807,14363l4807,14542e" filled="false" stroked="true" strokeweight=".5pt" strokecolor="#0058a9">
                <v:path arrowok="t"/>
              </v:shape>
            </v:group>
            <v:group style="position:absolute;left:7984;top:14358;width:1823;height:2" coordorigin="7984,14358" coordsize="1823,2">
              <v:shape style="position:absolute;left:7984;top:14358;width:1823;height:2" coordorigin="7984,14358" coordsize="1823,0" path="m7984,14358l9806,14358e" filled="false" stroked="true" strokeweight=".49997pt" strokecolor="#0058a9">
                <v:path arrowok="t"/>
              </v:shape>
            </v:group>
            <v:group style="position:absolute;left:9080;top:14363;width:2;height:180" coordorigin="9080,14363" coordsize="2,180">
              <v:shape style="position:absolute;left:9080;top:14363;width:2;height:180" coordorigin="9080,14363" coordsize="0,180" path="m9080,14363l9080,14542e" filled="false" stroked="true" strokeweight=".5pt" strokecolor="#0058a9">
                <v:path arrowok="t"/>
              </v:shape>
            </v:group>
            <v:group style="position:absolute;left:9806;top:14358;width:1080;height:2" coordorigin="9806,14358" coordsize="1080,2">
              <v:shape style="position:absolute;left:9806;top:14358;width:1080;height:2" coordorigin="9806,14358" coordsize="1080,0" path="m9806,14358l10885,14358e" filled="false" stroked="true" strokeweight=".49997pt" strokecolor="#0058a9">
                <v:path arrowok="t"/>
              </v:shape>
            </v:group>
            <v:group style="position:absolute;left:9806;top:14363;width:2;height:180" coordorigin="9806,14363" coordsize="2,180">
              <v:shape style="position:absolute;left:9806;top:14363;width:2;height:180" coordorigin="9806,14363" coordsize="0,180" path="m9806,14363l9806,14542e" filled="false" stroked="true" strokeweight=".5pt" strokecolor="#0058a9">
                <v:path arrowok="t"/>
              </v:shape>
            </v:group>
            <v:group style="position:absolute;left:10880;top:14363;width:2;height:180" coordorigin="10880,14363" coordsize="2,180">
              <v:shape style="position:absolute;left:10880;top:14363;width:2;height:180" coordorigin="10880,14363" coordsize="0,180" path="m10880,14363l10880,14542e" filled="false" stroked="true" strokeweight=".5pt" strokecolor="#0058a9">
                <v:path arrowok="t"/>
              </v:shape>
            </v:group>
            <v:group style="position:absolute;left:2831;top:14547;width:1977;height:2" coordorigin="2831,14547" coordsize="1977,2">
              <v:shape style="position:absolute;left:2831;top:14547;width:1977;height:2" coordorigin="2831,14547" coordsize="1977,0" path="m2831,14547l4807,14547e" filled="false" stroked="true" strokeweight=".5pt" strokecolor="#0058a9">
                <v:path arrowok="t"/>
              </v:shape>
            </v:group>
            <v:group style="position:absolute;left:3640;top:14552;width:2;height:179" coordorigin="3640,14552" coordsize="2,179">
              <v:shape style="position:absolute;left:3640;top:14552;width:2;height:179" coordorigin="3640,14552" coordsize="0,179" path="m3640,14552l3640,14731e" filled="false" stroked="true" strokeweight=".5pt" strokecolor="#0058a9">
                <v:path arrowok="t"/>
              </v:shape>
            </v:group>
            <v:group style="position:absolute;left:4807;top:14547;width:1385;height:2" coordorigin="4807,14547" coordsize="1385,2">
              <v:shape style="position:absolute;left:4807;top:14547;width:1385;height:2" coordorigin="4807,14547" coordsize="1385,0" path="m4807,14547l6191,14547e" filled="false" stroked="true" strokeweight=".5pt" strokecolor="#0058a9">
                <v:path arrowok="t"/>
              </v:shape>
            </v:group>
            <v:group style="position:absolute;left:4807;top:14552;width:2;height:179" coordorigin="4807,14552" coordsize="2,179">
              <v:shape style="position:absolute;left:4807;top:14552;width:2;height:179" coordorigin="4807,14552" coordsize="0,179" path="m4807,14552l4807,14731e" filled="false" stroked="true" strokeweight=".5pt" strokecolor="#0058a9">
                <v:path arrowok="t"/>
              </v:shape>
            </v:group>
            <v:group style="position:absolute;left:7984;top:14547;width:1823;height:2" coordorigin="7984,14547" coordsize="1823,2">
              <v:shape style="position:absolute;left:7984;top:14547;width:1823;height:2" coordorigin="7984,14547" coordsize="1823,0" path="m7984,14547l9806,14547e" filled="false" stroked="true" strokeweight=".5pt" strokecolor="#0058a9">
                <v:path arrowok="t"/>
              </v:shape>
            </v:group>
            <v:group style="position:absolute;left:9080;top:14552;width:2;height:179" coordorigin="9080,14552" coordsize="2,179">
              <v:shape style="position:absolute;left:9080;top:14552;width:2;height:179" coordorigin="9080,14552" coordsize="0,179" path="m9080,14552l9080,14731e" filled="false" stroked="true" strokeweight=".5pt" strokecolor="#0058a9">
                <v:path arrowok="t"/>
              </v:shape>
            </v:group>
            <v:group style="position:absolute;left:9806;top:14547;width:1080;height:2" coordorigin="9806,14547" coordsize="1080,2">
              <v:shape style="position:absolute;left:9806;top:14547;width:1080;height:2" coordorigin="9806,14547" coordsize="1080,0" path="m9806,14547l10885,14547e" filled="false" stroked="true" strokeweight=".5pt" strokecolor="#0058a9">
                <v:path arrowok="t"/>
              </v:shape>
            </v:group>
            <v:group style="position:absolute;left:9806;top:14552;width:2;height:179" coordorigin="9806,14552" coordsize="2,179">
              <v:shape style="position:absolute;left:9806;top:14552;width:2;height:179" coordorigin="9806,14552" coordsize="0,179" path="m9806,14552l9806,14731e" filled="false" stroked="true" strokeweight=".5pt" strokecolor="#0058a9">
                <v:path arrowok="t"/>
              </v:shape>
            </v:group>
            <v:group style="position:absolute;left:10880;top:14552;width:2;height:179" coordorigin="10880,14552" coordsize="2,179">
              <v:shape style="position:absolute;left:10880;top:14552;width:2;height:179" coordorigin="10880,14552" coordsize="0,179" path="m10880,14552l10880,14731e" filled="false" stroked="true" strokeweight=".5pt" strokecolor="#0058a9">
                <v:path arrowok="t"/>
              </v:shape>
            </v:group>
            <v:group style="position:absolute;left:2831;top:14736;width:1977;height:2" coordorigin="2831,14736" coordsize="1977,2">
              <v:shape style="position:absolute;left:2831;top:14736;width:1977;height:2" coordorigin="2831,14736" coordsize="1977,0" path="m2831,14736l4807,14736e" filled="false" stroked="true" strokeweight=".50003pt" strokecolor="#0058a9">
                <v:path arrowok="t"/>
              </v:shape>
            </v:group>
            <v:group style="position:absolute;left:3640;top:14741;width:2;height:179" coordorigin="3640,14741" coordsize="2,179">
              <v:shape style="position:absolute;left:3640;top:14741;width:2;height:179" coordorigin="3640,14741" coordsize="0,179" path="m3640,14741l3640,14920e" filled="false" stroked="true" strokeweight=".5pt" strokecolor="#0058a9">
                <v:path arrowok="t"/>
              </v:shape>
            </v:group>
            <v:group style="position:absolute;left:4807;top:14736;width:1385;height:2" coordorigin="4807,14736" coordsize="1385,2">
              <v:shape style="position:absolute;left:4807;top:14736;width:1385;height:2" coordorigin="4807,14736" coordsize="1385,0" path="m4807,14736l6191,14736e" filled="false" stroked="true" strokeweight=".50003pt" strokecolor="#0058a9">
                <v:path arrowok="t"/>
              </v:shape>
            </v:group>
            <v:group style="position:absolute;left:4807;top:14741;width:2;height:179" coordorigin="4807,14741" coordsize="2,179">
              <v:shape style="position:absolute;left:4807;top:14741;width:2;height:179" coordorigin="4807,14741" coordsize="0,179" path="m4807,14741l4807,14920e" filled="false" stroked="true" strokeweight=".5pt" strokecolor="#0058a9">
                <v:path arrowok="t"/>
              </v:shape>
            </v:group>
            <v:group style="position:absolute;left:7984;top:14736;width:1823;height:2" coordorigin="7984,14736" coordsize="1823,2">
              <v:shape style="position:absolute;left:7984;top:14736;width:1823;height:2" coordorigin="7984,14736" coordsize="1823,0" path="m7984,14736l9806,14736e" filled="false" stroked="true" strokeweight=".50003pt" strokecolor="#0058a9">
                <v:path arrowok="t"/>
              </v:shape>
            </v:group>
            <v:group style="position:absolute;left:9080;top:14741;width:2;height:179" coordorigin="9080,14741" coordsize="2,179">
              <v:shape style="position:absolute;left:9080;top:14741;width:2;height:179" coordorigin="9080,14741" coordsize="0,179" path="m9080,14741l9080,14920e" filled="false" stroked="true" strokeweight=".5pt" strokecolor="#0058a9">
                <v:path arrowok="t"/>
              </v:shape>
            </v:group>
            <v:group style="position:absolute;left:9806;top:14736;width:1080;height:2" coordorigin="9806,14736" coordsize="1080,2">
              <v:shape style="position:absolute;left:9806;top:14736;width:1080;height:2" coordorigin="9806,14736" coordsize="1080,0" path="m9806,14736l10885,14736e" filled="false" stroked="true" strokeweight=".50003pt" strokecolor="#0058a9">
                <v:path arrowok="t"/>
              </v:shape>
            </v:group>
            <v:group style="position:absolute;left:9806;top:14741;width:2;height:179" coordorigin="9806,14741" coordsize="2,179">
              <v:shape style="position:absolute;left:9806;top:14741;width:2;height:179" coordorigin="9806,14741" coordsize="0,179" path="m9806,14741l9806,14920e" filled="false" stroked="true" strokeweight=".5pt" strokecolor="#0058a9">
                <v:path arrowok="t"/>
              </v:shape>
            </v:group>
            <v:group style="position:absolute;left:10880;top:14741;width:2;height:179" coordorigin="10880,14741" coordsize="2,179">
              <v:shape style="position:absolute;left:10880;top:14741;width:2;height:179" coordorigin="10880,14741" coordsize="0,179" path="m10880,14741l10880,14920e" filled="false" stroked="true" strokeweight=".5pt" strokecolor="#0058a9">
                <v:path arrowok="t"/>
              </v:shape>
            </v:group>
            <v:group style="position:absolute;left:2831;top:14925;width:3356;height:2" coordorigin="2831,14925" coordsize="3356,2">
              <v:shape style="position:absolute;left:2831;top:14925;width:3356;height:2" coordorigin="2831,14925" coordsize="3356,0" path="m2831,14925l6186,14925e" filled="false" stroked="true" strokeweight=".50003pt" strokecolor="#0058a9">
                <v:path arrowok="t"/>
              </v:shape>
            </v:group>
            <v:group style="position:absolute;left:7989;top:14925;width:2897;height:2" coordorigin="7989,14925" coordsize="2897,2">
              <v:shape style="position:absolute;left:7989;top:14925;width:2897;height:2" coordorigin="7989,14925" coordsize="2897,0" path="m7989,14925l10885,14925e" filled="false" stroked="true" strokeweight=".50003pt" strokecolor="#0058a9">
                <v:path arrowok="t"/>
              </v:shape>
            </v:group>
            <v:group style="position:absolute;left:737;top:2393;width:2094;height:2" coordorigin="737,2393" coordsize="2094,2">
              <v:shape style="position:absolute;left:737;top:2393;width:2094;height:2" coordorigin="737,2393" coordsize="2094,0" path="m737,2393l2831,2393e" filled="false" stroked="true" strokeweight=".5pt" strokecolor="#005aaa">
                <v:path arrowok="t"/>
              </v:shape>
            </v:group>
            <v:group style="position:absolute;left:742;top:2398;width:2;height:184" coordorigin="742,2398" coordsize="2,184">
              <v:shape style="position:absolute;left:742;top:2398;width:2;height:184" coordorigin="742,2398" coordsize="0,184" path="m742,2398l742,2582e" filled="false" stroked="true" strokeweight=".5pt" strokecolor="#005aaa">
                <v:path arrowok="t"/>
              </v:shape>
            </v:group>
            <v:group style="position:absolute;left:2826;top:2398;width:2;height:184" coordorigin="2826,2398" coordsize="2,184">
              <v:shape style="position:absolute;left:2826;top:2398;width:2;height:184" coordorigin="2826,2398" coordsize="0,184" path="m2826,2398l2826,2582e" filled="false" stroked="true" strokeweight=".49998pt" strokecolor="#005aaa">
                <v:path arrowok="t"/>
              </v:shape>
            </v:group>
            <v:group style="position:absolute;left:742;top:2582;width:2;height:189" coordorigin="742,2582" coordsize="2,189">
              <v:shape style="position:absolute;left:742;top:2582;width:2;height:189" coordorigin="742,2582" coordsize="0,189" path="m742,2582l742,2771e" filled="false" stroked="true" strokeweight=".5pt" strokecolor="#005aaa">
                <v:path arrowok="t"/>
              </v:shape>
            </v:group>
            <v:group style="position:absolute;left:2826;top:2582;width:2;height:189" coordorigin="2826,2582" coordsize="2,189">
              <v:shape style="position:absolute;left:2826;top:2582;width:2;height:189" coordorigin="2826,2582" coordsize="0,189" path="m2826,2582l2826,2771e" filled="false" stroked="true" strokeweight=".49998pt" strokecolor="#005aaa">
                <v:path arrowok="t"/>
              </v:shape>
            </v:group>
            <v:group style="position:absolute;left:742;top:2771;width:2;height:189" coordorigin="742,2771" coordsize="2,189">
              <v:shape style="position:absolute;left:742;top:2771;width:2;height:189" coordorigin="742,2771" coordsize="0,189" path="m742,2771l742,2960e" filled="false" stroked="true" strokeweight=".5pt" strokecolor="#005aaa">
                <v:path arrowok="t"/>
              </v:shape>
            </v:group>
            <v:group style="position:absolute;left:2826;top:2771;width:2;height:189" coordorigin="2826,2771" coordsize="2,189">
              <v:shape style="position:absolute;left:2826;top:2771;width:2;height:189" coordorigin="2826,2771" coordsize="0,189" path="m2826,2771l2826,2960e" filled="false" stroked="true" strokeweight=".49998pt" strokecolor="#005aaa">
                <v:path arrowok="t"/>
              </v:shape>
            </v:group>
            <v:group style="position:absolute;left:742;top:2960;width:2;height:189" coordorigin="742,2960" coordsize="2,189">
              <v:shape style="position:absolute;left:742;top:2960;width:2;height:189" coordorigin="742,2960" coordsize="0,189" path="m742,2960l742,3149e" filled="false" stroked="true" strokeweight=".5pt" strokecolor="#005aaa">
                <v:path arrowok="t"/>
              </v:shape>
            </v:group>
            <v:group style="position:absolute;left:2826;top:2960;width:2;height:189" coordorigin="2826,2960" coordsize="2,189">
              <v:shape style="position:absolute;left:2826;top:2960;width:2;height:189" coordorigin="2826,2960" coordsize="0,189" path="m2826,2960l2826,3149e" filled="false" stroked="true" strokeweight=".49998pt" strokecolor="#005aaa">
                <v:path arrowok="t"/>
              </v:shape>
            </v:group>
            <v:group style="position:absolute;left:742;top:3149;width:2;height:189" coordorigin="742,3149" coordsize="2,189">
              <v:shape style="position:absolute;left:742;top:3149;width:2;height:189" coordorigin="742,3149" coordsize="0,189" path="m742,3149l742,3338e" filled="false" stroked="true" strokeweight=".5pt" strokecolor="#005aaa">
                <v:path arrowok="t"/>
              </v:shape>
            </v:group>
            <v:group style="position:absolute;left:2826;top:3149;width:2;height:189" coordorigin="2826,3149" coordsize="2,189">
              <v:shape style="position:absolute;left:2826;top:3149;width:2;height:189" coordorigin="2826,3149" coordsize="0,189" path="m2826,3149l2826,3338e" filled="false" stroked="true" strokeweight=".49998pt" strokecolor="#005aaa">
                <v:path arrowok="t"/>
              </v:shape>
            </v:group>
            <v:group style="position:absolute;left:742;top:3338;width:2;height:189" coordorigin="742,3338" coordsize="2,189">
              <v:shape style="position:absolute;left:742;top:3338;width:2;height:189" coordorigin="742,3338" coordsize="0,189" path="m742,3338l742,3527e" filled="false" stroked="true" strokeweight=".5pt" strokecolor="#005aaa">
                <v:path arrowok="t"/>
              </v:shape>
            </v:group>
            <v:group style="position:absolute;left:2826;top:3338;width:2;height:189" coordorigin="2826,3338" coordsize="2,189">
              <v:shape style="position:absolute;left:2826;top:3338;width:2;height:189" coordorigin="2826,3338" coordsize="0,189" path="m2826,3338l2826,3527e" filled="false" stroked="true" strokeweight=".49998pt" strokecolor="#005aaa">
                <v:path arrowok="t"/>
              </v:shape>
            </v:group>
            <v:group style="position:absolute;left:742;top:3527;width:2;height:189" coordorigin="742,3527" coordsize="2,189">
              <v:shape style="position:absolute;left:742;top:3527;width:2;height:189" coordorigin="742,3527" coordsize="0,189" path="m742,3527l742,3716e" filled="false" stroked="true" strokeweight=".5pt" strokecolor="#005aaa">
                <v:path arrowok="t"/>
              </v:shape>
            </v:group>
            <v:group style="position:absolute;left:2826;top:3527;width:2;height:189" coordorigin="2826,3527" coordsize="2,189">
              <v:shape style="position:absolute;left:2826;top:3527;width:2;height:189" coordorigin="2826,3527" coordsize="0,189" path="m2826,3527l2826,3716e" filled="false" stroked="true" strokeweight=".49998pt" strokecolor="#005aaa">
                <v:path arrowok="t"/>
              </v:shape>
            </v:group>
            <v:group style="position:absolute;left:742;top:3716;width:2;height:189" coordorigin="742,3716" coordsize="2,189">
              <v:shape style="position:absolute;left:742;top:3716;width:2;height:189" coordorigin="742,3716" coordsize="0,189" path="m742,3716l742,3905e" filled="false" stroked="true" strokeweight=".5pt" strokecolor="#005aaa">
                <v:path arrowok="t"/>
              </v:shape>
            </v:group>
            <v:group style="position:absolute;left:2826;top:3716;width:2;height:189" coordorigin="2826,3716" coordsize="2,189">
              <v:shape style="position:absolute;left:2826;top:3716;width:2;height:189" coordorigin="2826,3716" coordsize="0,189" path="m2826,3716l2826,3905e" filled="false" stroked="true" strokeweight=".49998pt" strokecolor="#005aaa">
                <v:path arrowok="t"/>
              </v:shape>
            </v:group>
            <v:group style="position:absolute;left:742;top:3905;width:2;height:189" coordorigin="742,3905" coordsize="2,189">
              <v:shape style="position:absolute;left:742;top:3905;width:2;height:189" coordorigin="742,3905" coordsize="0,189" path="m742,3905l742,4094e" filled="false" stroked="true" strokeweight=".5pt" strokecolor="#005aaa">
                <v:path arrowok="t"/>
              </v:shape>
            </v:group>
            <v:group style="position:absolute;left:2826;top:3905;width:2;height:189" coordorigin="2826,3905" coordsize="2,189">
              <v:shape style="position:absolute;left:2826;top:3905;width:2;height:189" coordorigin="2826,3905" coordsize="0,189" path="m2826,3905l2826,4094e" filled="false" stroked="true" strokeweight=".49998pt" strokecolor="#005aaa">
                <v:path arrowok="t"/>
              </v:shape>
            </v:group>
            <v:group style="position:absolute;left:742;top:4094;width:2;height:189" coordorigin="742,4094" coordsize="2,189">
              <v:shape style="position:absolute;left:742;top:4094;width:2;height:189" coordorigin="742,4094" coordsize="0,189" path="m742,4094l742,4283e" filled="false" stroked="true" strokeweight=".5pt" strokecolor="#005aaa">
                <v:path arrowok="t"/>
              </v:shape>
            </v:group>
            <v:group style="position:absolute;left:2826;top:4094;width:2;height:189" coordorigin="2826,4094" coordsize="2,189">
              <v:shape style="position:absolute;left:2826;top:4094;width:2;height:189" coordorigin="2826,4094" coordsize="0,189" path="m2826,4094l2826,4283e" filled="false" stroked="true" strokeweight=".49998pt" strokecolor="#005aaa">
                <v:path arrowok="t"/>
              </v:shape>
            </v:group>
            <v:group style="position:absolute;left:742;top:4283;width:2;height:189" coordorigin="742,4283" coordsize="2,189">
              <v:shape style="position:absolute;left:742;top:4283;width:2;height:189" coordorigin="742,4283" coordsize="0,189" path="m742,4283l742,4472e" filled="false" stroked="true" strokeweight=".5pt" strokecolor="#005aaa">
                <v:path arrowok="t"/>
              </v:shape>
            </v:group>
            <v:group style="position:absolute;left:2826;top:4283;width:2;height:189" coordorigin="2826,4283" coordsize="2,189">
              <v:shape style="position:absolute;left:2826;top:4283;width:2;height:189" coordorigin="2826,4283" coordsize="0,189" path="m2826,4283l2826,4472e" filled="false" stroked="true" strokeweight=".49998pt" strokecolor="#005aaa">
                <v:path arrowok="t"/>
              </v:shape>
            </v:group>
            <v:group style="position:absolute;left:742;top:4472;width:2;height:189" coordorigin="742,4472" coordsize="2,189">
              <v:shape style="position:absolute;left:742;top:4472;width:2;height:189" coordorigin="742,4472" coordsize="0,189" path="m742,4472l742,4661e" filled="false" stroked="true" strokeweight=".5pt" strokecolor="#005aaa">
                <v:path arrowok="t"/>
              </v:shape>
            </v:group>
            <v:group style="position:absolute;left:2826;top:4472;width:2;height:189" coordorigin="2826,4472" coordsize="2,189">
              <v:shape style="position:absolute;left:2826;top:4472;width:2;height:189" coordorigin="2826,4472" coordsize="0,189" path="m2826,4472l2826,4661e" filled="false" stroked="true" strokeweight=".49998pt" strokecolor="#005aaa">
                <v:path arrowok="t"/>
              </v:shape>
            </v:group>
            <v:group style="position:absolute;left:742;top:4661;width:2;height:189" coordorigin="742,4661" coordsize="2,189">
              <v:shape style="position:absolute;left:742;top:4661;width:2;height:189" coordorigin="742,4661" coordsize="0,189" path="m742,4661l742,4850e" filled="false" stroked="true" strokeweight=".5pt" strokecolor="#005aaa">
                <v:path arrowok="t"/>
              </v:shape>
            </v:group>
            <v:group style="position:absolute;left:2826;top:4661;width:2;height:189" coordorigin="2826,4661" coordsize="2,189">
              <v:shape style="position:absolute;left:2826;top:4661;width:2;height:189" coordorigin="2826,4661" coordsize="0,189" path="m2826,4661l2826,4850e" filled="false" stroked="true" strokeweight=".49998pt" strokecolor="#005aaa">
                <v:path arrowok="t"/>
              </v:shape>
            </v:group>
            <v:group style="position:absolute;left:742;top:4850;width:2;height:189" coordorigin="742,4850" coordsize="2,189">
              <v:shape style="position:absolute;left:742;top:4850;width:2;height:189" coordorigin="742,4850" coordsize="0,189" path="m742,4850l742,5039e" filled="false" stroked="true" strokeweight=".5pt" strokecolor="#005aaa">
                <v:path arrowok="t"/>
              </v:shape>
            </v:group>
            <v:group style="position:absolute;left:2826;top:4850;width:2;height:189" coordorigin="2826,4850" coordsize="2,189">
              <v:shape style="position:absolute;left:2826;top:4850;width:2;height:189" coordorigin="2826,4850" coordsize="0,189" path="m2826,4850l2826,5039e" filled="false" stroked="true" strokeweight=".49998pt" strokecolor="#005aaa">
                <v:path arrowok="t"/>
              </v:shape>
            </v:group>
            <v:group style="position:absolute;left:742;top:5039;width:2;height:189" coordorigin="742,5039" coordsize="2,189">
              <v:shape style="position:absolute;left:742;top:5039;width:2;height:189" coordorigin="742,5039" coordsize="0,189" path="m742,5039l742,5229e" filled="false" stroked="true" strokeweight=".5pt" strokecolor="#005aaa">
                <v:path arrowok="t"/>
              </v:shape>
            </v:group>
            <v:group style="position:absolute;left:2826;top:5039;width:2;height:189" coordorigin="2826,5039" coordsize="2,189">
              <v:shape style="position:absolute;left:2826;top:5039;width:2;height:189" coordorigin="2826,5039" coordsize="0,189" path="m2826,5039l2826,5229e" filled="false" stroked="true" strokeweight=".49998pt" strokecolor="#005aaa">
                <v:path arrowok="t"/>
              </v:shape>
            </v:group>
            <v:group style="position:absolute;left:742;top:5228;width:2;height:189" coordorigin="742,5228" coordsize="2,189">
              <v:shape style="position:absolute;left:742;top:5228;width:2;height:189" coordorigin="742,5228" coordsize="0,189" path="m742,5228l742,5418e" filled="false" stroked="true" strokeweight=".5pt" strokecolor="#005aaa">
                <v:path arrowok="t"/>
              </v:shape>
            </v:group>
            <v:group style="position:absolute;left:2826;top:5228;width:2;height:189" coordorigin="2826,5228" coordsize="2,189">
              <v:shape style="position:absolute;left:2826;top:5228;width:2;height:189" coordorigin="2826,5228" coordsize="0,189" path="m2826,5228l2826,5418e" filled="false" stroked="true" strokeweight=".49998pt" strokecolor="#005aaa">
                <v:path arrowok="t"/>
              </v:shape>
            </v:group>
            <v:group style="position:absolute;left:742;top:5418;width:2;height:189" coordorigin="742,5418" coordsize="2,189">
              <v:shape style="position:absolute;left:742;top:5418;width:2;height:189" coordorigin="742,5418" coordsize="0,189" path="m742,5418l742,5607e" filled="false" stroked="true" strokeweight=".5pt" strokecolor="#005aaa">
                <v:path arrowok="t"/>
              </v:shape>
            </v:group>
            <v:group style="position:absolute;left:2826;top:5418;width:2;height:189" coordorigin="2826,5418" coordsize="2,189">
              <v:shape style="position:absolute;left:2826;top:5418;width:2;height:189" coordorigin="2826,5418" coordsize="0,189" path="m2826,5418l2826,5607e" filled="false" stroked="true" strokeweight=".49998pt" strokecolor="#005aaa">
                <v:path arrowok="t"/>
              </v:shape>
            </v:group>
            <v:group style="position:absolute;left:742;top:5607;width:2;height:189" coordorigin="742,5607" coordsize="2,189">
              <v:shape style="position:absolute;left:742;top:5607;width:2;height:189" coordorigin="742,5607" coordsize="0,189" path="m742,5607l742,5796e" filled="false" stroked="true" strokeweight=".5pt" strokecolor="#005aaa">
                <v:path arrowok="t"/>
              </v:shape>
            </v:group>
            <v:group style="position:absolute;left:2826;top:5607;width:2;height:189" coordorigin="2826,5607" coordsize="2,189">
              <v:shape style="position:absolute;left:2826;top:5607;width:2;height:189" coordorigin="2826,5607" coordsize="0,189" path="m2826,5607l2826,5796e" filled="false" stroked="true" strokeweight=".49998pt" strokecolor="#005aaa">
                <v:path arrowok="t"/>
              </v:shape>
            </v:group>
            <v:group style="position:absolute;left:742;top:5796;width:2;height:189" coordorigin="742,5796" coordsize="2,189">
              <v:shape style="position:absolute;left:742;top:5796;width:2;height:189" coordorigin="742,5796" coordsize="0,189" path="m742,5796l742,5985e" filled="false" stroked="true" strokeweight=".5pt" strokecolor="#005aaa">
                <v:path arrowok="t"/>
              </v:shape>
            </v:group>
            <v:group style="position:absolute;left:2826;top:5796;width:2;height:189" coordorigin="2826,5796" coordsize="2,189">
              <v:shape style="position:absolute;left:2826;top:5796;width:2;height:189" coordorigin="2826,5796" coordsize="0,189" path="m2826,5796l2826,5985e" filled="false" stroked="true" strokeweight=".49998pt" strokecolor="#005aaa">
                <v:path arrowok="t"/>
              </v:shape>
            </v:group>
            <v:group style="position:absolute;left:742;top:5985;width:2;height:190" coordorigin="742,5985" coordsize="2,190">
              <v:shape style="position:absolute;left:742;top:5985;width:2;height:190" coordorigin="742,5985" coordsize="0,190" path="m742,5985l742,6174e" filled="false" stroked="true" strokeweight=".5pt" strokecolor="#005aaa">
                <v:path arrowok="t"/>
              </v:shape>
            </v:group>
            <v:group style="position:absolute;left:2826;top:5985;width:2;height:190" coordorigin="2826,5985" coordsize="2,190">
              <v:shape style="position:absolute;left:2826;top:5985;width:2;height:190" coordorigin="2826,5985" coordsize="0,190" path="m2826,5985l2826,6174e" filled="false" stroked="true" strokeweight=".49998pt" strokecolor="#005aaa">
                <v:path arrowok="t"/>
              </v:shape>
            </v:group>
            <v:group style="position:absolute;left:742;top:6174;width:2;height:189" coordorigin="742,6174" coordsize="2,189">
              <v:shape style="position:absolute;left:742;top:6174;width:2;height:189" coordorigin="742,6174" coordsize="0,189" path="m742,6174l742,6363e" filled="false" stroked="true" strokeweight=".5pt" strokecolor="#005aaa">
                <v:path arrowok="t"/>
              </v:shape>
            </v:group>
            <v:group style="position:absolute;left:2826;top:6174;width:2;height:189" coordorigin="2826,6174" coordsize="2,189">
              <v:shape style="position:absolute;left:2826;top:6174;width:2;height:189" coordorigin="2826,6174" coordsize="0,189" path="m2826,6174l2826,6363e" filled="false" stroked="true" strokeweight=".49998pt" strokecolor="#005aaa">
                <v:path arrowok="t"/>
              </v:shape>
            </v:group>
            <v:group style="position:absolute;left:742;top:6363;width:2;height:189" coordorigin="742,6363" coordsize="2,189">
              <v:shape style="position:absolute;left:742;top:6363;width:2;height:189" coordorigin="742,6363" coordsize="0,189" path="m742,6363l742,6552e" filled="false" stroked="true" strokeweight=".5pt" strokecolor="#005aaa">
                <v:path arrowok="t"/>
              </v:shape>
            </v:group>
            <v:group style="position:absolute;left:2826;top:6363;width:2;height:189" coordorigin="2826,6363" coordsize="2,189">
              <v:shape style="position:absolute;left:2826;top:6363;width:2;height:189" coordorigin="2826,6363" coordsize="0,189" path="m2826,6363l2826,6552e" filled="false" stroked="true" strokeweight=".49998pt" strokecolor="#005aaa">
                <v:path arrowok="t"/>
              </v:shape>
            </v:group>
            <v:group style="position:absolute;left:742;top:6552;width:2;height:189" coordorigin="742,6552" coordsize="2,189">
              <v:shape style="position:absolute;left:742;top:6552;width:2;height:189" coordorigin="742,6552" coordsize="0,189" path="m742,6552l742,6741e" filled="false" stroked="true" strokeweight=".5pt" strokecolor="#005aaa">
                <v:path arrowok="t"/>
              </v:shape>
            </v:group>
            <v:group style="position:absolute;left:2826;top:6552;width:2;height:189" coordorigin="2826,6552" coordsize="2,189">
              <v:shape style="position:absolute;left:2826;top:6552;width:2;height:189" coordorigin="2826,6552" coordsize="0,189" path="m2826,6552l2826,6741e" filled="false" stroked="true" strokeweight=".49998pt" strokecolor="#005aaa">
                <v:path arrowok="t"/>
              </v:shape>
            </v:group>
            <v:group style="position:absolute;left:742;top:6741;width:2;height:189" coordorigin="742,6741" coordsize="2,189">
              <v:shape style="position:absolute;left:742;top:6741;width:2;height:189" coordorigin="742,6741" coordsize="0,189" path="m742,6741l742,6930e" filled="false" stroked="true" strokeweight=".5pt" strokecolor="#005aaa">
                <v:path arrowok="t"/>
              </v:shape>
            </v:group>
            <v:group style="position:absolute;left:2826;top:6741;width:2;height:189" coordorigin="2826,6741" coordsize="2,189">
              <v:shape style="position:absolute;left:2826;top:6741;width:2;height:189" coordorigin="2826,6741" coordsize="0,189" path="m2826,6741l2826,6930e" filled="false" stroked="true" strokeweight=".49998pt" strokecolor="#005aaa">
                <v:path arrowok="t"/>
              </v:shape>
            </v:group>
            <v:group style="position:absolute;left:742;top:6930;width:2;height:190" coordorigin="742,6930" coordsize="2,190">
              <v:shape style="position:absolute;left:742;top:6930;width:2;height:190" coordorigin="742,6930" coordsize="0,190" path="m742,6930l742,7119e" filled="false" stroked="true" strokeweight=".5pt" strokecolor="#005aaa">
                <v:path arrowok="t"/>
              </v:shape>
            </v:group>
            <v:group style="position:absolute;left:2826;top:6930;width:2;height:190" coordorigin="2826,6930" coordsize="2,190">
              <v:shape style="position:absolute;left:2826;top:6930;width:2;height:190" coordorigin="2826,6930" coordsize="0,190" path="m2826,6930l2826,7119e" filled="false" stroked="true" strokeweight=".49998pt" strokecolor="#005aaa">
                <v:path arrowok="t"/>
              </v:shape>
            </v:group>
            <v:group style="position:absolute;left:742;top:7119;width:2;height:189" coordorigin="742,7119" coordsize="2,189">
              <v:shape style="position:absolute;left:742;top:7119;width:2;height:189" coordorigin="742,7119" coordsize="0,189" path="m742,7119l742,7308e" filled="false" stroked="true" strokeweight=".5pt" strokecolor="#005aaa">
                <v:path arrowok="t"/>
              </v:shape>
            </v:group>
            <v:group style="position:absolute;left:2826;top:7119;width:2;height:189" coordorigin="2826,7119" coordsize="2,189">
              <v:shape style="position:absolute;left:2826;top:7119;width:2;height:189" coordorigin="2826,7119" coordsize="0,189" path="m2826,7119l2826,7308e" filled="false" stroked="true" strokeweight=".49998pt" strokecolor="#005aaa">
                <v:path arrowok="t"/>
              </v:shape>
            </v:group>
            <v:group style="position:absolute;left:742;top:7308;width:2;height:189" coordorigin="742,7308" coordsize="2,189">
              <v:shape style="position:absolute;left:742;top:7308;width:2;height:189" coordorigin="742,7308" coordsize="0,189" path="m742,7308l742,7497e" filled="false" stroked="true" strokeweight=".5pt" strokecolor="#005aaa">
                <v:path arrowok="t"/>
              </v:shape>
            </v:group>
            <v:group style="position:absolute;left:2826;top:7308;width:2;height:189" coordorigin="2826,7308" coordsize="2,189">
              <v:shape style="position:absolute;left:2826;top:7308;width:2;height:189" coordorigin="2826,7308" coordsize="0,189" path="m2826,7308l2826,7497e" filled="false" stroked="true" strokeweight=".49998pt" strokecolor="#005aaa">
                <v:path arrowok="t"/>
              </v:shape>
            </v:group>
            <v:group style="position:absolute;left:742;top:7497;width:2;height:190" coordorigin="742,7497" coordsize="2,190">
              <v:shape style="position:absolute;left:742;top:7497;width:2;height:190" coordorigin="742,7497" coordsize="0,190" path="m742,7497l742,7686e" filled="false" stroked="true" strokeweight=".5pt" strokecolor="#005aaa">
                <v:path arrowok="t"/>
              </v:shape>
            </v:group>
            <v:group style="position:absolute;left:2826;top:7497;width:2;height:190" coordorigin="2826,7497" coordsize="2,190">
              <v:shape style="position:absolute;left:2826;top:7497;width:2;height:190" coordorigin="2826,7497" coordsize="0,190" path="m2826,7497l2826,7686e" filled="false" stroked="true" strokeweight=".49998pt" strokecolor="#005aaa">
                <v:path arrowok="t"/>
              </v:shape>
            </v:group>
            <v:group style="position:absolute;left:742;top:7686;width:2;height:189" coordorigin="742,7686" coordsize="2,189">
              <v:shape style="position:absolute;left:742;top:7686;width:2;height:189" coordorigin="742,7686" coordsize="0,189" path="m742,7686l742,7875e" filled="false" stroked="true" strokeweight=".5pt" strokecolor="#005aaa">
                <v:path arrowok="t"/>
              </v:shape>
            </v:group>
            <v:group style="position:absolute;left:2826;top:7686;width:2;height:189" coordorigin="2826,7686" coordsize="2,189">
              <v:shape style="position:absolute;left:2826;top:7686;width:2;height:189" coordorigin="2826,7686" coordsize="0,189" path="m2826,7686l2826,7875e" filled="false" stroked="true" strokeweight=".49998pt" strokecolor="#005aaa">
                <v:path arrowok="t"/>
              </v:shape>
            </v:group>
            <v:group style="position:absolute;left:742;top:7875;width:2;height:189" coordorigin="742,7875" coordsize="2,189">
              <v:shape style="position:absolute;left:742;top:7875;width:2;height:189" coordorigin="742,7875" coordsize="0,189" path="m742,7875l742,8064e" filled="false" stroked="true" strokeweight=".5pt" strokecolor="#005aaa">
                <v:path arrowok="t"/>
              </v:shape>
            </v:group>
            <v:group style="position:absolute;left:2826;top:7875;width:2;height:189" coordorigin="2826,7875" coordsize="2,189">
              <v:shape style="position:absolute;left:2826;top:7875;width:2;height:189" coordorigin="2826,7875" coordsize="0,189" path="m2826,7875l2826,8064e" filled="false" stroked="true" strokeweight=".49998pt" strokecolor="#005aaa">
                <v:path arrowok="t"/>
              </v:shape>
            </v:group>
            <v:group style="position:absolute;left:742;top:8064;width:2;height:189" coordorigin="742,8064" coordsize="2,189">
              <v:shape style="position:absolute;left:742;top:8064;width:2;height:189" coordorigin="742,8064" coordsize="0,189" path="m742,8064l742,8253e" filled="false" stroked="true" strokeweight=".5pt" strokecolor="#005aaa">
                <v:path arrowok="t"/>
              </v:shape>
            </v:group>
            <v:group style="position:absolute;left:2826;top:8064;width:2;height:189" coordorigin="2826,8064" coordsize="2,189">
              <v:shape style="position:absolute;left:2826;top:8064;width:2;height:189" coordorigin="2826,8064" coordsize="0,189" path="m2826,8064l2826,8253e" filled="false" stroked="true" strokeweight=".49998pt" strokecolor="#005aaa">
                <v:path arrowok="t"/>
              </v:shape>
            </v:group>
            <v:group style="position:absolute;left:742;top:8253;width:2;height:189" coordorigin="742,8253" coordsize="2,189">
              <v:shape style="position:absolute;left:742;top:8253;width:2;height:189" coordorigin="742,8253" coordsize="0,189" path="m742,8253l742,8442e" filled="false" stroked="true" strokeweight=".5pt" strokecolor="#005aaa">
                <v:path arrowok="t"/>
              </v:shape>
            </v:group>
            <v:group style="position:absolute;left:2826;top:8253;width:2;height:189" coordorigin="2826,8253" coordsize="2,189">
              <v:shape style="position:absolute;left:2826;top:8253;width:2;height:189" coordorigin="2826,8253" coordsize="0,189" path="m2826,8253l2826,8442e" filled="false" stroked="true" strokeweight=".49998pt" strokecolor="#005aaa">
                <v:path arrowok="t"/>
              </v:shape>
            </v:group>
            <v:group style="position:absolute;left:742;top:8442;width:2;height:190" coordorigin="742,8442" coordsize="2,190">
              <v:shape style="position:absolute;left:742;top:8442;width:2;height:190" coordorigin="742,8442" coordsize="0,190" path="m742,8442l742,8631e" filled="false" stroked="true" strokeweight=".5pt" strokecolor="#005aaa">
                <v:path arrowok="t"/>
              </v:shape>
            </v:group>
            <v:group style="position:absolute;left:2826;top:8442;width:2;height:190" coordorigin="2826,8442" coordsize="2,190">
              <v:shape style="position:absolute;left:2826;top:8442;width:2;height:190" coordorigin="2826,8442" coordsize="0,190" path="m2826,8442l2826,8631e" filled="false" stroked="true" strokeweight=".49998pt" strokecolor="#005aaa">
                <v:path arrowok="t"/>
              </v:shape>
            </v:group>
            <v:group style="position:absolute;left:742;top:8631;width:2;height:189" coordorigin="742,8631" coordsize="2,189">
              <v:shape style="position:absolute;left:742;top:8631;width:2;height:189" coordorigin="742,8631" coordsize="0,189" path="m742,8631l742,8820e" filled="false" stroked="true" strokeweight=".5pt" strokecolor="#005aaa">
                <v:path arrowok="t"/>
              </v:shape>
            </v:group>
            <v:group style="position:absolute;left:2826;top:8631;width:2;height:189" coordorigin="2826,8631" coordsize="2,189">
              <v:shape style="position:absolute;left:2826;top:8631;width:2;height:189" coordorigin="2826,8631" coordsize="0,189" path="m2826,8631l2826,8820e" filled="false" stroked="true" strokeweight=".49998pt" strokecolor="#005aaa">
                <v:path arrowok="t"/>
              </v:shape>
            </v:group>
            <v:group style="position:absolute;left:742;top:8820;width:2;height:189" coordorigin="742,8820" coordsize="2,189">
              <v:shape style="position:absolute;left:742;top:8820;width:2;height:189" coordorigin="742,8820" coordsize="0,189" path="m742,8820l742,9009e" filled="false" stroked="true" strokeweight=".5pt" strokecolor="#005aaa">
                <v:path arrowok="t"/>
              </v:shape>
            </v:group>
            <v:group style="position:absolute;left:2826;top:8820;width:2;height:189" coordorigin="2826,8820" coordsize="2,189">
              <v:shape style="position:absolute;left:2826;top:8820;width:2;height:189" coordorigin="2826,8820" coordsize="0,189" path="m2826,8820l2826,9009e" filled="false" stroked="true" strokeweight=".49998pt" strokecolor="#005aaa">
                <v:path arrowok="t"/>
              </v:shape>
            </v:group>
            <v:group style="position:absolute;left:742;top:9009;width:2;height:190" coordorigin="742,9009" coordsize="2,190">
              <v:shape style="position:absolute;left:742;top:9009;width:2;height:190" coordorigin="742,9009" coordsize="0,190" path="m742,9009l742,9198e" filled="false" stroked="true" strokeweight=".5pt" strokecolor="#005aaa">
                <v:path arrowok="t"/>
              </v:shape>
            </v:group>
            <v:group style="position:absolute;left:2826;top:9009;width:2;height:190" coordorigin="2826,9009" coordsize="2,190">
              <v:shape style="position:absolute;left:2826;top:9009;width:2;height:190" coordorigin="2826,9009" coordsize="0,190" path="m2826,9009l2826,9198e" filled="false" stroked="true" strokeweight=".49998pt" strokecolor="#005aaa">
                <v:path arrowok="t"/>
              </v:shape>
            </v:group>
            <v:group style="position:absolute;left:742;top:9198;width:2;height:189" coordorigin="742,9198" coordsize="2,189">
              <v:shape style="position:absolute;left:742;top:9198;width:2;height:189" coordorigin="742,9198" coordsize="0,189" path="m742,9198l742,9387e" filled="false" stroked="true" strokeweight=".5pt" strokecolor="#005aaa">
                <v:path arrowok="t"/>
              </v:shape>
            </v:group>
            <v:group style="position:absolute;left:2826;top:9198;width:2;height:189" coordorigin="2826,9198" coordsize="2,189">
              <v:shape style="position:absolute;left:2826;top:9198;width:2;height:189" coordorigin="2826,9198" coordsize="0,189" path="m2826,9198l2826,9387e" filled="false" stroked="true" strokeweight=".49998pt" strokecolor="#005aaa">
                <v:path arrowok="t"/>
              </v:shape>
            </v:group>
            <v:group style="position:absolute;left:742;top:9387;width:2;height:189" coordorigin="742,9387" coordsize="2,189">
              <v:shape style="position:absolute;left:742;top:9387;width:2;height:189" coordorigin="742,9387" coordsize="0,189" path="m742,9387l742,9576e" filled="false" stroked="true" strokeweight=".5pt" strokecolor="#005aaa">
                <v:path arrowok="t"/>
              </v:shape>
            </v:group>
            <v:group style="position:absolute;left:2826;top:9387;width:2;height:189" coordorigin="2826,9387" coordsize="2,189">
              <v:shape style="position:absolute;left:2826;top:9387;width:2;height:189" coordorigin="2826,9387" coordsize="0,189" path="m2826,9387l2826,9576e" filled="false" stroked="true" strokeweight=".49998pt" strokecolor="#005aaa">
                <v:path arrowok="t"/>
              </v:shape>
            </v:group>
            <v:group style="position:absolute;left:742;top:9576;width:2;height:190" coordorigin="742,9576" coordsize="2,190">
              <v:shape style="position:absolute;left:742;top:9576;width:2;height:190" coordorigin="742,9576" coordsize="0,190" path="m742,9576l742,9765e" filled="false" stroked="true" strokeweight=".5pt" strokecolor="#005aaa">
                <v:path arrowok="t"/>
              </v:shape>
            </v:group>
            <v:group style="position:absolute;left:2826;top:9576;width:2;height:190" coordorigin="2826,9576" coordsize="2,190">
              <v:shape style="position:absolute;left:2826;top:9576;width:2;height:190" coordorigin="2826,9576" coordsize="0,190" path="m2826,9576l2826,9765e" filled="false" stroked="true" strokeweight=".49998pt" strokecolor="#005aaa">
                <v:path arrowok="t"/>
              </v:shape>
            </v:group>
            <v:group style="position:absolute;left:742;top:9765;width:2;height:189" coordorigin="742,9765" coordsize="2,189">
              <v:shape style="position:absolute;left:742;top:9765;width:2;height:189" coordorigin="742,9765" coordsize="0,189" path="m742,9765l742,9954e" filled="false" stroked="true" strokeweight=".5pt" strokecolor="#005aaa">
                <v:path arrowok="t"/>
              </v:shape>
            </v:group>
            <v:group style="position:absolute;left:2826;top:9765;width:2;height:189" coordorigin="2826,9765" coordsize="2,189">
              <v:shape style="position:absolute;left:2826;top:9765;width:2;height:189" coordorigin="2826,9765" coordsize="0,189" path="m2826,9765l2826,9954e" filled="false" stroked="true" strokeweight=".49998pt" strokecolor="#005aaa">
                <v:path arrowok="t"/>
              </v:shape>
            </v:group>
            <v:group style="position:absolute;left:742;top:9954;width:2;height:189" coordorigin="742,9954" coordsize="2,189">
              <v:shape style="position:absolute;left:742;top:9954;width:2;height:189" coordorigin="742,9954" coordsize="0,189" path="m742,9954l742,10143e" filled="false" stroked="true" strokeweight=".5pt" strokecolor="#005aaa">
                <v:path arrowok="t"/>
              </v:shape>
            </v:group>
            <v:group style="position:absolute;left:2826;top:9954;width:2;height:189" coordorigin="2826,9954" coordsize="2,189">
              <v:shape style="position:absolute;left:2826;top:9954;width:2;height:189" coordorigin="2826,9954" coordsize="0,189" path="m2826,9954l2826,10143e" filled="false" stroked="true" strokeweight=".49998pt" strokecolor="#005aaa">
                <v:path arrowok="t"/>
              </v:shape>
            </v:group>
            <v:group style="position:absolute;left:742;top:10143;width:2;height:345" coordorigin="742,10143" coordsize="2,345">
              <v:shape style="position:absolute;left:742;top:10143;width:2;height:345" coordorigin="742,10143" coordsize="0,345" path="m742,10143l742,10487e" filled="false" stroked="true" strokeweight=".5pt" strokecolor="#005aaa">
                <v:path arrowok="t"/>
              </v:shape>
            </v:group>
            <v:group style="position:absolute;left:2826;top:10143;width:2;height:345" coordorigin="2826,10143" coordsize="2,345">
              <v:shape style="position:absolute;left:2826;top:10143;width:2;height:345" coordorigin="2826,10143" coordsize="0,345" path="m2826,10143l2826,10487e" filled="false" stroked="true" strokeweight=".49998pt" strokecolor="#005aaa">
                <v:path arrowok="t"/>
              </v:shape>
            </v:group>
            <v:group style="position:absolute;left:737;top:10492;width:2094;height:2" coordorigin="737,10492" coordsize="2094,2">
              <v:shape style="position:absolute;left:737;top:10492;width:2094;height:2" coordorigin="737,10492" coordsize="2094,0" path="m737,10492l2831,10492e" filled="false" stroked="true" strokeweight=".5pt" strokecolor="#005aaa">
                <v:path arrowok="t"/>
              </v:shape>
            </v:group>
            <v:group style="position:absolute;left:6186;top:2393;width:942;height:2" coordorigin="6186,2393" coordsize="942,2">
              <v:shape style="position:absolute;left:6186;top:2393;width:942;height:2" coordorigin="6186,2393" coordsize="942,0" path="m6186,2393l7127,2393e" filled="false" stroked="true" strokeweight=".5pt" strokecolor="#0058a9">
                <v:path arrowok="t"/>
              </v:shape>
            </v:group>
            <v:group style="position:absolute;left:6186;top:2398;width:2;height:179" coordorigin="6186,2398" coordsize="2,179">
              <v:shape style="position:absolute;left:6186;top:2398;width:2;height:179" coordorigin="6186,2398" coordsize="0,179" path="m6186,2398l6186,2577e" filled="false" stroked="true" strokeweight=".5pt" strokecolor="#0058a9">
                <v:path arrowok="t"/>
              </v:shape>
            </v:group>
            <v:group style="position:absolute;left:6186;top:2587;width:2;height:179" coordorigin="6186,2587" coordsize="2,179">
              <v:shape style="position:absolute;left:6186;top:2587;width:2;height:179" coordorigin="6186,2587" coordsize="0,179" path="m6186,2587l6186,2766e" filled="false" stroked="true" strokeweight=".5pt" strokecolor="#0058a9">
                <v:path arrowok="t"/>
              </v:shape>
            </v:group>
            <v:group style="position:absolute;left:6186;top:2776;width:2;height:179" coordorigin="6186,2776" coordsize="2,179">
              <v:shape style="position:absolute;left:6186;top:2776;width:2;height:179" coordorigin="6186,2776" coordsize="0,179" path="m6186,2776l6186,2955e" filled="false" stroked="true" strokeweight=".5pt" strokecolor="#0058a9">
                <v:path arrowok="t"/>
              </v:shape>
            </v:group>
            <v:group style="position:absolute;left:6186;top:2965;width:2;height:179" coordorigin="6186,2965" coordsize="2,179">
              <v:shape style="position:absolute;left:6186;top:2965;width:2;height:179" coordorigin="6186,2965" coordsize="0,179" path="m6186,2965l6186,3144e" filled="false" stroked="true" strokeweight=".5pt" strokecolor="#0058a9">
                <v:path arrowok="t"/>
              </v:shape>
            </v:group>
            <v:group style="position:absolute;left:6186;top:3154;width:2;height:179" coordorigin="6186,3154" coordsize="2,179">
              <v:shape style="position:absolute;left:6186;top:3154;width:2;height:179" coordorigin="6186,3154" coordsize="0,179" path="m6186,3154l6186,3333e" filled="false" stroked="true" strokeweight=".5pt" strokecolor="#0058a9">
                <v:path arrowok="t"/>
              </v:shape>
            </v:group>
            <v:group style="position:absolute;left:6186;top:3343;width:2;height:179" coordorigin="6186,3343" coordsize="2,179">
              <v:shape style="position:absolute;left:6186;top:3343;width:2;height:179" coordorigin="6186,3343" coordsize="0,179" path="m6186,3343l6186,3522e" filled="false" stroked="true" strokeweight=".5pt" strokecolor="#0058a9">
                <v:path arrowok="t"/>
              </v:shape>
            </v:group>
            <v:group style="position:absolute;left:6186;top:3532;width:2;height:179" coordorigin="6186,3532" coordsize="2,179">
              <v:shape style="position:absolute;left:6186;top:3532;width:2;height:179" coordorigin="6186,3532" coordsize="0,179" path="m6186,3532l6186,3711e" filled="false" stroked="true" strokeweight=".5pt" strokecolor="#0058a9">
                <v:path arrowok="t"/>
              </v:shape>
            </v:group>
            <v:group style="position:absolute;left:6186;top:3721;width:2;height:179" coordorigin="6186,3721" coordsize="2,179">
              <v:shape style="position:absolute;left:6186;top:3721;width:2;height:179" coordorigin="6186,3721" coordsize="0,179" path="m6186,3721l6186,3900e" filled="false" stroked="true" strokeweight=".5pt" strokecolor="#0058a9">
                <v:path arrowok="t"/>
              </v:shape>
            </v:group>
            <v:group style="position:absolute;left:6186;top:3910;width:2;height:179" coordorigin="6186,3910" coordsize="2,179">
              <v:shape style="position:absolute;left:6186;top:3910;width:2;height:179" coordorigin="6186,3910" coordsize="0,179" path="m6186,3910l6186,4089e" filled="false" stroked="true" strokeweight=".5pt" strokecolor="#0058a9">
                <v:path arrowok="t"/>
              </v:shape>
            </v:group>
            <v:group style="position:absolute;left:6186;top:4099;width:2;height:179" coordorigin="6186,4099" coordsize="2,179">
              <v:shape style="position:absolute;left:6186;top:4099;width:2;height:179" coordorigin="6186,4099" coordsize="0,179" path="m6186,4099l6186,4278e" filled="false" stroked="true" strokeweight=".5pt" strokecolor="#0058a9">
                <v:path arrowok="t"/>
              </v:shape>
            </v:group>
            <v:group style="position:absolute;left:6186;top:4288;width:2;height:179" coordorigin="6186,4288" coordsize="2,179">
              <v:shape style="position:absolute;left:6186;top:4288;width:2;height:179" coordorigin="6186,4288" coordsize="0,179" path="m6186,4288l6186,4467e" filled="false" stroked="true" strokeweight=".5pt" strokecolor="#0058a9">
                <v:path arrowok="t"/>
              </v:shape>
            </v:group>
            <v:group style="position:absolute;left:6186;top:4477;width:2;height:179" coordorigin="6186,4477" coordsize="2,179">
              <v:shape style="position:absolute;left:6186;top:4477;width:2;height:179" coordorigin="6186,4477" coordsize="0,179" path="m6186,4477l6186,4656e" filled="false" stroked="true" strokeweight=".5pt" strokecolor="#0058a9">
                <v:path arrowok="t"/>
              </v:shape>
            </v:group>
            <v:group style="position:absolute;left:6186;top:4666;width:2;height:179" coordorigin="6186,4666" coordsize="2,179">
              <v:shape style="position:absolute;left:6186;top:4666;width:2;height:179" coordorigin="6186,4666" coordsize="0,179" path="m6186,4666l6186,4845e" filled="false" stroked="true" strokeweight=".5pt" strokecolor="#0058a9">
                <v:path arrowok="t"/>
              </v:shape>
            </v:group>
            <v:group style="position:absolute;left:6186;top:4855;width:2;height:179" coordorigin="6186,4855" coordsize="2,179">
              <v:shape style="position:absolute;left:6186;top:4855;width:2;height:179" coordorigin="6186,4855" coordsize="0,179" path="m6186,4855l6186,5034e" filled="false" stroked="true" strokeweight=".5pt" strokecolor="#0058a9">
                <v:path arrowok="t"/>
              </v:shape>
            </v:group>
            <v:group style="position:absolute;left:6186;top:5044;width:2;height:180" coordorigin="6186,5044" coordsize="2,180">
              <v:shape style="position:absolute;left:6186;top:5044;width:2;height:180" coordorigin="6186,5044" coordsize="0,180" path="m6186,5044l6186,5223e" filled="false" stroked="true" strokeweight=".5pt" strokecolor="#0058a9">
                <v:path arrowok="t"/>
              </v:shape>
            </v:group>
            <v:group style="position:absolute;left:6186;top:5233;width:2;height:179" coordorigin="6186,5233" coordsize="2,179">
              <v:shape style="position:absolute;left:6186;top:5233;width:2;height:179" coordorigin="6186,5233" coordsize="0,179" path="m6186,5233l6186,5413e" filled="false" stroked="true" strokeweight=".5pt" strokecolor="#0058a9">
                <v:path arrowok="t"/>
              </v:shape>
            </v:group>
            <v:group style="position:absolute;left:6186;top:5423;width:2;height:179" coordorigin="6186,5423" coordsize="2,179">
              <v:shape style="position:absolute;left:6186;top:5423;width:2;height:179" coordorigin="6186,5423" coordsize="0,179" path="m6186,5423l6186,5602e" filled="false" stroked="true" strokeweight=".5pt" strokecolor="#0058a9">
                <v:path arrowok="t"/>
              </v:shape>
            </v:group>
            <v:group style="position:absolute;left:6186;top:5612;width:2;height:179" coordorigin="6186,5612" coordsize="2,179">
              <v:shape style="position:absolute;left:6186;top:5612;width:2;height:179" coordorigin="6186,5612" coordsize="0,179" path="m6186,5612l6186,5791e" filled="false" stroked="true" strokeweight=".5pt" strokecolor="#0058a9">
                <v:path arrowok="t"/>
              </v:shape>
            </v:group>
            <v:group style="position:absolute;left:6186;top:5801;width:2;height:179" coordorigin="6186,5801" coordsize="2,179">
              <v:shape style="position:absolute;left:6186;top:5801;width:2;height:179" coordorigin="6186,5801" coordsize="0,179" path="m6186,5801l6186,5980e" filled="false" stroked="true" strokeweight=".5pt" strokecolor="#0058a9">
                <v:path arrowok="t"/>
              </v:shape>
            </v:group>
            <v:group style="position:absolute;left:6186;top:5990;width:2;height:179" coordorigin="6186,5990" coordsize="2,179">
              <v:shape style="position:absolute;left:6186;top:5990;width:2;height:179" coordorigin="6186,5990" coordsize="0,179" path="m6186,5990l6186,6169e" filled="false" stroked="true" strokeweight=".5pt" strokecolor="#0058a9">
                <v:path arrowok="t"/>
              </v:shape>
            </v:group>
            <v:group style="position:absolute;left:6186;top:6179;width:2;height:179" coordorigin="6186,6179" coordsize="2,179">
              <v:shape style="position:absolute;left:6186;top:6179;width:2;height:179" coordorigin="6186,6179" coordsize="0,179" path="m6186,6179l6186,6358e" filled="false" stroked="true" strokeweight=".5pt" strokecolor="#0058a9">
                <v:path arrowok="t"/>
              </v:shape>
            </v:group>
            <v:group style="position:absolute;left:6186;top:6368;width:2;height:179" coordorigin="6186,6368" coordsize="2,179">
              <v:shape style="position:absolute;left:6186;top:6368;width:2;height:179" coordorigin="6186,6368" coordsize="0,179" path="m6186,6368l6186,6547e" filled="false" stroked="true" strokeweight=".5pt" strokecolor="#0058a9">
                <v:path arrowok="t"/>
              </v:shape>
            </v:group>
            <v:group style="position:absolute;left:6186;top:6557;width:2;height:179" coordorigin="6186,6557" coordsize="2,179">
              <v:shape style="position:absolute;left:6186;top:6557;width:2;height:179" coordorigin="6186,6557" coordsize="0,179" path="m6186,6557l6186,6736e" filled="false" stroked="true" strokeweight=".5pt" strokecolor="#0058a9">
                <v:path arrowok="t"/>
              </v:shape>
            </v:group>
            <v:group style="position:absolute;left:6186;top:6746;width:2;height:179" coordorigin="6186,6746" coordsize="2,179">
              <v:shape style="position:absolute;left:6186;top:6746;width:2;height:179" coordorigin="6186,6746" coordsize="0,179" path="m6186,6746l6186,6925e" filled="false" stroked="true" strokeweight=".5pt" strokecolor="#0058a9">
                <v:path arrowok="t"/>
              </v:shape>
            </v:group>
            <v:group style="position:absolute;left:6186;top:6935;width:2;height:179" coordorigin="6186,6935" coordsize="2,179">
              <v:shape style="position:absolute;left:6186;top:6935;width:2;height:179" coordorigin="6186,6935" coordsize="0,179" path="m6186,6935l6186,7114e" filled="false" stroked="true" strokeweight=".5pt" strokecolor="#0058a9">
                <v:path arrowok="t"/>
              </v:shape>
            </v:group>
            <v:group style="position:absolute;left:6186;top:7124;width:2;height:179" coordorigin="6186,7124" coordsize="2,179">
              <v:shape style="position:absolute;left:6186;top:7124;width:2;height:179" coordorigin="6186,7124" coordsize="0,179" path="m6186,7124l6186,7303e" filled="false" stroked="true" strokeweight=".5pt" strokecolor="#0058a9">
                <v:path arrowok="t"/>
              </v:shape>
            </v:group>
            <v:group style="position:absolute;left:6186;top:7313;width:2;height:179" coordorigin="6186,7313" coordsize="2,179">
              <v:shape style="position:absolute;left:6186;top:7313;width:2;height:179" coordorigin="6186,7313" coordsize="0,179" path="m6186,7313l6186,7492e" filled="false" stroked="true" strokeweight=".5pt" strokecolor="#0058a9">
                <v:path arrowok="t"/>
              </v:shape>
            </v:group>
            <v:group style="position:absolute;left:6186;top:7502;width:2;height:179" coordorigin="6186,7502" coordsize="2,179">
              <v:shape style="position:absolute;left:6186;top:7502;width:2;height:179" coordorigin="6186,7502" coordsize="0,179" path="m6186,7502l6186,7681e" filled="false" stroked="true" strokeweight=".5pt" strokecolor="#0058a9">
                <v:path arrowok="t"/>
              </v:shape>
            </v:group>
            <v:group style="position:absolute;left:6186;top:7691;width:2;height:179" coordorigin="6186,7691" coordsize="2,179">
              <v:shape style="position:absolute;left:6186;top:7691;width:2;height:179" coordorigin="6186,7691" coordsize="0,179" path="m6186,7691l6186,7870e" filled="false" stroked="true" strokeweight=".5pt" strokecolor="#0058a9">
                <v:path arrowok="t"/>
              </v:shape>
            </v:group>
            <v:group style="position:absolute;left:6186;top:7880;width:2;height:179" coordorigin="6186,7880" coordsize="2,179">
              <v:shape style="position:absolute;left:6186;top:7880;width:2;height:179" coordorigin="6186,7880" coordsize="0,179" path="m6186,7880l6186,8059e" filled="false" stroked="true" strokeweight=".5pt" strokecolor="#0058a9">
                <v:path arrowok="t"/>
              </v:shape>
            </v:group>
            <v:group style="position:absolute;left:6186;top:8069;width:2;height:179" coordorigin="6186,8069" coordsize="2,179">
              <v:shape style="position:absolute;left:6186;top:8069;width:2;height:179" coordorigin="6186,8069" coordsize="0,179" path="m6186,8069l6186,8248e" filled="false" stroked="true" strokeweight=".5pt" strokecolor="#0058a9">
                <v:path arrowok="t"/>
              </v:shape>
            </v:group>
            <v:group style="position:absolute;left:6186;top:8258;width:2;height:179" coordorigin="6186,8258" coordsize="2,179">
              <v:shape style="position:absolute;left:6186;top:8258;width:2;height:179" coordorigin="6186,8258" coordsize="0,179" path="m6186,8258l6186,8437e" filled="false" stroked="true" strokeweight=".5pt" strokecolor="#0058a9">
                <v:path arrowok="t"/>
              </v:shape>
            </v:group>
            <v:group style="position:absolute;left:6186;top:8447;width:2;height:179" coordorigin="6186,8447" coordsize="2,179">
              <v:shape style="position:absolute;left:6186;top:8447;width:2;height:179" coordorigin="6186,8447" coordsize="0,179" path="m6186,8447l6186,8626e" filled="false" stroked="true" strokeweight=".5pt" strokecolor="#0058a9">
                <v:path arrowok="t"/>
              </v:shape>
            </v:group>
            <v:group style="position:absolute;left:6186;top:8636;width:2;height:179" coordorigin="6186,8636" coordsize="2,179">
              <v:shape style="position:absolute;left:6186;top:8636;width:2;height:179" coordorigin="6186,8636" coordsize="0,179" path="m6186,8636l6186,8815e" filled="false" stroked="true" strokeweight=".5pt" strokecolor="#0058a9">
                <v:path arrowok="t"/>
              </v:shape>
            </v:group>
            <v:group style="position:absolute;left:6186;top:8825;width:2;height:179" coordorigin="6186,8825" coordsize="2,179">
              <v:shape style="position:absolute;left:6186;top:8825;width:2;height:179" coordorigin="6186,8825" coordsize="0,179" path="m6186,8825l6186,9004e" filled="false" stroked="true" strokeweight=".5pt" strokecolor="#0058a9">
                <v:path arrowok="t"/>
              </v:shape>
            </v:group>
            <v:group style="position:absolute;left:6186;top:9014;width:2;height:179" coordorigin="6186,9014" coordsize="2,179">
              <v:shape style="position:absolute;left:6186;top:9014;width:2;height:179" coordorigin="6186,9014" coordsize="0,179" path="m6186,9014l6186,9193e" filled="false" stroked="true" strokeweight=".5pt" strokecolor="#0058a9">
                <v:path arrowok="t"/>
              </v:shape>
            </v:group>
            <v:group style="position:absolute;left:6186;top:9203;width:2;height:179" coordorigin="6186,9203" coordsize="2,179">
              <v:shape style="position:absolute;left:6186;top:9203;width:2;height:179" coordorigin="6186,9203" coordsize="0,179" path="m6186,9203l6186,9382e" filled="false" stroked="true" strokeweight=".5pt" strokecolor="#0058a9">
                <v:path arrowok="t"/>
              </v:shape>
            </v:group>
            <v:group style="position:absolute;left:6186;top:9392;width:2;height:179" coordorigin="6186,9392" coordsize="2,179">
              <v:shape style="position:absolute;left:6186;top:9392;width:2;height:179" coordorigin="6186,9392" coordsize="0,179" path="m6186,9392l6186,9571e" filled="false" stroked="true" strokeweight=".5pt" strokecolor="#0058a9">
                <v:path arrowok="t"/>
              </v:shape>
            </v:group>
            <v:group style="position:absolute;left:6186;top:9581;width:2;height:179" coordorigin="6186,9581" coordsize="2,179">
              <v:shape style="position:absolute;left:6186;top:9581;width:2;height:179" coordorigin="6186,9581" coordsize="0,179" path="m6186,9581l6186,9760e" filled="false" stroked="true" strokeweight=".5pt" strokecolor="#0058a9">
                <v:path arrowok="t"/>
              </v:shape>
            </v:group>
            <v:group style="position:absolute;left:6186;top:9770;width:2;height:180" coordorigin="6186,9770" coordsize="2,180">
              <v:shape style="position:absolute;left:6186;top:9770;width:2;height:180" coordorigin="6186,9770" coordsize="0,180" path="m6186,9770l6186,9949e" filled="false" stroked="true" strokeweight=".5pt" strokecolor="#0058a9">
                <v:path arrowok="t"/>
              </v:shape>
            </v:group>
            <v:group style="position:absolute;left:6186;top:9959;width:2;height:179" coordorigin="6186,9959" coordsize="2,179">
              <v:shape style="position:absolute;left:6186;top:9959;width:2;height:179" coordorigin="6186,9959" coordsize="0,179" path="m6186,9959l6186,10138e" filled="false" stroked="true" strokeweight=".5pt" strokecolor="#0058a9">
                <v:path arrowok="t"/>
              </v:shape>
            </v:group>
            <v:group style="position:absolute;left:6186;top:10148;width:2;height:340" coordorigin="6186,10148" coordsize="2,340">
              <v:shape style="position:absolute;left:6186;top:10148;width:2;height:340" coordorigin="6186,10148" coordsize="0,340" path="m6186,10148l6186,10487e" filled="false" stroked="true" strokeweight=".5pt" strokecolor="#0058a9">
                <v:path arrowok="t"/>
              </v:shape>
            </v:group>
            <v:group style="position:absolute;left:6186;top:10492;width:942;height:2" coordorigin="6186,10492" coordsize="942,2">
              <v:shape style="position:absolute;left:6186;top:10492;width:942;height:2" coordorigin="6186,10492" coordsize="942,0" path="m6186,10492l7127,10492e" filled="false" stroked="true" strokeweight=".5pt" strokecolor="#0058a9">
                <v:path arrowok="t"/>
              </v:shape>
            </v:group>
            <v:group style="position:absolute;left:7127;top:2393;width:862;height:2" coordorigin="7127,2393" coordsize="862,2">
              <v:shape style="position:absolute;left:7127;top:2393;width:862;height:2" coordorigin="7127,2393" coordsize="862,0" path="m7127,2393l7989,2393e" filled="false" stroked="true" strokeweight=".5pt" strokecolor="#0058a9">
                <v:path arrowok="t"/>
              </v:shape>
            </v:group>
            <v:group style="position:absolute;left:7127;top:2398;width:2;height:184" coordorigin="7127,2398" coordsize="2,184">
              <v:shape style="position:absolute;left:7127;top:2398;width:2;height:184" coordorigin="7127,2398" coordsize="0,184" path="m7127,2398l7127,2582e" filled="false" stroked="true" strokeweight=".5pt" strokecolor="#0058a9">
                <v:path arrowok="t"/>
              </v:shape>
            </v:group>
            <v:group style="position:absolute;left:7989;top:2398;width:2;height:179" coordorigin="7989,2398" coordsize="2,179">
              <v:shape style="position:absolute;left:7989;top:2398;width:2;height:179" coordorigin="7989,2398" coordsize="0,179" path="m7989,2398l7989,2577e" filled="false" stroked="true" strokeweight=".5pt" strokecolor="#0058a9">
                <v:path arrowok="t"/>
              </v:shape>
            </v:group>
            <v:group style="position:absolute;left:7127;top:2582;width:2;height:189" coordorigin="7127,2582" coordsize="2,189">
              <v:shape style="position:absolute;left:7127;top:2582;width:2;height:189" coordorigin="7127,2582" coordsize="0,189" path="m7127,2582l7127,2771e" filled="false" stroked="true" strokeweight=".5pt" strokecolor="#0058a9">
                <v:path arrowok="t"/>
              </v:shape>
            </v:group>
            <v:group style="position:absolute;left:7989;top:2587;width:2;height:179" coordorigin="7989,2587" coordsize="2,179">
              <v:shape style="position:absolute;left:7989;top:2587;width:2;height:179" coordorigin="7989,2587" coordsize="0,179" path="m7989,2587l7989,2766e" filled="false" stroked="true" strokeweight=".5pt" strokecolor="#0058a9">
                <v:path arrowok="t"/>
              </v:shape>
            </v:group>
            <v:group style="position:absolute;left:7127;top:2771;width:2;height:189" coordorigin="7127,2771" coordsize="2,189">
              <v:shape style="position:absolute;left:7127;top:2771;width:2;height:189" coordorigin="7127,2771" coordsize="0,189" path="m7127,2771l7127,2960e" filled="false" stroked="true" strokeweight=".5pt" strokecolor="#0058a9">
                <v:path arrowok="t"/>
              </v:shape>
            </v:group>
            <v:group style="position:absolute;left:7989;top:2776;width:2;height:179" coordorigin="7989,2776" coordsize="2,179">
              <v:shape style="position:absolute;left:7989;top:2776;width:2;height:179" coordorigin="7989,2776" coordsize="0,179" path="m7989,2776l7989,2955e" filled="false" stroked="true" strokeweight=".5pt" strokecolor="#0058a9">
                <v:path arrowok="t"/>
              </v:shape>
            </v:group>
            <v:group style="position:absolute;left:7127;top:2960;width:2;height:189" coordorigin="7127,2960" coordsize="2,189">
              <v:shape style="position:absolute;left:7127;top:2960;width:2;height:189" coordorigin="7127,2960" coordsize="0,189" path="m7127,2960l7127,3149e" filled="false" stroked="true" strokeweight=".5pt" strokecolor="#0058a9">
                <v:path arrowok="t"/>
              </v:shape>
            </v:group>
            <v:group style="position:absolute;left:7989;top:2965;width:2;height:179" coordorigin="7989,2965" coordsize="2,179">
              <v:shape style="position:absolute;left:7989;top:2965;width:2;height:179" coordorigin="7989,2965" coordsize="0,179" path="m7989,2965l7989,3144e" filled="false" stroked="true" strokeweight=".5pt" strokecolor="#0058a9">
                <v:path arrowok="t"/>
              </v:shape>
            </v:group>
            <v:group style="position:absolute;left:7127;top:3149;width:2;height:189" coordorigin="7127,3149" coordsize="2,189">
              <v:shape style="position:absolute;left:7127;top:3149;width:2;height:189" coordorigin="7127,3149" coordsize="0,189" path="m7127,3149l7127,3338e" filled="false" stroked="true" strokeweight=".5pt" strokecolor="#0058a9">
                <v:path arrowok="t"/>
              </v:shape>
            </v:group>
            <v:group style="position:absolute;left:7989;top:3154;width:2;height:179" coordorigin="7989,3154" coordsize="2,179">
              <v:shape style="position:absolute;left:7989;top:3154;width:2;height:179" coordorigin="7989,3154" coordsize="0,179" path="m7989,3154l7989,3333e" filled="false" stroked="true" strokeweight=".5pt" strokecolor="#0058a9">
                <v:path arrowok="t"/>
              </v:shape>
            </v:group>
            <v:group style="position:absolute;left:7127;top:3338;width:2;height:189" coordorigin="7127,3338" coordsize="2,189">
              <v:shape style="position:absolute;left:7127;top:3338;width:2;height:189" coordorigin="7127,3338" coordsize="0,189" path="m7127,3338l7127,3527e" filled="false" stroked="true" strokeweight=".5pt" strokecolor="#0058a9">
                <v:path arrowok="t"/>
              </v:shape>
            </v:group>
            <v:group style="position:absolute;left:7989;top:3343;width:2;height:179" coordorigin="7989,3343" coordsize="2,179">
              <v:shape style="position:absolute;left:7989;top:3343;width:2;height:179" coordorigin="7989,3343" coordsize="0,179" path="m7989,3343l7989,3522e" filled="false" stroked="true" strokeweight=".5pt" strokecolor="#0058a9">
                <v:path arrowok="t"/>
              </v:shape>
            </v:group>
            <v:group style="position:absolute;left:7127;top:3527;width:2;height:189" coordorigin="7127,3527" coordsize="2,189">
              <v:shape style="position:absolute;left:7127;top:3527;width:2;height:189" coordorigin="7127,3527" coordsize="0,189" path="m7127,3527l7127,3716e" filled="false" stroked="true" strokeweight=".5pt" strokecolor="#0058a9">
                <v:path arrowok="t"/>
              </v:shape>
            </v:group>
            <v:group style="position:absolute;left:7989;top:3532;width:2;height:179" coordorigin="7989,3532" coordsize="2,179">
              <v:shape style="position:absolute;left:7989;top:3532;width:2;height:179" coordorigin="7989,3532" coordsize="0,179" path="m7989,3532l7989,3711e" filled="false" stroked="true" strokeweight=".5pt" strokecolor="#0058a9">
                <v:path arrowok="t"/>
              </v:shape>
            </v:group>
            <v:group style="position:absolute;left:7127;top:3716;width:2;height:189" coordorigin="7127,3716" coordsize="2,189">
              <v:shape style="position:absolute;left:7127;top:3716;width:2;height:189" coordorigin="7127,3716" coordsize="0,189" path="m7127,3716l7127,3905e" filled="false" stroked="true" strokeweight=".5pt" strokecolor="#0058a9">
                <v:path arrowok="t"/>
              </v:shape>
            </v:group>
            <v:group style="position:absolute;left:7989;top:3721;width:2;height:179" coordorigin="7989,3721" coordsize="2,179">
              <v:shape style="position:absolute;left:7989;top:3721;width:2;height:179" coordorigin="7989,3721" coordsize="0,179" path="m7989,3721l7989,3900e" filled="false" stroked="true" strokeweight=".5pt" strokecolor="#0058a9">
                <v:path arrowok="t"/>
              </v:shape>
            </v:group>
            <v:group style="position:absolute;left:7127;top:3905;width:2;height:189" coordorigin="7127,3905" coordsize="2,189">
              <v:shape style="position:absolute;left:7127;top:3905;width:2;height:189" coordorigin="7127,3905" coordsize="0,189" path="m7127,3905l7127,4094e" filled="false" stroked="true" strokeweight=".5pt" strokecolor="#0058a9">
                <v:path arrowok="t"/>
              </v:shape>
            </v:group>
            <v:group style="position:absolute;left:7989;top:3910;width:2;height:179" coordorigin="7989,3910" coordsize="2,179">
              <v:shape style="position:absolute;left:7989;top:3910;width:2;height:179" coordorigin="7989,3910" coordsize="0,179" path="m7989,3910l7989,4089e" filled="false" stroked="true" strokeweight=".5pt" strokecolor="#0058a9">
                <v:path arrowok="t"/>
              </v:shape>
            </v:group>
            <v:group style="position:absolute;left:7127;top:4094;width:2;height:189" coordorigin="7127,4094" coordsize="2,189">
              <v:shape style="position:absolute;left:7127;top:4094;width:2;height:189" coordorigin="7127,4094" coordsize="0,189" path="m7127,4094l7127,4283e" filled="false" stroked="true" strokeweight=".5pt" strokecolor="#0058a9">
                <v:path arrowok="t"/>
              </v:shape>
            </v:group>
            <v:group style="position:absolute;left:7989;top:4099;width:2;height:179" coordorigin="7989,4099" coordsize="2,179">
              <v:shape style="position:absolute;left:7989;top:4099;width:2;height:179" coordorigin="7989,4099" coordsize="0,179" path="m7989,4099l7989,4278e" filled="false" stroked="true" strokeweight=".5pt" strokecolor="#0058a9">
                <v:path arrowok="t"/>
              </v:shape>
            </v:group>
            <v:group style="position:absolute;left:7127;top:4283;width:2;height:189" coordorigin="7127,4283" coordsize="2,189">
              <v:shape style="position:absolute;left:7127;top:4283;width:2;height:189" coordorigin="7127,4283" coordsize="0,189" path="m7127,4283l7127,4472e" filled="false" stroked="true" strokeweight=".5pt" strokecolor="#0058a9">
                <v:path arrowok="t"/>
              </v:shape>
            </v:group>
            <v:group style="position:absolute;left:7989;top:4288;width:2;height:179" coordorigin="7989,4288" coordsize="2,179">
              <v:shape style="position:absolute;left:7989;top:4288;width:2;height:179" coordorigin="7989,4288" coordsize="0,179" path="m7989,4288l7989,4467e" filled="false" stroked="true" strokeweight=".5pt" strokecolor="#0058a9">
                <v:path arrowok="t"/>
              </v:shape>
            </v:group>
            <v:group style="position:absolute;left:7127;top:4472;width:2;height:189" coordorigin="7127,4472" coordsize="2,189">
              <v:shape style="position:absolute;left:7127;top:4472;width:2;height:189" coordorigin="7127,4472" coordsize="0,189" path="m7127,4472l7127,4661e" filled="false" stroked="true" strokeweight=".5pt" strokecolor="#0058a9">
                <v:path arrowok="t"/>
              </v:shape>
            </v:group>
            <v:group style="position:absolute;left:7989;top:4477;width:2;height:179" coordorigin="7989,4477" coordsize="2,179">
              <v:shape style="position:absolute;left:7989;top:4477;width:2;height:179" coordorigin="7989,4477" coordsize="0,179" path="m7989,4477l7989,4656e" filled="false" stroked="true" strokeweight=".5pt" strokecolor="#0058a9">
                <v:path arrowok="t"/>
              </v:shape>
            </v:group>
            <v:group style="position:absolute;left:7127;top:4661;width:2;height:189" coordorigin="7127,4661" coordsize="2,189">
              <v:shape style="position:absolute;left:7127;top:4661;width:2;height:189" coordorigin="7127,4661" coordsize="0,189" path="m7127,4661l7127,4850e" filled="false" stroked="true" strokeweight=".5pt" strokecolor="#0058a9">
                <v:path arrowok="t"/>
              </v:shape>
            </v:group>
            <v:group style="position:absolute;left:7989;top:4666;width:2;height:179" coordorigin="7989,4666" coordsize="2,179">
              <v:shape style="position:absolute;left:7989;top:4666;width:2;height:179" coordorigin="7989,4666" coordsize="0,179" path="m7989,4666l7989,4845e" filled="false" stroked="true" strokeweight=".5pt" strokecolor="#0058a9">
                <v:path arrowok="t"/>
              </v:shape>
            </v:group>
            <v:group style="position:absolute;left:7127;top:4850;width:2;height:189" coordorigin="7127,4850" coordsize="2,189">
              <v:shape style="position:absolute;left:7127;top:4850;width:2;height:189" coordorigin="7127,4850" coordsize="0,189" path="m7127,4850l7127,5039e" filled="false" stroked="true" strokeweight=".5pt" strokecolor="#0058a9">
                <v:path arrowok="t"/>
              </v:shape>
            </v:group>
            <v:group style="position:absolute;left:7989;top:4855;width:2;height:179" coordorigin="7989,4855" coordsize="2,179">
              <v:shape style="position:absolute;left:7989;top:4855;width:2;height:179" coordorigin="7989,4855" coordsize="0,179" path="m7989,4855l7989,5034e" filled="false" stroked="true" strokeweight=".5pt" strokecolor="#0058a9">
                <v:path arrowok="t"/>
              </v:shape>
            </v:group>
            <v:group style="position:absolute;left:7127;top:5039;width:2;height:189" coordorigin="7127,5039" coordsize="2,189">
              <v:shape style="position:absolute;left:7127;top:5039;width:2;height:189" coordorigin="7127,5039" coordsize="0,189" path="m7127,5039l7127,5229e" filled="false" stroked="true" strokeweight=".5pt" strokecolor="#0058a9">
                <v:path arrowok="t"/>
              </v:shape>
            </v:group>
            <v:group style="position:absolute;left:7989;top:5044;width:2;height:180" coordorigin="7989,5044" coordsize="2,180">
              <v:shape style="position:absolute;left:7989;top:5044;width:2;height:180" coordorigin="7989,5044" coordsize="0,180" path="m7989,5044l7989,5223e" filled="false" stroked="true" strokeweight=".5pt" strokecolor="#0058a9">
                <v:path arrowok="t"/>
              </v:shape>
            </v:group>
            <v:group style="position:absolute;left:7127;top:5228;width:2;height:189" coordorigin="7127,5228" coordsize="2,189">
              <v:shape style="position:absolute;left:7127;top:5228;width:2;height:189" coordorigin="7127,5228" coordsize="0,189" path="m7127,5228l7127,5418e" filled="false" stroked="true" strokeweight=".5pt" strokecolor="#0058a9">
                <v:path arrowok="t"/>
              </v:shape>
            </v:group>
            <v:group style="position:absolute;left:7989;top:5233;width:2;height:179" coordorigin="7989,5233" coordsize="2,179">
              <v:shape style="position:absolute;left:7989;top:5233;width:2;height:179" coordorigin="7989,5233" coordsize="0,179" path="m7989,5233l7989,5413e" filled="false" stroked="true" strokeweight=".5pt" strokecolor="#0058a9">
                <v:path arrowok="t"/>
              </v:shape>
            </v:group>
            <v:group style="position:absolute;left:7127;top:5418;width:2;height:189" coordorigin="7127,5418" coordsize="2,189">
              <v:shape style="position:absolute;left:7127;top:5418;width:2;height:189" coordorigin="7127,5418" coordsize="0,189" path="m7127,5418l7127,5607e" filled="false" stroked="true" strokeweight=".5pt" strokecolor="#0058a9">
                <v:path arrowok="t"/>
              </v:shape>
            </v:group>
            <v:group style="position:absolute;left:7989;top:5423;width:2;height:179" coordorigin="7989,5423" coordsize="2,179">
              <v:shape style="position:absolute;left:7989;top:5423;width:2;height:179" coordorigin="7989,5423" coordsize="0,179" path="m7989,5423l7989,5602e" filled="false" stroked="true" strokeweight=".5pt" strokecolor="#0058a9">
                <v:path arrowok="t"/>
              </v:shape>
            </v:group>
            <v:group style="position:absolute;left:7127;top:5607;width:2;height:189" coordorigin="7127,5607" coordsize="2,189">
              <v:shape style="position:absolute;left:7127;top:5607;width:2;height:189" coordorigin="7127,5607" coordsize="0,189" path="m7127,5607l7127,5796e" filled="false" stroked="true" strokeweight=".5pt" strokecolor="#0058a9">
                <v:path arrowok="t"/>
              </v:shape>
            </v:group>
            <v:group style="position:absolute;left:7989;top:5612;width:2;height:179" coordorigin="7989,5612" coordsize="2,179">
              <v:shape style="position:absolute;left:7989;top:5612;width:2;height:179" coordorigin="7989,5612" coordsize="0,179" path="m7989,5612l7989,5791e" filled="false" stroked="true" strokeweight=".5pt" strokecolor="#0058a9">
                <v:path arrowok="t"/>
              </v:shape>
            </v:group>
            <v:group style="position:absolute;left:7127;top:5796;width:2;height:189" coordorigin="7127,5796" coordsize="2,189">
              <v:shape style="position:absolute;left:7127;top:5796;width:2;height:189" coordorigin="7127,5796" coordsize="0,189" path="m7127,5796l7127,5985e" filled="false" stroked="true" strokeweight=".5pt" strokecolor="#0058a9">
                <v:path arrowok="t"/>
              </v:shape>
            </v:group>
            <v:group style="position:absolute;left:7989;top:5801;width:2;height:179" coordorigin="7989,5801" coordsize="2,179">
              <v:shape style="position:absolute;left:7989;top:5801;width:2;height:179" coordorigin="7989,5801" coordsize="0,179" path="m7989,5801l7989,5980e" filled="false" stroked="true" strokeweight=".5pt" strokecolor="#0058a9">
                <v:path arrowok="t"/>
              </v:shape>
            </v:group>
            <v:group style="position:absolute;left:7127;top:5985;width:2;height:190" coordorigin="7127,5985" coordsize="2,190">
              <v:shape style="position:absolute;left:7127;top:5985;width:2;height:190" coordorigin="7127,5985" coordsize="0,190" path="m7127,5985l7127,6174e" filled="false" stroked="true" strokeweight=".5pt" strokecolor="#0058a9">
                <v:path arrowok="t"/>
              </v:shape>
            </v:group>
            <v:group style="position:absolute;left:7989;top:5990;width:2;height:179" coordorigin="7989,5990" coordsize="2,179">
              <v:shape style="position:absolute;left:7989;top:5990;width:2;height:179" coordorigin="7989,5990" coordsize="0,179" path="m7989,5990l7989,6169e" filled="false" stroked="true" strokeweight=".5pt" strokecolor="#0058a9">
                <v:path arrowok="t"/>
              </v:shape>
            </v:group>
            <v:group style="position:absolute;left:7127;top:6174;width:2;height:189" coordorigin="7127,6174" coordsize="2,189">
              <v:shape style="position:absolute;left:7127;top:6174;width:2;height:189" coordorigin="7127,6174" coordsize="0,189" path="m7127,6174l7127,6363e" filled="false" stroked="true" strokeweight=".5pt" strokecolor="#0058a9">
                <v:path arrowok="t"/>
              </v:shape>
            </v:group>
            <v:group style="position:absolute;left:7989;top:6179;width:2;height:179" coordorigin="7989,6179" coordsize="2,179">
              <v:shape style="position:absolute;left:7989;top:6179;width:2;height:179" coordorigin="7989,6179" coordsize="0,179" path="m7989,6179l7989,6358e" filled="false" stroked="true" strokeweight=".5pt" strokecolor="#0058a9">
                <v:path arrowok="t"/>
              </v:shape>
            </v:group>
            <v:group style="position:absolute;left:7127;top:6363;width:2;height:189" coordorigin="7127,6363" coordsize="2,189">
              <v:shape style="position:absolute;left:7127;top:6363;width:2;height:189" coordorigin="7127,6363" coordsize="0,189" path="m7127,6363l7127,6552e" filled="false" stroked="true" strokeweight=".5pt" strokecolor="#0058a9">
                <v:path arrowok="t"/>
              </v:shape>
            </v:group>
            <v:group style="position:absolute;left:7989;top:6368;width:2;height:179" coordorigin="7989,6368" coordsize="2,179">
              <v:shape style="position:absolute;left:7989;top:6368;width:2;height:179" coordorigin="7989,6368" coordsize="0,179" path="m7989,6368l7989,6547e" filled="false" stroked="true" strokeweight=".5pt" strokecolor="#0058a9">
                <v:path arrowok="t"/>
              </v:shape>
            </v:group>
            <v:group style="position:absolute;left:7127;top:6552;width:2;height:189" coordorigin="7127,6552" coordsize="2,189">
              <v:shape style="position:absolute;left:7127;top:6552;width:2;height:189" coordorigin="7127,6552" coordsize="0,189" path="m7127,6552l7127,6741e" filled="false" stroked="true" strokeweight=".5pt" strokecolor="#0058a9">
                <v:path arrowok="t"/>
              </v:shape>
            </v:group>
            <v:group style="position:absolute;left:7989;top:6557;width:2;height:179" coordorigin="7989,6557" coordsize="2,179">
              <v:shape style="position:absolute;left:7989;top:6557;width:2;height:179" coordorigin="7989,6557" coordsize="0,179" path="m7989,6557l7989,6736e" filled="false" stroked="true" strokeweight=".5pt" strokecolor="#0058a9">
                <v:path arrowok="t"/>
              </v:shape>
            </v:group>
            <v:group style="position:absolute;left:7127;top:6741;width:2;height:189" coordorigin="7127,6741" coordsize="2,189">
              <v:shape style="position:absolute;left:7127;top:6741;width:2;height:189" coordorigin="7127,6741" coordsize="0,189" path="m7127,6741l7127,6930e" filled="false" stroked="true" strokeweight=".5pt" strokecolor="#0058a9">
                <v:path arrowok="t"/>
              </v:shape>
            </v:group>
            <v:group style="position:absolute;left:7989;top:6746;width:2;height:179" coordorigin="7989,6746" coordsize="2,179">
              <v:shape style="position:absolute;left:7989;top:6746;width:2;height:179" coordorigin="7989,6746" coordsize="0,179" path="m7989,6746l7989,6925e" filled="false" stroked="true" strokeweight=".5pt" strokecolor="#0058a9">
                <v:path arrowok="t"/>
              </v:shape>
            </v:group>
            <v:group style="position:absolute;left:7127;top:6930;width:2;height:190" coordorigin="7127,6930" coordsize="2,190">
              <v:shape style="position:absolute;left:7127;top:6930;width:2;height:190" coordorigin="7127,6930" coordsize="0,190" path="m7127,6930l7127,7119e" filled="false" stroked="true" strokeweight=".5pt" strokecolor="#0058a9">
                <v:path arrowok="t"/>
              </v:shape>
            </v:group>
            <v:group style="position:absolute;left:7989;top:6935;width:2;height:179" coordorigin="7989,6935" coordsize="2,179">
              <v:shape style="position:absolute;left:7989;top:6935;width:2;height:179" coordorigin="7989,6935" coordsize="0,179" path="m7989,6935l7989,7114e" filled="false" stroked="true" strokeweight=".5pt" strokecolor="#0058a9">
                <v:path arrowok="t"/>
              </v:shape>
            </v:group>
            <v:group style="position:absolute;left:7127;top:7119;width:2;height:189" coordorigin="7127,7119" coordsize="2,189">
              <v:shape style="position:absolute;left:7127;top:7119;width:2;height:189" coordorigin="7127,7119" coordsize="0,189" path="m7127,7119l7127,7308e" filled="false" stroked="true" strokeweight=".5pt" strokecolor="#0058a9">
                <v:path arrowok="t"/>
              </v:shape>
            </v:group>
            <v:group style="position:absolute;left:7989;top:7124;width:2;height:179" coordorigin="7989,7124" coordsize="2,179">
              <v:shape style="position:absolute;left:7989;top:7124;width:2;height:179" coordorigin="7989,7124" coordsize="0,179" path="m7989,7124l7989,7303e" filled="false" stroked="true" strokeweight=".5pt" strokecolor="#0058a9">
                <v:path arrowok="t"/>
              </v:shape>
            </v:group>
            <v:group style="position:absolute;left:7127;top:7308;width:2;height:189" coordorigin="7127,7308" coordsize="2,189">
              <v:shape style="position:absolute;left:7127;top:7308;width:2;height:189" coordorigin="7127,7308" coordsize="0,189" path="m7127,7308l7127,7497e" filled="false" stroked="true" strokeweight=".5pt" strokecolor="#0058a9">
                <v:path arrowok="t"/>
              </v:shape>
            </v:group>
            <v:group style="position:absolute;left:7989;top:7313;width:2;height:179" coordorigin="7989,7313" coordsize="2,179">
              <v:shape style="position:absolute;left:7989;top:7313;width:2;height:179" coordorigin="7989,7313" coordsize="0,179" path="m7989,7313l7989,7492e" filled="false" stroked="true" strokeweight=".5pt" strokecolor="#0058a9">
                <v:path arrowok="t"/>
              </v:shape>
            </v:group>
            <v:group style="position:absolute;left:7127;top:7497;width:2;height:190" coordorigin="7127,7497" coordsize="2,190">
              <v:shape style="position:absolute;left:7127;top:7497;width:2;height:190" coordorigin="7127,7497" coordsize="0,190" path="m7127,7497l7127,7686e" filled="false" stroked="true" strokeweight=".5pt" strokecolor="#0058a9">
                <v:path arrowok="t"/>
              </v:shape>
            </v:group>
            <v:group style="position:absolute;left:7989;top:7502;width:2;height:179" coordorigin="7989,7502" coordsize="2,179">
              <v:shape style="position:absolute;left:7989;top:7502;width:2;height:179" coordorigin="7989,7502" coordsize="0,179" path="m7989,7502l7989,7681e" filled="false" stroked="true" strokeweight=".5pt" strokecolor="#0058a9">
                <v:path arrowok="t"/>
              </v:shape>
            </v:group>
            <v:group style="position:absolute;left:7127;top:7686;width:2;height:189" coordorigin="7127,7686" coordsize="2,189">
              <v:shape style="position:absolute;left:7127;top:7686;width:2;height:189" coordorigin="7127,7686" coordsize="0,189" path="m7127,7686l7127,7875e" filled="false" stroked="true" strokeweight=".5pt" strokecolor="#0058a9">
                <v:path arrowok="t"/>
              </v:shape>
            </v:group>
            <v:group style="position:absolute;left:7989;top:7691;width:2;height:179" coordorigin="7989,7691" coordsize="2,179">
              <v:shape style="position:absolute;left:7989;top:7691;width:2;height:179" coordorigin="7989,7691" coordsize="0,179" path="m7989,7691l7989,7870e" filled="false" stroked="true" strokeweight=".5pt" strokecolor="#0058a9">
                <v:path arrowok="t"/>
              </v:shape>
            </v:group>
            <v:group style="position:absolute;left:7127;top:7875;width:2;height:189" coordorigin="7127,7875" coordsize="2,189">
              <v:shape style="position:absolute;left:7127;top:7875;width:2;height:189" coordorigin="7127,7875" coordsize="0,189" path="m7127,7875l7127,8064e" filled="false" stroked="true" strokeweight=".5pt" strokecolor="#0058a9">
                <v:path arrowok="t"/>
              </v:shape>
            </v:group>
            <v:group style="position:absolute;left:7989;top:7880;width:2;height:179" coordorigin="7989,7880" coordsize="2,179">
              <v:shape style="position:absolute;left:7989;top:7880;width:2;height:179" coordorigin="7989,7880" coordsize="0,179" path="m7989,7880l7989,8059e" filled="false" stroked="true" strokeweight=".5pt" strokecolor="#0058a9">
                <v:path arrowok="t"/>
              </v:shape>
            </v:group>
            <v:group style="position:absolute;left:7127;top:8064;width:2;height:189" coordorigin="7127,8064" coordsize="2,189">
              <v:shape style="position:absolute;left:7127;top:8064;width:2;height:189" coordorigin="7127,8064" coordsize="0,189" path="m7127,8064l7127,8253e" filled="false" stroked="true" strokeweight=".5pt" strokecolor="#0058a9">
                <v:path arrowok="t"/>
              </v:shape>
            </v:group>
            <v:group style="position:absolute;left:7989;top:8069;width:2;height:179" coordorigin="7989,8069" coordsize="2,179">
              <v:shape style="position:absolute;left:7989;top:8069;width:2;height:179" coordorigin="7989,8069" coordsize="0,179" path="m7989,8069l7989,8248e" filled="false" stroked="true" strokeweight=".5pt" strokecolor="#0058a9">
                <v:path arrowok="t"/>
              </v:shape>
            </v:group>
            <v:group style="position:absolute;left:7127;top:8253;width:2;height:189" coordorigin="7127,8253" coordsize="2,189">
              <v:shape style="position:absolute;left:7127;top:8253;width:2;height:189" coordorigin="7127,8253" coordsize="0,189" path="m7127,8253l7127,8442e" filled="false" stroked="true" strokeweight=".5pt" strokecolor="#0058a9">
                <v:path arrowok="t"/>
              </v:shape>
            </v:group>
            <v:group style="position:absolute;left:7989;top:8258;width:2;height:179" coordorigin="7989,8258" coordsize="2,179">
              <v:shape style="position:absolute;left:7989;top:8258;width:2;height:179" coordorigin="7989,8258" coordsize="0,179" path="m7989,8258l7989,8437e" filled="false" stroked="true" strokeweight=".5pt" strokecolor="#0058a9">
                <v:path arrowok="t"/>
              </v:shape>
            </v:group>
            <v:group style="position:absolute;left:7127;top:8442;width:2;height:190" coordorigin="7127,8442" coordsize="2,190">
              <v:shape style="position:absolute;left:7127;top:8442;width:2;height:190" coordorigin="7127,8442" coordsize="0,190" path="m7127,8442l7127,8631e" filled="false" stroked="true" strokeweight=".5pt" strokecolor="#0058a9">
                <v:path arrowok="t"/>
              </v:shape>
            </v:group>
            <v:group style="position:absolute;left:7989;top:8447;width:2;height:179" coordorigin="7989,8447" coordsize="2,179">
              <v:shape style="position:absolute;left:7989;top:8447;width:2;height:179" coordorigin="7989,8447" coordsize="0,179" path="m7989,8447l7989,8626e" filled="false" stroked="true" strokeweight=".5pt" strokecolor="#0058a9">
                <v:path arrowok="t"/>
              </v:shape>
            </v:group>
            <v:group style="position:absolute;left:7127;top:8631;width:2;height:189" coordorigin="7127,8631" coordsize="2,189">
              <v:shape style="position:absolute;left:7127;top:8631;width:2;height:189" coordorigin="7127,8631" coordsize="0,189" path="m7127,8631l7127,8820e" filled="false" stroked="true" strokeweight=".5pt" strokecolor="#0058a9">
                <v:path arrowok="t"/>
              </v:shape>
            </v:group>
            <v:group style="position:absolute;left:7989;top:8636;width:2;height:179" coordorigin="7989,8636" coordsize="2,179">
              <v:shape style="position:absolute;left:7989;top:8636;width:2;height:179" coordorigin="7989,8636" coordsize="0,179" path="m7989,8636l7989,8815e" filled="false" stroked="true" strokeweight=".5pt" strokecolor="#0058a9">
                <v:path arrowok="t"/>
              </v:shape>
            </v:group>
            <v:group style="position:absolute;left:7127;top:8820;width:2;height:189" coordorigin="7127,8820" coordsize="2,189">
              <v:shape style="position:absolute;left:7127;top:8820;width:2;height:189" coordorigin="7127,8820" coordsize="0,189" path="m7127,8820l7127,9009e" filled="false" stroked="true" strokeweight=".5pt" strokecolor="#0058a9">
                <v:path arrowok="t"/>
              </v:shape>
            </v:group>
            <v:group style="position:absolute;left:7989;top:8825;width:2;height:179" coordorigin="7989,8825" coordsize="2,179">
              <v:shape style="position:absolute;left:7989;top:8825;width:2;height:179" coordorigin="7989,8825" coordsize="0,179" path="m7989,8825l7989,9004e" filled="false" stroked="true" strokeweight=".5pt" strokecolor="#0058a9">
                <v:path arrowok="t"/>
              </v:shape>
            </v:group>
            <v:group style="position:absolute;left:7127;top:9009;width:2;height:190" coordorigin="7127,9009" coordsize="2,190">
              <v:shape style="position:absolute;left:7127;top:9009;width:2;height:190" coordorigin="7127,9009" coordsize="0,190" path="m7127,9009l7127,9198e" filled="false" stroked="true" strokeweight=".5pt" strokecolor="#0058a9">
                <v:path arrowok="t"/>
              </v:shape>
            </v:group>
            <v:group style="position:absolute;left:7989;top:9014;width:2;height:179" coordorigin="7989,9014" coordsize="2,179">
              <v:shape style="position:absolute;left:7989;top:9014;width:2;height:179" coordorigin="7989,9014" coordsize="0,179" path="m7989,9014l7989,9193e" filled="false" stroked="true" strokeweight=".5pt" strokecolor="#0058a9">
                <v:path arrowok="t"/>
              </v:shape>
            </v:group>
            <v:group style="position:absolute;left:7127;top:9198;width:2;height:189" coordorigin="7127,9198" coordsize="2,189">
              <v:shape style="position:absolute;left:7127;top:9198;width:2;height:189" coordorigin="7127,9198" coordsize="0,189" path="m7127,9198l7127,9387e" filled="false" stroked="true" strokeweight=".5pt" strokecolor="#0058a9">
                <v:path arrowok="t"/>
              </v:shape>
            </v:group>
            <v:group style="position:absolute;left:7989;top:9203;width:2;height:179" coordorigin="7989,9203" coordsize="2,179">
              <v:shape style="position:absolute;left:7989;top:9203;width:2;height:179" coordorigin="7989,9203" coordsize="0,179" path="m7989,9203l7989,9382e" filled="false" stroked="true" strokeweight=".5pt" strokecolor="#0058a9">
                <v:path arrowok="t"/>
              </v:shape>
            </v:group>
            <v:group style="position:absolute;left:7127;top:9387;width:2;height:189" coordorigin="7127,9387" coordsize="2,189">
              <v:shape style="position:absolute;left:7127;top:9387;width:2;height:189" coordorigin="7127,9387" coordsize="0,189" path="m7127,9387l7127,9576e" filled="false" stroked="true" strokeweight=".5pt" strokecolor="#0058a9">
                <v:path arrowok="t"/>
              </v:shape>
            </v:group>
            <v:group style="position:absolute;left:7989;top:9392;width:2;height:179" coordorigin="7989,9392" coordsize="2,179">
              <v:shape style="position:absolute;left:7989;top:9392;width:2;height:179" coordorigin="7989,9392" coordsize="0,179" path="m7989,9392l7989,9571e" filled="false" stroked="true" strokeweight=".5pt" strokecolor="#0058a9">
                <v:path arrowok="t"/>
              </v:shape>
            </v:group>
            <v:group style="position:absolute;left:7127;top:9576;width:2;height:190" coordorigin="7127,9576" coordsize="2,190">
              <v:shape style="position:absolute;left:7127;top:9576;width:2;height:190" coordorigin="7127,9576" coordsize="0,190" path="m7127,9576l7127,9765e" filled="false" stroked="true" strokeweight=".5pt" strokecolor="#0058a9">
                <v:path arrowok="t"/>
              </v:shape>
            </v:group>
            <v:group style="position:absolute;left:7989;top:9581;width:2;height:179" coordorigin="7989,9581" coordsize="2,179">
              <v:shape style="position:absolute;left:7989;top:9581;width:2;height:179" coordorigin="7989,9581" coordsize="0,179" path="m7989,9581l7989,9760e" filled="false" stroked="true" strokeweight=".5pt" strokecolor="#0058a9">
                <v:path arrowok="t"/>
              </v:shape>
            </v:group>
            <v:group style="position:absolute;left:7127;top:9765;width:2;height:189" coordorigin="7127,9765" coordsize="2,189">
              <v:shape style="position:absolute;left:7127;top:9765;width:2;height:189" coordorigin="7127,9765" coordsize="0,189" path="m7127,9765l7127,9954e" filled="false" stroked="true" strokeweight=".5pt" strokecolor="#0058a9">
                <v:path arrowok="t"/>
              </v:shape>
            </v:group>
            <v:group style="position:absolute;left:7989;top:9770;width:2;height:180" coordorigin="7989,9770" coordsize="2,180">
              <v:shape style="position:absolute;left:7989;top:9770;width:2;height:180" coordorigin="7989,9770" coordsize="0,180" path="m7989,9770l7989,9949e" filled="false" stroked="true" strokeweight=".5pt" strokecolor="#0058a9">
                <v:path arrowok="t"/>
              </v:shape>
            </v:group>
            <v:group style="position:absolute;left:7127;top:9954;width:2;height:189" coordorigin="7127,9954" coordsize="2,189">
              <v:shape style="position:absolute;left:7127;top:9954;width:2;height:189" coordorigin="7127,9954" coordsize="0,189" path="m7127,9954l7127,10143e" filled="false" stroked="true" strokeweight=".5pt" strokecolor="#0058a9">
                <v:path arrowok="t"/>
              </v:shape>
            </v:group>
            <v:group style="position:absolute;left:7989;top:9959;width:2;height:179" coordorigin="7989,9959" coordsize="2,179">
              <v:shape style="position:absolute;left:7989;top:9959;width:2;height:179" coordorigin="7989,9959" coordsize="0,179" path="m7989,9959l7989,10138e" filled="false" stroked="true" strokeweight=".5pt" strokecolor="#0058a9">
                <v:path arrowok="t"/>
              </v:shape>
            </v:group>
            <v:group style="position:absolute;left:7127;top:10143;width:2;height:345" coordorigin="7127,10143" coordsize="2,345">
              <v:shape style="position:absolute;left:7127;top:10143;width:2;height:345" coordorigin="7127,10143" coordsize="0,345" path="m7127,10143l7127,10487e" filled="false" stroked="true" strokeweight=".5pt" strokecolor="#0058a9">
                <v:path arrowok="t"/>
              </v:shape>
            </v:group>
            <v:group style="position:absolute;left:7989;top:10148;width:2;height:340" coordorigin="7989,10148" coordsize="2,340">
              <v:shape style="position:absolute;left:7989;top:10148;width:2;height:340" coordorigin="7989,10148" coordsize="0,340" path="m7989,10148l7989,10487e" filled="false" stroked="true" strokeweight=".5pt" strokecolor="#0058a9">
                <v:path arrowok="t"/>
              </v:shape>
            </v:group>
            <v:group style="position:absolute;left:7127;top:10492;width:862;height:2" coordorigin="7127,10492" coordsize="862,2">
              <v:shape style="position:absolute;left:7127;top:10492;width:862;height:2" coordorigin="7127,10492" coordsize="862,0" path="m7127,10492l7989,10492e" filled="false" stroked="true" strokeweight=".5pt" strokecolor="#0058a9">
                <v:path arrowok="t"/>
              </v:shape>
            </v:group>
            <v:group style="position:absolute;left:6186;top:10767;width:942;height:2" coordorigin="6186,10767" coordsize="942,2">
              <v:shape style="position:absolute;left:6186;top:10767;width:942;height:2" coordorigin="6186,10767" coordsize="942,0" path="m6186,10767l7127,10767e" filled="false" stroked="true" strokeweight=".5pt" strokecolor="#0058a9">
                <v:path arrowok="t"/>
              </v:shape>
            </v:group>
            <v:group style="position:absolute;left:6186;top:10772;width:2;height:180" coordorigin="6186,10772" coordsize="2,180">
              <v:shape style="position:absolute;left:6186;top:10772;width:2;height:180" coordorigin="6186,10772" coordsize="0,180" path="m6186,10772l6186,10951e" filled="false" stroked="true" strokeweight=".5pt" strokecolor="#0058a9">
                <v:path arrowok="t"/>
              </v:shape>
            </v:group>
            <v:group style="position:absolute;left:6186;top:10961;width:2;height:180" coordorigin="6186,10961" coordsize="2,180">
              <v:shape style="position:absolute;left:6186;top:10961;width:2;height:180" coordorigin="6186,10961" coordsize="0,180" path="m6186,10961l6186,11140e" filled="false" stroked="true" strokeweight=".5pt" strokecolor="#0058a9">
                <v:path arrowok="t"/>
              </v:shape>
            </v:group>
            <v:group style="position:absolute;left:6186;top:11150;width:2;height:179" coordorigin="6186,11150" coordsize="2,179">
              <v:shape style="position:absolute;left:6186;top:11150;width:2;height:179" coordorigin="6186,11150" coordsize="0,179" path="m6186,11150l6186,11329e" filled="false" stroked="true" strokeweight=".5pt" strokecolor="#0058a9">
                <v:path arrowok="t"/>
              </v:shape>
            </v:group>
            <v:group style="position:absolute;left:6186;top:11339;width:2;height:179" coordorigin="6186,11339" coordsize="2,179">
              <v:shape style="position:absolute;left:6186;top:11339;width:2;height:179" coordorigin="6186,11339" coordsize="0,179" path="m6186,11339l6186,11518e" filled="false" stroked="true" strokeweight=".5pt" strokecolor="#0058a9">
                <v:path arrowok="t"/>
              </v:shape>
            </v:group>
            <v:group style="position:absolute;left:6186;top:11528;width:2;height:179" coordorigin="6186,11528" coordsize="2,179">
              <v:shape style="position:absolute;left:6186;top:11528;width:2;height:179" coordorigin="6186,11528" coordsize="0,179" path="m6186,11528l6186,11707e" filled="false" stroked="true" strokeweight=".5pt" strokecolor="#0058a9">
                <v:path arrowok="t"/>
              </v:shape>
            </v:group>
            <v:group style="position:absolute;left:6186;top:11717;width:2;height:179" coordorigin="6186,11717" coordsize="2,179">
              <v:shape style="position:absolute;left:6186;top:11717;width:2;height:179" coordorigin="6186,11717" coordsize="0,179" path="m6186,11717l6186,11896e" filled="false" stroked="true" strokeweight=".5pt" strokecolor="#0058a9">
                <v:path arrowok="t"/>
              </v:shape>
            </v:group>
            <v:group style="position:absolute;left:6186;top:11906;width:2;height:179" coordorigin="6186,11906" coordsize="2,179">
              <v:shape style="position:absolute;left:6186;top:11906;width:2;height:179" coordorigin="6186,11906" coordsize="0,179" path="m6186,11906l6186,12085e" filled="false" stroked="true" strokeweight=".5pt" strokecolor="#0058a9">
                <v:path arrowok="t"/>
              </v:shape>
            </v:group>
            <v:group style="position:absolute;left:6186;top:12095;width:2;height:179" coordorigin="6186,12095" coordsize="2,179">
              <v:shape style="position:absolute;left:6186;top:12095;width:2;height:179" coordorigin="6186,12095" coordsize="0,179" path="m6186,12095l6186,12274e" filled="false" stroked="true" strokeweight=".5pt" strokecolor="#0058a9">
                <v:path arrowok="t"/>
              </v:shape>
            </v:group>
            <v:group style="position:absolute;left:6186;top:12284;width:2;height:179" coordorigin="6186,12284" coordsize="2,179">
              <v:shape style="position:absolute;left:6186;top:12284;width:2;height:179" coordorigin="6186,12284" coordsize="0,179" path="m6186,12284l6186,12463e" filled="false" stroked="true" strokeweight=".5pt" strokecolor="#0058a9">
                <v:path arrowok="t"/>
              </v:shape>
            </v:group>
            <v:group style="position:absolute;left:6186;top:12473;width:2;height:179" coordorigin="6186,12473" coordsize="2,179">
              <v:shape style="position:absolute;left:6186;top:12473;width:2;height:179" coordorigin="6186,12473" coordsize="0,179" path="m6186,12473l6186,12652e" filled="false" stroked="true" strokeweight=".5pt" strokecolor="#0058a9">
                <v:path arrowok="t"/>
              </v:shape>
            </v:group>
            <v:group style="position:absolute;left:6186;top:12662;width:2;height:179" coordorigin="6186,12662" coordsize="2,179">
              <v:shape style="position:absolute;left:6186;top:12662;width:2;height:179" coordorigin="6186,12662" coordsize="0,179" path="m6186,12662l6186,12841e" filled="false" stroked="true" strokeweight=".5pt" strokecolor="#0058a9">
                <v:path arrowok="t"/>
              </v:shape>
            </v:group>
            <v:group style="position:absolute;left:6186;top:12851;width:2;height:179" coordorigin="6186,12851" coordsize="2,179">
              <v:shape style="position:absolute;left:6186;top:12851;width:2;height:179" coordorigin="6186,12851" coordsize="0,179" path="m6186,12851l6186,13030e" filled="false" stroked="true" strokeweight=".5pt" strokecolor="#0058a9">
                <v:path arrowok="t"/>
              </v:shape>
            </v:group>
            <v:group style="position:absolute;left:6186;top:13040;width:2;height:179" coordorigin="6186,13040" coordsize="2,179">
              <v:shape style="position:absolute;left:6186;top:13040;width:2;height:179" coordorigin="6186,13040" coordsize="0,179" path="m6186,13040l6186,13219e" filled="false" stroked="true" strokeweight=".5pt" strokecolor="#0058a9">
                <v:path arrowok="t"/>
              </v:shape>
            </v:group>
            <v:group style="position:absolute;left:6186;top:13229;width:2;height:179" coordorigin="6186,13229" coordsize="2,179">
              <v:shape style="position:absolute;left:6186;top:13229;width:2;height:179" coordorigin="6186,13229" coordsize="0,179" path="m6186,13229l6186,13408e" filled="false" stroked="true" strokeweight=".5pt" strokecolor="#0058a9">
                <v:path arrowok="t"/>
              </v:shape>
            </v:group>
            <v:group style="position:absolute;left:6186;top:13418;width:2;height:179" coordorigin="6186,13418" coordsize="2,179">
              <v:shape style="position:absolute;left:6186;top:13418;width:2;height:179" coordorigin="6186,13418" coordsize="0,179" path="m6186,13418l6186,13597e" filled="false" stroked="true" strokeweight=".5pt" strokecolor="#0058a9">
                <v:path arrowok="t"/>
              </v:shape>
            </v:group>
            <v:group style="position:absolute;left:6186;top:13607;width:2;height:179" coordorigin="6186,13607" coordsize="2,179">
              <v:shape style="position:absolute;left:6186;top:13607;width:2;height:179" coordorigin="6186,13607" coordsize="0,179" path="m6186,13607l6186,13786e" filled="false" stroked="true" strokeweight=".5pt" strokecolor="#0058a9">
                <v:path arrowok="t"/>
              </v:shape>
            </v:group>
            <v:group style="position:absolute;left:6186;top:13796;width:2;height:179" coordorigin="6186,13796" coordsize="2,179">
              <v:shape style="position:absolute;left:6186;top:13796;width:2;height:179" coordorigin="6186,13796" coordsize="0,179" path="m6186,13796l6186,13975e" filled="false" stroked="true" strokeweight=".5pt" strokecolor="#0058a9">
                <v:path arrowok="t"/>
              </v:shape>
            </v:group>
            <v:group style="position:absolute;left:6186;top:13985;width:2;height:179" coordorigin="6186,13985" coordsize="2,179">
              <v:shape style="position:absolute;left:6186;top:13985;width:2;height:179" coordorigin="6186,13985" coordsize="0,179" path="m6186,13985l6186,14164e" filled="false" stroked="true" strokeweight=".5pt" strokecolor="#0058a9">
                <v:path arrowok="t"/>
              </v:shape>
            </v:group>
            <v:group style="position:absolute;left:6186;top:14174;width:2;height:180" coordorigin="6186,14174" coordsize="2,180">
              <v:shape style="position:absolute;left:6186;top:14174;width:2;height:180" coordorigin="6186,14174" coordsize="0,180" path="m6186,14174l6186,14353e" filled="false" stroked="true" strokeweight=".5pt" strokecolor="#0058a9">
                <v:path arrowok="t"/>
              </v:shape>
            </v:group>
            <v:group style="position:absolute;left:6186;top:14363;width:2;height:180" coordorigin="6186,14363" coordsize="2,180">
              <v:shape style="position:absolute;left:6186;top:14363;width:2;height:180" coordorigin="6186,14363" coordsize="0,180" path="m6186,14363l6186,14542e" filled="false" stroked="true" strokeweight=".5pt" strokecolor="#0058a9">
                <v:path arrowok="t"/>
              </v:shape>
            </v:group>
            <v:group style="position:absolute;left:6186;top:14552;width:2;height:179" coordorigin="6186,14552" coordsize="2,179">
              <v:shape style="position:absolute;left:6186;top:14552;width:2;height:179" coordorigin="6186,14552" coordsize="0,179" path="m6186,14552l6186,14731e" filled="false" stroked="true" strokeweight=".5pt" strokecolor="#0058a9">
                <v:path arrowok="t"/>
              </v:shape>
            </v:group>
            <v:group style="position:absolute;left:6186;top:14741;width:2;height:179" coordorigin="6186,14741" coordsize="2,179">
              <v:shape style="position:absolute;left:6186;top:14741;width:2;height:179" coordorigin="6186,14741" coordsize="0,179" path="m6186,14741l6186,14920e" filled="false" stroked="true" strokeweight=".5pt" strokecolor="#0058a9">
                <v:path arrowok="t"/>
              </v:shape>
            </v:group>
            <v:group style="position:absolute;left:6186;top:14925;width:942;height:2" coordorigin="6186,14925" coordsize="942,2">
              <v:shape style="position:absolute;left:6186;top:14925;width:942;height:2" coordorigin="6186,14925" coordsize="942,0" path="m6186,14925l7127,14925e" filled="false" stroked="true" strokeweight=".50003pt" strokecolor="#0058a9">
                <v:path arrowok="t"/>
              </v:shape>
            </v:group>
            <v:group style="position:absolute;left:7127;top:10767;width:862;height:2" coordorigin="7127,10767" coordsize="862,2">
              <v:shape style="position:absolute;left:7127;top:10767;width:862;height:2" coordorigin="7127,10767" coordsize="862,0" path="m7127,10767l7989,10767e" filled="false" stroked="true" strokeweight=".5pt" strokecolor="#0058a9">
                <v:path arrowok="t"/>
              </v:shape>
            </v:group>
            <v:group style="position:absolute;left:7127;top:10772;width:2;height:185" coordorigin="7127,10772" coordsize="2,185">
              <v:shape style="position:absolute;left:7127;top:10772;width:2;height:185" coordorigin="7127,10772" coordsize="0,185" path="m7127,10772l7127,10956e" filled="false" stroked="true" strokeweight=".5pt" strokecolor="#0058a9">
                <v:path arrowok="t"/>
              </v:shape>
            </v:group>
            <v:group style="position:absolute;left:7989;top:10772;width:2;height:180" coordorigin="7989,10772" coordsize="2,180">
              <v:shape style="position:absolute;left:7989;top:10772;width:2;height:180" coordorigin="7989,10772" coordsize="0,180" path="m7989,10772l7989,10951e" filled="false" stroked="true" strokeweight=".5pt" strokecolor="#0058a9">
                <v:path arrowok="t"/>
              </v:shape>
            </v:group>
            <v:group style="position:absolute;left:7127;top:10956;width:2;height:189" coordorigin="7127,10956" coordsize="2,189">
              <v:shape style="position:absolute;left:7127;top:10956;width:2;height:189" coordorigin="7127,10956" coordsize="0,189" path="m7127,10956l7127,11145e" filled="false" stroked="true" strokeweight=".5pt" strokecolor="#0058a9">
                <v:path arrowok="t"/>
              </v:shape>
            </v:group>
            <v:group style="position:absolute;left:7989;top:10961;width:2;height:180" coordorigin="7989,10961" coordsize="2,180">
              <v:shape style="position:absolute;left:7989;top:10961;width:2;height:180" coordorigin="7989,10961" coordsize="0,180" path="m7989,10961l7989,11140e" filled="false" stroked="true" strokeweight=".5pt" strokecolor="#0058a9">
                <v:path arrowok="t"/>
              </v:shape>
            </v:group>
            <v:group style="position:absolute;left:7127;top:11145;width:2;height:190" coordorigin="7127,11145" coordsize="2,190">
              <v:shape style="position:absolute;left:7127;top:11145;width:2;height:190" coordorigin="7127,11145" coordsize="0,190" path="m7127,11145l7127,11334e" filled="false" stroked="true" strokeweight=".5pt" strokecolor="#0058a9">
                <v:path arrowok="t"/>
              </v:shape>
            </v:group>
            <v:group style="position:absolute;left:7989;top:11150;width:2;height:179" coordorigin="7989,11150" coordsize="2,179">
              <v:shape style="position:absolute;left:7989;top:11150;width:2;height:179" coordorigin="7989,11150" coordsize="0,179" path="m7989,11150l7989,11329e" filled="false" stroked="true" strokeweight=".5pt" strokecolor="#0058a9">
                <v:path arrowok="t"/>
              </v:shape>
            </v:group>
            <v:group style="position:absolute;left:7127;top:11334;width:2;height:190" coordorigin="7127,11334" coordsize="2,190">
              <v:shape style="position:absolute;left:7127;top:11334;width:2;height:190" coordorigin="7127,11334" coordsize="0,190" path="m7127,11334l7127,11523e" filled="false" stroked="true" strokeweight=".5pt" strokecolor="#0058a9">
                <v:path arrowok="t"/>
              </v:shape>
            </v:group>
            <v:group style="position:absolute;left:7989;top:11339;width:2;height:179" coordorigin="7989,11339" coordsize="2,179">
              <v:shape style="position:absolute;left:7989;top:11339;width:2;height:179" coordorigin="7989,11339" coordsize="0,179" path="m7989,11339l7989,11518e" filled="false" stroked="true" strokeweight=".5pt" strokecolor="#0058a9">
                <v:path arrowok="t"/>
              </v:shape>
            </v:group>
            <v:group style="position:absolute;left:7127;top:11523;width:2;height:189" coordorigin="7127,11523" coordsize="2,189">
              <v:shape style="position:absolute;left:7127;top:11523;width:2;height:189" coordorigin="7127,11523" coordsize="0,189" path="m7127,11523l7127,11712e" filled="false" stroked="true" strokeweight=".5pt" strokecolor="#0058a9">
                <v:path arrowok="t"/>
              </v:shape>
            </v:group>
            <v:group style="position:absolute;left:7989;top:11528;width:2;height:179" coordorigin="7989,11528" coordsize="2,179">
              <v:shape style="position:absolute;left:7989;top:11528;width:2;height:179" coordorigin="7989,11528" coordsize="0,179" path="m7989,11528l7989,11707e" filled="false" stroked="true" strokeweight=".5pt" strokecolor="#0058a9">
                <v:path arrowok="t"/>
              </v:shape>
            </v:group>
            <v:group style="position:absolute;left:7127;top:11712;width:2;height:189" coordorigin="7127,11712" coordsize="2,189">
              <v:shape style="position:absolute;left:7127;top:11712;width:2;height:189" coordorigin="7127,11712" coordsize="0,189" path="m7127,11712l7127,11901e" filled="false" stroked="true" strokeweight=".5pt" strokecolor="#0058a9">
                <v:path arrowok="t"/>
              </v:shape>
            </v:group>
            <v:group style="position:absolute;left:7989;top:11717;width:2;height:179" coordorigin="7989,11717" coordsize="2,179">
              <v:shape style="position:absolute;left:7989;top:11717;width:2;height:179" coordorigin="7989,11717" coordsize="0,179" path="m7989,11717l7989,11896e" filled="false" stroked="true" strokeweight=".5pt" strokecolor="#0058a9">
                <v:path arrowok="t"/>
              </v:shape>
            </v:group>
            <v:group style="position:absolute;left:7127;top:11901;width:2;height:189" coordorigin="7127,11901" coordsize="2,189">
              <v:shape style="position:absolute;left:7127;top:11901;width:2;height:189" coordorigin="7127,11901" coordsize="0,189" path="m7127,11901l7127,12090e" filled="false" stroked="true" strokeweight=".5pt" strokecolor="#0058a9">
                <v:path arrowok="t"/>
              </v:shape>
            </v:group>
            <v:group style="position:absolute;left:7989;top:11906;width:2;height:179" coordorigin="7989,11906" coordsize="2,179">
              <v:shape style="position:absolute;left:7989;top:11906;width:2;height:179" coordorigin="7989,11906" coordsize="0,179" path="m7989,11906l7989,12085e" filled="false" stroked="true" strokeweight=".5pt" strokecolor="#0058a9">
                <v:path arrowok="t"/>
              </v:shape>
            </v:group>
            <v:group style="position:absolute;left:7127;top:12090;width:2;height:189" coordorigin="7127,12090" coordsize="2,189">
              <v:shape style="position:absolute;left:7127;top:12090;width:2;height:189" coordorigin="7127,12090" coordsize="0,189" path="m7127,12090l7127,12279e" filled="false" stroked="true" strokeweight=".5pt" strokecolor="#0058a9">
                <v:path arrowok="t"/>
              </v:shape>
            </v:group>
            <v:group style="position:absolute;left:7989;top:12095;width:2;height:179" coordorigin="7989,12095" coordsize="2,179">
              <v:shape style="position:absolute;left:7989;top:12095;width:2;height:179" coordorigin="7989,12095" coordsize="0,179" path="m7989,12095l7989,12274e" filled="false" stroked="true" strokeweight=".5pt" strokecolor="#0058a9">
                <v:path arrowok="t"/>
              </v:shape>
            </v:group>
            <v:group style="position:absolute;left:7127;top:12279;width:2;height:189" coordorigin="7127,12279" coordsize="2,189">
              <v:shape style="position:absolute;left:7127;top:12279;width:2;height:189" coordorigin="7127,12279" coordsize="0,189" path="m7127,12279l7127,12468e" filled="false" stroked="true" strokeweight=".5pt" strokecolor="#0058a9">
                <v:path arrowok="t"/>
              </v:shape>
            </v:group>
            <v:group style="position:absolute;left:7989;top:12284;width:2;height:179" coordorigin="7989,12284" coordsize="2,179">
              <v:shape style="position:absolute;left:7989;top:12284;width:2;height:179" coordorigin="7989,12284" coordsize="0,179" path="m7989,12284l7989,12463e" filled="false" stroked="true" strokeweight=".5pt" strokecolor="#0058a9">
                <v:path arrowok="t"/>
              </v:shape>
            </v:group>
            <v:group style="position:absolute;left:7127;top:12468;width:2;height:189" coordorigin="7127,12468" coordsize="2,189">
              <v:shape style="position:absolute;left:7127;top:12468;width:2;height:189" coordorigin="7127,12468" coordsize="0,189" path="m7127,12468l7127,12657e" filled="false" stroked="true" strokeweight=".5pt" strokecolor="#0058a9">
                <v:path arrowok="t"/>
              </v:shape>
            </v:group>
            <v:group style="position:absolute;left:7989;top:12473;width:2;height:179" coordorigin="7989,12473" coordsize="2,179">
              <v:shape style="position:absolute;left:7989;top:12473;width:2;height:179" coordorigin="7989,12473" coordsize="0,179" path="m7989,12473l7989,12652e" filled="false" stroked="true" strokeweight=".5pt" strokecolor="#0058a9">
                <v:path arrowok="t"/>
              </v:shape>
            </v:group>
            <v:group style="position:absolute;left:7127;top:12657;width:2;height:189" coordorigin="7127,12657" coordsize="2,189">
              <v:shape style="position:absolute;left:7127;top:12657;width:2;height:189" coordorigin="7127,12657" coordsize="0,189" path="m7127,12657l7127,12846e" filled="false" stroked="true" strokeweight=".5pt" strokecolor="#0058a9">
                <v:path arrowok="t"/>
              </v:shape>
            </v:group>
            <v:group style="position:absolute;left:7989;top:12662;width:2;height:179" coordorigin="7989,12662" coordsize="2,179">
              <v:shape style="position:absolute;left:7989;top:12662;width:2;height:179" coordorigin="7989,12662" coordsize="0,179" path="m7989,12662l7989,12841e" filled="false" stroked="true" strokeweight=".5pt" strokecolor="#0058a9">
                <v:path arrowok="t"/>
              </v:shape>
            </v:group>
            <v:group style="position:absolute;left:7127;top:12846;width:2;height:189" coordorigin="7127,12846" coordsize="2,189">
              <v:shape style="position:absolute;left:7127;top:12846;width:2;height:189" coordorigin="7127,12846" coordsize="0,189" path="m7127,12846l7127,13035e" filled="false" stroked="true" strokeweight=".5pt" strokecolor="#0058a9">
                <v:path arrowok="t"/>
              </v:shape>
            </v:group>
            <v:group style="position:absolute;left:7989;top:12851;width:2;height:179" coordorigin="7989,12851" coordsize="2,179">
              <v:shape style="position:absolute;left:7989;top:12851;width:2;height:179" coordorigin="7989,12851" coordsize="0,179" path="m7989,12851l7989,13030e" filled="false" stroked="true" strokeweight=".5pt" strokecolor="#0058a9">
                <v:path arrowok="t"/>
              </v:shape>
            </v:group>
            <v:group style="position:absolute;left:7127;top:13035;width:2;height:189" coordorigin="7127,13035" coordsize="2,189">
              <v:shape style="position:absolute;left:7127;top:13035;width:2;height:189" coordorigin="7127,13035" coordsize="0,189" path="m7127,13035l7127,13224e" filled="false" stroked="true" strokeweight=".5pt" strokecolor="#0058a9">
                <v:path arrowok="t"/>
              </v:shape>
            </v:group>
            <v:group style="position:absolute;left:7989;top:13040;width:2;height:179" coordorigin="7989,13040" coordsize="2,179">
              <v:shape style="position:absolute;left:7989;top:13040;width:2;height:179" coordorigin="7989,13040" coordsize="0,179" path="m7989,13040l7989,13219e" filled="false" stroked="true" strokeweight=".5pt" strokecolor="#0058a9">
                <v:path arrowok="t"/>
              </v:shape>
            </v:group>
            <v:group style="position:absolute;left:7127;top:13224;width:2;height:189" coordorigin="7127,13224" coordsize="2,189">
              <v:shape style="position:absolute;left:7127;top:13224;width:2;height:189" coordorigin="7127,13224" coordsize="0,189" path="m7127,13224l7127,13413e" filled="false" stroked="true" strokeweight=".5pt" strokecolor="#0058a9">
                <v:path arrowok="t"/>
              </v:shape>
            </v:group>
            <v:group style="position:absolute;left:7989;top:13229;width:2;height:179" coordorigin="7989,13229" coordsize="2,179">
              <v:shape style="position:absolute;left:7989;top:13229;width:2;height:179" coordorigin="7989,13229" coordsize="0,179" path="m7989,13229l7989,13408e" filled="false" stroked="true" strokeweight=".5pt" strokecolor="#0058a9">
                <v:path arrowok="t"/>
              </v:shape>
            </v:group>
            <v:group style="position:absolute;left:7127;top:13413;width:2;height:189" coordorigin="7127,13413" coordsize="2,189">
              <v:shape style="position:absolute;left:7127;top:13413;width:2;height:189" coordorigin="7127,13413" coordsize="0,189" path="m7127,13413l7127,13602e" filled="false" stroked="true" strokeweight=".5pt" strokecolor="#0058a9">
                <v:path arrowok="t"/>
              </v:shape>
            </v:group>
            <v:group style="position:absolute;left:7989;top:13418;width:2;height:179" coordorigin="7989,13418" coordsize="2,179">
              <v:shape style="position:absolute;left:7989;top:13418;width:2;height:179" coordorigin="7989,13418" coordsize="0,179" path="m7989,13418l7989,13597e" filled="false" stroked="true" strokeweight=".5pt" strokecolor="#0058a9">
                <v:path arrowok="t"/>
              </v:shape>
            </v:group>
            <v:group style="position:absolute;left:7127;top:13602;width:2;height:189" coordorigin="7127,13602" coordsize="2,189">
              <v:shape style="position:absolute;left:7127;top:13602;width:2;height:189" coordorigin="7127,13602" coordsize="0,189" path="m7127,13602l7127,13791e" filled="false" stroked="true" strokeweight=".5pt" strokecolor="#0058a9">
                <v:path arrowok="t"/>
              </v:shape>
            </v:group>
            <v:group style="position:absolute;left:7989;top:13607;width:2;height:179" coordorigin="7989,13607" coordsize="2,179">
              <v:shape style="position:absolute;left:7989;top:13607;width:2;height:179" coordorigin="7989,13607" coordsize="0,179" path="m7989,13607l7989,13786e" filled="false" stroked="true" strokeweight=".5pt" strokecolor="#0058a9">
                <v:path arrowok="t"/>
              </v:shape>
            </v:group>
            <v:group style="position:absolute;left:7127;top:13791;width:2;height:189" coordorigin="7127,13791" coordsize="2,189">
              <v:shape style="position:absolute;left:7127;top:13791;width:2;height:189" coordorigin="7127,13791" coordsize="0,189" path="m7127,13791l7127,13980e" filled="false" stroked="true" strokeweight=".5pt" strokecolor="#0058a9">
                <v:path arrowok="t"/>
              </v:shape>
            </v:group>
            <v:group style="position:absolute;left:7989;top:13796;width:2;height:179" coordorigin="7989,13796" coordsize="2,179">
              <v:shape style="position:absolute;left:7989;top:13796;width:2;height:179" coordorigin="7989,13796" coordsize="0,179" path="m7989,13796l7989,13975e" filled="false" stroked="true" strokeweight=".5pt" strokecolor="#0058a9">
                <v:path arrowok="t"/>
              </v:shape>
            </v:group>
            <v:group style="position:absolute;left:7127;top:13980;width:2;height:189" coordorigin="7127,13980" coordsize="2,189">
              <v:shape style="position:absolute;left:7127;top:13980;width:2;height:189" coordorigin="7127,13980" coordsize="0,189" path="m7127,13980l7127,14169e" filled="false" stroked="true" strokeweight=".5pt" strokecolor="#0058a9">
                <v:path arrowok="t"/>
              </v:shape>
            </v:group>
            <v:group style="position:absolute;left:7989;top:13985;width:2;height:179" coordorigin="7989,13985" coordsize="2,179">
              <v:shape style="position:absolute;left:7989;top:13985;width:2;height:179" coordorigin="7989,13985" coordsize="0,179" path="m7989,13985l7989,14164e" filled="false" stroked="true" strokeweight=".5pt" strokecolor="#0058a9">
                <v:path arrowok="t"/>
              </v:shape>
            </v:group>
            <v:group style="position:absolute;left:7127;top:14169;width:2;height:189" coordorigin="7127,14169" coordsize="2,189">
              <v:shape style="position:absolute;left:7127;top:14169;width:2;height:189" coordorigin="7127,14169" coordsize="0,189" path="m7127,14169l7127,14358e" filled="false" stroked="true" strokeweight=".5pt" strokecolor="#0058a9">
                <v:path arrowok="t"/>
              </v:shape>
            </v:group>
            <v:group style="position:absolute;left:7989;top:14174;width:2;height:180" coordorigin="7989,14174" coordsize="2,180">
              <v:shape style="position:absolute;left:7989;top:14174;width:2;height:180" coordorigin="7989,14174" coordsize="0,180" path="m7989,14174l7989,14353e" filled="false" stroked="true" strokeweight=".5pt" strokecolor="#0058a9">
                <v:path arrowok="t"/>
              </v:shape>
            </v:group>
            <v:group style="position:absolute;left:7127;top:14358;width:2;height:189" coordorigin="7127,14358" coordsize="2,189">
              <v:shape style="position:absolute;left:7127;top:14358;width:2;height:189" coordorigin="7127,14358" coordsize="0,189" path="m7127,14358l7127,14547e" filled="false" stroked="true" strokeweight=".5pt" strokecolor="#0058a9">
                <v:path arrowok="t"/>
              </v:shape>
            </v:group>
            <v:group style="position:absolute;left:7989;top:14363;width:2;height:180" coordorigin="7989,14363" coordsize="2,180">
              <v:shape style="position:absolute;left:7989;top:14363;width:2;height:180" coordorigin="7989,14363" coordsize="0,180" path="m7989,14363l7989,14542e" filled="false" stroked="true" strokeweight=".5pt" strokecolor="#0058a9">
                <v:path arrowok="t"/>
              </v:shape>
            </v:group>
            <v:group style="position:absolute;left:7127;top:14547;width:2;height:189" coordorigin="7127,14547" coordsize="2,189">
              <v:shape style="position:absolute;left:7127;top:14547;width:2;height:189" coordorigin="7127,14547" coordsize="0,189" path="m7127,14547l7127,14736e" filled="false" stroked="true" strokeweight=".5pt" strokecolor="#0058a9">
                <v:path arrowok="t"/>
              </v:shape>
            </v:group>
            <v:group style="position:absolute;left:7989;top:14552;width:2;height:179" coordorigin="7989,14552" coordsize="2,179">
              <v:shape style="position:absolute;left:7989;top:14552;width:2;height:179" coordorigin="7989,14552" coordsize="0,179" path="m7989,14552l7989,14731e" filled="false" stroked="true" strokeweight=".5pt" strokecolor="#0058a9">
                <v:path arrowok="t"/>
              </v:shape>
            </v:group>
            <v:group style="position:absolute;left:7127;top:14736;width:2;height:184" coordorigin="7127,14736" coordsize="2,184">
              <v:shape style="position:absolute;left:7127;top:14736;width:2;height:184" coordorigin="7127,14736" coordsize="0,184" path="m7127,14736l7127,14920e" filled="false" stroked="true" strokeweight=".5pt" strokecolor="#0058a9">
                <v:path arrowok="t"/>
              </v:shape>
            </v:group>
            <v:group style="position:absolute;left:7989;top:14741;width:2;height:179" coordorigin="7989,14741" coordsize="2,179">
              <v:shape style="position:absolute;left:7989;top:14741;width:2;height:179" coordorigin="7989,14741" coordsize="0,179" path="m7989,14741l7989,14920e" filled="false" stroked="true" strokeweight=".5pt" strokecolor="#0058a9">
                <v:path arrowok="t"/>
              </v:shape>
            </v:group>
            <v:group style="position:absolute;left:7127;top:14925;width:862;height:2" coordorigin="7127,14925" coordsize="862,2">
              <v:shape style="position:absolute;left:7127;top:14925;width:862;height:2" coordorigin="7127,14925" coordsize="862,0" path="m7127,14925l7989,14925e" filled="false" stroked="true" strokeweight=".50003pt" strokecolor="#0058a9">
                <v:path arrowok="t"/>
              </v:shape>
            </v:group>
            <v:group style="position:absolute;left:737;top:10767;width:2094;height:2" coordorigin="737,10767" coordsize="2094,2">
              <v:shape style="position:absolute;left:737;top:10767;width:2094;height:2" coordorigin="737,10767" coordsize="2094,0" path="m737,10767l2831,10767e" filled="false" stroked="true" strokeweight=".5pt" strokecolor="#005aaa">
                <v:path arrowok="t"/>
              </v:shape>
            </v:group>
            <v:group style="position:absolute;left:742;top:10772;width:2;height:185" coordorigin="742,10772" coordsize="2,185">
              <v:shape style="position:absolute;left:742;top:10772;width:2;height:185" coordorigin="742,10772" coordsize="0,185" path="m742,10772l742,10956e" filled="false" stroked="true" strokeweight=".5pt" strokecolor="#005aaa">
                <v:path arrowok="t"/>
              </v:shape>
            </v:group>
            <v:group style="position:absolute;left:2826;top:10772;width:2;height:185" coordorigin="2826,10772" coordsize="2,185">
              <v:shape style="position:absolute;left:2826;top:10772;width:2;height:185" coordorigin="2826,10772" coordsize="0,185" path="m2826,10772l2826,10956e" filled="false" stroked="true" strokeweight=".49998pt" strokecolor="#005aaa">
                <v:path arrowok="t"/>
              </v:shape>
            </v:group>
            <v:group style="position:absolute;left:742;top:10956;width:2;height:189" coordorigin="742,10956" coordsize="2,189">
              <v:shape style="position:absolute;left:742;top:10956;width:2;height:189" coordorigin="742,10956" coordsize="0,189" path="m742,10956l742,11145e" filled="false" stroked="true" strokeweight=".5pt" strokecolor="#005aaa">
                <v:path arrowok="t"/>
              </v:shape>
            </v:group>
            <v:group style="position:absolute;left:2826;top:10956;width:2;height:189" coordorigin="2826,10956" coordsize="2,189">
              <v:shape style="position:absolute;left:2826;top:10956;width:2;height:189" coordorigin="2826,10956" coordsize="0,189" path="m2826,10956l2826,11145e" filled="false" stroked="true" strokeweight=".49998pt" strokecolor="#005aaa">
                <v:path arrowok="t"/>
              </v:shape>
            </v:group>
            <v:group style="position:absolute;left:742;top:11145;width:2;height:190" coordorigin="742,11145" coordsize="2,190">
              <v:shape style="position:absolute;left:742;top:11145;width:2;height:190" coordorigin="742,11145" coordsize="0,190" path="m742,11145l742,11334e" filled="false" stroked="true" strokeweight=".5pt" strokecolor="#005aaa">
                <v:path arrowok="t"/>
              </v:shape>
            </v:group>
            <v:group style="position:absolute;left:2826;top:11145;width:2;height:190" coordorigin="2826,11145" coordsize="2,190">
              <v:shape style="position:absolute;left:2826;top:11145;width:2;height:190" coordorigin="2826,11145" coordsize="0,190" path="m2826,11145l2826,11334e" filled="false" stroked="true" strokeweight=".49998pt" strokecolor="#005aaa">
                <v:path arrowok="t"/>
              </v:shape>
            </v:group>
            <v:group style="position:absolute;left:742;top:11334;width:2;height:190" coordorigin="742,11334" coordsize="2,190">
              <v:shape style="position:absolute;left:742;top:11334;width:2;height:190" coordorigin="742,11334" coordsize="0,190" path="m742,11334l742,11523e" filled="false" stroked="true" strokeweight=".5pt" strokecolor="#005aaa">
                <v:path arrowok="t"/>
              </v:shape>
            </v:group>
            <v:group style="position:absolute;left:2826;top:11334;width:2;height:190" coordorigin="2826,11334" coordsize="2,190">
              <v:shape style="position:absolute;left:2826;top:11334;width:2;height:190" coordorigin="2826,11334" coordsize="0,190" path="m2826,11334l2826,11523e" filled="false" stroked="true" strokeweight=".49998pt" strokecolor="#005aaa">
                <v:path arrowok="t"/>
              </v:shape>
            </v:group>
            <v:group style="position:absolute;left:742;top:11523;width:2;height:189" coordorigin="742,11523" coordsize="2,189">
              <v:shape style="position:absolute;left:742;top:11523;width:2;height:189" coordorigin="742,11523" coordsize="0,189" path="m742,11523l742,11712e" filled="false" stroked="true" strokeweight=".5pt" strokecolor="#005aaa">
                <v:path arrowok="t"/>
              </v:shape>
            </v:group>
            <v:group style="position:absolute;left:2826;top:11523;width:2;height:189" coordorigin="2826,11523" coordsize="2,189">
              <v:shape style="position:absolute;left:2826;top:11523;width:2;height:189" coordorigin="2826,11523" coordsize="0,189" path="m2826,11523l2826,11712e" filled="false" stroked="true" strokeweight=".49998pt" strokecolor="#005aaa">
                <v:path arrowok="t"/>
              </v:shape>
            </v:group>
            <v:group style="position:absolute;left:742;top:11712;width:2;height:189" coordorigin="742,11712" coordsize="2,189">
              <v:shape style="position:absolute;left:742;top:11712;width:2;height:189" coordorigin="742,11712" coordsize="0,189" path="m742,11712l742,11901e" filled="false" stroked="true" strokeweight=".5pt" strokecolor="#005aaa">
                <v:path arrowok="t"/>
              </v:shape>
            </v:group>
            <v:group style="position:absolute;left:2826;top:11712;width:2;height:189" coordorigin="2826,11712" coordsize="2,189">
              <v:shape style="position:absolute;left:2826;top:11712;width:2;height:189" coordorigin="2826,11712" coordsize="0,189" path="m2826,11712l2826,11901e" filled="false" stroked="true" strokeweight=".49998pt" strokecolor="#005aaa">
                <v:path arrowok="t"/>
              </v:shape>
            </v:group>
            <v:group style="position:absolute;left:742;top:11901;width:2;height:189" coordorigin="742,11901" coordsize="2,189">
              <v:shape style="position:absolute;left:742;top:11901;width:2;height:189" coordorigin="742,11901" coordsize="0,189" path="m742,11901l742,12090e" filled="false" stroked="true" strokeweight=".5pt" strokecolor="#005aaa">
                <v:path arrowok="t"/>
              </v:shape>
            </v:group>
            <v:group style="position:absolute;left:2826;top:11901;width:2;height:189" coordorigin="2826,11901" coordsize="2,189">
              <v:shape style="position:absolute;left:2826;top:11901;width:2;height:189" coordorigin="2826,11901" coordsize="0,189" path="m2826,11901l2826,12090e" filled="false" stroked="true" strokeweight=".49998pt" strokecolor="#005aaa">
                <v:path arrowok="t"/>
              </v:shape>
            </v:group>
            <v:group style="position:absolute;left:742;top:12090;width:2;height:189" coordorigin="742,12090" coordsize="2,189">
              <v:shape style="position:absolute;left:742;top:12090;width:2;height:189" coordorigin="742,12090" coordsize="0,189" path="m742,12090l742,12279e" filled="false" stroked="true" strokeweight=".5pt" strokecolor="#005aaa">
                <v:path arrowok="t"/>
              </v:shape>
            </v:group>
            <v:group style="position:absolute;left:2826;top:12090;width:2;height:189" coordorigin="2826,12090" coordsize="2,189">
              <v:shape style="position:absolute;left:2826;top:12090;width:2;height:189" coordorigin="2826,12090" coordsize="0,189" path="m2826,12090l2826,12279e" filled="false" stroked="true" strokeweight=".49998pt" strokecolor="#005aaa">
                <v:path arrowok="t"/>
              </v:shape>
            </v:group>
            <v:group style="position:absolute;left:742;top:12279;width:2;height:189" coordorigin="742,12279" coordsize="2,189">
              <v:shape style="position:absolute;left:742;top:12279;width:2;height:189" coordorigin="742,12279" coordsize="0,189" path="m742,12279l742,12468e" filled="false" stroked="true" strokeweight=".5pt" strokecolor="#005aaa">
                <v:path arrowok="t"/>
              </v:shape>
            </v:group>
            <v:group style="position:absolute;left:2826;top:12279;width:2;height:189" coordorigin="2826,12279" coordsize="2,189">
              <v:shape style="position:absolute;left:2826;top:12279;width:2;height:189" coordorigin="2826,12279" coordsize="0,189" path="m2826,12279l2826,12468e" filled="false" stroked="true" strokeweight=".49998pt" strokecolor="#005aaa">
                <v:path arrowok="t"/>
              </v:shape>
            </v:group>
            <v:group style="position:absolute;left:742;top:12468;width:2;height:189" coordorigin="742,12468" coordsize="2,189">
              <v:shape style="position:absolute;left:742;top:12468;width:2;height:189" coordorigin="742,12468" coordsize="0,189" path="m742,12468l742,12657e" filled="false" stroked="true" strokeweight=".5pt" strokecolor="#005aaa">
                <v:path arrowok="t"/>
              </v:shape>
            </v:group>
            <v:group style="position:absolute;left:2826;top:12468;width:2;height:189" coordorigin="2826,12468" coordsize="2,189">
              <v:shape style="position:absolute;left:2826;top:12468;width:2;height:189" coordorigin="2826,12468" coordsize="0,189" path="m2826,12468l2826,12657e" filled="false" stroked="true" strokeweight=".49998pt" strokecolor="#005aaa">
                <v:path arrowok="t"/>
              </v:shape>
            </v:group>
            <v:group style="position:absolute;left:742;top:12657;width:2;height:189" coordorigin="742,12657" coordsize="2,189">
              <v:shape style="position:absolute;left:742;top:12657;width:2;height:189" coordorigin="742,12657" coordsize="0,189" path="m742,12657l742,12846e" filled="false" stroked="true" strokeweight=".5pt" strokecolor="#005aaa">
                <v:path arrowok="t"/>
              </v:shape>
            </v:group>
            <v:group style="position:absolute;left:2826;top:12657;width:2;height:189" coordorigin="2826,12657" coordsize="2,189">
              <v:shape style="position:absolute;left:2826;top:12657;width:2;height:189" coordorigin="2826,12657" coordsize="0,189" path="m2826,12657l2826,12846e" filled="false" stroked="true" strokeweight=".49998pt" strokecolor="#005aaa">
                <v:path arrowok="t"/>
              </v:shape>
            </v:group>
            <v:group style="position:absolute;left:742;top:12846;width:2;height:189" coordorigin="742,12846" coordsize="2,189">
              <v:shape style="position:absolute;left:742;top:12846;width:2;height:189" coordorigin="742,12846" coordsize="0,189" path="m742,12846l742,13035e" filled="false" stroked="true" strokeweight=".5pt" strokecolor="#005aaa">
                <v:path arrowok="t"/>
              </v:shape>
            </v:group>
            <v:group style="position:absolute;left:2826;top:12846;width:2;height:189" coordorigin="2826,12846" coordsize="2,189">
              <v:shape style="position:absolute;left:2826;top:12846;width:2;height:189" coordorigin="2826,12846" coordsize="0,189" path="m2826,12846l2826,13035e" filled="false" stroked="true" strokeweight=".49998pt" strokecolor="#005aaa">
                <v:path arrowok="t"/>
              </v:shape>
            </v:group>
            <v:group style="position:absolute;left:742;top:13035;width:2;height:189" coordorigin="742,13035" coordsize="2,189">
              <v:shape style="position:absolute;left:742;top:13035;width:2;height:189" coordorigin="742,13035" coordsize="0,189" path="m742,13035l742,13224e" filled="false" stroked="true" strokeweight=".5pt" strokecolor="#005aaa">
                <v:path arrowok="t"/>
              </v:shape>
            </v:group>
            <v:group style="position:absolute;left:2826;top:13035;width:2;height:189" coordorigin="2826,13035" coordsize="2,189">
              <v:shape style="position:absolute;left:2826;top:13035;width:2;height:189" coordorigin="2826,13035" coordsize="0,189" path="m2826,13035l2826,13224e" filled="false" stroked="true" strokeweight=".49998pt" strokecolor="#005aaa">
                <v:path arrowok="t"/>
              </v:shape>
            </v:group>
            <v:group style="position:absolute;left:742;top:13224;width:2;height:189" coordorigin="742,13224" coordsize="2,189">
              <v:shape style="position:absolute;left:742;top:13224;width:2;height:189" coordorigin="742,13224" coordsize="0,189" path="m742,13224l742,13413e" filled="false" stroked="true" strokeweight=".5pt" strokecolor="#005aaa">
                <v:path arrowok="t"/>
              </v:shape>
            </v:group>
            <v:group style="position:absolute;left:2826;top:13224;width:2;height:189" coordorigin="2826,13224" coordsize="2,189">
              <v:shape style="position:absolute;left:2826;top:13224;width:2;height:189" coordorigin="2826,13224" coordsize="0,189" path="m2826,13224l2826,13413e" filled="false" stroked="true" strokeweight=".49998pt" strokecolor="#005aaa">
                <v:path arrowok="t"/>
              </v:shape>
            </v:group>
            <v:group style="position:absolute;left:742;top:13413;width:2;height:189" coordorigin="742,13413" coordsize="2,189">
              <v:shape style="position:absolute;left:742;top:13413;width:2;height:189" coordorigin="742,13413" coordsize="0,189" path="m742,13413l742,13602e" filled="false" stroked="true" strokeweight=".5pt" strokecolor="#005aaa">
                <v:path arrowok="t"/>
              </v:shape>
            </v:group>
            <v:group style="position:absolute;left:2826;top:13413;width:2;height:189" coordorigin="2826,13413" coordsize="2,189">
              <v:shape style="position:absolute;left:2826;top:13413;width:2;height:189" coordorigin="2826,13413" coordsize="0,189" path="m2826,13413l2826,13602e" filled="false" stroked="true" strokeweight=".49998pt" strokecolor="#005aaa">
                <v:path arrowok="t"/>
              </v:shape>
            </v:group>
            <v:group style="position:absolute;left:742;top:13602;width:2;height:189" coordorigin="742,13602" coordsize="2,189">
              <v:shape style="position:absolute;left:742;top:13602;width:2;height:189" coordorigin="742,13602" coordsize="0,189" path="m742,13602l742,13791e" filled="false" stroked="true" strokeweight=".5pt" strokecolor="#005aaa">
                <v:path arrowok="t"/>
              </v:shape>
            </v:group>
            <v:group style="position:absolute;left:2826;top:13602;width:2;height:189" coordorigin="2826,13602" coordsize="2,189">
              <v:shape style="position:absolute;left:2826;top:13602;width:2;height:189" coordorigin="2826,13602" coordsize="0,189" path="m2826,13602l2826,13791e" filled="false" stroked="true" strokeweight=".49998pt" strokecolor="#005aaa">
                <v:path arrowok="t"/>
              </v:shape>
            </v:group>
            <v:group style="position:absolute;left:742;top:13791;width:2;height:189" coordorigin="742,13791" coordsize="2,189">
              <v:shape style="position:absolute;left:742;top:13791;width:2;height:189" coordorigin="742,13791" coordsize="0,189" path="m742,13791l742,13980e" filled="false" stroked="true" strokeweight=".5pt" strokecolor="#005aaa">
                <v:path arrowok="t"/>
              </v:shape>
            </v:group>
            <v:group style="position:absolute;left:2826;top:13791;width:2;height:189" coordorigin="2826,13791" coordsize="2,189">
              <v:shape style="position:absolute;left:2826;top:13791;width:2;height:189" coordorigin="2826,13791" coordsize="0,189" path="m2826,13791l2826,13980e" filled="false" stroked="true" strokeweight=".49998pt" strokecolor="#005aaa">
                <v:path arrowok="t"/>
              </v:shape>
            </v:group>
            <v:group style="position:absolute;left:742;top:13980;width:2;height:189" coordorigin="742,13980" coordsize="2,189">
              <v:shape style="position:absolute;left:742;top:13980;width:2;height:189" coordorigin="742,13980" coordsize="0,189" path="m742,13980l742,14169e" filled="false" stroked="true" strokeweight=".5pt" strokecolor="#005aaa">
                <v:path arrowok="t"/>
              </v:shape>
            </v:group>
            <v:group style="position:absolute;left:2826;top:13980;width:2;height:189" coordorigin="2826,13980" coordsize="2,189">
              <v:shape style="position:absolute;left:2826;top:13980;width:2;height:189" coordorigin="2826,13980" coordsize="0,189" path="m2826,13980l2826,14169e" filled="false" stroked="true" strokeweight=".49998pt" strokecolor="#005aaa">
                <v:path arrowok="t"/>
              </v:shape>
            </v:group>
            <v:group style="position:absolute;left:742;top:14169;width:2;height:189" coordorigin="742,14169" coordsize="2,189">
              <v:shape style="position:absolute;left:742;top:14169;width:2;height:189" coordorigin="742,14169" coordsize="0,189" path="m742,14169l742,14358e" filled="false" stroked="true" strokeweight=".5pt" strokecolor="#005aaa">
                <v:path arrowok="t"/>
              </v:shape>
            </v:group>
            <v:group style="position:absolute;left:2826;top:14169;width:2;height:189" coordorigin="2826,14169" coordsize="2,189">
              <v:shape style="position:absolute;left:2826;top:14169;width:2;height:189" coordorigin="2826,14169" coordsize="0,189" path="m2826,14169l2826,14358e" filled="false" stroked="true" strokeweight=".49998pt" strokecolor="#005aaa">
                <v:path arrowok="t"/>
              </v:shape>
            </v:group>
            <v:group style="position:absolute;left:742;top:14358;width:2;height:189" coordorigin="742,14358" coordsize="2,189">
              <v:shape style="position:absolute;left:742;top:14358;width:2;height:189" coordorigin="742,14358" coordsize="0,189" path="m742,14358l742,14547e" filled="false" stroked="true" strokeweight=".5pt" strokecolor="#005aaa">
                <v:path arrowok="t"/>
              </v:shape>
            </v:group>
            <v:group style="position:absolute;left:2826;top:14358;width:2;height:189" coordorigin="2826,14358" coordsize="2,189">
              <v:shape style="position:absolute;left:2826;top:14358;width:2;height:189" coordorigin="2826,14358" coordsize="0,189" path="m2826,14358l2826,14547e" filled="false" stroked="true" strokeweight=".49998pt" strokecolor="#005aaa">
                <v:path arrowok="t"/>
              </v:shape>
            </v:group>
            <v:group style="position:absolute;left:742;top:14547;width:2;height:189" coordorigin="742,14547" coordsize="2,189">
              <v:shape style="position:absolute;left:742;top:14547;width:2;height:189" coordorigin="742,14547" coordsize="0,189" path="m742,14547l742,14736e" filled="false" stroked="true" strokeweight=".5pt" strokecolor="#005aaa">
                <v:path arrowok="t"/>
              </v:shape>
            </v:group>
            <v:group style="position:absolute;left:2826;top:14547;width:2;height:189" coordorigin="2826,14547" coordsize="2,189">
              <v:shape style="position:absolute;left:2826;top:14547;width:2;height:189" coordorigin="2826,14547" coordsize="0,189" path="m2826,14547l2826,14736e" filled="false" stroked="true" strokeweight=".49998pt" strokecolor="#005aaa">
                <v:path arrowok="t"/>
              </v:shape>
            </v:group>
            <v:group style="position:absolute;left:742;top:14736;width:2;height:184" coordorigin="742,14736" coordsize="2,184">
              <v:shape style="position:absolute;left:742;top:14736;width:2;height:184" coordorigin="742,14736" coordsize="0,184" path="m742,14736l742,14920e" filled="false" stroked="true" strokeweight=".5pt" strokecolor="#005aaa">
                <v:path arrowok="t"/>
              </v:shape>
            </v:group>
            <v:group style="position:absolute;left:2826;top:14736;width:2;height:184" coordorigin="2826,14736" coordsize="2,184">
              <v:shape style="position:absolute;left:2826;top:14736;width:2;height:184" coordorigin="2826,14736" coordsize="0,184" path="m2826,14736l2826,14920e" filled="false" stroked="true" strokeweight=".49998pt" strokecolor="#005aaa">
                <v:path arrowok="t"/>
              </v:shape>
            </v:group>
            <v:group style="position:absolute;left:737;top:14925;width:2094;height:2" coordorigin="737,14925" coordsize="2094,2">
              <v:shape style="position:absolute;left:737;top:14925;width:2094;height:2" coordorigin="737,14925" coordsize="2094,0" path="m737,14925l2831,14925e" filled="false" stroked="true" strokeweight=".50003pt" strokecolor="#005aaa">
                <v:path arrowok="t"/>
              </v:shape>
              <v:shape style="position:absolute;left:820;top:5542;width:1928;height:1801" type="#_x0000_t75" stroked="false">
                <v:imagedata r:id="rId10" o:title=""/>
              </v:shape>
              <v:shape style="position:absolute;left:822;top:12128;width:1926;height:1436" type="#_x0000_t75" stroked="false">
                <v:imagedata r:id="rId11" o:title=""/>
              </v:shape>
            </v:group>
            <w10:wrap type="none"/>
          </v:group>
        </w:pict>
      </w:r>
      <w:r>
        <w:rPr/>
        <w:pict>
          <v:shape style="position:absolute;margin-left:217.365799pt;margin-top:19.075081pt;width:327.85pt;height:20pt;mso-position-horizontal-relative:page;mso-position-vertical-relative:page;z-index:-404656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</w:t>
                  </w:r>
                  <w:r>
                    <w:rPr>
                      <w:rFonts w:ascii="Arial Narrow" w:hAnsi="Arial Narrow"/>
                      <w:color w:val="FFFFFF"/>
                      <w:w w:val="140"/>
                      <w:sz w:val="36"/>
                    </w:rPr>
                    <w:t>я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096497pt;margin-top:62.498466pt;width:337.4pt;height:16pt;mso-position-horizontal-relative:page;mso-position-vertical-relative:page;z-index:-404632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88"/>
                      <w:sz w:val="28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2"/>
                      <w:w w:val="88"/>
                      <w:sz w:val="28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е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6"/>
                      <w:sz w:val="28"/>
                    </w:rPr>
                    <w:t>систе</w:t>
                  </w:r>
                  <w:r>
                    <w:rPr>
                      <w:rFonts w:ascii="Lucida Sans" w:hAnsi="Lucida Sans"/>
                      <w:b/>
                      <w:color w:val="F15A2A"/>
                      <w:w w:val="96"/>
                      <w:sz w:val="28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3"/>
                      <w:sz w:val="28"/>
                    </w:rPr>
                    <w:t>отопления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1.755981pt;margin-top:93.950897pt;width:44.4pt;height:28pt;mso-position-horizontal-relative:page;mso-position-vertical-relative:page;z-index:-404608" type="#_x0000_t202" filled="false" stroked="false">
            <v:textbox inset="0,0,0,0">
              <w:txbxContent>
                <w:p>
                  <w:pPr>
                    <w:tabs>
                      <w:tab w:pos="868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85.289001pt;width:104.2pt;height:20.65pt;mso-position-horizontal-relative:page;mso-position-vertical-relative:page;z-index:-40458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85.289001pt;width:40.75pt;height:20.65pt;mso-position-horizontal-relative:page;mso-position-vertical-relative:page;z-index:-40456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53" w:right="24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85.289001pt;width:58.35pt;height:20.65pt;mso-position-horizontal-relative:page;mso-position-vertical-relative:page;z-index:-404536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40" w:right="134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85.289001pt;width:69pt;height:20.65pt;mso-position-horizontal-relative:page;mso-position-vertical-relative:page;z-index:-40451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461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292999pt;margin-top:85.289001pt;width:47.1pt;height:20.65pt;mso-position-horizontal-relative:page;mso-position-vertical-relative:page;z-index:-40448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94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347992pt;margin-top:85.289001pt;width:43.1pt;height:20.65pt;mso-position-horizontal-relative:page;mso-position-vertical-relative:page;z-index:-40446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56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85.289001pt;width:54.6pt;height:20.65pt;mso-position-horizontal-relative:page;mso-position-vertical-relative:page;z-index:-40444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85.289001pt;width:36.3pt;height:20.65pt;mso-position-horizontal-relative:page;mso-position-vertical-relative:page;z-index:-40441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63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Ду</w:t>
                  </w:r>
                  <w:r>
                    <w:rPr>
                      <w:rFonts w:ascii="Lucida Sans" w:hAnsi="Lucida Sans"/>
                      <w:b/>
                      <w:color w:val="231F20"/>
                      <w:w w:val="8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85.289001pt;width:53.75pt;height:20.65pt;mso-position-horizontal-relative:page;mso-position-vertical-relative:page;z-index:-40439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2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Мак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напор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05.930969pt;width:506.95pt;height:13.75pt;mso-position-horizontal-relative:page;mso-position-vertical-relative:page;z-index:-40436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8"/>
                      <w:sz w:val="20"/>
                    </w:rPr>
                    <w:t>TOP-S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19.661003pt;width:104.2pt;height:404.95pt;mso-position-horizontal-relative:page;mso-position-vertical-relative:page;z-index:-40434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19.661003pt;width:40.75pt;height:9.5pt;mso-position-horizontal-relative:page;mso-position-vertical-relative:page;z-index:-4043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015-0606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119.661003pt;width:58.35pt;height:9.5pt;mso-position-horizontal-relative:page;mso-position-vertical-relative:page;z-index:-4042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2044009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19.661003pt;width:69pt;height:9.5pt;mso-position-horizontal-relative:page;mso-position-vertical-relative:page;z-index:-4042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6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292999pt;margin-top:119.661003pt;width:47.1pt;height:404.95pt;mso-position-horizontal-relative:page;mso-position-vertical-relative:page;z-index:-4042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87"/>
                    <w:ind w:left="333" w:right="33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6.347992pt;margin-top:119.661003pt;width:43.1pt;height:404.95pt;mso-position-horizontal-relative:page;mso-position-vertical-relative:page;z-index:-4042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87"/>
                    <w:ind w:left="256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119.661003pt;width:54.6pt;height:9.5pt;mso-position-horizontal-relative:page;mso-position-vertical-relative:page;z-index:-4042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19.661003pt;width:36.3pt;height:9.5pt;mso-position-horizontal-relative:page;mso-position-vertical-relative:page;z-index:-4041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19.661003pt;width:53.75pt;height:9.5pt;mso-position-horizontal-relative:page;mso-position-vertical-relative:page;z-index:-4041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29.112pt;width:40.75pt;height:9.450pt;mso-position-horizontal-relative:page;mso-position-vertical-relative:page;z-index:-4041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015-0601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129.112pt;width:58.35pt;height:9.450pt;mso-position-horizontal-relative:page;mso-position-vertical-relative:page;z-index:-4041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2044010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29.112pt;width:69pt;height:9.450pt;mso-position-horizontal-relative:page;mso-position-vertical-relative:page;z-index:-4040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129.112pt;width:54.6pt;height:9.450pt;mso-position-horizontal-relative:page;mso-position-vertical-relative:page;z-index:-4040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29.112pt;width:36.3pt;height:9.450pt;mso-position-horizontal-relative:page;mso-position-vertical-relative:page;z-index:-4040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29.112pt;width:53.75pt;height:9.450pt;mso-position-horizontal-relative:page;mso-position-vertical-relative:page;z-index:-4040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38.561996pt;width:40.75pt;height:9.5pt;mso-position-horizontal-relative:page;mso-position-vertical-relative:page;z-index:-4039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015-0479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138.561996pt;width:58.35pt;height:9.5pt;mso-position-horizontal-relative:page;mso-position-vertical-relative:page;z-index:-4039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2048320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38.561996pt;width:69pt;height:9.5pt;mso-position-horizontal-relative:page;mso-position-vertical-relative:page;z-index:-4039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6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138.561996pt;width:54.6pt;height:9.5pt;mso-position-horizontal-relative:page;mso-position-vertical-relative:page;z-index:-4039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38.561996pt;width:36.3pt;height:9.5pt;mso-position-horizontal-relative:page;mso-position-vertical-relative:page;z-index:-4038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38.561996pt;width:53.75pt;height:9.5pt;mso-position-horizontal-relative:page;mso-position-vertical-relative:page;z-index:-4038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48.013pt;width:40.75pt;height:9.5pt;mso-position-horizontal-relative:page;mso-position-vertical-relative:page;z-index:-4038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148.013pt;width:58.35pt;height:9.5pt;mso-position-horizontal-relative:page;mso-position-vertical-relative:page;z-index:-4038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2048321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48.013pt;width:69pt;height:9.5pt;mso-position-horizontal-relative:page;mso-position-vertical-relative:page;z-index:-4037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148.013pt;width:54.6pt;height:9.5pt;mso-position-horizontal-relative:page;mso-position-vertical-relative:page;z-index:-4037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48.013pt;width:36.3pt;height:9.5pt;mso-position-horizontal-relative:page;mso-position-vertical-relative:page;z-index:-4037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48.013pt;width:53.75pt;height:9.5pt;mso-position-horizontal-relative:page;mso-position-vertical-relative:page;z-index:-4037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57.464005pt;width:40.75pt;height:9.450pt;mso-position-horizontal-relative:page;mso-position-vertical-relative:page;z-index:-4036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015-0696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157.464005pt;width:58.35pt;height:9.450pt;mso-position-horizontal-relative:page;mso-position-vertical-relative:page;z-index:-4036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2061962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57.464005pt;width:69pt;height:9.450pt;mso-position-horizontal-relative:page;mso-position-vertical-relative:page;z-index:-4036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2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157.464005pt;width:54.6pt;height:9.450pt;mso-position-horizontal-relative:page;mso-position-vertical-relative:page;z-index:-4036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57.464005pt;width:36.3pt;height:9.450pt;mso-position-horizontal-relative:page;mso-position-vertical-relative:page;z-index:-4036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57.464005pt;width:53.75pt;height:9.450pt;mso-position-horizontal-relative:page;mso-position-vertical-relative:page;z-index:-4035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66.914993pt;width:40.75pt;height:9.5pt;mso-position-horizontal-relative:page;mso-position-vertical-relative:page;z-index:-4035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015-1159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166.914993pt;width:58.35pt;height:9.5pt;mso-position-horizontal-relative:page;mso-position-vertical-relative:page;z-index:-4035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2061963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66.914993pt;width:69pt;height:9.5pt;mso-position-horizontal-relative:page;mso-position-vertical-relative:page;z-index:-4035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166.914993pt;width:54.6pt;height:9.5pt;mso-position-horizontal-relative:page;mso-position-vertical-relative:page;z-index:-4034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66.914993pt;width:36.3pt;height:9.5pt;mso-position-horizontal-relative:page;mso-position-vertical-relative:page;z-index:-4034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66.914993pt;width:53.75pt;height:9.5pt;mso-position-horizontal-relative:page;mso-position-vertical-relative:page;z-index:-4034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76.365997pt;width:40.75pt;height:9.5pt;mso-position-horizontal-relative:page;mso-position-vertical-relative:page;z-index:-4034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015-1162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176.365997pt;width:58.35pt;height:9.5pt;mso-position-horizontal-relative:page;mso-position-vertical-relative:page;z-index:-4033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2084440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76.365997pt;width:69pt;height:9.5pt;mso-position-horizontal-relative:page;mso-position-vertical-relative:page;z-index:-4033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2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25/1</w:t>
                  </w: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176.365997pt;width:54.6pt;height:9.5pt;mso-position-horizontal-relative:page;mso-position-vertical-relative:page;z-index:-4033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76.365997pt;width:36.3pt;height:9.5pt;mso-position-horizontal-relative:page;mso-position-vertical-relative:page;z-index:-4033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76.365997pt;width:53.75pt;height:9.5pt;mso-position-horizontal-relative:page;mso-position-vertical-relative:page;z-index:-4032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85.817001pt;width:40.75pt;height:9.5pt;mso-position-horizontal-relative:page;mso-position-vertical-relative:page;z-index:-4032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015-1161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185.817001pt;width:58.35pt;height:9.5pt;mso-position-horizontal-relative:page;mso-position-vertical-relative:page;z-index:-4032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2084441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85.817001pt;width:69pt;height:9.5pt;mso-position-horizontal-relative:page;mso-position-vertical-relative:page;z-index:-4032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25/1</w:t>
                  </w: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185.817001pt;width:54.6pt;height:9.5pt;mso-position-horizontal-relative:page;mso-position-vertical-relative:page;z-index:-4031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85.817001pt;width:36.3pt;height:9.5pt;mso-position-horizontal-relative:page;mso-position-vertical-relative:page;z-index:-4031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85.817001pt;width:53.75pt;height:9.5pt;mso-position-horizontal-relative:page;mso-position-vertical-relative:page;z-index:-4031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95.268005pt;width:40.75pt;height:9.5pt;mso-position-horizontal-relative:page;mso-position-vertical-relative:page;z-index:-4031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015-1168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195.268005pt;width:58.35pt;height:9.5pt;mso-position-horizontal-relative:page;mso-position-vertical-relative:page;z-index:-4030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2044013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95.268005pt;width:69pt;height:9.5pt;mso-position-horizontal-relative:page;mso-position-vertical-relative:page;z-index:-4030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6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195.268005pt;width:54.6pt;height:9.5pt;mso-position-horizontal-relative:page;mso-position-vertical-relative:page;z-index:-4030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95.268005pt;width:36.3pt;height:9.5pt;mso-position-horizontal-relative:page;mso-position-vertical-relative:page;z-index:-4030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95.268005pt;width:53.75pt;height:9.5pt;mso-position-horizontal-relative:page;mso-position-vertical-relative:page;z-index:-4030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04.718994pt;width:40.75pt;height:9.450pt;mso-position-horizontal-relative:page;mso-position-vertical-relative:page;z-index:-4029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015-1167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04.718994pt;width:58.35pt;height:9.450pt;mso-position-horizontal-relative:page;mso-position-vertical-relative:page;z-index:-4029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2044014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04.718994pt;width:69pt;height:9.450pt;mso-position-horizontal-relative:page;mso-position-vertical-relative:page;z-index:-4029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04.718994pt;width:54.6pt;height:9.450pt;mso-position-horizontal-relative:page;mso-position-vertical-relative:page;z-index:-4029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04.718994pt;width:36.3pt;height:9.450pt;mso-position-horizontal-relative:page;mso-position-vertical-relative:page;z-index:-4028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04.718994pt;width:53.75pt;height:9.450pt;mso-position-horizontal-relative:page;mso-position-vertical-relative:page;z-index:-4028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14.169998pt;width:40.75pt;height:9.5pt;mso-position-horizontal-relative:page;mso-position-vertical-relative:page;z-index:-4028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14.169998pt;width:58.35pt;height:9.5pt;mso-position-horizontal-relative:page;mso-position-vertical-relative:page;z-index:-4028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2048322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14.169998pt;width:69pt;height:9.5pt;mso-position-horizontal-relative:page;mso-position-vertical-relative:page;z-index:-4027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6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14.169998pt;width:54.6pt;height:9.5pt;mso-position-horizontal-relative:page;mso-position-vertical-relative:page;z-index:-4027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14.169998pt;width:36.3pt;height:9.5pt;mso-position-horizontal-relative:page;mso-position-vertical-relative:page;z-index:-4027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14.169998pt;width:53.75pt;height:9.5pt;mso-position-horizontal-relative:page;mso-position-vertical-relative:page;z-index:-4027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23.621002pt;width:40.75pt;height:9.5pt;mso-position-horizontal-relative:page;mso-position-vertical-relative:page;z-index:-4026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015-0705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23.621002pt;width:58.35pt;height:9.5pt;mso-position-horizontal-relative:page;mso-position-vertical-relative:page;z-index:-4026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2048323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23.621002pt;width:69pt;height:9.5pt;mso-position-horizontal-relative:page;mso-position-vertical-relative:page;z-index:-4026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23.621002pt;width:54.6pt;height:9.5pt;mso-position-horizontal-relative:page;mso-position-vertical-relative:page;z-index:-4026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23.621002pt;width:36.3pt;height:9.5pt;mso-position-horizontal-relative:page;mso-position-vertical-relative:page;z-index:-4025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23.621002pt;width:53.75pt;height:9.5pt;mso-position-horizontal-relative:page;mso-position-vertical-relative:page;z-index:-4025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33.072006pt;width:40.75pt;height:9.5pt;mso-position-horizontal-relative:page;mso-position-vertical-relative:page;z-index:-4025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015-0212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33.072006pt;width:58.35pt;height:9.5pt;mso-position-horizontal-relative:page;mso-position-vertical-relative:page;z-index:-4025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2066132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33.072006pt;width:69pt;height:9.5pt;mso-position-horizontal-relative:page;mso-position-vertical-relative:page;z-index:-4024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2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33.072006pt;width:54.6pt;height:9.5pt;mso-position-horizontal-relative:page;mso-position-vertical-relative:page;z-index:-4024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33.072006pt;width:36.3pt;height:9.5pt;mso-position-horizontal-relative:page;mso-position-vertical-relative:page;z-index:-4024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33.072006pt;width:53.75pt;height:9.5pt;mso-position-horizontal-relative:page;mso-position-vertical-relative:page;z-index:-4024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42.522995pt;width:40.75pt;height:9.5pt;mso-position-horizontal-relative:page;mso-position-vertical-relative:page;z-index:-4024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015-0706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42.522995pt;width:58.35pt;height:9.5pt;mso-position-horizontal-relative:page;mso-position-vertical-relative:page;z-index:-4023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2066133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42.522995pt;width:69pt;height:9.5pt;mso-position-horizontal-relative:page;mso-position-vertical-relative:page;z-index:-4023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42.522995pt;width:54.6pt;height:9.5pt;mso-position-horizontal-relative:page;mso-position-vertical-relative:page;z-index:-4023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42.522995pt;width:36.3pt;height:9.5pt;mso-position-horizontal-relative:page;mso-position-vertical-relative:page;z-index:-4023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42.522995pt;width:53.75pt;height:9.5pt;mso-position-horizontal-relative:page;mso-position-vertical-relative:page;z-index:-4022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51.97403pt;width:40.75pt;height:9.450pt;mso-position-horizontal-relative:page;mso-position-vertical-relative:page;z-index:-4022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015-0214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51.97403pt;width:58.35pt;height:9.450pt;mso-position-horizontal-relative:page;mso-position-vertical-relative:page;z-index:-4022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51.97403pt;width:69pt;height:9.450pt;mso-position-horizontal-relative:page;mso-position-vertical-relative:page;z-index:-4022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6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51.97403pt;width:54.6pt;height:9.450pt;mso-position-horizontal-relative:page;mso-position-vertical-relative:page;z-index:-4021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51.97403pt;width:36.3pt;height:9.450pt;mso-position-horizontal-relative:page;mso-position-vertical-relative:page;z-index:-4021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51.97403pt;width:53.75pt;height:9.450pt;mso-position-horizontal-relative:page;mso-position-vertical-relative:page;z-index:-4021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61.424988pt;width:40.75pt;height:9.450pt;mso-position-horizontal-relative:page;mso-position-vertical-relative:page;z-index:-4021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015-0707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61.424988pt;width:58.35pt;height:9.450pt;mso-position-horizontal-relative:page;mso-position-vertical-relative:page;z-index:-4020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2080041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61.424988pt;width:69pt;height:9.450pt;mso-position-horizontal-relative:page;mso-position-vertical-relative:page;z-index:-4020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61.424988pt;width:54.6pt;height:9.450pt;mso-position-horizontal-relative:page;mso-position-vertical-relative:page;z-index:-4020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61.424988pt;width:36.3pt;height:9.450pt;mso-position-horizontal-relative:page;mso-position-vertical-relative:page;z-index:-4020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61.424988pt;width:53.75pt;height:9.450pt;mso-position-horizontal-relative:page;mso-position-vertical-relative:page;z-index:-4019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70.875pt;width:40.75pt;height:9.5pt;mso-position-horizontal-relative:page;mso-position-vertical-relative:page;z-index:-4019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70.875pt;width:58.35pt;height:9.5pt;mso-position-horizontal-relative:page;mso-position-vertical-relative:page;z-index:-4019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2080042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70.875pt;width:69pt;height:9.5pt;mso-position-horizontal-relative:page;mso-position-vertical-relative:page;z-index:-4019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6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70.875pt;width:54.6pt;height:9.5pt;mso-position-horizontal-relative:page;mso-position-vertical-relative:page;z-index:-4018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70.875pt;width:36.3pt;height:9.5pt;mso-position-horizontal-relative:page;mso-position-vertical-relative:page;z-index:-4018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70.875pt;width:53.75pt;height:9.5pt;mso-position-horizontal-relative:page;mso-position-vertical-relative:page;z-index:-4018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80.325989pt;width:40.75pt;height:9.450pt;mso-position-horizontal-relative:page;mso-position-vertical-relative:page;z-index:-4018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015-0708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80.325989pt;width:58.35pt;height:9.450pt;mso-position-horizontal-relative:page;mso-position-vertical-relative:page;z-index:-4018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2080043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80.325989pt;width:69pt;height:9.450pt;mso-position-horizontal-relative:page;mso-position-vertical-relative:page;z-index:-4017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80.325989pt;width:54.6pt;height:9.450pt;mso-position-horizontal-relative:page;mso-position-vertical-relative:page;z-index:-4017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80.325989pt;width:36.3pt;height:9.450pt;mso-position-horizontal-relative:page;mso-position-vertical-relative:page;z-index:-4017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80.325989pt;width:53.75pt;height:9.450pt;mso-position-horizontal-relative:page;mso-position-vertical-relative:page;z-index:-4017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89.776978pt;width:40.75pt;height:9.5pt;mso-position-horizontal-relative:page;mso-position-vertical-relative:page;z-index:-4016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015-0709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89.776978pt;width:58.35pt;height:9.5pt;mso-position-horizontal-relative:page;mso-position-vertical-relative:page;z-index:-4016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2080044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89.776978pt;width:69pt;height:9.5pt;mso-position-horizontal-relative:page;mso-position-vertical-relative:page;z-index:-4016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2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89.776978pt;width:54.6pt;height:9.5pt;mso-position-horizontal-relative:page;mso-position-vertical-relative:page;z-index:-4016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89.776978pt;width:36.3pt;height:9.5pt;mso-position-horizontal-relative:page;mso-position-vertical-relative:page;z-index:-4015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89.776978pt;width:53.75pt;height:9.5pt;mso-position-horizontal-relative:page;mso-position-vertical-relative:page;z-index:-4015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99.228027pt;width:40.75pt;height:9.450pt;mso-position-horizontal-relative:page;mso-position-vertical-relative:page;z-index:-4015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99.228027pt;width:58.35pt;height:9.450pt;mso-position-horizontal-relative:page;mso-position-vertical-relative:page;z-index:-4015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2080045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99.228027pt;width:69pt;height:9.450pt;mso-position-horizontal-relative:page;mso-position-vertical-relative:page;z-index:-4014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99.228027pt;width:54.6pt;height:9.450pt;mso-position-horizontal-relative:page;mso-position-vertical-relative:page;z-index:-4014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99.228027pt;width:36.3pt;height:9.450pt;mso-position-horizontal-relative:page;mso-position-vertical-relative:page;z-index:-4014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99.228027pt;width:53.75pt;height:9.450pt;mso-position-horizontal-relative:page;mso-position-vertical-relative:page;z-index:-4014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308.678986pt;width:40.75pt;height:9.450pt;mso-position-horizontal-relative:page;mso-position-vertical-relative:page;z-index:-4013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015-1169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308.678986pt;width:58.35pt;height:9.450pt;mso-position-horizontal-relative:page;mso-position-vertical-relative:page;z-index:-4013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2080047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308.678986pt;width:69pt;height:9.450pt;mso-position-horizontal-relative:page;mso-position-vertical-relative:page;z-index:-4013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308.678986pt;width:54.6pt;height:9.450pt;mso-position-horizontal-relative:page;mso-position-vertical-relative:page;z-index:-4013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308.678986pt;width:36.3pt;height:9.450pt;mso-position-horizontal-relative:page;mso-position-vertical-relative:page;z-index:-4012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308.678986pt;width:53.75pt;height:9.450pt;mso-position-horizontal-relative:page;mso-position-vertical-relative:page;z-index:-4012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318.129974pt;width:40.75pt;height:9.5pt;mso-position-horizontal-relative:page;mso-position-vertical-relative:page;z-index:-4012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015-1172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318.129974pt;width:58.35pt;height:9.5pt;mso-position-horizontal-relative:page;mso-position-vertical-relative:page;z-index:-4012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2080048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318.129974pt;width:69pt;height:9.5pt;mso-position-horizontal-relative:page;mso-position-vertical-relative:page;z-index:-4012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6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50/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318.129974pt;width:54.6pt;height:9.5pt;mso-position-horizontal-relative:page;mso-position-vertical-relative:page;z-index:-4011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318.129974pt;width:36.3pt;height:9.5pt;mso-position-horizontal-relative:page;mso-position-vertical-relative:page;z-index:-4011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318.129974pt;width:53.75pt;height:9.5pt;mso-position-horizontal-relative:page;mso-position-vertical-relative:page;z-index:-4011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327.581024pt;width:40.75pt;height:9.450pt;mso-position-horizontal-relative:page;mso-position-vertical-relative:page;z-index:-4011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015-1171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327.581024pt;width:58.35pt;height:9.450pt;mso-position-horizontal-relative:page;mso-position-vertical-relative:page;z-index:-4010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2080049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327.581024pt;width:69pt;height:9.450pt;mso-position-horizontal-relative:page;mso-position-vertical-relative:page;z-index:-4010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50/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327.581024pt;width:54.6pt;height:9.450pt;mso-position-horizontal-relative:page;mso-position-vertical-relative:page;z-index:-4010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327.581024pt;width:36.3pt;height:9.450pt;mso-position-horizontal-relative:page;mso-position-vertical-relative:page;z-index:-4010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327.581024pt;width:53.75pt;height:9.450pt;mso-position-horizontal-relative:page;mso-position-vertical-relative:page;z-index:-4009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337.031982pt;width:40.75pt;height:9.5pt;mso-position-horizontal-relative:page;mso-position-vertical-relative:page;z-index:-4009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015-0478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337.031982pt;width:58.35pt;height:9.5pt;mso-position-horizontal-relative:page;mso-position-vertical-relative:page;z-index:-4009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337.031982pt;width:69pt;height:9.5pt;mso-position-horizontal-relative:page;mso-position-vertical-relative:page;z-index:-4009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6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337.031982pt;width:54.6pt;height:9.5pt;mso-position-horizontal-relative:page;mso-position-vertical-relative:page;z-index:-4008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337.031982pt;width:36.3pt;height:9.5pt;mso-position-horizontal-relative:page;mso-position-vertical-relative:page;z-index:-4008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337.031982pt;width:53.75pt;height:9.5pt;mso-position-horizontal-relative:page;mso-position-vertical-relative:page;z-index:-4008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346.483002pt;width:40.75pt;height:9.5pt;mso-position-horizontal-relative:page;mso-position-vertical-relative:page;z-index:-4008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346.483002pt;width:58.35pt;height:9.5pt;mso-position-horizontal-relative:page;mso-position-vertical-relative:page;z-index:-4007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2080051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346.483002pt;width:69pt;height:9.5pt;mso-position-horizontal-relative:page;mso-position-vertical-relative:page;z-index:-4007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346.483002pt;width:54.6pt;height:9.5pt;mso-position-horizontal-relative:page;mso-position-vertical-relative:page;z-index:-4007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346.483002pt;width:36.3pt;height:9.5pt;mso-position-horizontal-relative:page;mso-position-vertical-relative:page;z-index:-4007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346.483002pt;width:53.75pt;height:9.5pt;mso-position-horizontal-relative:page;mso-position-vertical-relative:page;z-index:-4006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355.93399pt;width:40.75pt;height:9.450pt;mso-position-horizontal-relative:page;mso-position-vertical-relative:page;z-index:-4006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015-0712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355.93399pt;width:58.35pt;height:9.450pt;mso-position-horizontal-relative:page;mso-position-vertical-relative:page;z-index:-4006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2080052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355.93399pt;width:69pt;height:9.450pt;mso-position-horizontal-relative:page;mso-position-vertical-relative:page;z-index:-4006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2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355.93399pt;width:54.6pt;height:9.450pt;mso-position-horizontal-relative:page;mso-position-vertical-relative:page;z-index:-4006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355.93399pt;width:36.3pt;height:9.450pt;mso-position-horizontal-relative:page;mso-position-vertical-relative:page;z-index:-4005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355.93399pt;width:53.75pt;height:9.450pt;mso-position-horizontal-relative:page;mso-position-vertical-relative:page;z-index:-4005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365.384979pt;width:40.75pt;height:9.5pt;mso-position-horizontal-relative:page;mso-position-vertical-relative:page;z-index:-4005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365.384979pt;width:58.35pt;height:9.5pt;mso-position-horizontal-relative:page;mso-position-vertical-relative:page;z-index:-4005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2080053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365.384979pt;width:69pt;height:9.5pt;mso-position-horizontal-relative:page;mso-position-vertical-relative:page;z-index:-4004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365.384979pt;width:54.6pt;height:9.5pt;mso-position-horizontal-relative:page;mso-position-vertical-relative:page;z-index:-4004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365.384979pt;width:36.3pt;height:9.5pt;mso-position-horizontal-relative:page;mso-position-vertical-relative:page;z-index:-4004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365.384979pt;width:53.75pt;height:9.5pt;mso-position-horizontal-relative:page;mso-position-vertical-relative:page;z-index:-4004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374.836029pt;width:40.75pt;height:9.450pt;mso-position-horizontal-relative:page;mso-position-vertical-relative:page;z-index:-4003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015-0592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374.836029pt;width:58.35pt;height:9.450pt;mso-position-horizontal-relative:page;mso-position-vertical-relative:page;z-index:-4003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374.836029pt;width:69pt;height:9.450pt;mso-position-horizontal-relative:page;mso-position-vertical-relative:page;z-index:-4003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50/1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374.836029pt;width:54.6pt;height:9.450pt;mso-position-horizontal-relative:page;mso-position-vertical-relative:page;z-index:-4003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374.836029pt;width:36.3pt;height:9.450pt;mso-position-horizontal-relative:page;mso-position-vertical-relative:page;z-index:-4002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374.836029pt;width:53.75pt;height:9.450pt;mso-position-horizontal-relative:page;mso-position-vertical-relative:page;z-index:-4002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384.286987pt;width:40.75pt;height:9.450pt;mso-position-horizontal-relative:page;mso-position-vertical-relative:page;z-index:-4002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015-1176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384.286987pt;width:58.35pt;height:9.450pt;mso-position-horizontal-relative:page;mso-position-vertical-relative:page;z-index:-4002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2080057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384.286987pt;width:69pt;height:9.450pt;mso-position-horizontal-relative:page;mso-position-vertical-relative:page;z-index:-4001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65/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384.286987pt;width:54.6pt;height:9.450pt;mso-position-horizontal-relative:page;mso-position-vertical-relative:page;z-index:-4001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384.286987pt;width:36.3pt;height:9.450pt;mso-position-horizontal-relative:page;mso-position-vertical-relative:page;z-index:-4001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384.286987pt;width:53.75pt;height:9.450pt;mso-position-horizontal-relative:page;mso-position-vertical-relative:page;z-index:-4001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393.737976pt;width:40.75pt;height:9.450pt;mso-position-horizontal-relative:page;mso-position-vertical-relative:page;z-index:-4000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015-1174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393.737976pt;width:58.35pt;height:9.450pt;mso-position-horizontal-relative:page;mso-position-vertical-relative:page;z-index:-4000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2080058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393.737976pt;width:69pt;height:9.450pt;mso-position-horizontal-relative:page;mso-position-vertical-relative:page;z-index:-4000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2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65/1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393.737976pt;width:54.6pt;height:9.450pt;mso-position-horizontal-relative:page;mso-position-vertical-relative:page;z-index:-4000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393.737976pt;width:36.3pt;height:9.450pt;mso-position-horizontal-relative:page;mso-position-vertical-relative:page;z-index:-4000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393.737976pt;width:53.75pt;height:9.450pt;mso-position-horizontal-relative:page;mso-position-vertical-relative:page;z-index:-3999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403.188019pt;width:40.75pt;height:9.450pt;mso-position-horizontal-relative:page;mso-position-vertical-relative:page;z-index:-3999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015-1173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403.188019pt;width:58.35pt;height:9.450pt;mso-position-horizontal-relative:page;mso-position-vertical-relative:page;z-index:-3999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2080059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403.188019pt;width:69pt;height:9.450pt;mso-position-horizontal-relative:page;mso-position-vertical-relative:page;z-index:-3999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65/1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403.188019pt;width:54.6pt;height:9.450pt;mso-position-horizontal-relative:page;mso-position-vertical-relative:page;z-index:-3998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403.188019pt;width:36.3pt;height:9.450pt;mso-position-horizontal-relative:page;mso-position-vertical-relative:page;z-index:-3998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403.188019pt;width:53.75pt;height:9.450pt;mso-position-horizontal-relative:page;mso-position-vertical-relative:page;z-index:-3998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412.638977pt;width:40.75pt;height:9.5pt;mso-position-horizontal-relative:page;mso-position-vertical-relative:page;z-index:-3998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412.638977pt;width:58.35pt;height:9.5pt;mso-position-horizontal-relative:page;mso-position-vertical-relative:page;z-index:-3997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412.638977pt;width:69pt;height:9.5pt;mso-position-horizontal-relative:page;mso-position-vertical-relative:page;z-index:-3997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65/1</w:t>
                  </w: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412.638977pt;width:54.6pt;height:9.5pt;mso-position-horizontal-relative:page;mso-position-vertical-relative:page;z-index:-3997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412.638977pt;width:36.3pt;height:9.5pt;mso-position-horizontal-relative:page;mso-position-vertical-relative:page;z-index:-3997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412.638977pt;width:53.75pt;height:9.5pt;mso-position-horizontal-relative:page;mso-position-vertical-relative:page;z-index:-3996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422.089996pt;width:40.75pt;height:9.5pt;mso-position-horizontal-relative:page;mso-position-vertical-relative:page;z-index:-3996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015-0714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422.089996pt;width:58.35pt;height:9.5pt;mso-position-horizontal-relative:page;mso-position-vertical-relative:page;z-index:-3996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2080061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422.089996pt;width:69pt;height:9.5pt;mso-position-horizontal-relative:page;mso-position-vertical-relative:page;z-index:-3996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65/1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422.089996pt;width:54.6pt;height:9.5pt;mso-position-horizontal-relative:page;mso-position-vertical-relative:page;z-index:-3995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422.089996pt;width:36.3pt;height:9.5pt;mso-position-horizontal-relative:page;mso-position-vertical-relative:page;z-index:-3995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422.089996pt;width:53.75pt;height:9.5pt;mso-position-horizontal-relative:page;mso-position-vertical-relative:page;z-index:-3995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431.541016pt;width:40.75pt;height:9.450pt;mso-position-horizontal-relative:page;mso-position-vertical-relative:page;z-index:-3995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015-1181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431.541016pt;width:58.35pt;height:9.450pt;mso-position-horizontal-relative:page;mso-position-vertical-relative:page;z-index:-3994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2080064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431.541016pt;width:69pt;height:9.450pt;mso-position-horizontal-relative:page;mso-position-vertical-relative:page;z-index:-3994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431.541016pt;width:54.6pt;height:9.450pt;mso-position-horizontal-relative:page;mso-position-vertical-relative:page;z-index:-3994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431.541016pt;width:36.3pt;height:9.450pt;mso-position-horizontal-relative:page;mso-position-vertical-relative:page;z-index:-3994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431.541016pt;width:53.75pt;height:9.450pt;mso-position-horizontal-relative:page;mso-position-vertical-relative:page;z-index:-3994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440.991974pt;width:40.75pt;height:9.5pt;mso-position-horizontal-relative:page;mso-position-vertical-relative:page;z-index:-3993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015-1182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440.991974pt;width:58.35pt;height:9.5pt;mso-position-horizontal-relative:page;mso-position-vertical-relative:page;z-index:-3993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2080063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440.991974pt;width:69pt;height:9.5pt;mso-position-horizontal-relative:page;mso-position-vertical-relative:page;z-index:-3993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0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</w:rPr>
                    <w:t> </w:t>
                  </w:r>
                  <w:r>
                    <w:rPr>
                      <w:color w:val="231F20"/>
                      <w:spacing w:val="-15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PN6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440.991974pt;width:54.6pt;height:9.5pt;mso-position-horizontal-relative:page;mso-position-vertical-relative:page;z-index:-3993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440.991974pt;width:36.3pt;height:9.5pt;mso-position-horizontal-relative:page;mso-position-vertical-relative:page;z-index:-3992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440.991974pt;width:53.75pt;height:9.5pt;mso-position-horizontal-relative:page;mso-position-vertical-relative:page;z-index:-3992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450.442993pt;width:40.75pt;height:9.5pt;mso-position-horizontal-relative:page;mso-position-vertical-relative:page;z-index:-3992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015-1106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450.442993pt;width:58.35pt;height:9.5pt;mso-position-horizontal-relative:page;mso-position-vertical-relative:page;z-index:-3992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450.442993pt;width:69pt;height:9.5pt;mso-position-horizontal-relative:page;mso-position-vertical-relative:page;z-index:-3991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8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PN6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450.442993pt;width:54.6pt;height:9.5pt;mso-position-horizontal-relative:page;mso-position-vertical-relative:page;z-index:-3991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450.442993pt;width:36.3pt;height:9.5pt;mso-position-horizontal-relative:page;mso-position-vertical-relative:page;z-index:-3991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450.442993pt;width:53.75pt;height:9.5pt;mso-position-horizontal-relative:page;mso-position-vertical-relative:page;z-index:-3991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459.894012pt;width:40.75pt;height:9.450pt;mso-position-horizontal-relative:page;mso-position-vertical-relative:page;z-index:-3990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015-1107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459.894012pt;width:58.35pt;height:9.450pt;mso-position-horizontal-relative:page;mso-position-vertical-relative:page;z-index:-3990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2080066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459.894012pt;width:69pt;height:9.450pt;mso-position-horizontal-relative:page;mso-position-vertical-relative:page;z-index:-3990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9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PN10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459.894012pt;width:54.6pt;height:9.450pt;mso-position-horizontal-relative:page;mso-position-vertical-relative:page;z-index:-3990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459.894012pt;width:36.3pt;height:9.450pt;mso-position-horizontal-relative:page;mso-position-vertical-relative:page;z-index:-3989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459.894012pt;width:53.75pt;height:9.450pt;mso-position-horizontal-relative:page;mso-position-vertical-relative:page;z-index:-3989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469.344971pt;width:40.75pt;height:9.5pt;mso-position-horizontal-relative:page;mso-position-vertical-relative:page;z-index:-3989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015-1177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469.344971pt;width:58.35pt;height:9.5pt;mso-position-horizontal-relative:page;mso-position-vertical-relative:page;z-index:-3989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2080068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469.344971pt;width:69pt;height:9.5pt;mso-position-horizontal-relative:page;mso-position-vertical-relative:page;z-index:-3988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9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PN10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469.344971pt;width:54.6pt;height:9.5pt;mso-position-horizontal-relative:page;mso-position-vertical-relative:page;z-index:-3988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469.344971pt;width:36.3pt;height:9.5pt;mso-position-horizontal-relative:page;mso-position-vertical-relative:page;z-index:-3988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469.344971pt;width:53.75pt;height:9.5pt;mso-position-horizontal-relative:page;mso-position-vertical-relative:page;z-index:-3988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478.79599pt;width:40.75pt;height:9.5pt;mso-position-horizontal-relative:page;mso-position-vertical-relative:page;z-index:-3988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015-1178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478.79599pt;width:58.35pt;height:9.5pt;mso-position-horizontal-relative:page;mso-position-vertical-relative:page;z-index:-3987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2080067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478.79599pt;width:69pt;height:9.5pt;mso-position-horizontal-relative:page;mso-position-vertical-relative:page;z-index:-3987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8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PN6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478.79599pt;width:54.6pt;height:9.5pt;mso-position-horizontal-relative:page;mso-position-vertical-relative:page;z-index:-3987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478.79599pt;width:36.3pt;height:9.5pt;mso-position-horizontal-relative:page;mso-position-vertical-relative:page;z-index:-3987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478.79599pt;width:53.75pt;height:9.5pt;mso-position-horizontal-relative:page;mso-position-vertical-relative:page;z-index:-3986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488.247009pt;width:40.75pt;height:9.450pt;mso-position-horizontal-relative:page;mso-position-vertical-relative:page;z-index:-3986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015-1179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488.247009pt;width:58.35pt;height:9.450pt;mso-position-horizontal-relative:page;mso-position-vertical-relative:page;z-index:-3986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2080070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488.247009pt;width:69pt;height:9.450pt;mso-position-horizontal-relative:page;mso-position-vertical-relative:page;z-index:-3986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9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80/2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PN10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488.247009pt;width:54.6pt;height:9.450pt;mso-position-horizontal-relative:page;mso-position-vertical-relative:page;z-index:-3985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488.247009pt;width:36.3pt;height:9.450pt;mso-position-horizontal-relative:page;mso-position-vertical-relative:page;z-index:-3985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488.247009pt;width:53.75pt;height:9.450pt;mso-position-horizontal-relative:page;mso-position-vertical-relative:page;z-index:-3985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497.697998pt;width:40.75pt;height:9.450pt;mso-position-horizontal-relative:page;mso-position-vertical-relative:page;z-index:-3985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497.697998pt;width:58.35pt;height:9.450pt;mso-position-horizontal-relative:page;mso-position-vertical-relative:page;z-index:-3984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2080069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497.697998pt;width:69pt;height:9.450pt;mso-position-horizontal-relative:page;mso-position-vertical-relative:page;z-index:-3984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8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80/2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PN6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497.697998pt;width:54.6pt;height:9.450pt;mso-position-horizontal-relative:page;mso-position-vertical-relative:page;z-index:-3984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497.697998pt;width:36.3pt;height:9.450pt;mso-position-horizontal-relative:page;mso-position-vertical-relative:page;z-index:-3984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497.697998pt;width:53.75pt;height:9.450pt;mso-position-horizontal-relative:page;mso-position-vertical-relative:page;z-index:-3983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507.148987pt;width:40.75pt;height:17.5pt;mso-position-horizontal-relative:page;mso-position-vertical-relative:page;z-index:-3983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5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015-1158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507.148987pt;width:58.35pt;height:17.5pt;mso-position-horizontal-relative:page;mso-position-vertical-relative:page;z-index:-3983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5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2080072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507.148987pt;width:69pt;height:17.5pt;mso-position-horizontal-relative:page;mso-position-vertical-relative:page;z-index:-398320" type="#_x0000_t202" filled="false" stroked="false">
            <v:textbox inset="0,0,0,0">
              <w:txbxContent>
                <w:p>
                  <w:pPr>
                    <w:pStyle w:val="BodyText"/>
                    <w:spacing w:line="177" w:lineRule="auto" w:before="35"/>
                    <w:ind w:left="544" w:right="0" w:hanging="368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100/1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>
                      <w:color w:val="231F20"/>
                      <w:spacing w:val="1"/>
                      <w:w w:val="80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PN10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507.148987pt;width:54.6pt;height:17.5pt;mso-position-horizontal-relative:page;mso-position-vertical-relative:page;z-index:-3982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5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507.148987pt;width:36.3pt;height:17.5pt;mso-position-horizontal-relative:page;mso-position-vertical-relative:page;z-index:-3982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5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507.148987pt;width:53.75pt;height:17.5pt;mso-position-horizontal-relative:page;mso-position-vertical-relative:page;z-index:-3982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5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524.599976pt;width:506.95pt;height:13.75pt;mso-position-horizontal-relative:page;mso-position-vertical-relative:page;z-index:-39822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7"/>
                      <w:sz w:val="20"/>
                    </w:rPr>
                    <w:t>TOP-SD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538.328979pt;width:104.2pt;height:207.95pt;mso-position-horizontal-relative:page;mso-position-vertical-relative:page;z-index:-39820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538.328979pt;width:40.75pt;height:9.5pt;mso-position-horizontal-relative:page;mso-position-vertical-relative:page;z-index:-3981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015-1184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538.328979pt;width:58.35pt;height:9.5pt;mso-position-horizontal-relative:page;mso-position-vertical-relative:page;z-index:-3981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2044015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538.328979pt;width:69pt;height:9.5pt;mso-position-horizontal-relative:page;mso-position-vertical-relative:page;z-index:-3981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292999pt;margin-top:538.328979pt;width:47.1pt;height:207.95pt;mso-position-horizontal-relative:page;mso-position-vertical-relative:page;z-index:-3981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33" w:right="33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6.347992pt;margin-top:538.328979pt;width:43.1pt;height:207.95pt;mso-position-horizontal-relative:page;mso-position-vertical-relative:page;z-index:-3980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TOP-SD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538.328979pt;width:54.6pt;height:9.5pt;mso-position-horizontal-relative:page;mso-position-vertical-relative:page;z-index:-3980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538.328979pt;width:36.3pt;height:9.5pt;mso-position-horizontal-relative:page;mso-position-vertical-relative:page;z-index:-3980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538.328979pt;width:53.75pt;height:9.5pt;mso-position-horizontal-relative:page;mso-position-vertical-relative:page;z-index:-3980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547.780029pt;width:40.75pt;height:9.450pt;mso-position-horizontal-relative:page;mso-position-vertical-relative:page;z-index:-3979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015-1183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547.780029pt;width:58.35pt;height:9.450pt;mso-position-horizontal-relative:page;mso-position-vertical-relative:page;z-index:-3979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2044016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547.780029pt;width:69pt;height:9.450pt;mso-position-horizontal-relative:page;mso-position-vertical-relative:page;z-index:-3979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06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547.780029pt;width:54.6pt;height:9.450pt;mso-position-horizontal-relative:page;mso-position-vertical-relative:page;z-index:-3979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547.780029pt;width:36.3pt;height:9.450pt;mso-position-horizontal-relative:page;mso-position-vertical-relative:page;z-index:-3978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547.780029pt;width:53.75pt;height:9.450pt;mso-position-horizontal-relative:page;mso-position-vertical-relative:page;z-index:-3978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557.231018pt;width:40.75pt;height:9.5pt;mso-position-horizontal-relative:page;mso-position-vertical-relative:page;z-index:-3978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015-1188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557.231018pt;width:58.35pt;height:9.5pt;mso-position-horizontal-relative:page;mso-position-vertical-relative:page;z-index:-3978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2048326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557.231018pt;width:69pt;height:9.5pt;mso-position-horizontal-relative:page;mso-position-vertical-relative:page;z-index:-3977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557.231018pt;width:54.6pt;height:9.5pt;mso-position-horizontal-relative:page;mso-position-vertical-relative:page;z-index:-3977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557.231018pt;width:36.3pt;height:9.5pt;mso-position-horizontal-relative:page;mso-position-vertical-relative:page;z-index:-3977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557.231018pt;width:53.75pt;height:9.5pt;mso-position-horizontal-relative:page;mso-position-vertical-relative:page;z-index:-3977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566.682007pt;width:40.75pt;height:9.450pt;mso-position-horizontal-relative:page;mso-position-vertical-relative:page;z-index:-3976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015-1187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566.682007pt;width:58.35pt;height:9.450pt;mso-position-horizontal-relative:page;mso-position-vertical-relative:page;z-index:-3976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2048327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566.682007pt;width:69pt;height:9.450pt;mso-position-horizontal-relative:page;mso-position-vertical-relative:page;z-index:-3976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06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566.682007pt;width:54.6pt;height:9.450pt;mso-position-horizontal-relative:page;mso-position-vertical-relative:page;z-index:-3976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566.682007pt;width:36.3pt;height:9.450pt;mso-position-horizontal-relative:page;mso-position-vertical-relative:page;z-index:-3976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566.682007pt;width:53.75pt;height:9.450pt;mso-position-horizontal-relative:page;mso-position-vertical-relative:page;z-index:-3975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576.132996pt;width:40.75pt;height:9.450pt;mso-position-horizontal-relative:page;mso-position-vertical-relative:page;z-index:-3975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015-1186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576.132996pt;width:58.35pt;height:9.450pt;mso-position-horizontal-relative:page;mso-position-vertical-relative:page;z-index:-3975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2080073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576.132996pt;width:69pt;height:9.450pt;mso-position-horizontal-relative:page;mso-position-vertical-relative:page;z-index:-3975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8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576.132996pt;width:54.6pt;height:9.450pt;mso-position-horizontal-relative:page;mso-position-vertical-relative:page;z-index:-3974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576.132996pt;width:36.3pt;height:9.450pt;mso-position-horizontal-relative:page;mso-position-vertical-relative:page;z-index:-3974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576.132996pt;width:53.75pt;height:9.450pt;mso-position-horizontal-relative:page;mso-position-vertical-relative:page;z-index:-3974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585.583008pt;width:40.75pt;height:9.5pt;mso-position-horizontal-relative:page;mso-position-vertical-relative:page;z-index:-3974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015-1185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585.583008pt;width:58.35pt;height:9.5pt;mso-position-horizontal-relative:page;mso-position-vertical-relative:page;z-index:-3973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2080074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585.583008pt;width:69pt;height:9.5pt;mso-position-horizontal-relative:page;mso-position-vertical-relative:page;z-index:-3973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7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585.583008pt;width:54.6pt;height:9.5pt;mso-position-horizontal-relative:page;mso-position-vertical-relative:page;z-index:-3973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585.583008pt;width:36.3pt;height:9.5pt;mso-position-horizontal-relative:page;mso-position-vertical-relative:page;z-index:-3973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585.583008pt;width:53.75pt;height:9.5pt;mso-position-horizontal-relative:page;mso-position-vertical-relative:page;z-index:-3972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595.033997pt;width:40.75pt;height:9.5pt;mso-position-horizontal-relative:page;mso-position-vertical-relative:page;z-index:-3972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015-1192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595.033997pt;width:58.35pt;height:9.5pt;mso-position-horizontal-relative:page;mso-position-vertical-relative:page;z-index:-3972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2044017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595.033997pt;width:69pt;height:9.5pt;mso-position-horizontal-relative:page;mso-position-vertical-relative:page;z-index:-3972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</w:t>
                  </w: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595.033997pt;width:54.6pt;height:9.5pt;mso-position-horizontal-relative:page;mso-position-vertical-relative:page;z-index:-3971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595.033997pt;width:36.3pt;height:9.5pt;mso-position-horizontal-relative:page;mso-position-vertical-relative:page;z-index:-3971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595.033997pt;width:53.75pt;height:9.5pt;mso-position-horizontal-relative:page;mso-position-vertical-relative:page;z-index:-3971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604.484985pt;width:40.75pt;height:9.450pt;mso-position-horizontal-relative:page;mso-position-vertical-relative:page;z-index:-3971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015-1191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604.484985pt;width:58.35pt;height:9.450pt;mso-position-horizontal-relative:page;mso-position-vertical-relative:page;z-index:-3970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2044018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604.484985pt;width:69pt;height:9.450pt;mso-position-horizontal-relative:page;mso-position-vertical-relative:page;z-index:-3970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06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</w:t>
                  </w: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604.484985pt;width:54.6pt;height:9.450pt;mso-position-horizontal-relative:page;mso-position-vertical-relative:page;z-index:-3970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604.484985pt;width:36.3pt;height:9.450pt;mso-position-horizontal-relative:page;mso-position-vertical-relative:page;z-index:-3970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604.484985pt;width:53.75pt;height:9.450pt;mso-position-horizontal-relative:page;mso-position-vertical-relative:page;z-index:-3970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613.936035pt;width:40.75pt;height:9.450pt;mso-position-horizontal-relative:page;mso-position-vertical-relative:page;z-index:-3969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015-1194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613.936035pt;width:58.35pt;height:9.450pt;mso-position-horizontal-relative:page;mso-position-vertical-relative:page;z-index:-3969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613.936035pt;width:69pt;height:9.450pt;mso-position-horizontal-relative:page;mso-position-vertical-relative:page;z-index:-3969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613.936035pt;width:54.6pt;height:9.450pt;mso-position-horizontal-relative:page;mso-position-vertical-relative:page;z-index:-3969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613.936035pt;width:36.3pt;height:9.450pt;mso-position-horizontal-relative:page;mso-position-vertical-relative:page;z-index:-3968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613.936035pt;width:53.75pt;height:9.450pt;mso-position-horizontal-relative:page;mso-position-vertical-relative:page;z-index:-3968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623.387024pt;width:40.75pt;height:9.450pt;mso-position-horizontal-relative:page;mso-position-vertical-relative:page;z-index:-3968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015-1193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623.387024pt;width:58.35pt;height:9.450pt;mso-position-horizontal-relative:page;mso-position-vertical-relative:page;z-index:-3968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2080076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623.387024pt;width:69pt;height:9.450pt;mso-position-horizontal-relative:page;mso-position-vertical-relative:page;z-index:-3967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06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623.387024pt;width:54.6pt;height:9.450pt;mso-position-horizontal-relative:page;mso-position-vertical-relative:page;z-index:-3967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623.387024pt;width:36.3pt;height:9.450pt;mso-position-horizontal-relative:page;mso-position-vertical-relative:page;z-index:-3967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623.387024pt;width:53.75pt;height:9.450pt;mso-position-horizontal-relative:page;mso-position-vertical-relative:page;z-index:-3967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632.838013pt;width:40.75pt;height:9.450pt;mso-position-horizontal-relative:page;mso-position-vertical-relative:page;z-index:-3966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015-1189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632.838013pt;width:58.35pt;height:9.450pt;mso-position-horizontal-relative:page;mso-position-vertical-relative:page;z-index:-3966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2080078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632.838013pt;width:69pt;height:9.450pt;mso-position-horizontal-relative:page;mso-position-vertical-relative:page;z-index:-3966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7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632.838013pt;width:54.6pt;height:9.450pt;mso-position-horizontal-relative:page;mso-position-vertical-relative:page;z-index:-3966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632.838013pt;width:36.3pt;height:9.450pt;mso-position-horizontal-relative:page;mso-position-vertical-relative:page;z-index:-3965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632.838013pt;width:53.75pt;height:9.450pt;mso-position-horizontal-relative:page;mso-position-vertical-relative:page;z-index:-3965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642.289001pt;width:40.75pt;height:9.5pt;mso-position-horizontal-relative:page;mso-position-vertical-relative:page;z-index:-3965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015-1190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642.289001pt;width:58.35pt;height:9.5pt;mso-position-horizontal-relative:page;mso-position-vertical-relative:page;z-index:-3965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642.289001pt;width:69pt;height:9.5pt;mso-position-horizontal-relative:page;mso-position-vertical-relative:page;z-index:-3964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7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642.289001pt;width:54.6pt;height:9.5pt;mso-position-horizontal-relative:page;mso-position-vertical-relative:page;z-index:-3964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642.289001pt;width:36.3pt;height:9.5pt;mso-position-horizontal-relative:page;mso-position-vertical-relative:page;z-index:-3964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642.289001pt;width:53.75pt;height:9.5pt;mso-position-horizontal-relative:page;mso-position-vertical-relative:page;z-index:-3964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651.73999pt;width:40.75pt;height:9.5pt;mso-position-horizontal-relative:page;mso-position-vertical-relative:page;z-index:-3964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015-1198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651.73999pt;width:58.35pt;height:9.5pt;mso-position-horizontal-relative:page;mso-position-vertical-relative:page;z-index:-3963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2080081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651.73999pt;width:69pt;height:9.5pt;mso-position-horizontal-relative:page;mso-position-vertical-relative:page;z-index:-3963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1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651.73999pt;width:54.6pt;height:9.5pt;mso-position-horizontal-relative:page;mso-position-vertical-relative:page;z-index:-3963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651.73999pt;width:36.3pt;height:9.5pt;mso-position-horizontal-relative:page;mso-position-vertical-relative:page;z-index:-3963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651.73999pt;width:53.75pt;height:9.5pt;mso-position-horizontal-relative:page;mso-position-vertical-relative:page;z-index:-3962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661.191040pt;width:40.75pt;height:9.450pt;mso-position-horizontal-relative:page;mso-position-vertical-relative:page;z-index:-3962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015-1197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661.191040pt;width:58.35pt;height:9.450pt;mso-position-horizontal-relative:page;mso-position-vertical-relative:page;z-index:-3962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2080082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661.191040pt;width:69pt;height:9.450pt;mso-position-horizontal-relative:page;mso-position-vertical-relative:page;z-index:-3962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06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661.191040pt;width:54.6pt;height:9.450pt;mso-position-horizontal-relative:page;mso-position-vertical-relative:page;z-index:-3961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661.191040pt;width:36.3pt;height:9.450pt;mso-position-horizontal-relative:page;mso-position-vertical-relative:page;z-index:-3961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661.191040pt;width:53.75pt;height:9.450pt;mso-position-horizontal-relative:page;mso-position-vertical-relative:page;z-index:-3961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670.642029pt;width:40.75pt;height:9.450pt;mso-position-horizontal-relative:page;mso-position-vertical-relative:page;z-index:-3961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015-1195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670.642029pt;width:58.35pt;height:9.450pt;mso-position-horizontal-relative:page;mso-position-vertical-relative:page;z-index:-3960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2080084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670.642029pt;width:69pt;height:9.450pt;mso-position-horizontal-relative:page;mso-position-vertical-relative:page;z-index:-3960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7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670.642029pt;width:54.6pt;height:9.450pt;mso-position-horizontal-relative:page;mso-position-vertical-relative:page;z-index:-3960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670.642029pt;width:36.3pt;height:9.450pt;mso-position-horizontal-relative:page;mso-position-vertical-relative:page;z-index:-3960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670.642029pt;width:53.75pt;height:9.450pt;mso-position-horizontal-relative:page;mso-position-vertical-relative:page;z-index:-3959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680.093018pt;width:40.75pt;height:9.450pt;mso-position-horizontal-relative:page;mso-position-vertical-relative:page;z-index:-3959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015-1196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680.093018pt;width:58.35pt;height:9.450pt;mso-position-horizontal-relative:page;mso-position-vertical-relative:page;z-index:-3959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2080086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680.093018pt;width:69pt;height:9.450pt;mso-position-horizontal-relative:page;mso-position-vertical-relative:page;z-index:-3959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7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50/1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680.093018pt;width:54.6pt;height:9.450pt;mso-position-horizontal-relative:page;mso-position-vertical-relative:page;z-index:-3958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680.093018pt;width:36.3pt;height:9.450pt;mso-position-horizontal-relative:page;mso-position-vertical-relative:page;z-index:-3958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680.093018pt;width:53.75pt;height:9.450pt;mso-position-horizontal-relative:page;mso-position-vertical-relative:page;z-index:-3958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689.544006pt;width:40.75pt;height:9.450pt;mso-position-horizontal-relative:page;mso-position-vertical-relative:page;z-index:-3958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015-1199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689.544006pt;width:58.35pt;height:9.450pt;mso-position-horizontal-relative:page;mso-position-vertical-relative:page;z-index:-3958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2080088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689.544006pt;width:69pt;height:9.450pt;mso-position-horizontal-relative:page;mso-position-vertical-relative:page;z-index:-3957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7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65/1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689.544006pt;width:54.6pt;height:9.450pt;mso-position-horizontal-relative:page;mso-position-vertical-relative:page;z-index:-3957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689.544006pt;width:36.3pt;height:9.450pt;mso-position-horizontal-relative:page;mso-position-vertical-relative:page;z-index:-3957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689.544006pt;width:53.75pt;height:9.450pt;mso-position-horizontal-relative:page;mso-position-vertical-relative:page;z-index:-3957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698.994995pt;width:40.75pt;height:9.450pt;mso-position-horizontal-relative:page;mso-position-vertical-relative:page;z-index:-3956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698.994995pt;width:58.35pt;height:9.450pt;mso-position-horizontal-relative:page;mso-position-vertical-relative:page;z-index:-3956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2080089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698.994995pt;width:69pt;height:9.450pt;mso-position-horizontal-relative:page;mso-position-vertical-relative:page;z-index:-3956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7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65/1</w:t>
                  </w: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698.994995pt;width:54.6pt;height:9.450pt;mso-position-horizontal-relative:page;mso-position-vertical-relative:page;z-index:-3956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698.994995pt;width:36.3pt;height:9.450pt;mso-position-horizontal-relative:page;mso-position-vertical-relative:page;z-index:-3955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698.994995pt;width:53.75pt;height:9.450pt;mso-position-horizontal-relative:page;mso-position-vertical-relative:page;z-index:-3955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708.445007pt;width:40.75pt;height:9.450pt;mso-position-horizontal-relative:page;mso-position-vertical-relative:page;z-index:-3955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015-1201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708.445007pt;width:58.35pt;height:9.450pt;mso-position-horizontal-relative:page;mso-position-vertical-relative:page;z-index:-3955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2080090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708.445007pt;width:69pt;height:9.450pt;mso-position-horizontal-relative:page;mso-position-vertical-relative:page;z-index:-3954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7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65/1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708.445007pt;width:54.6pt;height:9.450pt;mso-position-horizontal-relative:page;mso-position-vertical-relative:page;z-index:-3954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708.445007pt;width:36.3pt;height:9.450pt;mso-position-horizontal-relative:page;mso-position-vertical-relative:page;z-index:-3954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708.445007pt;width:53.75pt;height:9.450pt;mso-position-horizontal-relative:page;mso-position-vertical-relative:page;z-index:-3954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717.895996pt;width:40.75pt;height:9.450pt;mso-position-horizontal-relative:page;mso-position-vertical-relative:page;z-index:-3953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015-1202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717.895996pt;width:58.35pt;height:9.450pt;mso-position-horizontal-relative:page;mso-position-vertical-relative:page;z-index:-3953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2080093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717.895996pt;width:69pt;height:9.450pt;mso-position-horizontal-relative:page;mso-position-vertical-relative:page;z-index:-3953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7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717.895996pt;width:54.6pt;height:9.450pt;mso-position-horizontal-relative:page;mso-position-vertical-relative:page;z-index:-3953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717.895996pt;width:36.3pt;height:9.450pt;mso-position-horizontal-relative:page;mso-position-vertical-relative:page;z-index:-3952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717.895996pt;width:53.75pt;height:9.450pt;mso-position-horizontal-relative:page;mso-position-vertical-relative:page;z-index:-3952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727.346985pt;width:40.75pt;height:9.450pt;mso-position-horizontal-relative:page;mso-position-vertical-relative:page;z-index:-3952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015-1203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727.346985pt;width:58.35pt;height:9.450pt;mso-position-horizontal-relative:page;mso-position-vertical-relative:page;z-index:-3952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2080095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727.346985pt;width:69pt;height:9.450pt;mso-position-horizontal-relative:page;mso-position-vertical-relative:page;z-index:-3952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7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727.346985pt;width:54.6pt;height:9.450pt;mso-position-horizontal-relative:page;mso-position-vertical-relative:page;z-index:-3951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727.346985pt;width:36.3pt;height:9.450pt;mso-position-horizontal-relative:page;mso-position-vertical-relative:page;z-index:-3951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727.346985pt;width:53.75pt;height:9.450pt;mso-position-horizontal-relative:page;mso-position-vertical-relative:page;z-index:-3951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736.797974pt;width:40.75pt;height:9.450pt;mso-position-horizontal-relative:page;mso-position-vertical-relative:page;z-index:-3951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015-1204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736.797974pt;width:58.35pt;height:9.450pt;mso-position-horizontal-relative:page;mso-position-vertical-relative:page;z-index:-3950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32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2080097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736.797974pt;width:69pt;height:9.450pt;mso-position-horizontal-relative:page;mso-position-vertical-relative:page;z-index:-3950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7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TOP-S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80/2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736.797974pt;width:54.6pt;height:9.450pt;mso-position-horizontal-relative:page;mso-position-vertical-relative:page;z-index:-3950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736.797974pt;width:36.3pt;height:9.450pt;mso-position-horizontal-relative:page;mso-position-vertical-relative:page;z-index:-3950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736.797974pt;width:53.75pt;height:9.450pt;mso-position-horizontal-relative:page;mso-position-vertical-relative:page;z-index:-3949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.28348pt;margin-top:0pt;width:594.950pt;height:47pt;mso-position-horizontal-relative:page;mso-position-vertical-relative:page;z-index:-39496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0pt;width:595pt;height:47pt;mso-position-horizontal-relative:page;mso-position-vertical-relative:page;z-index:-394936" coordorigin="0,0" coordsize="11900,940">
            <v:shape style="position:absolute;left:0;top:0;width:11900;height:940" coordorigin="0,0" coordsize="11900,940" path="m0,939l11900,939,11900,0,0,0,0,939xe" filled="true" fillcolor="#f15a2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0.773972pt;margin-top:85.039001pt;width:507.95pt;height:610.950pt;mso-position-horizontal-relative:page;mso-position-vertical-relative:page;z-index:-394912" coordorigin="1015,1701" coordsize="10159,12219">
            <v:group style="position:absolute;left:1025;top:1706;width:2084;height:413" coordorigin="1025,1706" coordsize="2084,413">
              <v:shape style="position:absolute;left:1025;top:1706;width:2084;height:413" coordorigin="1025,1706" coordsize="2084,413" path="m3109,1706l1025,1706,1025,2119,3109,2119,3109,1706xe" filled="true" fillcolor="#d9e1f3" stroked="false">
                <v:path arrowok="t"/>
                <v:fill type="solid"/>
              </v:shape>
            </v:group>
            <v:group style="position:absolute;left:3109;top:1706;width:2;height:413" coordorigin="3109,1706" coordsize="2,413">
              <v:shape style="position:absolute;left:3109;top:1706;width:2;height:413" coordorigin="3109,1706" coordsize="0,413" path="m3109,1706l3109,2119e" filled="false" stroked="true" strokeweight=".001pt" strokecolor="#d9e1f3">
                <v:path arrowok="t"/>
              </v:shape>
            </v:group>
            <v:group style="position:absolute;left:3109;top:1706;width:815;height:413" coordorigin="3109,1706" coordsize="815,413">
              <v:shape style="position:absolute;left:3109;top:1706;width:815;height:413" coordorigin="3109,1706" coordsize="815,413" path="m3924,1706l3109,1706,3109,2119,3924,2119,3924,1706xe" filled="true" fillcolor="#d9e1f3" stroked="false">
                <v:path arrowok="t"/>
                <v:fill type="solid"/>
              </v:shape>
            </v:group>
            <v:group style="position:absolute;left:3924;top:1706;width:1167;height:413" coordorigin="3924,1706" coordsize="1167,413">
              <v:shape style="position:absolute;left:3924;top:1706;width:1167;height:413" coordorigin="3924,1706" coordsize="1167,413" path="m5090,1706l3924,1706,3924,2119,5090,2119,5090,1706xe" filled="true" fillcolor="#d9e1f3" stroked="false">
                <v:path arrowok="t"/>
                <v:fill type="solid"/>
              </v:shape>
            </v:group>
            <v:group style="position:absolute;left:5090;top:1706;width:1380;height:413" coordorigin="5090,1706" coordsize="1380,413">
              <v:shape style="position:absolute;left:5090;top:1706;width:1380;height:413" coordorigin="5090,1706" coordsize="1380,413" path="m6469,1706l5090,1706,5090,2119,6469,2119,6469,1706xe" filled="true" fillcolor="#d9e1f3" stroked="false">
                <v:path arrowok="t"/>
                <v:fill type="solid"/>
              </v:shape>
            </v:group>
            <v:group style="position:absolute;left:6469;top:1706;width:2;height:413" coordorigin="6469,1706" coordsize="2,413">
              <v:shape style="position:absolute;left:6469;top:1706;width:2;height:413" coordorigin="6469,1706" coordsize="0,413" path="m6469,1706l6469,2119e" filled="false" stroked="true" strokeweight=".001pt" strokecolor="#d9e1f3">
                <v:path arrowok="t"/>
              </v:shape>
            </v:group>
            <v:group style="position:absolute;left:6469;top:1706;width:942;height:413" coordorigin="6469,1706" coordsize="942,413">
              <v:shape style="position:absolute;left:6469;top:1706;width:942;height:413" coordorigin="6469,1706" coordsize="942,413" path="m7410,1706l6469,1706,6469,2119,7410,2119,7410,1706xe" filled="true" fillcolor="#d9e1f3" stroked="false">
                <v:path arrowok="t"/>
                <v:fill type="solid"/>
              </v:shape>
            </v:group>
            <v:group style="position:absolute;left:7410;top:1706;width:862;height:413" coordorigin="7410,1706" coordsize="862,413">
              <v:shape style="position:absolute;left:7410;top:1706;width:862;height:413" coordorigin="7410,1706" coordsize="862,413" path="m8272,1706l7410,1706,7410,2119,8272,2119,8272,1706xe" filled="true" fillcolor="#d9e1f3" stroked="false">
                <v:path arrowok="t"/>
                <v:fill type="solid"/>
              </v:shape>
            </v:group>
            <v:group style="position:absolute;left:8272;top:1706;width:2;height:413" coordorigin="8272,1706" coordsize="2,413">
              <v:shape style="position:absolute;left:8272;top:1706;width:2;height:413" coordorigin="8272,1706" coordsize="0,413" path="m8272,1706l8272,2119e" filled="false" stroked="true" strokeweight=".001pt" strokecolor="#d9e1f3">
                <v:path arrowok="t"/>
              </v:shape>
            </v:group>
            <v:group style="position:absolute;left:8272;top:1706;width:1092;height:413" coordorigin="8272,1706" coordsize="1092,413">
              <v:shape style="position:absolute;left:8272;top:1706;width:1092;height:413" coordorigin="8272,1706" coordsize="1092,413" path="m9364,1706l8272,1706,8272,2119,9364,2119,9364,1706xe" filled="true" fillcolor="#d9e1f3" stroked="false">
                <v:path arrowok="t"/>
                <v:fill type="solid"/>
              </v:shape>
            </v:group>
            <v:group style="position:absolute;left:9364;top:1706;width:726;height:413" coordorigin="9364,1706" coordsize="726,413">
              <v:shape style="position:absolute;left:9364;top:1706;width:726;height:413" coordorigin="9364,1706" coordsize="726,413" path="m10089,1706l9364,1706,9364,2119,10089,2119,10089,1706xe" filled="true" fillcolor="#d9e1f3" stroked="false">
                <v:path arrowok="t"/>
                <v:fill type="solid"/>
              </v:shape>
            </v:group>
            <v:group style="position:absolute;left:10089;top:1706;width:1075;height:413" coordorigin="10089,1706" coordsize="1075,413">
              <v:shape style="position:absolute;left:10089;top:1706;width:1075;height:413" coordorigin="10089,1706" coordsize="1075,413" path="m11164,1706l10089,1706,10089,2119,11164,2119,11164,1706xe" filled="true" fillcolor="#d9e1f3" stroked="false">
                <v:path arrowok="t"/>
                <v:fill type="solid"/>
              </v:shape>
            </v:group>
            <v:group style="position:absolute;left:1025;top:2119;width:10139;height:275" coordorigin="1025,2119" coordsize="10139,275">
              <v:shape style="position:absolute;left:1025;top:2119;width:10139;height:275" coordorigin="1025,2119" coordsize="10139,275" path="m11164,2119l1025,2119,1025,2393,11164,2393,11164,2119xe" filled="true" fillcolor="#0058a9" stroked="false">
                <v:path arrowok="t"/>
                <v:fill type="solid"/>
              </v:shape>
            </v:group>
            <v:group style="position:absolute;left:1025;top:4661;width:10139;height:275" coordorigin="1025,4661" coordsize="10139,275">
              <v:shape style="position:absolute;left:1025;top:4661;width:10139;height:275" coordorigin="1025,4661" coordsize="10139,275" path="m11164,4661l1025,4661,1025,4936,11164,4936,11164,4661xe" filled="true" fillcolor="#0058a9" stroked="false">
                <v:path arrowok="t"/>
                <v:fill type="solid"/>
              </v:shape>
            </v:group>
            <v:group style="position:absolute;left:1025;top:2393;width:2084;height:2268" coordorigin="1025,2393" coordsize="2084,2268">
              <v:shape style="position:absolute;left:1025;top:2393;width:2084;height:2268" coordorigin="1025,2393" coordsize="2084,2268" path="m3109,2393l1025,2393,1025,4661,3109,4661,3109,2393xe" filled="true" fillcolor="#8caedb" stroked="false">
                <v:path arrowok="t"/>
                <v:fill type="solid"/>
              </v:shape>
            </v:group>
            <v:group style="position:absolute;left:1025;top:7430;width:10139;height:275" coordorigin="1025,7430" coordsize="10139,275">
              <v:shape style="position:absolute;left:1025;top:7430;width:10139;height:275" coordorigin="1025,7430" coordsize="10139,275" path="m11164,7430l1025,7430,1025,7705,11164,7705,11164,7430xe" filled="true" fillcolor="#0058a9" stroked="false">
                <v:path arrowok="t"/>
                <v:fill type="solid"/>
              </v:shape>
            </v:group>
            <v:group style="position:absolute;left:1025;top:4936;width:2084;height:2495" coordorigin="1025,4936" coordsize="2084,2495">
              <v:shape style="position:absolute;left:1025;top:4936;width:2084;height:2495" coordorigin="1025,4936" coordsize="2084,2495" path="m3109,4936l1025,4936,1025,7430,3109,7430,3109,4936xe" filled="true" fillcolor="#8caedb" stroked="false">
                <v:path arrowok="t"/>
                <v:fill type="solid"/>
              </v:shape>
            </v:group>
            <v:group style="position:absolute;left:1025;top:12052;width:10139;height:275" coordorigin="1025,12052" coordsize="10139,275">
              <v:shape style="position:absolute;left:1025;top:12052;width:10139;height:275" coordorigin="1025,12052" coordsize="10139,275" path="m11164,12052l1025,12052,1025,12327,11164,12327,11164,12052xe" filled="true" fillcolor="#0058a9" stroked="false">
                <v:path arrowok="t"/>
                <v:fill type="solid"/>
              </v:shape>
            </v:group>
            <v:group style="position:absolute;left:1025;top:7705;width:2084;height:4348" coordorigin="1025,7705" coordsize="2084,4348">
              <v:shape style="position:absolute;left:1025;top:7705;width:2084;height:4348" coordorigin="1025,7705" coordsize="2084,4348" path="m3109,7705l1025,7705,1025,12052,3109,12052,3109,7705xe" filled="true" fillcolor="#8caedb" stroked="false">
                <v:path arrowok="t"/>
                <v:fill type="solid"/>
              </v:shape>
            </v:group>
            <v:group style="position:absolute;left:1025;top:12327;width:2084;height:1588" coordorigin="1025,12327" coordsize="2084,1588">
              <v:shape style="position:absolute;left:1025;top:12327;width:2084;height:1588" coordorigin="1025,12327" coordsize="2084,1588" path="m3109,12327l1025,12327,1025,13914,3109,13914,3109,12327xe" filled="true" fillcolor="#8caedb" stroked="false">
                <v:path arrowok="t"/>
                <v:fill type="solid"/>
              </v:shape>
            </v:group>
            <v:group style="position:absolute;left:3109;top:1706;width:1982;height:2" coordorigin="3109,1706" coordsize="1982,2">
              <v:shape style="position:absolute;left:3109;top:1706;width:1982;height:2" coordorigin="3109,1706" coordsize="1982,0" path="m3109,1706l5090,1706e" filled="false" stroked="true" strokeweight=".5pt" strokecolor="#0058a9">
                <v:path arrowok="t"/>
              </v:shape>
            </v:group>
            <v:group style="position:absolute;left:3924;top:1711;width:2;height:403" coordorigin="3924,1711" coordsize="2,403">
              <v:shape style="position:absolute;left:3924;top:1711;width:2;height:403" coordorigin="3924,1711" coordsize="0,403" path="m3924,1711l3924,2114e" filled="false" stroked="true" strokeweight=".50002pt" strokecolor="#0058a9">
                <v:path arrowok="t"/>
              </v:shape>
            </v:group>
            <v:group style="position:absolute;left:5090;top:1706;width:1380;height:2" coordorigin="5090,1706" coordsize="1380,2">
              <v:shape style="position:absolute;left:5090;top:1706;width:1380;height:2" coordorigin="5090,1706" coordsize="1380,0" path="m5090,1706l6469,1706e" filled="false" stroked="true" strokeweight=".5pt" strokecolor="#0058a9">
                <v:path arrowok="t"/>
              </v:shape>
            </v:group>
            <v:group style="position:absolute;left:5090;top:1711;width:2;height:403" coordorigin="5090,1711" coordsize="2,403">
              <v:shape style="position:absolute;left:5090;top:1711;width:2;height:403" coordorigin="5090,1711" coordsize="0,403" path="m5090,1711l5090,2114e" filled="false" stroked="true" strokeweight=".50002pt" strokecolor="#0058a9">
                <v:path arrowok="t"/>
              </v:shape>
            </v:group>
            <v:group style="position:absolute;left:6469;top:1706;width:942;height:2" coordorigin="6469,1706" coordsize="942,2">
              <v:shape style="position:absolute;left:6469;top:1706;width:942;height:2" coordorigin="6469,1706" coordsize="942,0" path="m6469,1706l7410,1706e" filled="false" stroked="true" strokeweight=".5pt" strokecolor="#0058a9">
                <v:path arrowok="t"/>
              </v:shape>
            </v:group>
            <v:group style="position:absolute;left:6469;top:1711;width:2;height:403" coordorigin="6469,1711" coordsize="2,403">
              <v:shape style="position:absolute;left:6469;top:1711;width:2;height:403" coordorigin="6469,1711" coordsize="0,403" path="m6469,1711l6469,2114e" filled="false" stroked="true" strokeweight=".49997pt" strokecolor="#0058a9">
                <v:path arrowok="t"/>
              </v:shape>
            </v:group>
            <v:group style="position:absolute;left:7410;top:1706;width:862;height:2" coordorigin="7410,1706" coordsize="862,2">
              <v:shape style="position:absolute;left:7410;top:1706;width:862;height:2" coordorigin="7410,1706" coordsize="862,0" path="m7410,1706l8272,1706e" filled="false" stroked="true" strokeweight=".5pt" strokecolor="#0058a9">
                <v:path arrowok="t"/>
              </v:shape>
            </v:group>
            <v:group style="position:absolute;left:7410;top:1711;width:2;height:403" coordorigin="7410,1711" coordsize="2,403">
              <v:shape style="position:absolute;left:7410;top:1711;width:2;height:403" coordorigin="7410,1711" coordsize="0,403" path="m7410,1711l7410,2114e" filled="false" stroked="true" strokeweight=".5pt" strokecolor="#0058a9">
                <v:path arrowok="t"/>
              </v:shape>
            </v:group>
            <v:group style="position:absolute;left:8272;top:1706;width:1092;height:2" coordorigin="8272,1706" coordsize="1092,2">
              <v:shape style="position:absolute;left:8272;top:1706;width:1092;height:2" coordorigin="8272,1706" coordsize="1092,0" path="m8272,1706l9364,1706e" filled="false" stroked="true" strokeweight=".5pt" strokecolor="#0058a9">
                <v:path arrowok="t"/>
              </v:shape>
            </v:group>
            <v:group style="position:absolute;left:8272;top:1711;width:2;height:403" coordorigin="8272,1711" coordsize="2,403">
              <v:shape style="position:absolute;left:8272;top:1711;width:2;height:403" coordorigin="8272,1711" coordsize="0,403" path="m8272,1711l8272,2114e" filled="false" stroked="true" strokeweight=".5pt" strokecolor="#0058a9">
                <v:path arrowok="t"/>
              </v:shape>
            </v:group>
            <v:group style="position:absolute;left:9364;top:1706;width:726;height:2" coordorigin="9364,1706" coordsize="726,2">
              <v:shape style="position:absolute;left:9364;top:1706;width:726;height:2" coordorigin="9364,1706" coordsize="726,0" path="m9364,1706l10089,1706e" filled="false" stroked="true" strokeweight=".5pt" strokecolor="#0058a9">
                <v:path arrowok="t"/>
              </v:shape>
            </v:group>
            <v:group style="position:absolute;left:9364;top:1711;width:2;height:403" coordorigin="9364,1711" coordsize="2,403">
              <v:shape style="position:absolute;left:9364;top:1711;width:2;height:403" coordorigin="9364,1711" coordsize="0,403" path="m9364,1711l9364,2114e" filled="false" stroked="true" strokeweight=".5pt" strokecolor="#0058a9">
                <v:path arrowok="t"/>
              </v:shape>
            </v:group>
            <v:group style="position:absolute;left:10089;top:1706;width:1080;height:2" coordorigin="10089,1706" coordsize="1080,2">
              <v:shape style="position:absolute;left:10089;top:1706;width:1080;height:2" coordorigin="10089,1706" coordsize="1080,0" path="m10089,1706l11169,1706e" filled="false" stroked="true" strokeweight=".5pt" strokecolor="#0058a9">
                <v:path arrowok="t"/>
              </v:shape>
            </v:group>
            <v:group style="position:absolute;left:10089;top:1711;width:2;height:403" coordorigin="10089,1711" coordsize="2,403">
              <v:shape style="position:absolute;left:10089;top:1711;width:2;height:403" coordorigin="10089,1711" coordsize="0,403" path="m10089,1711l10089,2114e" filled="false" stroked="true" strokeweight=".50003pt" strokecolor="#0058a9">
                <v:path arrowok="t"/>
              </v:shape>
            </v:group>
            <v:group style="position:absolute;left:11164;top:1711;width:2;height:403" coordorigin="11164,1711" coordsize="2,403">
              <v:shape style="position:absolute;left:11164;top:1711;width:2;height:403" coordorigin="11164,1711" coordsize="0,403" path="m11164,1711l11164,2114e" filled="false" stroked="true" strokeweight=".5pt" strokecolor="#0058a9">
                <v:path arrowok="t"/>
              </v:shape>
            </v:group>
            <v:group style="position:absolute;left:1020;top:1706;width:2089;height:2" coordorigin="1020,1706" coordsize="2089,2">
              <v:shape style="position:absolute;left:1020;top:1706;width:2089;height:2" coordorigin="1020,1706" coordsize="2089,0" path="m1020,1706l3109,1706e" filled="false" stroked="true" strokeweight=".5pt" strokecolor="#0058a9">
                <v:path arrowok="t"/>
              </v:shape>
            </v:group>
            <v:group style="position:absolute;left:1025;top:1711;width:2;height:403" coordorigin="1025,1711" coordsize="2,403">
              <v:shape style="position:absolute;left:1025;top:1711;width:2;height:403" coordorigin="1025,1711" coordsize="0,403" path="m1025,1711l1025,2114e" filled="false" stroked="true" strokeweight=".49998pt" strokecolor="#0058a9">
                <v:path arrowok="t"/>
              </v:shape>
            </v:group>
            <v:group style="position:absolute;left:3109;top:1711;width:2;height:403" coordorigin="3109,1711" coordsize="2,403">
              <v:shape style="position:absolute;left:3109;top:1711;width:2;height:403" coordorigin="3109,1711" coordsize="0,403" path="m3109,1711l3109,2114e" filled="false" stroked="true" strokeweight=".50002pt" strokecolor="#0058a9">
                <v:path arrowok="t"/>
              </v:shape>
            </v:group>
            <v:group style="position:absolute;left:1020;top:2119;width:10149;height:2" coordorigin="1020,2119" coordsize="10149,2">
              <v:shape style="position:absolute;left:1020;top:2119;width:10149;height:2" coordorigin="1020,2119" coordsize="10149,0" path="m1020,2119l11169,2119e" filled="false" stroked="true" strokeweight=".500060pt" strokecolor="#0058a9">
                <v:path arrowok="t"/>
              </v:shape>
            </v:group>
            <v:group style="position:absolute;left:1025;top:2124;width:2;height:265" coordorigin="1025,2124" coordsize="2,265">
              <v:shape style="position:absolute;left:1025;top:2124;width:2;height:265" coordorigin="1025,2124" coordsize="0,265" path="m1025,2124l1025,2388e" filled="false" stroked="true" strokeweight=".49998pt" strokecolor="#0058a9">
                <v:path arrowok="t"/>
              </v:shape>
            </v:group>
            <v:group style="position:absolute;left:11164;top:2124;width:2;height:265" coordorigin="11164,2124" coordsize="2,265">
              <v:shape style="position:absolute;left:11164;top:2124;width:2;height:265" coordorigin="11164,2124" coordsize="0,265" path="m11164,2124l11164,2388e" filled="false" stroked="true" strokeweight=".5pt" strokecolor="#0058a9">
                <v:path arrowok="t"/>
              </v:shape>
            </v:group>
            <v:group style="position:absolute;left:3114;top:2393;width:1977;height:2" coordorigin="3114,2393" coordsize="1977,2">
              <v:shape style="position:absolute;left:3114;top:2393;width:1977;height:2" coordorigin="3114,2393" coordsize="1977,0" path="m3114,2393l5090,2393e" filled="false" stroked="true" strokeweight=".5pt" strokecolor="#0058a9">
                <v:path arrowok="t"/>
              </v:shape>
            </v:group>
            <v:group style="position:absolute;left:3924;top:2398;width:2;height:557" coordorigin="3924,2398" coordsize="2,557">
              <v:shape style="position:absolute;left:3924;top:2398;width:2;height:557" coordorigin="3924,2398" coordsize="0,557" path="m3924,2398l3924,2955e" filled="false" stroked="true" strokeweight=".50002pt" strokecolor="#0058a9">
                <v:path arrowok="t"/>
              </v:shape>
            </v:group>
            <v:group style="position:absolute;left:5090;top:2393;width:1380;height:2" coordorigin="5090,2393" coordsize="1380,2">
              <v:shape style="position:absolute;left:5090;top:2393;width:1380;height:2" coordorigin="5090,2393" coordsize="1380,0" path="m5090,2393l6469,2393e" filled="false" stroked="true" strokeweight=".5pt" strokecolor="#0058a9">
                <v:path arrowok="t"/>
              </v:shape>
            </v:group>
            <v:group style="position:absolute;left:5090;top:2398;width:2;height:557" coordorigin="5090,2398" coordsize="2,557">
              <v:shape style="position:absolute;left:5090;top:2398;width:2;height:557" coordorigin="5090,2398" coordsize="0,557" path="m5090,2398l5090,2955e" filled="false" stroked="true" strokeweight=".50002pt" strokecolor="#0058a9">
                <v:path arrowok="t"/>
              </v:shape>
            </v:group>
            <v:group style="position:absolute;left:9364;top:2393;width:1805;height:2" coordorigin="9364,2393" coordsize="1805,2">
              <v:shape style="position:absolute;left:9364;top:2393;width:1805;height:2" coordorigin="9364,2393" coordsize="1805,0" path="m9364,2393l11168,2393e" filled="false" stroked="true" strokeweight=".5pt" strokecolor="#0058a9">
                <v:path arrowok="t"/>
              </v:shape>
            </v:group>
            <v:group style="position:absolute;left:10089;top:2398;width:2;height:557" coordorigin="10089,2398" coordsize="2,557">
              <v:shape style="position:absolute;left:10089;top:2398;width:2;height:557" coordorigin="10089,2398" coordsize="0,557" path="m10089,2398l10089,2955e" filled="false" stroked="true" strokeweight=".50003pt" strokecolor="#0058a9">
                <v:path arrowok="t"/>
              </v:shape>
            </v:group>
            <v:group style="position:absolute;left:11164;top:2398;width:2;height:557" coordorigin="11164,2398" coordsize="2,557">
              <v:shape style="position:absolute;left:11164;top:2398;width:2;height:557" coordorigin="11164,2398" coordsize="0,557" path="m11164,2398l11164,2955e" filled="false" stroked="true" strokeweight=".5pt" strokecolor="#0058a9">
                <v:path arrowok="t"/>
              </v:shape>
            </v:group>
            <v:group style="position:absolute;left:3114;top:2960;width:1977;height:2" coordorigin="3114,2960" coordsize="1977,2">
              <v:shape style="position:absolute;left:3114;top:2960;width:1977;height:2" coordorigin="3114,2960" coordsize="1977,0" path="m3114,2960l5090,2960e" filled="false" stroked="true" strokeweight=".5pt" strokecolor="#0058a9">
                <v:path arrowok="t"/>
              </v:shape>
            </v:group>
            <v:group style="position:absolute;left:3924;top:2965;width:2;height:557" coordorigin="3924,2965" coordsize="2,557">
              <v:shape style="position:absolute;left:3924;top:2965;width:2;height:557" coordorigin="3924,2965" coordsize="0,557" path="m3924,2965l3924,3522e" filled="false" stroked="true" strokeweight=".50002pt" strokecolor="#0058a9">
                <v:path arrowok="t"/>
              </v:shape>
            </v:group>
            <v:group style="position:absolute;left:5090;top:2960;width:1385;height:2" coordorigin="5090,2960" coordsize="1385,2">
              <v:shape style="position:absolute;left:5090;top:2960;width:1385;height:2" coordorigin="5090,2960" coordsize="1385,0" path="m5090,2960l6474,2960e" filled="false" stroked="true" strokeweight=".5pt" strokecolor="#0058a9">
                <v:path arrowok="t"/>
              </v:shape>
            </v:group>
            <v:group style="position:absolute;left:5090;top:2965;width:2;height:557" coordorigin="5090,2965" coordsize="2,557">
              <v:shape style="position:absolute;left:5090;top:2965;width:2;height:557" coordorigin="5090,2965" coordsize="0,557" path="m5090,2965l5090,3522e" filled="false" stroked="true" strokeweight=".50002pt" strokecolor="#0058a9">
                <v:path arrowok="t"/>
              </v:shape>
            </v:group>
            <v:group style="position:absolute;left:9359;top:2960;width:1810;height:2" coordorigin="9359,2960" coordsize="1810,2">
              <v:shape style="position:absolute;left:9359;top:2960;width:1810;height:2" coordorigin="9359,2960" coordsize="1810,0" path="m9359,2960l11168,2960e" filled="false" stroked="true" strokeweight=".5pt" strokecolor="#0058a9">
                <v:path arrowok="t"/>
              </v:shape>
            </v:group>
            <v:group style="position:absolute;left:10089;top:2965;width:2;height:557" coordorigin="10089,2965" coordsize="2,557">
              <v:shape style="position:absolute;left:10089;top:2965;width:2;height:557" coordorigin="10089,2965" coordsize="0,557" path="m10089,2965l10089,3522e" filled="false" stroked="true" strokeweight=".50003pt" strokecolor="#0058a9">
                <v:path arrowok="t"/>
              </v:shape>
            </v:group>
            <v:group style="position:absolute;left:11164;top:2965;width:2;height:557" coordorigin="11164,2965" coordsize="2,557">
              <v:shape style="position:absolute;left:11164;top:2965;width:2;height:557" coordorigin="11164,2965" coordsize="0,557" path="m11164,2965l11164,3522e" filled="false" stroked="true" strokeweight=".5pt" strokecolor="#0058a9">
                <v:path arrowok="t"/>
              </v:shape>
            </v:group>
            <v:group style="position:absolute;left:3114;top:3527;width:1977;height:2" coordorigin="3114,3527" coordsize="1977,2">
              <v:shape style="position:absolute;left:3114;top:3527;width:1977;height:2" coordorigin="3114,3527" coordsize="1977,0" path="m3114,3527l5090,3527e" filled="false" stroked="true" strokeweight=".5pt" strokecolor="#0058a9">
                <v:path arrowok="t"/>
              </v:shape>
            </v:group>
            <v:group style="position:absolute;left:3924;top:3532;width:2;height:557" coordorigin="3924,3532" coordsize="2,557">
              <v:shape style="position:absolute;left:3924;top:3532;width:2;height:557" coordorigin="3924,3532" coordsize="0,557" path="m3924,3532l3924,4089e" filled="false" stroked="true" strokeweight=".50002pt" strokecolor="#0058a9">
                <v:path arrowok="t"/>
              </v:shape>
            </v:group>
            <v:group style="position:absolute;left:5090;top:3527;width:1385;height:2" coordorigin="5090,3527" coordsize="1385,2">
              <v:shape style="position:absolute;left:5090;top:3527;width:1385;height:2" coordorigin="5090,3527" coordsize="1385,0" path="m5090,3527l6474,3527e" filled="false" stroked="true" strokeweight=".5pt" strokecolor="#0058a9">
                <v:path arrowok="t"/>
              </v:shape>
            </v:group>
            <v:group style="position:absolute;left:5090;top:3532;width:2;height:557" coordorigin="5090,3532" coordsize="2,557">
              <v:shape style="position:absolute;left:5090;top:3532;width:2;height:557" coordorigin="5090,3532" coordsize="0,557" path="m5090,3532l5090,4089e" filled="false" stroked="true" strokeweight=".50002pt" strokecolor="#0058a9">
                <v:path arrowok="t"/>
              </v:shape>
            </v:group>
            <v:group style="position:absolute;left:9359;top:3527;width:1810;height:2" coordorigin="9359,3527" coordsize="1810,2">
              <v:shape style="position:absolute;left:9359;top:3527;width:1810;height:2" coordorigin="9359,3527" coordsize="1810,0" path="m9359,3527l11168,3527e" filled="false" stroked="true" strokeweight=".5pt" strokecolor="#0058a9">
                <v:path arrowok="t"/>
              </v:shape>
            </v:group>
            <v:group style="position:absolute;left:10089;top:3532;width:2;height:557" coordorigin="10089,3532" coordsize="2,557">
              <v:shape style="position:absolute;left:10089;top:3532;width:2;height:557" coordorigin="10089,3532" coordsize="0,557" path="m10089,3532l10089,4089e" filled="false" stroked="true" strokeweight=".50003pt" strokecolor="#0058a9">
                <v:path arrowok="t"/>
              </v:shape>
            </v:group>
            <v:group style="position:absolute;left:11164;top:3532;width:2;height:557" coordorigin="11164,3532" coordsize="2,557">
              <v:shape style="position:absolute;left:11164;top:3532;width:2;height:557" coordorigin="11164,3532" coordsize="0,557" path="m11164,3532l11164,4089e" filled="false" stroked="true" strokeweight=".5pt" strokecolor="#0058a9">
                <v:path arrowok="t"/>
              </v:shape>
            </v:group>
            <v:group style="position:absolute;left:3114;top:4094;width:1977;height:2" coordorigin="3114,4094" coordsize="1977,2">
              <v:shape style="position:absolute;left:3114;top:4094;width:1977;height:2" coordorigin="3114,4094" coordsize="1977,0" path="m3114,4094l5090,4094e" filled="false" stroked="true" strokeweight=".5pt" strokecolor="#0058a9">
                <v:path arrowok="t"/>
              </v:shape>
            </v:group>
            <v:group style="position:absolute;left:3924;top:4099;width:2;height:557" coordorigin="3924,4099" coordsize="2,557">
              <v:shape style="position:absolute;left:3924;top:4099;width:2;height:557" coordorigin="3924,4099" coordsize="0,557" path="m3924,4099l3924,4656e" filled="false" stroked="true" strokeweight=".50002pt" strokecolor="#0058a9">
                <v:path arrowok="t"/>
              </v:shape>
            </v:group>
            <v:group style="position:absolute;left:5090;top:4094;width:1385;height:2" coordorigin="5090,4094" coordsize="1385,2">
              <v:shape style="position:absolute;left:5090;top:4094;width:1385;height:2" coordorigin="5090,4094" coordsize="1385,0" path="m5090,4094l6474,4094e" filled="false" stroked="true" strokeweight=".5pt" strokecolor="#0058a9">
                <v:path arrowok="t"/>
              </v:shape>
            </v:group>
            <v:group style="position:absolute;left:5090;top:4099;width:2;height:557" coordorigin="5090,4099" coordsize="2,557">
              <v:shape style="position:absolute;left:5090;top:4099;width:2;height:557" coordorigin="5090,4099" coordsize="0,557" path="m5090,4099l5090,4656e" filled="false" stroked="true" strokeweight=".50002pt" strokecolor="#0058a9">
                <v:path arrowok="t"/>
              </v:shape>
            </v:group>
            <v:group style="position:absolute;left:9359;top:4094;width:1810;height:2" coordorigin="9359,4094" coordsize="1810,2">
              <v:shape style="position:absolute;left:9359;top:4094;width:1810;height:2" coordorigin="9359,4094" coordsize="1810,0" path="m9359,4094l11168,4094e" filled="false" stroked="true" strokeweight=".5pt" strokecolor="#0058a9">
                <v:path arrowok="t"/>
              </v:shape>
            </v:group>
            <v:group style="position:absolute;left:10089;top:4099;width:2;height:557" coordorigin="10089,4099" coordsize="2,557">
              <v:shape style="position:absolute;left:10089;top:4099;width:2;height:557" coordorigin="10089,4099" coordsize="0,557" path="m10089,4099l10089,4656e" filled="false" stroked="true" strokeweight=".50003pt" strokecolor="#0058a9">
                <v:path arrowok="t"/>
              </v:shape>
            </v:group>
            <v:group style="position:absolute;left:11164;top:4099;width:2;height:557" coordorigin="11164,4099" coordsize="2,557">
              <v:shape style="position:absolute;left:11164;top:4099;width:2;height:557" coordorigin="11164,4099" coordsize="0,557" path="m11164,4099l11164,4656e" filled="false" stroked="true" strokeweight=".5pt" strokecolor="#0058a9">
                <v:path arrowok="t"/>
              </v:shape>
            </v:group>
            <v:group style="position:absolute;left:1020;top:2393;width:2094;height:2" coordorigin="1020,2393" coordsize="2094,2">
              <v:shape style="position:absolute;left:1020;top:2393;width:2094;height:2" coordorigin="1020,2393" coordsize="2094,0" path="m1020,2393l3114,2393e" filled="false" stroked="true" strokeweight=".5pt" strokecolor="#005aaa">
                <v:path arrowok="t"/>
              </v:shape>
            </v:group>
            <v:group style="position:absolute;left:1025;top:2398;width:2;height:562" coordorigin="1025,2398" coordsize="2,562">
              <v:shape style="position:absolute;left:1025;top:2398;width:2;height:562" coordorigin="1025,2398" coordsize="0,562" path="m1025,2398l1025,2960e" filled="false" stroked="true" strokeweight=".49998pt" strokecolor="#005aaa">
                <v:path arrowok="t"/>
              </v:shape>
            </v:group>
            <v:group style="position:absolute;left:3109;top:2398;width:2;height:562" coordorigin="3109,2398" coordsize="2,562">
              <v:shape style="position:absolute;left:3109;top:2398;width:2;height:562" coordorigin="3109,2398" coordsize="0,562" path="m3109,2398l3109,2960e" filled="false" stroked="true" strokeweight=".50002pt" strokecolor="#005aaa">
                <v:path arrowok="t"/>
              </v:shape>
            </v:group>
            <v:group style="position:absolute;left:1025;top:2960;width:2;height:567" coordorigin="1025,2960" coordsize="2,567">
              <v:shape style="position:absolute;left:1025;top:2960;width:2;height:567" coordorigin="1025,2960" coordsize="0,567" path="m1025,2960l1025,3527e" filled="false" stroked="true" strokeweight=".49998pt" strokecolor="#005aaa">
                <v:path arrowok="t"/>
              </v:shape>
            </v:group>
            <v:group style="position:absolute;left:3109;top:2960;width:2;height:567" coordorigin="3109,2960" coordsize="2,567">
              <v:shape style="position:absolute;left:3109;top:2960;width:2;height:567" coordorigin="3109,2960" coordsize="0,567" path="m3109,2960l3109,3527e" filled="false" stroked="true" strokeweight=".50002pt" strokecolor="#005aaa">
                <v:path arrowok="t"/>
              </v:shape>
            </v:group>
            <v:group style="position:absolute;left:1025;top:3527;width:2;height:567" coordorigin="1025,3527" coordsize="2,567">
              <v:shape style="position:absolute;left:1025;top:3527;width:2;height:567" coordorigin="1025,3527" coordsize="0,567" path="m1025,3527l1025,4094e" filled="false" stroked="true" strokeweight=".49998pt" strokecolor="#005aaa">
                <v:path arrowok="t"/>
              </v:shape>
            </v:group>
            <v:group style="position:absolute;left:3109;top:3527;width:2;height:567" coordorigin="3109,3527" coordsize="2,567">
              <v:shape style="position:absolute;left:3109;top:3527;width:2;height:567" coordorigin="3109,3527" coordsize="0,567" path="m3109,3527l3109,4094e" filled="false" stroked="true" strokeweight=".50002pt" strokecolor="#005aaa">
                <v:path arrowok="t"/>
              </v:shape>
            </v:group>
            <v:group style="position:absolute;left:1025;top:4094;width:2;height:562" coordorigin="1025,4094" coordsize="2,562">
              <v:shape style="position:absolute;left:1025;top:4094;width:2;height:562" coordorigin="1025,4094" coordsize="0,562" path="m1025,4094l1025,4656e" filled="false" stroked="true" strokeweight=".49998pt" strokecolor="#005aaa">
                <v:path arrowok="t"/>
              </v:shape>
            </v:group>
            <v:group style="position:absolute;left:3109;top:4094;width:2;height:562" coordorigin="3109,4094" coordsize="2,562">
              <v:shape style="position:absolute;left:3109;top:4094;width:2;height:562" coordorigin="3109,4094" coordsize="0,562" path="m3109,4094l3109,4656e" filled="false" stroked="true" strokeweight=".50002pt" strokecolor="#005aaa">
                <v:path arrowok="t"/>
              </v:shape>
            </v:group>
            <v:group style="position:absolute;left:1020;top:4661;width:2094;height:2" coordorigin="1020,4661" coordsize="2094,2">
              <v:shape style="position:absolute;left:1020;top:4661;width:2094;height:2" coordorigin="1020,4661" coordsize="2094,0" path="m1020,4661l3114,4661e" filled="false" stroked="true" strokeweight=".5pt" strokecolor="#005aaa">
                <v:path arrowok="t"/>
              </v:shape>
            </v:group>
            <v:group style="position:absolute;left:1025;top:4666;width:2;height:265" coordorigin="1025,4666" coordsize="2,265">
              <v:shape style="position:absolute;left:1025;top:4666;width:2;height:265" coordorigin="1025,4666" coordsize="0,265" path="m1025,4666l1025,4931e" filled="false" stroked="true" strokeweight=".49998pt" strokecolor="#0058a9">
                <v:path arrowok="t"/>
              </v:shape>
            </v:group>
            <v:group style="position:absolute;left:3114;top:4661;width:3356;height:2" coordorigin="3114,4661" coordsize="3356,2">
              <v:shape style="position:absolute;left:3114;top:4661;width:3356;height:2" coordorigin="3114,4661" coordsize="3356,0" path="m3114,4661l6469,4661e" filled="false" stroked="true" strokeweight=".5pt" strokecolor="#0058a9">
                <v:path arrowok="t"/>
              </v:shape>
            </v:group>
            <v:group style="position:absolute;left:9364;top:4661;width:1805;height:2" coordorigin="9364,4661" coordsize="1805,2">
              <v:shape style="position:absolute;left:9364;top:4661;width:1805;height:2" coordorigin="9364,4661" coordsize="1805,0" path="m9364,4661l11168,4661e" filled="false" stroked="true" strokeweight=".5pt" strokecolor="#0058a9">
                <v:path arrowok="t"/>
              </v:shape>
            </v:group>
            <v:group style="position:absolute;left:11164;top:4666;width:2;height:265" coordorigin="11164,4666" coordsize="2,265">
              <v:shape style="position:absolute;left:11164;top:4666;width:2;height:265" coordorigin="11164,4666" coordsize="0,265" path="m11164,4666l11164,4931e" filled="false" stroked="true" strokeweight=".5pt" strokecolor="#0058a9">
                <v:path arrowok="t"/>
              </v:shape>
            </v:group>
            <v:group style="position:absolute;left:3114;top:4936;width:1977;height:2" coordorigin="3114,4936" coordsize="1977,2">
              <v:shape style="position:absolute;left:3114;top:4936;width:1977;height:2" coordorigin="3114,4936" coordsize="1977,0" path="m3114,4936l5090,4936e" filled="false" stroked="true" strokeweight=".5pt" strokecolor="#0058a9">
                <v:path arrowok="t"/>
              </v:shape>
            </v:group>
            <v:group style="position:absolute;left:3924;top:4941;width:2;height:614" coordorigin="3924,4941" coordsize="2,614">
              <v:shape style="position:absolute;left:3924;top:4941;width:2;height:614" coordorigin="3924,4941" coordsize="0,614" path="m3924,4941l3924,5554e" filled="false" stroked="true" strokeweight=".50002pt" strokecolor="#0058a9">
                <v:path arrowok="t"/>
              </v:shape>
            </v:group>
            <v:group style="position:absolute;left:5090;top:4936;width:1380;height:2" coordorigin="5090,4936" coordsize="1380,2">
              <v:shape style="position:absolute;left:5090;top:4936;width:1380;height:2" coordorigin="5090,4936" coordsize="1380,0" path="m5090,4936l6469,4936e" filled="false" stroked="true" strokeweight=".5pt" strokecolor="#0058a9">
                <v:path arrowok="t"/>
              </v:shape>
            </v:group>
            <v:group style="position:absolute;left:5090;top:4941;width:2;height:614" coordorigin="5090,4941" coordsize="2,614">
              <v:shape style="position:absolute;left:5090;top:4941;width:2;height:614" coordorigin="5090,4941" coordsize="0,614" path="m5090,4941l5090,5554e" filled="false" stroked="true" strokeweight=".50002pt" strokecolor="#0058a9">
                <v:path arrowok="t"/>
              </v:shape>
            </v:group>
            <v:group style="position:absolute;left:9364;top:4936;width:1805;height:2" coordorigin="9364,4936" coordsize="1805,2">
              <v:shape style="position:absolute;left:9364;top:4936;width:1805;height:2" coordorigin="9364,4936" coordsize="1805,0" path="m9364,4936l11168,4936e" filled="false" stroked="true" strokeweight=".5pt" strokecolor="#0058a9">
                <v:path arrowok="t"/>
              </v:shape>
            </v:group>
            <v:group style="position:absolute;left:10089;top:4941;width:2;height:614" coordorigin="10089,4941" coordsize="2,614">
              <v:shape style="position:absolute;left:10089;top:4941;width:2;height:614" coordorigin="10089,4941" coordsize="0,614" path="m10089,4941l10089,5554e" filled="false" stroked="true" strokeweight=".50003pt" strokecolor="#0058a9">
                <v:path arrowok="t"/>
              </v:shape>
            </v:group>
            <v:group style="position:absolute;left:11164;top:4941;width:2;height:614" coordorigin="11164,4941" coordsize="2,614">
              <v:shape style="position:absolute;left:11164;top:4941;width:2;height:614" coordorigin="11164,4941" coordsize="0,614" path="m11164,4941l11164,5554e" filled="false" stroked="true" strokeweight=".5pt" strokecolor="#0058a9">
                <v:path arrowok="t"/>
              </v:shape>
            </v:group>
            <v:group style="position:absolute;left:3114;top:5559;width:1977;height:2" coordorigin="3114,5559" coordsize="1977,2">
              <v:shape style="position:absolute;left:3114;top:5559;width:1977;height:2" coordorigin="3114,5559" coordsize="1977,0" path="m3114,5559l5090,5559e" filled="false" stroked="true" strokeweight=".500060pt" strokecolor="#0058a9">
                <v:path arrowok="t"/>
              </v:shape>
            </v:group>
            <v:group style="position:absolute;left:3924;top:5564;width:2;height:614" coordorigin="3924,5564" coordsize="2,614">
              <v:shape style="position:absolute;left:3924;top:5564;width:2;height:614" coordorigin="3924,5564" coordsize="0,614" path="m3924,5564l3924,6178e" filled="false" stroked="true" strokeweight=".50002pt" strokecolor="#0058a9">
                <v:path arrowok="t"/>
              </v:shape>
            </v:group>
            <v:group style="position:absolute;left:5090;top:5559;width:1385;height:2" coordorigin="5090,5559" coordsize="1385,2">
              <v:shape style="position:absolute;left:5090;top:5559;width:1385;height:2" coordorigin="5090,5559" coordsize="1385,0" path="m5090,5559l6474,5559e" filled="false" stroked="true" strokeweight=".500060pt" strokecolor="#0058a9">
                <v:path arrowok="t"/>
              </v:shape>
            </v:group>
            <v:group style="position:absolute;left:5090;top:5564;width:2;height:614" coordorigin="5090,5564" coordsize="2,614">
              <v:shape style="position:absolute;left:5090;top:5564;width:2;height:614" coordorigin="5090,5564" coordsize="0,614" path="m5090,5564l5090,6178e" filled="false" stroked="true" strokeweight=".50002pt" strokecolor="#0058a9">
                <v:path arrowok="t"/>
              </v:shape>
            </v:group>
            <v:group style="position:absolute;left:9359;top:5559;width:1810;height:2" coordorigin="9359,5559" coordsize="1810,2">
              <v:shape style="position:absolute;left:9359;top:5559;width:1810;height:2" coordorigin="9359,5559" coordsize="1810,0" path="m9359,5559l11168,5559e" filled="false" stroked="true" strokeweight=".500060pt" strokecolor="#0058a9">
                <v:path arrowok="t"/>
              </v:shape>
            </v:group>
            <v:group style="position:absolute;left:10089;top:5564;width:2;height:614" coordorigin="10089,5564" coordsize="2,614">
              <v:shape style="position:absolute;left:10089;top:5564;width:2;height:614" coordorigin="10089,5564" coordsize="0,614" path="m10089,5564l10089,6178e" filled="false" stroked="true" strokeweight=".50003pt" strokecolor="#0058a9">
                <v:path arrowok="t"/>
              </v:shape>
            </v:group>
            <v:group style="position:absolute;left:11164;top:5564;width:2;height:614" coordorigin="11164,5564" coordsize="2,614">
              <v:shape style="position:absolute;left:11164;top:5564;width:2;height:614" coordorigin="11164,5564" coordsize="0,614" path="m11164,5564l11164,6178e" filled="false" stroked="true" strokeweight=".5pt" strokecolor="#0058a9">
                <v:path arrowok="t"/>
              </v:shape>
            </v:group>
            <v:group style="position:absolute;left:3114;top:6183;width:1977;height:2" coordorigin="3114,6183" coordsize="1977,2">
              <v:shape style="position:absolute;left:3114;top:6183;width:1977;height:2" coordorigin="3114,6183" coordsize="1977,0" path="m3114,6183l5090,6183e" filled="false" stroked="true" strokeweight=".5pt" strokecolor="#0058a9">
                <v:path arrowok="t"/>
              </v:shape>
            </v:group>
            <v:group style="position:absolute;left:3924;top:6188;width:2;height:614" coordorigin="3924,6188" coordsize="2,614">
              <v:shape style="position:absolute;left:3924;top:6188;width:2;height:614" coordorigin="3924,6188" coordsize="0,614" path="m3924,6188l3924,6801e" filled="false" stroked="true" strokeweight=".50002pt" strokecolor="#0058a9">
                <v:path arrowok="t"/>
              </v:shape>
            </v:group>
            <v:group style="position:absolute;left:5090;top:6183;width:1385;height:2" coordorigin="5090,6183" coordsize="1385,2">
              <v:shape style="position:absolute;left:5090;top:6183;width:1385;height:2" coordorigin="5090,6183" coordsize="1385,0" path="m5090,6183l6474,6183e" filled="false" stroked="true" strokeweight=".5pt" strokecolor="#0058a9">
                <v:path arrowok="t"/>
              </v:shape>
            </v:group>
            <v:group style="position:absolute;left:5090;top:6188;width:2;height:614" coordorigin="5090,6188" coordsize="2,614">
              <v:shape style="position:absolute;left:5090;top:6188;width:2;height:614" coordorigin="5090,6188" coordsize="0,614" path="m5090,6188l5090,6801e" filled="false" stroked="true" strokeweight=".50002pt" strokecolor="#0058a9">
                <v:path arrowok="t"/>
              </v:shape>
            </v:group>
            <v:group style="position:absolute;left:9359;top:6183;width:1810;height:2" coordorigin="9359,6183" coordsize="1810,2">
              <v:shape style="position:absolute;left:9359;top:6183;width:1810;height:2" coordorigin="9359,6183" coordsize="1810,0" path="m9359,6183l11168,6183e" filled="false" stroked="true" strokeweight=".5pt" strokecolor="#0058a9">
                <v:path arrowok="t"/>
              </v:shape>
            </v:group>
            <v:group style="position:absolute;left:10089;top:6188;width:2;height:614" coordorigin="10089,6188" coordsize="2,614">
              <v:shape style="position:absolute;left:10089;top:6188;width:2;height:614" coordorigin="10089,6188" coordsize="0,614" path="m10089,6188l10089,6801e" filled="false" stroked="true" strokeweight=".50003pt" strokecolor="#0058a9">
                <v:path arrowok="t"/>
              </v:shape>
            </v:group>
            <v:group style="position:absolute;left:11164;top:6188;width:2;height:614" coordorigin="11164,6188" coordsize="2,614">
              <v:shape style="position:absolute;left:11164;top:6188;width:2;height:614" coordorigin="11164,6188" coordsize="0,614" path="m11164,6188l11164,6801e" filled="false" stroked="true" strokeweight=".5pt" strokecolor="#0058a9">
                <v:path arrowok="t"/>
              </v:shape>
            </v:group>
            <v:group style="position:absolute;left:3114;top:6806;width:1977;height:2" coordorigin="3114,6806" coordsize="1977,2">
              <v:shape style="position:absolute;left:3114;top:6806;width:1977;height:2" coordorigin="3114,6806" coordsize="1977,0" path="m3114,6806l5090,6806e" filled="false" stroked="true" strokeweight=".50003pt" strokecolor="#0058a9">
                <v:path arrowok="t"/>
              </v:shape>
            </v:group>
            <v:group style="position:absolute;left:3924;top:6811;width:2;height:614" coordorigin="3924,6811" coordsize="2,614">
              <v:shape style="position:absolute;left:3924;top:6811;width:2;height:614" coordorigin="3924,6811" coordsize="0,614" path="m3924,6811l3924,7425e" filled="false" stroked="true" strokeweight=".50002pt" strokecolor="#0058a9">
                <v:path arrowok="t"/>
              </v:shape>
            </v:group>
            <v:group style="position:absolute;left:5090;top:6806;width:1385;height:2" coordorigin="5090,6806" coordsize="1385,2">
              <v:shape style="position:absolute;left:5090;top:6806;width:1385;height:2" coordorigin="5090,6806" coordsize="1385,0" path="m5090,6806l6474,6806e" filled="false" stroked="true" strokeweight=".50003pt" strokecolor="#0058a9">
                <v:path arrowok="t"/>
              </v:shape>
            </v:group>
            <v:group style="position:absolute;left:5090;top:6811;width:2;height:614" coordorigin="5090,6811" coordsize="2,614">
              <v:shape style="position:absolute;left:5090;top:6811;width:2;height:614" coordorigin="5090,6811" coordsize="0,614" path="m5090,6811l5090,7425e" filled="false" stroked="true" strokeweight=".50002pt" strokecolor="#0058a9">
                <v:path arrowok="t"/>
              </v:shape>
            </v:group>
            <v:group style="position:absolute;left:9359;top:6806;width:1810;height:2" coordorigin="9359,6806" coordsize="1810,2">
              <v:shape style="position:absolute;left:9359;top:6806;width:1810;height:2" coordorigin="9359,6806" coordsize="1810,0" path="m9359,6806l11168,6806e" filled="false" stroked="true" strokeweight=".50003pt" strokecolor="#0058a9">
                <v:path arrowok="t"/>
              </v:shape>
            </v:group>
            <v:group style="position:absolute;left:10089;top:6811;width:2;height:614" coordorigin="10089,6811" coordsize="2,614">
              <v:shape style="position:absolute;left:10089;top:6811;width:2;height:614" coordorigin="10089,6811" coordsize="0,614" path="m10089,6811l10089,7425e" filled="false" stroked="true" strokeweight=".50003pt" strokecolor="#0058a9">
                <v:path arrowok="t"/>
              </v:shape>
            </v:group>
            <v:group style="position:absolute;left:11164;top:6811;width:2;height:614" coordorigin="11164,6811" coordsize="2,614">
              <v:shape style="position:absolute;left:11164;top:6811;width:2;height:614" coordorigin="11164,6811" coordsize="0,614" path="m11164,6811l11164,7425e" filled="false" stroked="true" strokeweight=".5pt" strokecolor="#0058a9">
                <v:path arrowok="t"/>
              </v:shape>
            </v:group>
            <v:group style="position:absolute;left:1020;top:4936;width:2094;height:2" coordorigin="1020,4936" coordsize="2094,2">
              <v:shape style="position:absolute;left:1020;top:4936;width:2094;height:2" coordorigin="1020,4936" coordsize="2094,0" path="m1020,4936l3114,4936e" filled="false" stroked="true" strokeweight=".5pt" strokecolor="#005aaa">
                <v:path arrowok="t"/>
              </v:shape>
            </v:group>
            <v:group style="position:absolute;left:1025;top:4941;width:2;height:619" coordorigin="1025,4941" coordsize="2,619">
              <v:shape style="position:absolute;left:1025;top:4941;width:2;height:619" coordorigin="1025,4941" coordsize="0,619" path="m1025,4941l1025,5559e" filled="false" stroked="true" strokeweight=".49998pt" strokecolor="#005aaa">
                <v:path arrowok="t"/>
              </v:shape>
            </v:group>
            <v:group style="position:absolute;left:3109;top:4941;width:2;height:619" coordorigin="3109,4941" coordsize="2,619">
              <v:shape style="position:absolute;left:3109;top:4941;width:2;height:619" coordorigin="3109,4941" coordsize="0,619" path="m3109,4941l3109,5559e" filled="false" stroked="true" strokeweight=".50002pt" strokecolor="#005aaa">
                <v:path arrowok="t"/>
              </v:shape>
            </v:group>
            <v:group style="position:absolute;left:1025;top:5559;width:2;height:624" coordorigin="1025,5559" coordsize="2,624">
              <v:shape style="position:absolute;left:1025;top:5559;width:2;height:624" coordorigin="1025,5559" coordsize="0,624" path="m1025,5559l1025,6183e" filled="false" stroked="true" strokeweight=".49998pt" strokecolor="#005aaa">
                <v:path arrowok="t"/>
              </v:shape>
            </v:group>
            <v:group style="position:absolute;left:3109;top:5559;width:2;height:624" coordorigin="3109,5559" coordsize="2,624">
              <v:shape style="position:absolute;left:3109;top:5559;width:2;height:624" coordorigin="3109,5559" coordsize="0,624" path="m3109,5559l3109,6183e" filled="false" stroked="true" strokeweight=".50002pt" strokecolor="#005aaa">
                <v:path arrowok="t"/>
              </v:shape>
            </v:group>
            <v:group style="position:absolute;left:1025;top:6183;width:2;height:624" coordorigin="1025,6183" coordsize="2,624">
              <v:shape style="position:absolute;left:1025;top:6183;width:2;height:624" coordorigin="1025,6183" coordsize="0,624" path="m1025,6183l1025,6806e" filled="false" stroked="true" strokeweight=".49998pt" strokecolor="#005aaa">
                <v:path arrowok="t"/>
              </v:shape>
            </v:group>
            <v:group style="position:absolute;left:3109;top:6183;width:2;height:624" coordorigin="3109,6183" coordsize="2,624">
              <v:shape style="position:absolute;left:3109;top:6183;width:2;height:624" coordorigin="3109,6183" coordsize="0,624" path="m3109,6183l3109,6806e" filled="false" stroked="true" strokeweight=".50002pt" strokecolor="#005aaa">
                <v:path arrowok="t"/>
              </v:shape>
            </v:group>
            <v:group style="position:absolute;left:1025;top:6806;width:2;height:619" coordorigin="1025,6806" coordsize="2,619">
              <v:shape style="position:absolute;left:1025;top:6806;width:2;height:619" coordorigin="1025,6806" coordsize="0,619" path="m1025,6806l1025,7425e" filled="false" stroked="true" strokeweight=".49998pt" strokecolor="#005aaa">
                <v:path arrowok="t"/>
              </v:shape>
            </v:group>
            <v:group style="position:absolute;left:3109;top:6806;width:2;height:619" coordorigin="3109,6806" coordsize="2,619">
              <v:shape style="position:absolute;left:3109;top:6806;width:2;height:619" coordorigin="3109,6806" coordsize="0,619" path="m3109,6806l3109,7425e" filled="false" stroked="true" strokeweight=".50002pt" strokecolor="#005aaa">
                <v:path arrowok="t"/>
              </v:shape>
            </v:group>
            <v:group style="position:absolute;left:1020;top:7430;width:2094;height:2" coordorigin="1020,7430" coordsize="2094,2">
              <v:shape style="position:absolute;left:1020;top:7430;width:2094;height:2" coordorigin="1020,7430" coordsize="2094,0" path="m1020,7430l3114,7430e" filled="false" stroked="true" strokeweight=".49997pt" strokecolor="#005aaa">
                <v:path arrowok="t"/>
              </v:shape>
            </v:group>
            <v:group style="position:absolute;left:1025;top:7435;width:2;height:265" coordorigin="1025,7435" coordsize="2,265">
              <v:shape style="position:absolute;left:1025;top:7435;width:2;height:265" coordorigin="1025,7435" coordsize="0,265" path="m1025,7435l1025,7700e" filled="false" stroked="true" strokeweight=".49998pt" strokecolor="#0058a9">
                <v:path arrowok="t"/>
              </v:shape>
            </v:group>
            <v:group style="position:absolute;left:3114;top:7430;width:3356;height:2" coordorigin="3114,7430" coordsize="3356,2">
              <v:shape style="position:absolute;left:3114;top:7430;width:3356;height:2" coordorigin="3114,7430" coordsize="3356,0" path="m3114,7430l6469,7430e" filled="false" stroked="true" strokeweight=".49997pt" strokecolor="#0058a9">
                <v:path arrowok="t"/>
              </v:shape>
            </v:group>
            <v:group style="position:absolute;left:9364;top:7430;width:1805;height:2" coordorigin="9364,7430" coordsize="1805,2">
              <v:shape style="position:absolute;left:9364;top:7430;width:1805;height:2" coordorigin="9364,7430" coordsize="1805,0" path="m9364,7430l11168,7430e" filled="false" stroked="true" strokeweight=".49997pt" strokecolor="#0058a9">
                <v:path arrowok="t"/>
              </v:shape>
            </v:group>
            <v:group style="position:absolute;left:11164;top:7435;width:2;height:265" coordorigin="11164,7435" coordsize="2,265">
              <v:shape style="position:absolute;left:11164;top:7435;width:2;height:265" coordorigin="11164,7435" coordsize="0,265" path="m11164,7435l11164,7700e" filled="false" stroked="true" strokeweight=".5pt" strokecolor="#0058a9">
                <v:path arrowok="t"/>
              </v:shape>
            </v:group>
            <v:group style="position:absolute;left:3114;top:7705;width:1977;height:2" coordorigin="3114,7705" coordsize="1977,2">
              <v:shape style="position:absolute;left:3114;top:7705;width:1977;height:2" coordorigin="3114,7705" coordsize="1977,0" path="m3114,7705l5090,7705e" filled="false" stroked="true" strokeweight=".49997pt" strokecolor="#0058a9">
                <v:path arrowok="t"/>
              </v:shape>
            </v:group>
            <v:group style="position:absolute;left:3924;top:7710;width:2;height:179" coordorigin="3924,7710" coordsize="2,179">
              <v:shape style="position:absolute;left:3924;top:7710;width:2;height:179" coordorigin="3924,7710" coordsize="0,179" path="m3924,7710l3924,7889e" filled="false" stroked="true" strokeweight=".50002pt" strokecolor="#0058a9">
                <v:path arrowok="t"/>
              </v:shape>
            </v:group>
            <v:group style="position:absolute;left:5090;top:7705;width:1380;height:2" coordorigin="5090,7705" coordsize="1380,2">
              <v:shape style="position:absolute;left:5090;top:7705;width:1380;height:2" coordorigin="5090,7705" coordsize="1380,0" path="m5090,7705l6469,7705e" filled="false" stroked="true" strokeweight=".49997pt" strokecolor="#0058a9">
                <v:path arrowok="t"/>
              </v:shape>
            </v:group>
            <v:group style="position:absolute;left:5090;top:7710;width:2;height:179" coordorigin="5090,7710" coordsize="2,179">
              <v:shape style="position:absolute;left:5090;top:7710;width:2;height:179" coordorigin="5090,7710" coordsize="0,179" path="m5090,7710l5090,7889e" filled="false" stroked="true" strokeweight=".50002pt" strokecolor="#0058a9">
                <v:path arrowok="t"/>
              </v:shape>
            </v:group>
            <v:group style="position:absolute;left:9364;top:7705;width:1805;height:2" coordorigin="9364,7705" coordsize="1805,2">
              <v:shape style="position:absolute;left:9364;top:7705;width:1805;height:2" coordorigin="9364,7705" coordsize="1805,0" path="m9364,7705l11168,7705e" filled="false" stroked="true" strokeweight=".49997pt" strokecolor="#0058a9">
                <v:path arrowok="t"/>
              </v:shape>
            </v:group>
            <v:group style="position:absolute;left:10089;top:7710;width:2;height:179" coordorigin="10089,7710" coordsize="2,179">
              <v:shape style="position:absolute;left:10089;top:7710;width:2;height:179" coordorigin="10089,7710" coordsize="0,179" path="m10089,7710l10089,7889e" filled="false" stroked="true" strokeweight=".50003pt" strokecolor="#0058a9">
                <v:path arrowok="t"/>
              </v:shape>
            </v:group>
            <v:group style="position:absolute;left:11164;top:7710;width:2;height:179" coordorigin="11164,7710" coordsize="2,179">
              <v:shape style="position:absolute;left:11164;top:7710;width:2;height:179" coordorigin="11164,7710" coordsize="0,179" path="m11164,7710l11164,7889e" filled="false" stroked="true" strokeweight=".5pt" strokecolor="#0058a9">
                <v:path arrowok="t"/>
              </v:shape>
            </v:group>
            <v:group style="position:absolute;left:3114;top:7894;width:1977;height:2" coordorigin="3114,7894" coordsize="1977,2">
              <v:shape style="position:absolute;left:3114;top:7894;width:1977;height:2" coordorigin="3114,7894" coordsize="1977,0" path="m3114,7894l5090,7894e" filled="false" stroked="true" strokeweight=".5pt" strokecolor="#0058a9">
                <v:path arrowok="t"/>
              </v:shape>
            </v:group>
            <v:group style="position:absolute;left:3924;top:7899;width:2;height:179" coordorigin="3924,7899" coordsize="2,179">
              <v:shape style="position:absolute;left:3924;top:7899;width:2;height:179" coordorigin="3924,7899" coordsize="0,179" path="m3924,7899l3924,8078e" filled="false" stroked="true" strokeweight=".50002pt" strokecolor="#0058a9">
                <v:path arrowok="t"/>
              </v:shape>
            </v:group>
            <v:group style="position:absolute;left:5090;top:7894;width:1385;height:2" coordorigin="5090,7894" coordsize="1385,2">
              <v:shape style="position:absolute;left:5090;top:7894;width:1385;height:2" coordorigin="5090,7894" coordsize="1385,0" path="m5090,7894l6474,7894e" filled="false" stroked="true" strokeweight=".5pt" strokecolor="#0058a9">
                <v:path arrowok="t"/>
              </v:shape>
            </v:group>
            <v:group style="position:absolute;left:5090;top:7899;width:2;height:179" coordorigin="5090,7899" coordsize="2,179">
              <v:shape style="position:absolute;left:5090;top:7899;width:2;height:179" coordorigin="5090,7899" coordsize="0,179" path="m5090,7899l5090,8078e" filled="false" stroked="true" strokeweight=".50002pt" strokecolor="#0058a9">
                <v:path arrowok="t"/>
              </v:shape>
            </v:group>
            <v:group style="position:absolute;left:9359;top:7894;width:1810;height:2" coordorigin="9359,7894" coordsize="1810,2">
              <v:shape style="position:absolute;left:9359;top:7894;width:1810;height:2" coordorigin="9359,7894" coordsize="1810,0" path="m9359,7894l11168,7894e" filled="false" stroked="true" strokeweight=".5pt" strokecolor="#0058a9">
                <v:path arrowok="t"/>
              </v:shape>
            </v:group>
            <v:group style="position:absolute;left:10089;top:7899;width:2;height:179" coordorigin="10089,7899" coordsize="2,179">
              <v:shape style="position:absolute;left:10089;top:7899;width:2;height:179" coordorigin="10089,7899" coordsize="0,179" path="m10089,7899l10089,8078e" filled="false" stroked="true" strokeweight=".50003pt" strokecolor="#0058a9">
                <v:path arrowok="t"/>
              </v:shape>
            </v:group>
            <v:group style="position:absolute;left:11164;top:7899;width:2;height:179" coordorigin="11164,7899" coordsize="2,179">
              <v:shape style="position:absolute;left:11164;top:7899;width:2;height:179" coordorigin="11164,7899" coordsize="0,179" path="m11164,7899l11164,8078e" filled="false" stroked="true" strokeweight=".5pt" strokecolor="#0058a9">
                <v:path arrowok="t"/>
              </v:shape>
            </v:group>
            <v:group style="position:absolute;left:3114;top:8083;width:1977;height:2" coordorigin="3114,8083" coordsize="1977,2">
              <v:shape style="position:absolute;left:3114;top:8083;width:1977;height:2" coordorigin="3114,8083" coordsize="1977,0" path="m3114,8083l5090,8083e" filled="false" stroked="true" strokeweight=".50003pt" strokecolor="#0058a9">
                <v:path arrowok="t"/>
              </v:shape>
            </v:group>
            <v:group style="position:absolute;left:3924;top:8088;width:2;height:179" coordorigin="3924,8088" coordsize="2,179">
              <v:shape style="position:absolute;left:3924;top:8088;width:2;height:179" coordorigin="3924,8088" coordsize="0,179" path="m3924,8088l3924,8267e" filled="false" stroked="true" strokeweight=".50002pt" strokecolor="#0058a9">
                <v:path arrowok="t"/>
              </v:shape>
            </v:group>
            <v:group style="position:absolute;left:5090;top:8083;width:1385;height:2" coordorigin="5090,8083" coordsize="1385,2">
              <v:shape style="position:absolute;left:5090;top:8083;width:1385;height:2" coordorigin="5090,8083" coordsize="1385,0" path="m5090,8083l6474,8083e" filled="false" stroked="true" strokeweight=".50003pt" strokecolor="#0058a9">
                <v:path arrowok="t"/>
              </v:shape>
            </v:group>
            <v:group style="position:absolute;left:5090;top:8088;width:2;height:179" coordorigin="5090,8088" coordsize="2,179">
              <v:shape style="position:absolute;left:5090;top:8088;width:2;height:179" coordorigin="5090,8088" coordsize="0,179" path="m5090,8088l5090,8267e" filled="false" stroked="true" strokeweight=".50002pt" strokecolor="#0058a9">
                <v:path arrowok="t"/>
              </v:shape>
            </v:group>
            <v:group style="position:absolute;left:9359;top:8083;width:1810;height:2" coordorigin="9359,8083" coordsize="1810,2">
              <v:shape style="position:absolute;left:9359;top:8083;width:1810;height:2" coordorigin="9359,8083" coordsize="1810,0" path="m9359,8083l11168,8083e" filled="false" stroked="true" strokeweight=".50003pt" strokecolor="#0058a9">
                <v:path arrowok="t"/>
              </v:shape>
            </v:group>
            <v:group style="position:absolute;left:10089;top:8088;width:2;height:179" coordorigin="10089,8088" coordsize="2,179">
              <v:shape style="position:absolute;left:10089;top:8088;width:2;height:179" coordorigin="10089,8088" coordsize="0,179" path="m10089,8088l10089,8267e" filled="false" stroked="true" strokeweight=".50003pt" strokecolor="#0058a9">
                <v:path arrowok="t"/>
              </v:shape>
            </v:group>
            <v:group style="position:absolute;left:11164;top:8088;width:2;height:179" coordorigin="11164,8088" coordsize="2,179">
              <v:shape style="position:absolute;left:11164;top:8088;width:2;height:179" coordorigin="11164,8088" coordsize="0,179" path="m11164,8088l11164,8267e" filled="false" stroked="true" strokeweight=".5pt" strokecolor="#0058a9">
                <v:path arrowok="t"/>
              </v:shape>
            </v:group>
            <v:group style="position:absolute;left:3114;top:8272;width:1977;height:2" coordorigin="3114,8272" coordsize="1977,2">
              <v:shape style="position:absolute;left:3114;top:8272;width:1977;height:2" coordorigin="3114,8272" coordsize="1977,0" path="m3114,8272l5090,8272e" filled="false" stroked="true" strokeweight=".49997pt" strokecolor="#0058a9">
                <v:path arrowok="t"/>
              </v:shape>
            </v:group>
            <v:group style="position:absolute;left:3924;top:8277;width:2;height:179" coordorigin="3924,8277" coordsize="2,179">
              <v:shape style="position:absolute;left:3924;top:8277;width:2;height:179" coordorigin="3924,8277" coordsize="0,179" path="m3924,8277l3924,8456e" filled="false" stroked="true" strokeweight=".50002pt" strokecolor="#0058a9">
                <v:path arrowok="t"/>
              </v:shape>
            </v:group>
            <v:group style="position:absolute;left:5090;top:8272;width:1385;height:2" coordorigin="5090,8272" coordsize="1385,2">
              <v:shape style="position:absolute;left:5090;top:8272;width:1385;height:2" coordorigin="5090,8272" coordsize="1385,0" path="m5090,8272l6474,8272e" filled="false" stroked="true" strokeweight=".49997pt" strokecolor="#0058a9">
                <v:path arrowok="t"/>
              </v:shape>
            </v:group>
            <v:group style="position:absolute;left:5090;top:8277;width:2;height:179" coordorigin="5090,8277" coordsize="2,179">
              <v:shape style="position:absolute;left:5090;top:8277;width:2;height:179" coordorigin="5090,8277" coordsize="0,179" path="m5090,8277l5090,8456e" filled="false" stroked="true" strokeweight=".50002pt" strokecolor="#0058a9">
                <v:path arrowok="t"/>
              </v:shape>
            </v:group>
            <v:group style="position:absolute;left:9359;top:8272;width:1810;height:2" coordorigin="9359,8272" coordsize="1810,2">
              <v:shape style="position:absolute;left:9359;top:8272;width:1810;height:2" coordorigin="9359,8272" coordsize="1810,0" path="m9359,8272l11168,8272e" filled="false" stroked="true" strokeweight=".49997pt" strokecolor="#0058a9">
                <v:path arrowok="t"/>
              </v:shape>
            </v:group>
            <v:group style="position:absolute;left:10089;top:8277;width:2;height:179" coordorigin="10089,8277" coordsize="2,179">
              <v:shape style="position:absolute;left:10089;top:8277;width:2;height:179" coordorigin="10089,8277" coordsize="0,179" path="m10089,8277l10089,8456e" filled="false" stroked="true" strokeweight=".50003pt" strokecolor="#0058a9">
                <v:path arrowok="t"/>
              </v:shape>
            </v:group>
            <v:group style="position:absolute;left:11164;top:8277;width:2;height:179" coordorigin="11164,8277" coordsize="2,179">
              <v:shape style="position:absolute;left:11164;top:8277;width:2;height:179" coordorigin="11164,8277" coordsize="0,179" path="m11164,8277l11164,8456e" filled="false" stroked="true" strokeweight=".5pt" strokecolor="#0058a9">
                <v:path arrowok="t"/>
              </v:shape>
            </v:group>
            <v:group style="position:absolute;left:3114;top:8461;width:1977;height:2" coordorigin="3114,8461" coordsize="1977,2">
              <v:shape style="position:absolute;left:3114;top:8461;width:1977;height:2" coordorigin="3114,8461" coordsize="1977,0" path="m3114,8461l5090,8461e" filled="false" stroked="true" strokeweight=".5pt" strokecolor="#0058a9">
                <v:path arrowok="t"/>
              </v:shape>
            </v:group>
            <v:group style="position:absolute;left:3924;top:8466;width:2;height:179" coordorigin="3924,8466" coordsize="2,179">
              <v:shape style="position:absolute;left:3924;top:8466;width:2;height:179" coordorigin="3924,8466" coordsize="0,179" path="m3924,8466l3924,8645e" filled="false" stroked="true" strokeweight=".50002pt" strokecolor="#0058a9">
                <v:path arrowok="t"/>
              </v:shape>
            </v:group>
            <v:group style="position:absolute;left:5090;top:8461;width:1385;height:2" coordorigin="5090,8461" coordsize="1385,2">
              <v:shape style="position:absolute;left:5090;top:8461;width:1385;height:2" coordorigin="5090,8461" coordsize="1385,0" path="m5090,8461l6474,8461e" filled="false" stroked="true" strokeweight=".5pt" strokecolor="#0058a9">
                <v:path arrowok="t"/>
              </v:shape>
            </v:group>
            <v:group style="position:absolute;left:5090;top:8466;width:2;height:179" coordorigin="5090,8466" coordsize="2,179">
              <v:shape style="position:absolute;left:5090;top:8466;width:2;height:179" coordorigin="5090,8466" coordsize="0,179" path="m5090,8466l5090,8645e" filled="false" stroked="true" strokeweight=".50002pt" strokecolor="#0058a9">
                <v:path arrowok="t"/>
              </v:shape>
            </v:group>
            <v:group style="position:absolute;left:9359;top:8461;width:1810;height:2" coordorigin="9359,8461" coordsize="1810,2">
              <v:shape style="position:absolute;left:9359;top:8461;width:1810;height:2" coordorigin="9359,8461" coordsize="1810,0" path="m9359,8461l11168,8461e" filled="false" stroked="true" strokeweight=".5pt" strokecolor="#0058a9">
                <v:path arrowok="t"/>
              </v:shape>
            </v:group>
            <v:group style="position:absolute;left:10089;top:8466;width:2;height:179" coordorigin="10089,8466" coordsize="2,179">
              <v:shape style="position:absolute;left:10089;top:8466;width:2;height:179" coordorigin="10089,8466" coordsize="0,179" path="m10089,8466l10089,8645e" filled="false" stroked="true" strokeweight=".50003pt" strokecolor="#0058a9">
                <v:path arrowok="t"/>
              </v:shape>
            </v:group>
            <v:group style="position:absolute;left:11164;top:8466;width:2;height:179" coordorigin="11164,8466" coordsize="2,179">
              <v:shape style="position:absolute;left:11164;top:8466;width:2;height:179" coordorigin="11164,8466" coordsize="0,179" path="m11164,8466l11164,8645e" filled="false" stroked="true" strokeweight=".5pt" strokecolor="#0058a9">
                <v:path arrowok="t"/>
              </v:shape>
            </v:group>
            <v:group style="position:absolute;left:3114;top:8650;width:1977;height:2" coordorigin="3114,8650" coordsize="1977,2">
              <v:shape style="position:absolute;left:3114;top:8650;width:1977;height:2" coordorigin="3114,8650" coordsize="1977,0" path="m3114,8650l5090,8650e" filled="false" stroked="true" strokeweight=".50003pt" strokecolor="#0058a9">
                <v:path arrowok="t"/>
              </v:shape>
            </v:group>
            <v:group style="position:absolute;left:3924;top:8655;width:2;height:179" coordorigin="3924,8655" coordsize="2,179">
              <v:shape style="position:absolute;left:3924;top:8655;width:2;height:179" coordorigin="3924,8655" coordsize="0,179" path="m3924,8655l3924,8834e" filled="false" stroked="true" strokeweight=".50002pt" strokecolor="#0058a9">
                <v:path arrowok="t"/>
              </v:shape>
            </v:group>
            <v:group style="position:absolute;left:5090;top:8650;width:1385;height:2" coordorigin="5090,8650" coordsize="1385,2">
              <v:shape style="position:absolute;left:5090;top:8650;width:1385;height:2" coordorigin="5090,8650" coordsize="1385,0" path="m5090,8650l6474,8650e" filled="false" stroked="true" strokeweight=".50003pt" strokecolor="#0058a9">
                <v:path arrowok="t"/>
              </v:shape>
            </v:group>
            <v:group style="position:absolute;left:5090;top:8655;width:2;height:179" coordorigin="5090,8655" coordsize="2,179">
              <v:shape style="position:absolute;left:5090;top:8655;width:2;height:179" coordorigin="5090,8655" coordsize="0,179" path="m5090,8655l5090,8834e" filled="false" stroked="true" strokeweight=".50002pt" strokecolor="#0058a9">
                <v:path arrowok="t"/>
              </v:shape>
            </v:group>
            <v:group style="position:absolute;left:9359;top:8650;width:1810;height:2" coordorigin="9359,8650" coordsize="1810,2">
              <v:shape style="position:absolute;left:9359;top:8650;width:1810;height:2" coordorigin="9359,8650" coordsize="1810,0" path="m9359,8650l11168,8650e" filled="false" stroked="true" strokeweight=".50003pt" strokecolor="#0058a9">
                <v:path arrowok="t"/>
              </v:shape>
            </v:group>
            <v:group style="position:absolute;left:10089;top:8655;width:2;height:179" coordorigin="10089,8655" coordsize="2,179">
              <v:shape style="position:absolute;left:10089;top:8655;width:2;height:179" coordorigin="10089,8655" coordsize="0,179" path="m10089,8655l10089,8834e" filled="false" stroked="true" strokeweight=".50003pt" strokecolor="#0058a9">
                <v:path arrowok="t"/>
              </v:shape>
            </v:group>
            <v:group style="position:absolute;left:11164;top:8655;width:2;height:179" coordorigin="11164,8655" coordsize="2,179">
              <v:shape style="position:absolute;left:11164;top:8655;width:2;height:179" coordorigin="11164,8655" coordsize="0,179" path="m11164,8655l11164,8834e" filled="false" stroked="true" strokeweight=".5pt" strokecolor="#0058a9">
                <v:path arrowok="t"/>
              </v:shape>
            </v:group>
            <v:group style="position:absolute;left:3114;top:8839;width:1977;height:2" coordorigin="3114,8839" coordsize="1977,2">
              <v:shape style="position:absolute;left:3114;top:8839;width:1977;height:2" coordorigin="3114,8839" coordsize="1977,0" path="m3114,8839l5090,8839e" filled="false" stroked="true" strokeweight=".49997pt" strokecolor="#0058a9">
                <v:path arrowok="t"/>
              </v:shape>
            </v:group>
            <v:group style="position:absolute;left:3924;top:8844;width:2;height:179" coordorigin="3924,8844" coordsize="2,179">
              <v:shape style="position:absolute;left:3924;top:8844;width:2;height:179" coordorigin="3924,8844" coordsize="0,179" path="m3924,8844l3924,9023e" filled="false" stroked="true" strokeweight=".50002pt" strokecolor="#0058a9">
                <v:path arrowok="t"/>
              </v:shape>
            </v:group>
            <v:group style="position:absolute;left:5090;top:8839;width:1385;height:2" coordorigin="5090,8839" coordsize="1385,2">
              <v:shape style="position:absolute;left:5090;top:8839;width:1385;height:2" coordorigin="5090,8839" coordsize="1385,0" path="m5090,8839l6474,8839e" filled="false" stroked="true" strokeweight=".49997pt" strokecolor="#0058a9">
                <v:path arrowok="t"/>
              </v:shape>
            </v:group>
            <v:group style="position:absolute;left:5090;top:8844;width:2;height:179" coordorigin="5090,8844" coordsize="2,179">
              <v:shape style="position:absolute;left:5090;top:8844;width:2;height:179" coordorigin="5090,8844" coordsize="0,179" path="m5090,8844l5090,9023e" filled="false" stroked="true" strokeweight=".50002pt" strokecolor="#0058a9">
                <v:path arrowok="t"/>
              </v:shape>
            </v:group>
            <v:group style="position:absolute;left:9359;top:8839;width:1810;height:2" coordorigin="9359,8839" coordsize="1810,2">
              <v:shape style="position:absolute;left:9359;top:8839;width:1810;height:2" coordorigin="9359,8839" coordsize="1810,0" path="m9359,8839l11168,8839e" filled="false" stroked="true" strokeweight=".49997pt" strokecolor="#0058a9">
                <v:path arrowok="t"/>
              </v:shape>
            </v:group>
            <v:group style="position:absolute;left:10089;top:8844;width:2;height:179" coordorigin="10089,8844" coordsize="2,179">
              <v:shape style="position:absolute;left:10089;top:8844;width:2;height:179" coordorigin="10089,8844" coordsize="0,179" path="m10089,8844l10089,9023e" filled="false" stroked="true" strokeweight=".50003pt" strokecolor="#0058a9">
                <v:path arrowok="t"/>
              </v:shape>
            </v:group>
            <v:group style="position:absolute;left:11164;top:8844;width:2;height:179" coordorigin="11164,8844" coordsize="2,179">
              <v:shape style="position:absolute;left:11164;top:8844;width:2;height:179" coordorigin="11164,8844" coordsize="0,179" path="m11164,8844l11164,9023e" filled="false" stroked="true" strokeweight=".5pt" strokecolor="#0058a9">
                <v:path arrowok="t"/>
              </v:shape>
            </v:group>
            <v:group style="position:absolute;left:3114;top:9028;width:1977;height:2" coordorigin="3114,9028" coordsize="1977,2">
              <v:shape style="position:absolute;left:3114;top:9028;width:1977;height:2" coordorigin="3114,9028" coordsize="1977,0" path="m3114,9028l5090,9028e" filled="false" stroked="true" strokeweight=".5pt" strokecolor="#0058a9">
                <v:path arrowok="t"/>
              </v:shape>
            </v:group>
            <v:group style="position:absolute;left:3924;top:9033;width:2;height:179" coordorigin="3924,9033" coordsize="2,179">
              <v:shape style="position:absolute;left:3924;top:9033;width:2;height:179" coordorigin="3924,9033" coordsize="0,179" path="m3924,9033l3924,9212e" filled="false" stroked="true" strokeweight=".50002pt" strokecolor="#0058a9">
                <v:path arrowok="t"/>
              </v:shape>
            </v:group>
            <v:group style="position:absolute;left:5090;top:9028;width:1385;height:2" coordorigin="5090,9028" coordsize="1385,2">
              <v:shape style="position:absolute;left:5090;top:9028;width:1385;height:2" coordorigin="5090,9028" coordsize="1385,0" path="m5090,9028l6474,9028e" filled="false" stroked="true" strokeweight=".5pt" strokecolor="#0058a9">
                <v:path arrowok="t"/>
              </v:shape>
            </v:group>
            <v:group style="position:absolute;left:5090;top:9033;width:2;height:179" coordorigin="5090,9033" coordsize="2,179">
              <v:shape style="position:absolute;left:5090;top:9033;width:2;height:179" coordorigin="5090,9033" coordsize="0,179" path="m5090,9033l5090,9212e" filled="false" stroked="true" strokeweight=".50002pt" strokecolor="#0058a9">
                <v:path arrowok="t"/>
              </v:shape>
            </v:group>
            <v:group style="position:absolute;left:9359;top:9028;width:1810;height:2" coordorigin="9359,9028" coordsize="1810,2">
              <v:shape style="position:absolute;left:9359;top:9028;width:1810;height:2" coordorigin="9359,9028" coordsize="1810,0" path="m9359,9028l11168,9028e" filled="false" stroked="true" strokeweight=".5pt" strokecolor="#0058a9">
                <v:path arrowok="t"/>
              </v:shape>
            </v:group>
            <v:group style="position:absolute;left:10089;top:9033;width:2;height:179" coordorigin="10089,9033" coordsize="2,179">
              <v:shape style="position:absolute;left:10089;top:9033;width:2;height:179" coordorigin="10089,9033" coordsize="0,179" path="m10089,9033l10089,9212e" filled="false" stroked="true" strokeweight=".50003pt" strokecolor="#0058a9">
                <v:path arrowok="t"/>
              </v:shape>
            </v:group>
            <v:group style="position:absolute;left:11164;top:9033;width:2;height:179" coordorigin="11164,9033" coordsize="2,179">
              <v:shape style="position:absolute;left:11164;top:9033;width:2;height:179" coordorigin="11164,9033" coordsize="0,179" path="m11164,9033l11164,9212e" filled="false" stroked="true" strokeweight=".5pt" strokecolor="#0058a9">
                <v:path arrowok="t"/>
              </v:shape>
            </v:group>
            <v:group style="position:absolute;left:3114;top:9217;width:1977;height:2" coordorigin="3114,9217" coordsize="1977,2">
              <v:shape style="position:absolute;left:3114;top:9217;width:1977;height:2" coordorigin="3114,9217" coordsize="1977,0" path="m3114,9217l5090,9217e" filled="false" stroked="true" strokeweight=".50003pt" strokecolor="#0058a9">
                <v:path arrowok="t"/>
              </v:shape>
            </v:group>
            <v:group style="position:absolute;left:3924;top:9222;width:2;height:179" coordorigin="3924,9222" coordsize="2,179">
              <v:shape style="position:absolute;left:3924;top:9222;width:2;height:179" coordorigin="3924,9222" coordsize="0,179" path="m3924,9222l3924,9401e" filled="false" stroked="true" strokeweight=".50002pt" strokecolor="#0058a9">
                <v:path arrowok="t"/>
              </v:shape>
            </v:group>
            <v:group style="position:absolute;left:5090;top:9217;width:1385;height:2" coordorigin="5090,9217" coordsize="1385,2">
              <v:shape style="position:absolute;left:5090;top:9217;width:1385;height:2" coordorigin="5090,9217" coordsize="1385,0" path="m5090,9217l6474,9217e" filled="false" stroked="true" strokeweight=".50003pt" strokecolor="#0058a9">
                <v:path arrowok="t"/>
              </v:shape>
            </v:group>
            <v:group style="position:absolute;left:5090;top:9222;width:2;height:179" coordorigin="5090,9222" coordsize="2,179">
              <v:shape style="position:absolute;left:5090;top:9222;width:2;height:179" coordorigin="5090,9222" coordsize="0,179" path="m5090,9222l5090,9401e" filled="false" stroked="true" strokeweight=".50002pt" strokecolor="#0058a9">
                <v:path arrowok="t"/>
              </v:shape>
            </v:group>
            <v:group style="position:absolute;left:9359;top:9217;width:1810;height:2" coordorigin="9359,9217" coordsize="1810,2">
              <v:shape style="position:absolute;left:9359;top:9217;width:1810;height:2" coordorigin="9359,9217" coordsize="1810,0" path="m9359,9217l11168,9217e" filled="false" stroked="true" strokeweight=".50003pt" strokecolor="#0058a9">
                <v:path arrowok="t"/>
              </v:shape>
            </v:group>
            <v:group style="position:absolute;left:10089;top:9222;width:2;height:179" coordorigin="10089,9222" coordsize="2,179">
              <v:shape style="position:absolute;left:10089;top:9222;width:2;height:179" coordorigin="10089,9222" coordsize="0,179" path="m10089,9222l10089,9401e" filled="false" stroked="true" strokeweight=".50003pt" strokecolor="#0058a9">
                <v:path arrowok="t"/>
              </v:shape>
            </v:group>
            <v:group style="position:absolute;left:11164;top:9222;width:2;height:179" coordorigin="11164,9222" coordsize="2,179">
              <v:shape style="position:absolute;left:11164;top:9222;width:2;height:179" coordorigin="11164,9222" coordsize="0,179" path="m11164,9222l11164,9401e" filled="false" stroked="true" strokeweight=".5pt" strokecolor="#0058a9">
                <v:path arrowok="t"/>
              </v:shape>
            </v:group>
            <v:group style="position:absolute;left:3114;top:9406;width:1977;height:2" coordorigin="3114,9406" coordsize="1977,2">
              <v:shape style="position:absolute;left:3114;top:9406;width:1977;height:2" coordorigin="3114,9406" coordsize="1977,0" path="m3114,9406l5090,9406e" filled="false" stroked="true" strokeweight=".49997pt" strokecolor="#0058a9">
                <v:path arrowok="t"/>
              </v:shape>
            </v:group>
            <v:group style="position:absolute;left:3924;top:9411;width:2;height:179" coordorigin="3924,9411" coordsize="2,179">
              <v:shape style="position:absolute;left:3924;top:9411;width:2;height:179" coordorigin="3924,9411" coordsize="0,179" path="m3924,9411l3924,9590e" filled="false" stroked="true" strokeweight=".50002pt" strokecolor="#0058a9">
                <v:path arrowok="t"/>
              </v:shape>
            </v:group>
            <v:group style="position:absolute;left:5090;top:9406;width:1385;height:2" coordorigin="5090,9406" coordsize="1385,2">
              <v:shape style="position:absolute;left:5090;top:9406;width:1385;height:2" coordorigin="5090,9406" coordsize="1385,0" path="m5090,9406l6474,9406e" filled="false" stroked="true" strokeweight=".49997pt" strokecolor="#0058a9">
                <v:path arrowok="t"/>
              </v:shape>
            </v:group>
            <v:group style="position:absolute;left:5090;top:9411;width:2;height:179" coordorigin="5090,9411" coordsize="2,179">
              <v:shape style="position:absolute;left:5090;top:9411;width:2;height:179" coordorigin="5090,9411" coordsize="0,179" path="m5090,9411l5090,9590e" filled="false" stroked="true" strokeweight=".50002pt" strokecolor="#0058a9">
                <v:path arrowok="t"/>
              </v:shape>
            </v:group>
            <v:group style="position:absolute;left:9359;top:9406;width:1810;height:2" coordorigin="9359,9406" coordsize="1810,2">
              <v:shape style="position:absolute;left:9359;top:9406;width:1810;height:2" coordorigin="9359,9406" coordsize="1810,0" path="m9359,9406l11168,9406e" filled="false" stroked="true" strokeweight=".49997pt" strokecolor="#0058a9">
                <v:path arrowok="t"/>
              </v:shape>
            </v:group>
            <v:group style="position:absolute;left:10089;top:9411;width:2;height:179" coordorigin="10089,9411" coordsize="2,179">
              <v:shape style="position:absolute;left:10089;top:9411;width:2;height:179" coordorigin="10089,9411" coordsize="0,179" path="m10089,9411l10089,9590e" filled="false" stroked="true" strokeweight=".50003pt" strokecolor="#0058a9">
                <v:path arrowok="t"/>
              </v:shape>
            </v:group>
            <v:group style="position:absolute;left:11164;top:9411;width:2;height:179" coordorigin="11164,9411" coordsize="2,179">
              <v:shape style="position:absolute;left:11164;top:9411;width:2;height:179" coordorigin="11164,9411" coordsize="0,179" path="m11164,9411l11164,9590e" filled="false" stroked="true" strokeweight=".5pt" strokecolor="#0058a9">
                <v:path arrowok="t"/>
              </v:shape>
            </v:group>
            <v:group style="position:absolute;left:3114;top:9595;width:1977;height:2" coordorigin="3114,9595" coordsize="1977,2">
              <v:shape style="position:absolute;left:3114;top:9595;width:1977;height:2" coordorigin="3114,9595" coordsize="1977,0" path="m3114,9595l5090,9595e" filled="false" stroked="true" strokeweight=".5pt" strokecolor="#0058a9">
                <v:path arrowok="t"/>
              </v:shape>
            </v:group>
            <v:group style="position:absolute;left:3924;top:9600;width:2;height:179" coordorigin="3924,9600" coordsize="2,179">
              <v:shape style="position:absolute;left:3924;top:9600;width:2;height:179" coordorigin="3924,9600" coordsize="0,179" path="m3924,9600l3924,9779e" filled="false" stroked="true" strokeweight=".50002pt" strokecolor="#0058a9">
                <v:path arrowok="t"/>
              </v:shape>
            </v:group>
            <v:group style="position:absolute;left:5090;top:9595;width:1385;height:2" coordorigin="5090,9595" coordsize="1385,2">
              <v:shape style="position:absolute;left:5090;top:9595;width:1385;height:2" coordorigin="5090,9595" coordsize="1385,0" path="m5090,9595l6474,9595e" filled="false" stroked="true" strokeweight=".5pt" strokecolor="#0058a9">
                <v:path arrowok="t"/>
              </v:shape>
            </v:group>
            <v:group style="position:absolute;left:5090;top:9600;width:2;height:179" coordorigin="5090,9600" coordsize="2,179">
              <v:shape style="position:absolute;left:5090;top:9600;width:2;height:179" coordorigin="5090,9600" coordsize="0,179" path="m5090,9600l5090,9779e" filled="false" stroked="true" strokeweight=".50002pt" strokecolor="#0058a9">
                <v:path arrowok="t"/>
              </v:shape>
            </v:group>
            <v:group style="position:absolute;left:9359;top:9595;width:1810;height:2" coordorigin="9359,9595" coordsize="1810,2">
              <v:shape style="position:absolute;left:9359;top:9595;width:1810;height:2" coordorigin="9359,9595" coordsize="1810,0" path="m9359,9595l11168,9595e" filled="false" stroked="true" strokeweight=".5pt" strokecolor="#0058a9">
                <v:path arrowok="t"/>
              </v:shape>
            </v:group>
            <v:group style="position:absolute;left:10089;top:9600;width:2;height:179" coordorigin="10089,9600" coordsize="2,179">
              <v:shape style="position:absolute;left:10089;top:9600;width:2;height:179" coordorigin="10089,9600" coordsize="0,179" path="m10089,9600l10089,9779e" filled="false" stroked="true" strokeweight=".50003pt" strokecolor="#0058a9">
                <v:path arrowok="t"/>
              </v:shape>
            </v:group>
            <v:group style="position:absolute;left:11164;top:9600;width:2;height:179" coordorigin="11164,9600" coordsize="2,179">
              <v:shape style="position:absolute;left:11164;top:9600;width:2;height:179" coordorigin="11164,9600" coordsize="0,179" path="m11164,9600l11164,9779e" filled="false" stroked="true" strokeweight=".5pt" strokecolor="#0058a9">
                <v:path arrowok="t"/>
              </v:shape>
            </v:group>
            <v:group style="position:absolute;left:3114;top:9784;width:1977;height:2" coordorigin="3114,9784" coordsize="1977,2">
              <v:shape style="position:absolute;left:3114;top:9784;width:1977;height:2" coordorigin="3114,9784" coordsize="1977,0" path="m3114,9784l5090,9784e" filled="false" stroked="true" strokeweight=".50003pt" strokecolor="#0058a9">
                <v:path arrowok="t"/>
              </v:shape>
            </v:group>
            <v:group style="position:absolute;left:3924;top:9789;width:2;height:179" coordorigin="3924,9789" coordsize="2,179">
              <v:shape style="position:absolute;left:3924;top:9789;width:2;height:179" coordorigin="3924,9789" coordsize="0,179" path="m3924,9789l3924,9968e" filled="false" stroked="true" strokeweight=".50002pt" strokecolor="#0058a9">
                <v:path arrowok="t"/>
              </v:shape>
            </v:group>
            <v:group style="position:absolute;left:5090;top:9784;width:1385;height:2" coordorigin="5090,9784" coordsize="1385,2">
              <v:shape style="position:absolute;left:5090;top:9784;width:1385;height:2" coordorigin="5090,9784" coordsize="1385,0" path="m5090,9784l6474,9784e" filled="false" stroked="true" strokeweight=".50003pt" strokecolor="#0058a9">
                <v:path arrowok="t"/>
              </v:shape>
            </v:group>
            <v:group style="position:absolute;left:5090;top:9789;width:2;height:179" coordorigin="5090,9789" coordsize="2,179">
              <v:shape style="position:absolute;left:5090;top:9789;width:2;height:179" coordorigin="5090,9789" coordsize="0,179" path="m5090,9789l5090,9968e" filled="false" stroked="true" strokeweight=".50002pt" strokecolor="#0058a9">
                <v:path arrowok="t"/>
              </v:shape>
            </v:group>
            <v:group style="position:absolute;left:9359;top:9784;width:1810;height:2" coordorigin="9359,9784" coordsize="1810,2">
              <v:shape style="position:absolute;left:9359;top:9784;width:1810;height:2" coordorigin="9359,9784" coordsize="1810,0" path="m9359,9784l11168,9784e" filled="false" stroked="true" strokeweight=".50003pt" strokecolor="#0058a9">
                <v:path arrowok="t"/>
              </v:shape>
            </v:group>
            <v:group style="position:absolute;left:10089;top:9789;width:2;height:179" coordorigin="10089,9789" coordsize="2,179">
              <v:shape style="position:absolute;left:10089;top:9789;width:2;height:179" coordorigin="10089,9789" coordsize="0,179" path="m10089,9789l10089,9968e" filled="false" stroked="true" strokeweight=".50003pt" strokecolor="#0058a9">
                <v:path arrowok="t"/>
              </v:shape>
            </v:group>
            <v:group style="position:absolute;left:11164;top:9789;width:2;height:179" coordorigin="11164,9789" coordsize="2,179">
              <v:shape style="position:absolute;left:11164;top:9789;width:2;height:179" coordorigin="11164,9789" coordsize="0,179" path="m11164,9789l11164,9968e" filled="false" stroked="true" strokeweight=".5pt" strokecolor="#0058a9">
                <v:path arrowok="t"/>
              </v:shape>
            </v:group>
            <v:group style="position:absolute;left:3114;top:9973;width:1977;height:2" coordorigin="3114,9973" coordsize="1977,2">
              <v:shape style="position:absolute;left:3114;top:9973;width:1977;height:2" coordorigin="3114,9973" coordsize="1977,0" path="m3114,9973l5090,9973e" filled="false" stroked="true" strokeweight=".50003pt" strokecolor="#0058a9">
                <v:path arrowok="t"/>
              </v:shape>
            </v:group>
            <v:group style="position:absolute;left:3924;top:9978;width:2;height:179" coordorigin="3924,9978" coordsize="2,179">
              <v:shape style="position:absolute;left:3924;top:9978;width:2;height:179" coordorigin="3924,9978" coordsize="0,179" path="m3924,9978l3924,10157e" filled="false" stroked="true" strokeweight=".50002pt" strokecolor="#0058a9">
                <v:path arrowok="t"/>
              </v:shape>
            </v:group>
            <v:group style="position:absolute;left:5090;top:9973;width:1385;height:2" coordorigin="5090,9973" coordsize="1385,2">
              <v:shape style="position:absolute;left:5090;top:9973;width:1385;height:2" coordorigin="5090,9973" coordsize="1385,0" path="m5090,9973l6474,9973e" filled="false" stroked="true" strokeweight=".50003pt" strokecolor="#0058a9">
                <v:path arrowok="t"/>
              </v:shape>
            </v:group>
            <v:group style="position:absolute;left:5090;top:9978;width:2;height:179" coordorigin="5090,9978" coordsize="2,179">
              <v:shape style="position:absolute;left:5090;top:9978;width:2;height:179" coordorigin="5090,9978" coordsize="0,179" path="m5090,9978l5090,10157e" filled="false" stroked="true" strokeweight=".50002pt" strokecolor="#0058a9">
                <v:path arrowok="t"/>
              </v:shape>
            </v:group>
            <v:group style="position:absolute;left:9359;top:9973;width:1810;height:2" coordorigin="9359,9973" coordsize="1810,2">
              <v:shape style="position:absolute;left:9359;top:9973;width:1810;height:2" coordorigin="9359,9973" coordsize="1810,0" path="m9359,9973l11168,9973e" filled="false" stroked="true" strokeweight=".50003pt" strokecolor="#0058a9">
                <v:path arrowok="t"/>
              </v:shape>
            </v:group>
            <v:group style="position:absolute;left:10089;top:9978;width:2;height:179" coordorigin="10089,9978" coordsize="2,179">
              <v:shape style="position:absolute;left:10089;top:9978;width:2;height:179" coordorigin="10089,9978" coordsize="0,179" path="m10089,9978l10089,10157e" filled="false" stroked="true" strokeweight=".50003pt" strokecolor="#0058a9">
                <v:path arrowok="t"/>
              </v:shape>
            </v:group>
            <v:group style="position:absolute;left:11164;top:9978;width:2;height:179" coordorigin="11164,9978" coordsize="2,179">
              <v:shape style="position:absolute;left:11164;top:9978;width:2;height:179" coordorigin="11164,9978" coordsize="0,179" path="m11164,9978l11164,10157e" filled="false" stroked="true" strokeweight=".5pt" strokecolor="#0058a9">
                <v:path arrowok="t"/>
              </v:shape>
            </v:group>
            <v:group style="position:absolute;left:3114;top:10162;width:1977;height:2" coordorigin="3114,10162" coordsize="1977,2">
              <v:shape style="position:absolute;left:3114;top:10162;width:1977;height:2" coordorigin="3114,10162" coordsize="1977,0" path="m3114,10162l5090,10162e" filled="false" stroked="true" strokeweight=".5pt" strokecolor="#0058a9">
                <v:path arrowok="t"/>
              </v:shape>
            </v:group>
            <v:group style="position:absolute;left:3924;top:10167;width:2;height:180" coordorigin="3924,10167" coordsize="2,180">
              <v:shape style="position:absolute;left:3924;top:10167;width:2;height:180" coordorigin="3924,10167" coordsize="0,180" path="m3924,10167l3924,10346e" filled="false" stroked="true" strokeweight=".50002pt" strokecolor="#0058a9">
                <v:path arrowok="t"/>
              </v:shape>
            </v:group>
            <v:group style="position:absolute;left:5090;top:10162;width:1385;height:2" coordorigin="5090,10162" coordsize="1385,2">
              <v:shape style="position:absolute;left:5090;top:10162;width:1385;height:2" coordorigin="5090,10162" coordsize="1385,0" path="m5090,10162l6474,10162e" filled="false" stroked="true" strokeweight=".5pt" strokecolor="#0058a9">
                <v:path arrowok="t"/>
              </v:shape>
            </v:group>
            <v:group style="position:absolute;left:5090;top:10167;width:2;height:180" coordorigin="5090,10167" coordsize="2,180">
              <v:shape style="position:absolute;left:5090;top:10167;width:2;height:180" coordorigin="5090,10167" coordsize="0,180" path="m5090,10167l5090,10346e" filled="false" stroked="true" strokeweight=".50002pt" strokecolor="#0058a9">
                <v:path arrowok="t"/>
              </v:shape>
            </v:group>
            <v:group style="position:absolute;left:9359;top:10162;width:1810;height:2" coordorigin="9359,10162" coordsize="1810,2">
              <v:shape style="position:absolute;left:9359;top:10162;width:1810;height:2" coordorigin="9359,10162" coordsize="1810,0" path="m9359,10162l11168,10162e" filled="false" stroked="true" strokeweight=".5pt" strokecolor="#0058a9">
                <v:path arrowok="t"/>
              </v:shape>
            </v:group>
            <v:group style="position:absolute;left:10089;top:10167;width:2;height:180" coordorigin="10089,10167" coordsize="2,180">
              <v:shape style="position:absolute;left:10089;top:10167;width:2;height:180" coordorigin="10089,10167" coordsize="0,180" path="m10089,10167l10089,10346e" filled="false" stroked="true" strokeweight=".50003pt" strokecolor="#0058a9">
                <v:path arrowok="t"/>
              </v:shape>
            </v:group>
            <v:group style="position:absolute;left:11164;top:10167;width:2;height:180" coordorigin="11164,10167" coordsize="2,180">
              <v:shape style="position:absolute;left:11164;top:10167;width:2;height:180" coordorigin="11164,10167" coordsize="0,180" path="m11164,10167l11164,10346e" filled="false" stroked="true" strokeweight=".5pt" strokecolor="#0058a9">
                <v:path arrowok="t"/>
              </v:shape>
            </v:group>
            <v:group style="position:absolute;left:3114;top:10351;width:1977;height:2" coordorigin="3114,10351" coordsize="1977,2">
              <v:shape style="position:absolute;left:3114;top:10351;width:1977;height:2" coordorigin="3114,10351" coordsize="1977,0" path="m3114,10351l5090,10351e" filled="false" stroked="true" strokeweight=".49997pt" strokecolor="#0058a9">
                <v:path arrowok="t"/>
              </v:shape>
            </v:group>
            <v:group style="position:absolute;left:3924;top:10356;width:2;height:180" coordorigin="3924,10356" coordsize="2,180">
              <v:shape style="position:absolute;left:3924;top:10356;width:2;height:180" coordorigin="3924,10356" coordsize="0,180" path="m3924,10356l3924,10535e" filled="false" stroked="true" strokeweight=".50002pt" strokecolor="#0058a9">
                <v:path arrowok="t"/>
              </v:shape>
            </v:group>
            <v:group style="position:absolute;left:5090;top:10351;width:1385;height:2" coordorigin="5090,10351" coordsize="1385,2">
              <v:shape style="position:absolute;left:5090;top:10351;width:1385;height:2" coordorigin="5090,10351" coordsize="1385,0" path="m5090,10351l6474,10351e" filled="false" stroked="true" strokeweight=".49997pt" strokecolor="#0058a9">
                <v:path arrowok="t"/>
              </v:shape>
            </v:group>
            <v:group style="position:absolute;left:5090;top:10356;width:2;height:180" coordorigin="5090,10356" coordsize="2,180">
              <v:shape style="position:absolute;left:5090;top:10356;width:2;height:180" coordorigin="5090,10356" coordsize="0,180" path="m5090,10356l5090,10535e" filled="false" stroked="true" strokeweight=".50002pt" strokecolor="#0058a9">
                <v:path arrowok="t"/>
              </v:shape>
            </v:group>
            <v:group style="position:absolute;left:9359;top:10351;width:1810;height:2" coordorigin="9359,10351" coordsize="1810,2">
              <v:shape style="position:absolute;left:9359;top:10351;width:1810;height:2" coordorigin="9359,10351" coordsize="1810,0" path="m9359,10351l11168,10351e" filled="false" stroked="true" strokeweight=".49997pt" strokecolor="#0058a9">
                <v:path arrowok="t"/>
              </v:shape>
            </v:group>
            <v:group style="position:absolute;left:10089;top:10356;width:2;height:180" coordorigin="10089,10356" coordsize="2,180">
              <v:shape style="position:absolute;left:10089;top:10356;width:2;height:180" coordorigin="10089,10356" coordsize="0,180" path="m10089,10356l10089,10535e" filled="false" stroked="true" strokeweight=".50003pt" strokecolor="#0058a9">
                <v:path arrowok="t"/>
              </v:shape>
            </v:group>
            <v:group style="position:absolute;left:11164;top:10356;width:2;height:180" coordorigin="11164,10356" coordsize="2,180">
              <v:shape style="position:absolute;left:11164;top:10356;width:2;height:180" coordorigin="11164,10356" coordsize="0,180" path="m11164,10356l11164,10535e" filled="false" stroked="true" strokeweight=".5pt" strokecolor="#0058a9">
                <v:path arrowok="t"/>
              </v:shape>
            </v:group>
            <v:group style="position:absolute;left:3114;top:10540;width:1977;height:2" coordorigin="3114,10540" coordsize="1977,2">
              <v:shape style="position:absolute;left:3114;top:10540;width:1977;height:2" coordorigin="3114,10540" coordsize="1977,0" path="m3114,10540l5090,10540e" filled="false" stroked="true" strokeweight=".49997pt" strokecolor="#0058a9">
                <v:path arrowok="t"/>
              </v:shape>
            </v:group>
            <v:group style="position:absolute;left:3924;top:10545;width:2;height:180" coordorigin="3924,10545" coordsize="2,180">
              <v:shape style="position:absolute;left:3924;top:10545;width:2;height:180" coordorigin="3924,10545" coordsize="0,180" path="m3924,10545l3924,10724e" filled="false" stroked="true" strokeweight=".50002pt" strokecolor="#0058a9">
                <v:path arrowok="t"/>
              </v:shape>
            </v:group>
            <v:group style="position:absolute;left:5090;top:10540;width:1385;height:2" coordorigin="5090,10540" coordsize="1385,2">
              <v:shape style="position:absolute;left:5090;top:10540;width:1385;height:2" coordorigin="5090,10540" coordsize="1385,0" path="m5090,10540l6474,10540e" filled="false" stroked="true" strokeweight=".49997pt" strokecolor="#0058a9">
                <v:path arrowok="t"/>
              </v:shape>
            </v:group>
            <v:group style="position:absolute;left:5090;top:10545;width:2;height:180" coordorigin="5090,10545" coordsize="2,180">
              <v:shape style="position:absolute;left:5090;top:10545;width:2;height:180" coordorigin="5090,10545" coordsize="0,180" path="m5090,10545l5090,10724e" filled="false" stroked="true" strokeweight=".50002pt" strokecolor="#0058a9">
                <v:path arrowok="t"/>
              </v:shape>
            </v:group>
            <v:group style="position:absolute;left:9359;top:10540;width:1810;height:2" coordorigin="9359,10540" coordsize="1810,2">
              <v:shape style="position:absolute;left:9359;top:10540;width:1810;height:2" coordorigin="9359,10540" coordsize="1810,0" path="m9359,10540l11168,10540e" filled="false" stroked="true" strokeweight=".49997pt" strokecolor="#0058a9">
                <v:path arrowok="t"/>
              </v:shape>
            </v:group>
            <v:group style="position:absolute;left:10089;top:10545;width:2;height:180" coordorigin="10089,10545" coordsize="2,180">
              <v:shape style="position:absolute;left:10089;top:10545;width:2;height:180" coordorigin="10089,10545" coordsize="0,180" path="m10089,10545l10089,10724e" filled="false" stroked="true" strokeweight=".50003pt" strokecolor="#0058a9">
                <v:path arrowok="t"/>
              </v:shape>
            </v:group>
            <v:group style="position:absolute;left:11164;top:10545;width:2;height:180" coordorigin="11164,10545" coordsize="2,180">
              <v:shape style="position:absolute;left:11164;top:10545;width:2;height:180" coordorigin="11164,10545" coordsize="0,180" path="m11164,10545l11164,10724e" filled="false" stroked="true" strokeweight=".5pt" strokecolor="#0058a9">
                <v:path arrowok="t"/>
              </v:shape>
            </v:group>
            <v:group style="position:absolute;left:3114;top:10729;width:1977;height:2" coordorigin="3114,10729" coordsize="1977,2">
              <v:shape style="position:absolute;left:3114;top:10729;width:1977;height:2" coordorigin="3114,10729" coordsize="1977,0" path="m3114,10729l5090,10729e" filled="false" stroked="true" strokeweight=".5pt" strokecolor="#0058a9">
                <v:path arrowok="t"/>
              </v:shape>
            </v:group>
            <v:group style="position:absolute;left:3924;top:10734;width:2;height:179" coordorigin="3924,10734" coordsize="2,179">
              <v:shape style="position:absolute;left:3924;top:10734;width:2;height:179" coordorigin="3924,10734" coordsize="0,179" path="m3924,10734l3924,10913e" filled="false" stroked="true" strokeweight=".50002pt" strokecolor="#0058a9">
                <v:path arrowok="t"/>
              </v:shape>
            </v:group>
            <v:group style="position:absolute;left:5090;top:10729;width:1385;height:2" coordorigin="5090,10729" coordsize="1385,2">
              <v:shape style="position:absolute;left:5090;top:10729;width:1385;height:2" coordorigin="5090,10729" coordsize="1385,0" path="m5090,10729l6474,10729e" filled="false" stroked="true" strokeweight=".5pt" strokecolor="#0058a9">
                <v:path arrowok="t"/>
              </v:shape>
            </v:group>
            <v:group style="position:absolute;left:5090;top:10734;width:2;height:179" coordorigin="5090,10734" coordsize="2,179">
              <v:shape style="position:absolute;left:5090;top:10734;width:2;height:179" coordorigin="5090,10734" coordsize="0,179" path="m5090,10734l5090,10913e" filled="false" stroked="true" strokeweight=".50002pt" strokecolor="#0058a9">
                <v:path arrowok="t"/>
              </v:shape>
            </v:group>
            <v:group style="position:absolute;left:9359;top:10729;width:1810;height:2" coordorigin="9359,10729" coordsize="1810,2">
              <v:shape style="position:absolute;left:9359;top:10729;width:1810;height:2" coordorigin="9359,10729" coordsize="1810,0" path="m9359,10729l11168,10729e" filled="false" stroked="true" strokeweight=".5pt" strokecolor="#0058a9">
                <v:path arrowok="t"/>
              </v:shape>
            </v:group>
            <v:group style="position:absolute;left:10089;top:10734;width:2;height:179" coordorigin="10089,10734" coordsize="2,179">
              <v:shape style="position:absolute;left:10089;top:10734;width:2;height:179" coordorigin="10089,10734" coordsize="0,179" path="m10089,10734l10089,10913e" filled="false" stroked="true" strokeweight=".50003pt" strokecolor="#0058a9">
                <v:path arrowok="t"/>
              </v:shape>
            </v:group>
            <v:group style="position:absolute;left:11164;top:10734;width:2;height:179" coordorigin="11164,10734" coordsize="2,179">
              <v:shape style="position:absolute;left:11164;top:10734;width:2;height:179" coordorigin="11164,10734" coordsize="0,179" path="m11164,10734l11164,10913e" filled="false" stroked="true" strokeweight=".5pt" strokecolor="#0058a9">
                <v:path arrowok="t"/>
              </v:shape>
            </v:group>
            <v:group style="position:absolute;left:3114;top:10918;width:1977;height:2" coordorigin="3114,10918" coordsize="1977,2">
              <v:shape style="position:absolute;left:3114;top:10918;width:1977;height:2" coordorigin="3114,10918" coordsize="1977,0" path="m3114,10918l5090,10918e" filled="false" stroked="true" strokeweight=".50003pt" strokecolor="#0058a9">
                <v:path arrowok="t"/>
              </v:shape>
            </v:group>
            <v:group style="position:absolute;left:3924;top:10923;width:2;height:179" coordorigin="3924,10923" coordsize="2,179">
              <v:shape style="position:absolute;left:3924;top:10923;width:2;height:179" coordorigin="3924,10923" coordsize="0,179" path="m3924,10923l3924,11102e" filled="false" stroked="true" strokeweight=".50002pt" strokecolor="#0058a9">
                <v:path arrowok="t"/>
              </v:shape>
            </v:group>
            <v:group style="position:absolute;left:5090;top:10918;width:1385;height:2" coordorigin="5090,10918" coordsize="1385,2">
              <v:shape style="position:absolute;left:5090;top:10918;width:1385;height:2" coordorigin="5090,10918" coordsize="1385,0" path="m5090,10918l6474,10918e" filled="false" stroked="true" strokeweight=".50003pt" strokecolor="#0058a9">
                <v:path arrowok="t"/>
              </v:shape>
            </v:group>
            <v:group style="position:absolute;left:5090;top:10923;width:2;height:179" coordorigin="5090,10923" coordsize="2,179">
              <v:shape style="position:absolute;left:5090;top:10923;width:2;height:179" coordorigin="5090,10923" coordsize="0,179" path="m5090,10923l5090,11102e" filled="false" stroked="true" strokeweight=".50002pt" strokecolor="#0058a9">
                <v:path arrowok="t"/>
              </v:shape>
            </v:group>
            <v:group style="position:absolute;left:9359;top:10918;width:1810;height:2" coordorigin="9359,10918" coordsize="1810,2">
              <v:shape style="position:absolute;left:9359;top:10918;width:1810;height:2" coordorigin="9359,10918" coordsize="1810,0" path="m9359,10918l11168,10918e" filled="false" stroked="true" strokeweight=".50003pt" strokecolor="#0058a9">
                <v:path arrowok="t"/>
              </v:shape>
            </v:group>
            <v:group style="position:absolute;left:10089;top:10923;width:2;height:179" coordorigin="10089,10923" coordsize="2,179">
              <v:shape style="position:absolute;left:10089;top:10923;width:2;height:179" coordorigin="10089,10923" coordsize="0,179" path="m10089,10923l10089,11102e" filled="false" stroked="true" strokeweight=".50003pt" strokecolor="#0058a9">
                <v:path arrowok="t"/>
              </v:shape>
            </v:group>
            <v:group style="position:absolute;left:11164;top:10923;width:2;height:179" coordorigin="11164,10923" coordsize="2,179">
              <v:shape style="position:absolute;left:11164;top:10923;width:2;height:179" coordorigin="11164,10923" coordsize="0,179" path="m11164,10923l11164,11102e" filled="false" stroked="true" strokeweight=".5pt" strokecolor="#0058a9">
                <v:path arrowok="t"/>
              </v:shape>
            </v:group>
            <v:group style="position:absolute;left:3114;top:11107;width:1977;height:2" coordorigin="3114,11107" coordsize="1977,2">
              <v:shape style="position:absolute;left:3114;top:11107;width:1977;height:2" coordorigin="3114,11107" coordsize="1977,0" path="m3114,11107l5090,11107e" filled="false" stroked="true" strokeweight=".50003pt" strokecolor="#0058a9">
                <v:path arrowok="t"/>
              </v:shape>
            </v:group>
            <v:group style="position:absolute;left:3924;top:11112;width:2;height:179" coordorigin="3924,11112" coordsize="2,179">
              <v:shape style="position:absolute;left:3924;top:11112;width:2;height:179" coordorigin="3924,11112" coordsize="0,179" path="m3924,11112l3924,11291e" filled="false" stroked="true" strokeweight=".50002pt" strokecolor="#0058a9">
                <v:path arrowok="t"/>
              </v:shape>
            </v:group>
            <v:group style="position:absolute;left:5090;top:11107;width:1385;height:2" coordorigin="5090,11107" coordsize="1385,2">
              <v:shape style="position:absolute;left:5090;top:11107;width:1385;height:2" coordorigin="5090,11107" coordsize="1385,0" path="m5090,11107l6474,11107e" filled="false" stroked="true" strokeweight=".50003pt" strokecolor="#0058a9">
                <v:path arrowok="t"/>
              </v:shape>
            </v:group>
            <v:group style="position:absolute;left:5090;top:11112;width:2;height:179" coordorigin="5090,11112" coordsize="2,179">
              <v:shape style="position:absolute;left:5090;top:11112;width:2;height:179" coordorigin="5090,11112" coordsize="0,179" path="m5090,11112l5090,11291e" filled="false" stroked="true" strokeweight=".50002pt" strokecolor="#0058a9">
                <v:path arrowok="t"/>
              </v:shape>
            </v:group>
            <v:group style="position:absolute;left:9359;top:11107;width:1810;height:2" coordorigin="9359,11107" coordsize="1810,2">
              <v:shape style="position:absolute;left:9359;top:11107;width:1810;height:2" coordorigin="9359,11107" coordsize="1810,0" path="m9359,11107l11168,11107e" filled="false" stroked="true" strokeweight=".50003pt" strokecolor="#0058a9">
                <v:path arrowok="t"/>
              </v:shape>
            </v:group>
            <v:group style="position:absolute;left:10089;top:11112;width:2;height:179" coordorigin="10089,11112" coordsize="2,179">
              <v:shape style="position:absolute;left:10089;top:11112;width:2;height:179" coordorigin="10089,11112" coordsize="0,179" path="m10089,11112l10089,11291e" filled="false" stroked="true" strokeweight=".50003pt" strokecolor="#0058a9">
                <v:path arrowok="t"/>
              </v:shape>
            </v:group>
            <v:group style="position:absolute;left:11164;top:11112;width:2;height:179" coordorigin="11164,11112" coordsize="2,179">
              <v:shape style="position:absolute;left:11164;top:11112;width:2;height:179" coordorigin="11164,11112" coordsize="0,179" path="m11164,11112l11164,11291e" filled="false" stroked="true" strokeweight=".5pt" strokecolor="#0058a9">
                <v:path arrowok="t"/>
              </v:shape>
            </v:group>
            <v:group style="position:absolute;left:3114;top:11296;width:1977;height:2" coordorigin="3114,11296" coordsize="1977,2">
              <v:shape style="position:absolute;left:3114;top:11296;width:1977;height:2" coordorigin="3114,11296" coordsize="1977,0" path="m3114,11296l5090,11296e" filled="false" stroked="true" strokeweight=".49994pt" strokecolor="#0058a9">
                <v:path arrowok="t"/>
              </v:shape>
            </v:group>
            <v:group style="position:absolute;left:3924;top:11301;width:2;height:180" coordorigin="3924,11301" coordsize="2,180">
              <v:shape style="position:absolute;left:3924;top:11301;width:2;height:180" coordorigin="3924,11301" coordsize="0,180" path="m3924,11301l3924,11480e" filled="false" stroked="true" strokeweight=".50002pt" strokecolor="#0058a9">
                <v:path arrowok="t"/>
              </v:shape>
            </v:group>
            <v:group style="position:absolute;left:5090;top:11296;width:1385;height:2" coordorigin="5090,11296" coordsize="1385,2">
              <v:shape style="position:absolute;left:5090;top:11296;width:1385;height:2" coordorigin="5090,11296" coordsize="1385,0" path="m5090,11296l6474,11296e" filled="false" stroked="true" strokeweight=".49994pt" strokecolor="#0058a9">
                <v:path arrowok="t"/>
              </v:shape>
            </v:group>
            <v:group style="position:absolute;left:5090;top:11301;width:2;height:180" coordorigin="5090,11301" coordsize="2,180">
              <v:shape style="position:absolute;left:5090;top:11301;width:2;height:180" coordorigin="5090,11301" coordsize="0,180" path="m5090,11301l5090,11480e" filled="false" stroked="true" strokeweight=".50002pt" strokecolor="#0058a9">
                <v:path arrowok="t"/>
              </v:shape>
            </v:group>
            <v:group style="position:absolute;left:9359;top:11296;width:1810;height:2" coordorigin="9359,11296" coordsize="1810,2">
              <v:shape style="position:absolute;left:9359;top:11296;width:1810;height:2" coordorigin="9359,11296" coordsize="1810,0" path="m9359,11296l11168,11296e" filled="false" stroked="true" strokeweight=".49994pt" strokecolor="#0058a9">
                <v:path arrowok="t"/>
              </v:shape>
            </v:group>
            <v:group style="position:absolute;left:10089;top:11301;width:2;height:180" coordorigin="10089,11301" coordsize="2,180">
              <v:shape style="position:absolute;left:10089;top:11301;width:2;height:180" coordorigin="10089,11301" coordsize="0,180" path="m10089,11301l10089,11480e" filled="false" stroked="true" strokeweight=".50003pt" strokecolor="#0058a9">
                <v:path arrowok="t"/>
              </v:shape>
            </v:group>
            <v:group style="position:absolute;left:11164;top:11301;width:2;height:180" coordorigin="11164,11301" coordsize="2,180">
              <v:shape style="position:absolute;left:11164;top:11301;width:2;height:180" coordorigin="11164,11301" coordsize="0,180" path="m11164,11301l11164,11480e" filled="false" stroked="true" strokeweight=".5pt" strokecolor="#0058a9">
                <v:path arrowok="t"/>
              </v:shape>
            </v:group>
            <v:group style="position:absolute;left:3114;top:11485;width:1977;height:2" coordorigin="3114,11485" coordsize="1977,2">
              <v:shape style="position:absolute;left:3114;top:11485;width:1977;height:2" coordorigin="3114,11485" coordsize="1977,0" path="m3114,11485l5090,11485e" filled="false" stroked="true" strokeweight=".49997pt" strokecolor="#0058a9">
                <v:path arrowok="t"/>
              </v:shape>
            </v:group>
            <v:group style="position:absolute;left:3924;top:11490;width:2;height:180" coordorigin="3924,11490" coordsize="2,180">
              <v:shape style="position:absolute;left:3924;top:11490;width:2;height:180" coordorigin="3924,11490" coordsize="0,180" path="m3924,11490l3924,11669e" filled="false" stroked="true" strokeweight=".50002pt" strokecolor="#0058a9">
                <v:path arrowok="t"/>
              </v:shape>
            </v:group>
            <v:group style="position:absolute;left:5090;top:11485;width:1385;height:2" coordorigin="5090,11485" coordsize="1385,2">
              <v:shape style="position:absolute;left:5090;top:11485;width:1385;height:2" coordorigin="5090,11485" coordsize="1385,0" path="m5090,11485l6474,11485e" filled="false" stroked="true" strokeweight=".49997pt" strokecolor="#0058a9">
                <v:path arrowok="t"/>
              </v:shape>
            </v:group>
            <v:group style="position:absolute;left:5090;top:11490;width:2;height:180" coordorigin="5090,11490" coordsize="2,180">
              <v:shape style="position:absolute;left:5090;top:11490;width:2;height:180" coordorigin="5090,11490" coordsize="0,180" path="m5090,11490l5090,11669e" filled="false" stroked="true" strokeweight=".50002pt" strokecolor="#0058a9">
                <v:path arrowok="t"/>
              </v:shape>
            </v:group>
            <v:group style="position:absolute;left:9359;top:11485;width:1810;height:2" coordorigin="9359,11485" coordsize="1810,2">
              <v:shape style="position:absolute;left:9359;top:11485;width:1810;height:2" coordorigin="9359,11485" coordsize="1810,0" path="m9359,11485l11168,11485e" filled="false" stroked="true" strokeweight=".49997pt" strokecolor="#0058a9">
                <v:path arrowok="t"/>
              </v:shape>
            </v:group>
            <v:group style="position:absolute;left:10089;top:11490;width:2;height:180" coordorigin="10089,11490" coordsize="2,180">
              <v:shape style="position:absolute;left:10089;top:11490;width:2;height:180" coordorigin="10089,11490" coordsize="0,180" path="m10089,11490l10089,11669e" filled="false" stroked="true" strokeweight=".50003pt" strokecolor="#0058a9">
                <v:path arrowok="t"/>
              </v:shape>
            </v:group>
            <v:group style="position:absolute;left:11164;top:11490;width:2;height:180" coordorigin="11164,11490" coordsize="2,180">
              <v:shape style="position:absolute;left:11164;top:11490;width:2;height:180" coordorigin="11164,11490" coordsize="0,180" path="m11164,11490l11164,11669e" filled="false" stroked="true" strokeweight=".5pt" strokecolor="#0058a9">
                <v:path arrowok="t"/>
              </v:shape>
            </v:group>
            <v:group style="position:absolute;left:3114;top:11674;width:1977;height:2" coordorigin="3114,11674" coordsize="1977,2">
              <v:shape style="position:absolute;left:3114;top:11674;width:1977;height:2" coordorigin="3114,11674" coordsize="1977,0" path="m3114,11674l5090,11674e" filled="false" stroked="true" strokeweight=".5pt" strokecolor="#0058a9">
                <v:path arrowok="t"/>
              </v:shape>
            </v:group>
            <v:group style="position:absolute;left:3924;top:11679;width:2;height:179" coordorigin="3924,11679" coordsize="2,179">
              <v:shape style="position:absolute;left:3924;top:11679;width:2;height:179" coordorigin="3924,11679" coordsize="0,179" path="m3924,11679l3924,11858e" filled="false" stroked="true" strokeweight=".50002pt" strokecolor="#0058a9">
                <v:path arrowok="t"/>
              </v:shape>
            </v:group>
            <v:group style="position:absolute;left:5090;top:11674;width:1385;height:2" coordorigin="5090,11674" coordsize="1385,2">
              <v:shape style="position:absolute;left:5090;top:11674;width:1385;height:2" coordorigin="5090,11674" coordsize="1385,0" path="m5090,11674l6474,11674e" filled="false" stroked="true" strokeweight=".5pt" strokecolor="#0058a9">
                <v:path arrowok="t"/>
              </v:shape>
            </v:group>
            <v:group style="position:absolute;left:5090;top:11679;width:2;height:179" coordorigin="5090,11679" coordsize="2,179">
              <v:shape style="position:absolute;left:5090;top:11679;width:2;height:179" coordorigin="5090,11679" coordsize="0,179" path="m5090,11679l5090,11858e" filled="false" stroked="true" strokeweight=".50002pt" strokecolor="#0058a9">
                <v:path arrowok="t"/>
              </v:shape>
            </v:group>
            <v:group style="position:absolute;left:9359;top:11674;width:1810;height:2" coordorigin="9359,11674" coordsize="1810,2">
              <v:shape style="position:absolute;left:9359;top:11674;width:1810;height:2" coordorigin="9359,11674" coordsize="1810,0" path="m9359,11674l11168,11674e" filled="false" stroked="true" strokeweight=".5pt" strokecolor="#0058a9">
                <v:path arrowok="t"/>
              </v:shape>
            </v:group>
            <v:group style="position:absolute;left:10089;top:11679;width:2;height:179" coordorigin="10089,11679" coordsize="2,179">
              <v:shape style="position:absolute;left:10089;top:11679;width:2;height:179" coordorigin="10089,11679" coordsize="0,179" path="m10089,11679l10089,11858e" filled="false" stroked="true" strokeweight=".50003pt" strokecolor="#0058a9">
                <v:path arrowok="t"/>
              </v:shape>
            </v:group>
            <v:group style="position:absolute;left:11164;top:11679;width:2;height:179" coordorigin="11164,11679" coordsize="2,179">
              <v:shape style="position:absolute;left:11164;top:11679;width:2;height:179" coordorigin="11164,11679" coordsize="0,179" path="m11164,11679l11164,11858e" filled="false" stroked="true" strokeweight=".5pt" strokecolor="#0058a9">
                <v:path arrowok="t"/>
              </v:shape>
            </v:group>
            <v:group style="position:absolute;left:3114;top:11863;width:1977;height:2" coordorigin="3114,11863" coordsize="1977,2">
              <v:shape style="position:absolute;left:3114;top:11863;width:1977;height:2" coordorigin="3114,11863" coordsize="1977,0" path="m3114,11863l5090,11863e" filled="false" stroked="true" strokeweight=".49997pt" strokecolor="#0058a9">
                <v:path arrowok="t"/>
              </v:shape>
            </v:group>
            <v:group style="position:absolute;left:3924;top:11868;width:2;height:179" coordorigin="3924,11868" coordsize="2,179">
              <v:shape style="position:absolute;left:3924;top:11868;width:2;height:179" coordorigin="3924,11868" coordsize="0,179" path="m3924,11868l3924,12047e" filled="false" stroked="true" strokeweight=".50002pt" strokecolor="#0058a9">
                <v:path arrowok="t"/>
              </v:shape>
            </v:group>
            <v:group style="position:absolute;left:5090;top:11863;width:1385;height:2" coordorigin="5090,11863" coordsize="1385,2">
              <v:shape style="position:absolute;left:5090;top:11863;width:1385;height:2" coordorigin="5090,11863" coordsize="1385,0" path="m5090,11863l6474,11863e" filled="false" stroked="true" strokeweight=".49997pt" strokecolor="#0058a9">
                <v:path arrowok="t"/>
              </v:shape>
            </v:group>
            <v:group style="position:absolute;left:5090;top:11868;width:2;height:179" coordorigin="5090,11868" coordsize="2,179">
              <v:shape style="position:absolute;left:5090;top:11868;width:2;height:179" coordorigin="5090,11868" coordsize="0,179" path="m5090,11868l5090,12047e" filled="false" stroked="true" strokeweight=".50002pt" strokecolor="#0058a9">
                <v:path arrowok="t"/>
              </v:shape>
            </v:group>
            <v:group style="position:absolute;left:9359;top:11863;width:1810;height:2" coordorigin="9359,11863" coordsize="1810,2">
              <v:shape style="position:absolute;left:9359;top:11863;width:1810;height:2" coordorigin="9359,11863" coordsize="1810,0" path="m9359,11863l11168,11863e" filled="false" stroked="true" strokeweight=".49997pt" strokecolor="#0058a9">
                <v:path arrowok="t"/>
              </v:shape>
            </v:group>
            <v:group style="position:absolute;left:10089;top:11868;width:2;height:179" coordorigin="10089,11868" coordsize="2,179">
              <v:shape style="position:absolute;left:10089;top:11868;width:2;height:179" coordorigin="10089,11868" coordsize="0,179" path="m10089,11868l10089,12047e" filled="false" stroked="true" strokeweight=".50003pt" strokecolor="#0058a9">
                <v:path arrowok="t"/>
              </v:shape>
            </v:group>
            <v:group style="position:absolute;left:11164;top:11868;width:2;height:179" coordorigin="11164,11868" coordsize="2,179">
              <v:shape style="position:absolute;left:11164;top:11868;width:2;height:179" coordorigin="11164,11868" coordsize="0,179" path="m11164,11868l11164,12047e" filled="false" stroked="true" strokeweight=".5pt" strokecolor="#0058a9">
                <v:path arrowok="t"/>
              </v:shape>
            </v:group>
            <v:group style="position:absolute;left:1025;top:12057;width:2;height:265" coordorigin="1025,12057" coordsize="2,265">
              <v:shape style="position:absolute;left:1025;top:12057;width:2;height:265" coordorigin="1025,12057" coordsize="0,265" path="m1025,12057l1025,12322e" filled="false" stroked="true" strokeweight=".49998pt" strokecolor="#0058a9">
                <v:path arrowok="t"/>
              </v:shape>
            </v:group>
            <v:group style="position:absolute;left:3114;top:12052;width:3356;height:2" coordorigin="3114,12052" coordsize="3356,2">
              <v:shape style="position:absolute;left:3114;top:12052;width:3356;height:2" coordorigin="3114,12052" coordsize="3356,0" path="m3114,12052l6469,12052e" filled="false" stroked="true" strokeweight=".50003pt" strokecolor="#0058a9">
                <v:path arrowok="t"/>
              </v:shape>
            </v:group>
            <v:group style="position:absolute;left:9364;top:12052;width:1805;height:2" coordorigin="9364,12052" coordsize="1805,2">
              <v:shape style="position:absolute;left:9364;top:12052;width:1805;height:2" coordorigin="9364,12052" coordsize="1805,0" path="m9364,12052l11168,12052e" filled="false" stroked="true" strokeweight=".50003pt" strokecolor="#0058a9">
                <v:path arrowok="t"/>
              </v:shape>
            </v:group>
            <v:group style="position:absolute;left:11164;top:12057;width:2;height:265" coordorigin="11164,12057" coordsize="2,265">
              <v:shape style="position:absolute;left:11164;top:12057;width:2;height:265" coordorigin="11164,12057" coordsize="0,265" path="m11164,12057l11164,12322e" filled="false" stroked="true" strokeweight=".5pt" strokecolor="#0058a9">
                <v:path arrowok="t"/>
              </v:shape>
            </v:group>
            <v:group style="position:absolute;left:3114;top:12327;width:1977;height:2" coordorigin="3114,12327" coordsize="1977,2">
              <v:shape style="position:absolute;left:3114;top:12327;width:1977;height:2" coordorigin="3114,12327" coordsize="1977,0" path="m3114,12327l5090,12327e" filled="false" stroked="true" strokeweight=".49998pt" strokecolor="#0058a9">
                <v:path arrowok="t"/>
              </v:shape>
            </v:group>
            <v:group style="position:absolute;left:3924;top:12332;width:2;height:387" coordorigin="3924,12332" coordsize="2,387">
              <v:shape style="position:absolute;left:3924;top:12332;width:2;height:387" coordorigin="3924,12332" coordsize="0,387" path="m3924,12332l3924,12718e" filled="false" stroked="true" strokeweight=".50002pt" strokecolor="#0058a9">
                <v:path arrowok="t"/>
              </v:shape>
            </v:group>
            <v:group style="position:absolute;left:5090;top:12327;width:1380;height:2" coordorigin="5090,12327" coordsize="1380,2">
              <v:shape style="position:absolute;left:5090;top:12327;width:1380;height:2" coordorigin="5090,12327" coordsize="1380,0" path="m5090,12327l6469,12327e" filled="false" stroked="true" strokeweight=".49998pt" strokecolor="#0058a9">
                <v:path arrowok="t"/>
              </v:shape>
            </v:group>
            <v:group style="position:absolute;left:5090;top:12332;width:2;height:387" coordorigin="5090,12332" coordsize="2,387">
              <v:shape style="position:absolute;left:5090;top:12332;width:2;height:387" coordorigin="5090,12332" coordsize="0,387" path="m5090,12332l5090,12718e" filled="false" stroked="true" strokeweight=".50002pt" strokecolor="#0058a9">
                <v:path arrowok="t"/>
              </v:shape>
            </v:group>
            <v:group style="position:absolute;left:9364;top:12327;width:1805;height:2" coordorigin="9364,12327" coordsize="1805,2">
              <v:shape style="position:absolute;left:9364;top:12327;width:1805;height:2" coordorigin="9364,12327" coordsize="1805,0" path="m9364,12327l11168,12327e" filled="false" stroked="true" strokeweight=".49998pt" strokecolor="#0058a9">
                <v:path arrowok="t"/>
              </v:shape>
            </v:group>
            <v:group style="position:absolute;left:10089;top:12332;width:2;height:387" coordorigin="10089,12332" coordsize="2,387">
              <v:shape style="position:absolute;left:10089;top:12332;width:2;height:387" coordorigin="10089,12332" coordsize="0,387" path="m10089,12332l10089,12718e" filled="false" stroked="true" strokeweight=".50003pt" strokecolor="#0058a9">
                <v:path arrowok="t"/>
              </v:shape>
            </v:group>
            <v:group style="position:absolute;left:11164;top:12332;width:2;height:387" coordorigin="11164,12332" coordsize="2,387">
              <v:shape style="position:absolute;left:11164;top:12332;width:2;height:387" coordorigin="11164,12332" coordsize="0,387" path="m11164,12332l11164,12718e" filled="false" stroked="true" strokeweight=".5pt" strokecolor="#0058a9">
                <v:path arrowok="t"/>
              </v:shape>
            </v:group>
            <v:group style="position:absolute;left:3114;top:12723;width:1977;height:2" coordorigin="3114,12723" coordsize="1977,2">
              <v:shape style="position:absolute;left:3114;top:12723;width:1977;height:2" coordorigin="3114,12723" coordsize="1977,0" path="m3114,12723l5090,12723e" filled="false" stroked="true" strokeweight=".49998pt" strokecolor="#0058a9">
                <v:path arrowok="t"/>
              </v:shape>
            </v:group>
            <v:group style="position:absolute;left:3924;top:12728;width:2;height:387" coordorigin="3924,12728" coordsize="2,387">
              <v:shape style="position:absolute;left:3924;top:12728;width:2;height:387" coordorigin="3924,12728" coordsize="0,387" path="m3924,12728l3924,13115e" filled="false" stroked="true" strokeweight=".50002pt" strokecolor="#0058a9">
                <v:path arrowok="t"/>
              </v:shape>
            </v:group>
            <v:group style="position:absolute;left:5090;top:12723;width:1385;height:2" coordorigin="5090,12723" coordsize="1385,2">
              <v:shape style="position:absolute;left:5090;top:12723;width:1385;height:2" coordorigin="5090,12723" coordsize="1385,0" path="m5090,12723l6474,12723e" filled="false" stroked="true" strokeweight=".49998pt" strokecolor="#0058a9">
                <v:path arrowok="t"/>
              </v:shape>
            </v:group>
            <v:group style="position:absolute;left:5090;top:12728;width:2;height:387" coordorigin="5090,12728" coordsize="2,387">
              <v:shape style="position:absolute;left:5090;top:12728;width:2;height:387" coordorigin="5090,12728" coordsize="0,387" path="m5090,12728l5090,13115e" filled="false" stroked="true" strokeweight=".50002pt" strokecolor="#0058a9">
                <v:path arrowok="t"/>
              </v:shape>
            </v:group>
            <v:group style="position:absolute;left:9359;top:12723;width:1810;height:2" coordorigin="9359,12723" coordsize="1810,2">
              <v:shape style="position:absolute;left:9359;top:12723;width:1810;height:2" coordorigin="9359,12723" coordsize="1810,0" path="m9359,12723l11168,12723e" filled="false" stroked="true" strokeweight=".49998pt" strokecolor="#0058a9">
                <v:path arrowok="t"/>
              </v:shape>
            </v:group>
            <v:group style="position:absolute;left:10089;top:12728;width:2;height:387" coordorigin="10089,12728" coordsize="2,387">
              <v:shape style="position:absolute;left:10089;top:12728;width:2;height:387" coordorigin="10089,12728" coordsize="0,387" path="m10089,12728l10089,13115e" filled="false" stroked="true" strokeweight=".50003pt" strokecolor="#0058a9">
                <v:path arrowok="t"/>
              </v:shape>
            </v:group>
            <v:group style="position:absolute;left:11164;top:12728;width:2;height:387" coordorigin="11164,12728" coordsize="2,387">
              <v:shape style="position:absolute;left:11164;top:12728;width:2;height:387" coordorigin="11164,12728" coordsize="0,387" path="m11164,12728l11164,13115e" filled="false" stroked="true" strokeweight=".5pt" strokecolor="#0058a9">
                <v:path arrowok="t"/>
              </v:shape>
            </v:group>
            <v:group style="position:absolute;left:3114;top:13120;width:1977;height:2" coordorigin="3114,13120" coordsize="1977,2">
              <v:shape style="position:absolute;left:3114;top:13120;width:1977;height:2" coordorigin="3114,13120" coordsize="1977,0" path="m3114,13120l5090,13120e" filled="false" stroked="true" strokeweight=".49998pt" strokecolor="#0058a9">
                <v:path arrowok="t"/>
              </v:shape>
            </v:group>
            <v:group style="position:absolute;left:3924;top:13125;width:2;height:387" coordorigin="3924,13125" coordsize="2,387">
              <v:shape style="position:absolute;left:3924;top:13125;width:2;height:387" coordorigin="3924,13125" coordsize="0,387" path="m3924,13125l3924,13512e" filled="false" stroked="true" strokeweight=".50002pt" strokecolor="#0058a9">
                <v:path arrowok="t"/>
              </v:shape>
            </v:group>
            <v:group style="position:absolute;left:5090;top:13120;width:1385;height:2" coordorigin="5090,13120" coordsize="1385,2">
              <v:shape style="position:absolute;left:5090;top:13120;width:1385;height:2" coordorigin="5090,13120" coordsize="1385,0" path="m5090,13120l6474,13120e" filled="false" stroked="true" strokeweight=".49998pt" strokecolor="#0058a9">
                <v:path arrowok="t"/>
              </v:shape>
            </v:group>
            <v:group style="position:absolute;left:5090;top:13125;width:2;height:387" coordorigin="5090,13125" coordsize="2,387">
              <v:shape style="position:absolute;left:5090;top:13125;width:2;height:387" coordorigin="5090,13125" coordsize="0,387" path="m5090,13125l5090,13512e" filled="false" stroked="true" strokeweight=".50002pt" strokecolor="#0058a9">
                <v:path arrowok="t"/>
              </v:shape>
            </v:group>
            <v:group style="position:absolute;left:9359;top:13120;width:1810;height:2" coordorigin="9359,13120" coordsize="1810,2">
              <v:shape style="position:absolute;left:9359;top:13120;width:1810;height:2" coordorigin="9359,13120" coordsize="1810,0" path="m9359,13120l11168,13120e" filled="false" stroked="true" strokeweight=".49998pt" strokecolor="#0058a9">
                <v:path arrowok="t"/>
              </v:shape>
            </v:group>
            <v:group style="position:absolute;left:10089;top:13125;width:2;height:387" coordorigin="10089,13125" coordsize="2,387">
              <v:shape style="position:absolute;left:10089;top:13125;width:2;height:387" coordorigin="10089,13125" coordsize="0,387" path="m10089,13125l10089,13512e" filled="false" stroked="true" strokeweight=".50003pt" strokecolor="#0058a9">
                <v:path arrowok="t"/>
              </v:shape>
            </v:group>
            <v:group style="position:absolute;left:11164;top:13125;width:2;height:387" coordorigin="11164,13125" coordsize="2,387">
              <v:shape style="position:absolute;left:11164;top:13125;width:2;height:387" coordorigin="11164,13125" coordsize="0,387" path="m11164,13125l11164,13512e" filled="false" stroked="true" strokeweight=".5pt" strokecolor="#0058a9">
                <v:path arrowok="t"/>
              </v:shape>
            </v:group>
            <v:group style="position:absolute;left:3114;top:13517;width:1977;height:2" coordorigin="3114,13517" coordsize="1977,2">
              <v:shape style="position:absolute;left:3114;top:13517;width:1977;height:2" coordorigin="3114,13517" coordsize="1977,0" path="m3114,13517l5090,13517e" filled="false" stroked="true" strokeweight=".50003pt" strokecolor="#0058a9">
                <v:path arrowok="t"/>
              </v:shape>
            </v:group>
            <v:group style="position:absolute;left:3924;top:13522;width:2;height:387" coordorigin="3924,13522" coordsize="2,387">
              <v:shape style="position:absolute;left:3924;top:13522;width:2;height:387" coordorigin="3924,13522" coordsize="0,387" path="m3924,13522l3924,13909e" filled="false" stroked="true" strokeweight=".50002pt" strokecolor="#0058a9">
                <v:path arrowok="t"/>
              </v:shape>
            </v:group>
            <v:group style="position:absolute;left:5090;top:13517;width:1385;height:2" coordorigin="5090,13517" coordsize="1385,2">
              <v:shape style="position:absolute;left:5090;top:13517;width:1385;height:2" coordorigin="5090,13517" coordsize="1385,0" path="m5090,13517l6474,13517e" filled="false" stroked="true" strokeweight=".50003pt" strokecolor="#0058a9">
                <v:path arrowok="t"/>
              </v:shape>
            </v:group>
            <v:group style="position:absolute;left:5090;top:13522;width:2;height:387" coordorigin="5090,13522" coordsize="2,387">
              <v:shape style="position:absolute;left:5090;top:13522;width:2;height:387" coordorigin="5090,13522" coordsize="0,387" path="m5090,13522l5090,13909e" filled="false" stroked="true" strokeweight=".50002pt" strokecolor="#0058a9">
                <v:path arrowok="t"/>
              </v:shape>
            </v:group>
            <v:group style="position:absolute;left:9359;top:13517;width:1810;height:2" coordorigin="9359,13517" coordsize="1810,2">
              <v:shape style="position:absolute;left:9359;top:13517;width:1810;height:2" coordorigin="9359,13517" coordsize="1810,0" path="m9359,13517l11168,13517e" filled="false" stroked="true" strokeweight=".50003pt" strokecolor="#0058a9">
                <v:path arrowok="t"/>
              </v:shape>
            </v:group>
            <v:group style="position:absolute;left:10089;top:13522;width:2;height:387" coordorigin="10089,13522" coordsize="2,387">
              <v:shape style="position:absolute;left:10089;top:13522;width:2;height:387" coordorigin="10089,13522" coordsize="0,387" path="m10089,13522l10089,13909e" filled="false" stroked="true" strokeweight=".50003pt" strokecolor="#0058a9">
                <v:path arrowok="t"/>
              </v:shape>
            </v:group>
            <v:group style="position:absolute;left:11164;top:13522;width:2;height:387" coordorigin="11164,13522" coordsize="2,387">
              <v:shape style="position:absolute;left:11164;top:13522;width:2;height:387" coordorigin="11164,13522" coordsize="0,387" path="m11164,13522l11164,13909e" filled="false" stroked="true" strokeweight=".5pt" strokecolor="#0058a9">
                <v:path arrowok="t"/>
              </v:shape>
            </v:group>
            <v:group style="position:absolute;left:1020;top:12327;width:2094;height:2" coordorigin="1020,12327" coordsize="2094,2">
              <v:shape style="position:absolute;left:1020;top:12327;width:2094;height:2" coordorigin="1020,12327" coordsize="2094,0" path="m1020,12327l3114,12327e" filled="false" stroked="true" strokeweight=".49998pt" strokecolor="#005aaa">
                <v:path arrowok="t"/>
              </v:shape>
            </v:group>
            <v:group style="position:absolute;left:1025;top:12332;width:2;height:392" coordorigin="1025,12332" coordsize="2,392">
              <v:shape style="position:absolute;left:1025;top:12332;width:2;height:392" coordorigin="1025,12332" coordsize="0,392" path="m1025,12332l1025,12723e" filled="false" stroked="true" strokeweight=".49998pt" strokecolor="#005aaa">
                <v:path arrowok="t"/>
              </v:shape>
            </v:group>
            <v:group style="position:absolute;left:3109;top:12332;width:2;height:392" coordorigin="3109,12332" coordsize="2,392">
              <v:shape style="position:absolute;left:3109;top:12332;width:2;height:392" coordorigin="3109,12332" coordsize="0,392" path="m3109,12332l3109,12723e" filled="false" stroked="true" strokeweight=".50002pt" strokecolor="#005aaa">
                <v:path arrowok="t"/>
              </v:shape>
            </v:group>
            <v:group style="position:absolute;left:1025;top:12723;width:2;height:397" coordorigin="1025,12723" coordsize="2,397">
              <v:shape style="position:absolute;left:1025;top:12723;width:2;height:397" coordorigin="1025,12723" coordsize="0,397" path="m1025,12723l1025,13120e" filled="false" stroked="true" strokeweight=".49998pt" strokecolor="#005aaa">
                <v:path arrowok="t"/>
              </v:shape>
            </v:group>
            <v:group style="position:absolute;left:3109;top:12723;width:2;height:397" coordorigin="3109,12723" coordsize="2,397">
              <v:shape style="position:absolute;left:3109;top:12723;width:2;height:397" coordorigin="3109,12723" coordsize="0,397" path="m3109,12723l3109,13120e" filled="false" stroked="true" strokeweight=".50002pt" strokecolor="#005aaa">
                <v:path arrowok="t"/>
              </v:shape>
            </v:group>
            <v:group style="position:absolute;left:1025;top:13120;width:2;height:397" coordorigin="1025,13120" coordsize="2,397">
              <v:shape style="position:absolute;left:1025;top:13120;width:2;height:397" coordorigin="1025,13120" coordsize="0,397" path="m1025,13120l1025,13517e" filled="false" stroked="true" strokeweight=".49998pt" strokecolor="#005aaa">
                <v:path arrowok="t"/>
              </v:shape>
            </v:group>
            <v:group style="position:absolute;left:3109;top:13120;width:2;height:397" coordorigin="3109,13120" coordsize="2,397">
              <v:shape style="position:absolute;left:3109;top:13120;width:2;height:397" coordorigin="3109,13120" coordsize="0,397" path="m3109,13120l3109,13517e" filled="false" stroked="true" strokeweight=".50002pt" strokecolor="#005aaa">
                <v:path arrowok="t"/>
              </v:shape>
            </v:group>
            <v:group style="position:absolute;left:1025;top:13517;width:2;height:392" coordorigin="1025,13517" coordsize="2,392">
              <v:shape style="position:absolute;left:1025;top:13517;width:2;height:392" coordorigin="1025,13517" coordsize="0,392" path="m1025,13517l1025,13909e" filled="false" stroked="true" strokeweight=".49998pt" strokecolor="#005aaa">
                <v:path arrowok="t"/>
              </v:shape>
            </v:group>
            <v:group style="position:absolute;left:3109;top:13517;width:2;height:392" coordorigin="3109,13517" coordsize="2,392">
              <v:shape style="position:absolute;left:3109;top:13517;width:2;height:392" coordorigin="3109,13517" coordsize="0,392" path="m3109,13517l3109,13909e" filled="false" stroked="true" strokeweight=".50002pt" strokecolor="#005aaa">
                <v:path arrowok="t"/>
              </v:shape>
            </v:group>
            <v:group style="position:absolute;left:1020;top:13914;width:2094;height:2" coordorigin="1020,13914" coordsize="2094,2">
              <v:shape style="position:absolute;left:1020;top:13914;width:2094;height:2" coordorigin="1020,13914" coordsize="2094,0" path="m1020,13914l3114,13914e" filled="false" stroked="true" strokeweight=".500060pt" strokecolor="#005aaa">
                <v:path arrowok="t"/>
              </v:shape>
            </v:group>
            <v:group style="position:absolute;left:3114;top:13914;width:3356;height:2" coordorigin="3114,13914" coordsize="3356,2">
              <v:shape style="position:absolute;left:3114;top:13914;width:3356;height:2" coordorigin="3114,13914" coordsize="3356,0" path="m3114,13914l6469,13914e" filled="false" stroked="true" strokeweight=".500060pt" strokecolor="#0058a9">
                <v:path arrowok="t"/>
              </v:shape>
            </v:group>
            <v:group style="position:absolute;left:9364;top:13914;width:1805;height:2" coordorigin="9364,13914" coordsize="1805,2">
              <v:shape style="position:absolute;left:9364;top:13914;width:1805;height:2" coordorigin="9364,13914" coordsize="1805,0" path="m9364,13914l11168,13914e" filled="false" stroked="true" strokeweight=".500060pt" strokecolor="#0058a9">
                <v:path arrowok="t"/>
              </v:shape>
            </v:group>
            <v:group style="position:absolute;left:1020;top:7705;width:2094;height:2" coordorigin="1020,7705" coordsize="2094,2">
              <v:shape style="position:absolute;left:1020;top:7705;width:2094;height:2" coordorigin="1020,7705" coordsize="2094,0" path="m1020,7705l3114,7705e" filled="false" stroked="true" strokeweight=".49997pt" strokecolor="#005aaa">
                <v:path arrowok="t"/>
              </v:shape>
            </v:group>
            <v:group style="position:absolute;left:1025;top:7710;width:2;height:185" coordorigin="1025,7710" coordsize="2,185">
              <v:shape style="position:absolute;left:1025;top:7710;width:2;height:185" coordorigin="1025,7710" coordsize="0,185" path="m1025,7710l1025,7894e" filled="false" stroked="true" strokeweight=".49998pt" strokecolor="#005aaa">
                <v:path arrowok="t"/>
              </v:shape>
            </v:group>
            <v:group style="position:absolute;left:3109;top:7710;width:2;height:185" coordorigin="3109,7710" coordsize="2,185">
              <v:shape style="position:absolute;left:3109;top:7710;width:2;height:185" coordorigin="3109,7710" coordsize="0,185" path="m3109,7710l3109,7894e" filled="false" stroked="true" strokeweight=".50002pt" strokecolor="#005aaa">
                <v:path arrowok="t"/>
              </v:shape>
            </v:group>
            <v:group style="position:absolute;left:1025;top:7894;width:2;height:189" coordorigin="1025,7894" coordsize="2,189">
              <v:shape style="position:absolute;left:1025;top:7894;width:2;height:189" coordorigin="1025,7894" coordsize="0,189" path="m1025,7894l1025,8083e" filled="false" stroked="true" strokeweight=".49998pt" strokecolor="#005aaa">
                <v:path arrowok="t"/>
              </v:shape>
            </v:group>
            <v:group style="position:absolute;left:3109;top:7894;width:2;height:189" coordorigin="3109,7894" coordsize="2,189">
              <v:shape style="position:absolute;left:3109;top:7894;width:2;height:189" coordorigin="3109,7894" coordsize="0,189" path="m3109,7894l3109,8083e" filled="false" stroked="true" strokeweight=".50002pt" strokecolor="#005aaa">
                <v:path arrowok="t"/>
              </v:shape>
            </v:group>
            <v:group style="position:absolute;left:1025;top:8083;width:2;height:189" coordorigin="1025,8083" coordsize="2,189">
              <v:shape style="position:absolute;left:1025;top:8083;width:2;height:189" coordorigin="1025,8083" coordsize="0,189" path="m1025,8083l1025,8272e" filled="false" stroked="true" strokeweight=".49998pt" strokecolor="#005aaa">
                <v:path arrowok="t"/>
              </v:shape>
            </v:group>
            <v:group style="position:absolute;left:3109;top:8083;width:2;height:189" coordorigin="3109,8083" coordsize="2,189">
              <v:shape style="position:absolute;left:3109;top:8083;width:2;height:189" coordorigin="3109,8083" coordsize="0,189" path="m3109,8083l3109,8272e" filled="false" stroked="true" strokeweight=".50002pt" strokecolor="#005aaa">
                <v:path arrowok="t"/>
              </v:shape>
            </v:group>
            <v:group style="position:absolute;left:1025;top:8272;width:2;height:190" coordorigin="1025,8272" coordsize="2,190">
              <v:shape style="position:absolute;left:1025;top:8272;width:2;height:190" coordorigin="1025,8272" coordsize="0,190" path="m1025,8272l1025,8461e" filled="false" stroked="true" strokeweight=".49998pt" strokecolor="#005aaa">
                <v:path arrowok="t"/>
              </v:shape>
            </v:group>
            <v:group style="position:absolute;left:3109;top:8272;width:2;height:190" coordorigin="3109,8272" coordsize="2,190">
              <v:shape style="position:absolute;left:3109;top:8272;width:2;height:190" coordorigin="3109,8272" coordsize="0,190" path="m3109,8272l3109,8461e" filled="false" stroked="true" strokeweight=".50002pt" strokecolor="#005aaa">
                <v:path arrowok="t"/>
              </v:shape>
            </v:group>
            <v:group style="position:absolute;left:1025;top:8461;width:2;height:189" coordorigin="1025,8461" coordsize="2,189">
              <v:shape style="position:absolute;left:1025;top:8461;width:2;height:189" coordorigin="1025,8461" coordsize="0,189" path="m1025,8461l1025,8650e" filled="false" stroked="true" strokeweight=".49998pt" strokecolor="#005aaa">
                <v:path arrowok="t"/>
              </v:shape>
            </v:group>
            <v:group style="position:absolute;left:3109;top:8461;width:2;height:189" coordorigin="3109,8461" coordsize="2,189">
              <v:shape style="position:absolute;left:3109;top:8461;width:2;height:189" coordorigin="3109,8461" coordsize="0,189" path="m3109,8461l3109,8650e" filled="false" stroked="true" strokeweight=".50002pt" strokecolor="#005aaa">
                <v:path arrowok="t"/>
              </v:shape>
            </v:group>
            <v:group style="position:absolute;left:1025;top:8650;width:2;height:189" coordorigin="1025,8650" coordsize="2,189">
              <v:shape style="position:absolute;left:1025;top:8650;width:2;height:189" coordorigin="1025,8650" coordsize="0,189" path="m1025,8650l1025,8839e" filled="false" stroked="true" strokeweight=".49998pt" strokecolor="#005aaa">
                <v:path arrowok="t"/>
              </v:shape>
            </v:group>
            <v:group style="position:absolute;left:3109;top:8650;width:2;height:189" coordorigin="3109,8650" coordsize="2,189">
              <v:shape style="position:absolute;left:3109;top:8650;width:2;height:189" coordorigin="3109,8650" coordsize="0,189" path="m3109,8650l3109,8839e" filled="false" stroked="true" strokeweight=".50002pt" strokecolor="#005aaa">
                <v:path arrowok="t"/>
              </v:shape>
            </v:group>
            <v:group style="position:absolute;left:1025;top:8839;width:2;height:190" coordorigin="1025,8839" coordsize="2,190">
              <v:shape style="position:absolute;left:1025;top:8839;width:2;height:190" coordorigin="1025,8839" coordsize="0,190" path="m1025,8839l1025,9028e" filled="false" stroked="true" strokeweight=".49998pt" strokecolor="#005aaa">
                <v:path arrowok="t"/>
              </v:shape>
            </v:group>
            <v:group style="position:absolute;left:3109;top:8839;width:2;height:190" coordorigin="3109,8839" coordsize="2,190">
              <v:shape style="position:absolute;left:3109;top:8839;width:2;height:190" coordorigin="3109,8839" coordsize="0,190" path="m3109,8839l3109,9028e" filled="false" stroked="true" strokeweight=".50002pt" strokecolor="#005aaa">
                <v:path arrowok="t"/>
              </v:shape>
            </v:group>
            <v:group style="position:absolute;left:1025;top:9028;width:2;height:189" coordorigin="1025,9028" coordsize="2,189">
              <v:shape style="position:absolute;left:1025;top:9028;width:2;height:189" coordorigin="1025,9028" coordsize="0,189" path="m1025,9028l1025,9217e" filled="false" stroked="true" strokeweight=".49998pt" strokecolor="#005aaa">
                <v:path arrowok="t"/>
              </v:shape>
            </v:group>
            <v:group style="position:absolute;left:3109;top:9028;width:2;height:189" coordorigin="3109,9028" coordsize="2,189">
              <v:shape style="position:absolute;left:3109;top:9028;width:2;height:189" coordorigin="3109,9028" coordsize="0,189" path="m3109,9028l3109,9217e" filled="false" stroked="true" strokeweight=".50002pt" strokecolor="#005aaa">
                <v:path arrowok="t"/>
              </v:shape>
            </v:group>
            <v:group style="position:absolute;left:1025;top:9217;width:2;height:189" coordorigin="1025,9217" coordsize="2,189">
              <v:shape style="position:absolute;left:1025;top:9217;width:2;height:189" coordorigin="1025,9217" coordsize="0,189" path="m1025,9217l1025,9406e" filled="false" stroked="true" strokeweight=".49998pt" strokecolor="#005aaa">
                <v:path arrowok="t"/>
              </v:shape>
            </v:group>
            <v:group style="position:absolute;left:3109;top:9217;width:2;height:189" coordorigin="3109,9217" coordsize="2,189">
              <v:shape style="position:absolute;left:3109;top:9217;width:2;height:189" coordorigin="3109,9217" coordsize="0,189" path="m3109,9217l3109,9406e" filled="false" stroked="true" strokeweight=".50002pt" strokecolor="#005aaa">
                <v:path arrowok="t"/>
              </v:shape>
            </v:group>
            <v:group style="position:absolute;left:1025;top:9406;width:2;height:190" coordorigin="1025,9406" coordsize="2,190">
              <v:shape style="position:absolute;left:1025;top:9406;width:2;height:190" coordorigin="1025,9406" coordsize="0,190" path="m1025,9406l1025,9595e" filled="false" stroked="true" strokeweight=".49998pt" strokecolor="#005aaa">
                <v:path arrowok="t"/>
              </v:shape>
            </v:group>
            <v:group style="position:absolute;left:3109;top:9406;width:2;height:190" coordorigin="3109,9406" coordsize="2,190">
              <v:shape style="position:absolute;left:3109;top:9406;width:2;height:190" coordorigin="3109,9406" coordsize="0,190" path="m3109,9406l3109,9595e" filled="false" stroked="true" strokeweight=".50002pt" strokecolor="#005aaa">
                <v:path arrowok="t"/>
              </v:shape>
            </v:group>
            <v:group style="position:absolute;left:1025;top:9595;width:2;height:189" coordorigin="1025,9595" coordsize="2,189">
              <v:shape style="position:absolute;left:1025;top:9595;width:2;height:189" coordorigin="1025,9595" coordsize="0,189" path="m1025,9595l1025,9784e" filled="false" stroked="true" strokeweight=".49998pt" strokecolor="#005aaa">
                <v:path arrowok="t"/>
              </v:shape>
            </v:group>
            <v:group style="position:absolute;left:3109;top:9595;width:2;height:189" coordorigin="3109,9595" coordsize="2,189">
              <v:shape style="position:absolute;left:3109;top:9595;width:2;height:189" coordorigin="3109,9595" coordsize="0,189" path="m3109,9595l3109,9784e" filled="false" stroked="true" strokeweight=".50002pt" strokecolor="#005aaa">
                <v:path arrowok="t"/>
              </v:shape>
            </v:group>
            <v:group style="position:absolute;left:1025;top:9784;width:2;height:189" coordorigin="1025,9784" coordsize="2,189">
              <v:shape style="position:absolute;left:1025;top:9784;width:2;height:189" coordorigin="1025,9784" coordsize="0,189" path="m1025,9784l1025,9973e" filled="false" stroked="true" strokeweight=".49998pt" strokecolor="#005aaa">
                <v:path arrowok="t"/>
              </v:shape>
            </v:group>
            <v:group style="position:absolute;left:3109;top:9784;width:2;height:189" coordorigin="3109,9784" coordsize="2,189">
              <v:shape style="position:absolute;left:3109;top:9784;width:2;height:189" coordorigin="3109,9784" coordsize="0,189" path="m3109,9784l3109,9973e" filled="false" stroked="true" strokeweight=".50002pt" strokecolor="#005aaa">
                <v:path arrowok="t"/>
              </v:shape>
            </v:group>
            <v:group style="position:absolute;left:1025;top:9973;width:2;height:189" coordorigin="1025,9973" coordsize="2,189">
              <v:shape style="position:absolute;left:1025;top:9973;width:2;height:189" coordorigin="1025,9973" coordsize="0,189" path="m1025,9973l1025,10162e" filled="false" stroked="true" strokeweight=".49998pt" strokecolor="#005aaa">
                <v:path arrowok="t"/>
              </v:shape>
            </v:group>
            <v:group style="position:absolute;left:3109;top:9973;width:2;height:189" coordorigin="3109,9973" coordsize="2,189">
              <v:shape style="position:absolute;left:3109;top:9973;width:2;height:189" coordorigin="3109,9973" coordsize="0,189" path="m3109,9973l3109,10162e" filled="false" stroked="true" strokeweight=".50002pt" strokecolor="#005aaa">
                <v:path arrowok="t"/>
              </v:shape>
            </v:group>
            <v:group style="position:absolute;left:1025;top:10162;width:2;height:189" coordorigin="1025,10162" coordsize="2,189">
              <v:shape style="position:absolute;left:1025;top:10162;width:2;height:189" coordorigin="1025,10162" coordsize="0,189" path="m1025,10162l1025,10351e" filled="false" stroked="true" strokeweight=".49998pt" strokecolor="#005aaa">
                <v:path arrowok="t"/>
              </v:shape>
            </v:group>
            <v:group style="position:absolute;left:3109;top:10162;width:2;height:189" coordorigin="3109,10162" coordsize="2,189">
              <v:shape style="position:absolute;left:3109;top:10162;width:2;height:189" coordorigin="3109,10162" coordsize="0,189" path="m3109,10162l3109,10351e" filled="false" stroked="true" strokeweight=".50002pt" strokecolor="#005aaa">
                <v:path arrowok="t"/>
              </v:shape>
            </v:group>
            <v:group style="position:absolute;left:1025;top:10351;width:2;height:189" coordorigin="1025,10351" coordsize="2,189">
              <v:shape style="position:absolute;left:1025;top:10351;width:2;height:189" coordorigin="1025,10351" coordsize="0,189" path="m1025,10351l1025,10540e" filled="false" stroked="true" strokeweight=".49998pt" strokecolor="#005aaa">
                <v:path arrowok="t"/>
              </v:shape>
            </v:group>
            <v:group style="position:absolute;left:3109;top:10351;width:2;height:189" coordorigin="3109,10351" coordsize="2,189">
              <v:shape style="position:absolute;left:3109;top:10351;width:2;height:189" coordorigin="3109,10351" coordsize="0,189" path="m3109,10351l3109,10540e" filled="false" stroked="true" strokeweight=".50002pt" strokecolor="#005aaa">
                <v:path arrowok="t"/>
              </v:shape>
            </v:group>
            <v:group style="position:absolute;left:1025;top:10540;width:2;height:189" coordorigin="1025,10540" coordsize="2,189">
              <v:shape style="position:absolute;left:1025;top:10540;width:2;height:189" coordorigin="1025,10540" coordsize="0,189" path="m1025,10540l1025,10729e" filled="false" stroked="true" strokeweight=".49998pt" strokecolor="#005aaa">
                <v:path arrowok="t"/>
              </v:shape>
            </v:group>
            <v:group style="position:absolute;left:3109;top:10540;width:2;height:189" coordorigin="3109,10540" coordsize="2,189">
              <v:shape style="position:absolute;left:3109;top:10540;width:2;height:189" coordorigin="3109,10540" coordsize="0,189" path="m3109,10540l3109,10729e" filled="false" stroked="true" strokeweight=".50002pt" strokecolor="#005aaa">
                <v:path arrowok="t"/>
              </v:shape>
            </v:group>
            <v:group style="position:absolute;left:1025;top:10729;width:2;height:189" coordorigin="1025,10729" coordsize="2,189">
              <v:shape style="position:absolute;left:1025;top:10729;width:2;height:189" coordorigin="1025,10729" coordsize="0,189" path="m1025,10729l1025,10918e" filled="false" stroked="true" strokeweight=".49998pt" strokecolor="#005aaa">
                <v:path arrowok="t"/>
              </v:shape>
            </v:group>
            <v:group style="position:absolute;left:3109;top:10729;width:2;height:189" coordorigin="3109,10729" coordsize="2,189">
              <v:shape style="position:absolute;left:3109;top:10729;width:2;height:189" coordorigin="3109,10729" coordsize="0,189" path="m3109,10729l3109,10918e" filled="false" stroked="true" strokeweight=".50002pt" strokecolor="#005aaa">
                <v:path arrowok="t"/>
              </v:shape>
            </v:group>
            <v:group style="position:absolute;left:1025;top:10918;width:2;height:190" coordorigin="1025,10918" coordsize="2,190">
              <v:shape style="position:absolute;left:1025;top:10918;width:2;height:190" coordorigin="1025,10918" coordsize="0,190" path="m1025,10918l1025,11107e" filled="false" stroked="true" strokeweight=".49998pt" strokecolor="#005aaa">
                <v:path arrowok="t"/>
              </v:shape>
            </v:group>
            <v:group style="position:absolute;left:3109;top:10918;width:2;height:190" coordorigin="3109,10918" coordsize="2,190">
              <v:shape style="position:absolute;left:3109;top:10918;width:2;height:190" coordorigin="3109,10918" coordsize="0,190" path="m3109,10918l3109,11107e" filled="false" stroked="true" strokeweight=".50002pt" strokecolor="#005aaa">
                <v:path arrowok="t"/>
              </v:shape>
            </v:group>
            <v:group style="position:absolute;left:1025;top:11107;width:2;height:189" coordorigin="1025,11107" coordsize="2,189">
              <v:shape style="position:absolute;left:1025;top:11107;width:2;height:189" coordorigin="1025,11107" coordsize="0,189" path="m1025,11107l1025,11296e" filled="false" stroked="true" strokeweight=".49998pt" strokecolor="#005aaa">
                <v:path arrowok="t"/>
              </v:shape>
            </v:group>
            <v:group style="position:absolute;left:3109;top:11107;width:2;height:189" coordorigin="3109,11107" coordsize="2,189">
              <v:shape style="position:absolute;left:3109;top:11107;width:2;height:189" coordorigin="3109,11107" coordsize="0,189" path="m3109,11107l3109,11296e" filled="false" stroked="true" strokeweight=".50002pt" strokecolor="#005aaa">
                <v:path arrowok="t"/>
              </v:shape>
            </v:group>
            <v:group style="position:absolute;left:1025;top:11296;width:2;height:189" coordorigin="1025,11296" coordsize="2,189">
              <v:shape style="position:absolute;left:1025;top:11296;width:2;height:189" coordorigin="1025,11296" coordsize="0,189" path="m1025,11296l1025,11485e" filled="false" stroked="true" strokeweight=".49998pt" strokecolor="#005aaa">
                <v:path arrowok="t"/>
              </v:shape>
            </v:group>
            <v:group style="position:absolute;left:3109;top:11296;width:2;height:189" coordorigin="3109,11296" coordsize="2,189">
              <v:shape style="position:absolute;left:3109;top:11296;width:2;height:189" coordorigin="3109,11296" coordsize="0,189" path="m3109,11296l3109,11485e" filled="false" stroked="true" strokeweight=".50002pt" strokecolor="#005aaa">
                <v:path arrowok="t"/>
              </v:shape>
            </v:group>
            <v:group style="position:absolute;left:1025;top:11485;width:2;height:189" coordorigin="1025,11485" coordsize="2,189">
              <v:shape style="position:absolute;left:1025;top:11485;width:2;height:189" coordorigin="1025,11485" coordsize="0,189" path="m1025,11485l1025,11674e" filled="false" stroked="true" strokeweight=".49998pt" strokecolor="#005aaa">
                <v:path arrowok="t"/>
              </v:shape>
            </v:group>
            <v:group style="position:absolute;left:3109;top:11485;width:2;height:189" coordorigin="3109,11485" coordsize="2,189">
              <v:shape style="position:absolute;left:3109;top:11485;width:2;height:189" coordorigin="3109,11485" coordsize="0,189" path="m3109,11485l3109,11674e" filled="false" stroked="true" strokeweight=".50002pt" strokecolor="#005aaa">
                <v:path arrowok="t"/>
              </v:shape>
            </v:group>
            <v:group style="position:absolute;left:1025;top:11674;width:2;height:189" coordorigin="1025,11674" coordsize="2,189">
              <v:shape style="position:absolute;left:1025;top:11674;width:2;height:189" coordorigin="1025,11674" coordsize="0,189" path="m1025,11674l1025,11863e" filled="false" stroked="true" strokeweight=".49998pt" strokecolor="#005aaa">
                <v:path arrowok="t"/>
              </v:shape>
            </v:group>
            <v:group style="position:absolute;left:3109;top:11674;width:2;height:189" coordorigin="3109,11674" coordsize="2,189">
              <v:shape style="position:absolute;left:3109;top:11674;width:2;height:189" coordorigin="3109,11674" coordsize="0,189" path="m3109,11674l3109,11863e" filled="false" stroked="true" strokeweight=".50002pt" strokecolor="#005aaa">
                <v:path arrowok="t"/>
              </v:shape>
            </v:group>
            <v:group style="position:absolute;left:1025;top:11863;width:2;height:184" coordorigin="1025,11863" coordsize="2,184">
              <v:shape style="position:absolute;left:1025;top:11863;width:2;height:184" coordorigin="1025,11863" coordsize="0,184" path="m1025,11863l1025,12047e" filled="false" stroked="true" strokeweight=".49998pt" strokecolor="#005aaa">
                <v:path arrowok="t"/>
              </v:shape>
            </v:group>
            <v:group style="position:absolute;left:3109;top:11863;width:2;height:184" coordorigin="3109,11863" coordsize="2,184">
              <v:shape style="position:absolute;left:3109;top:11863;width:2;height:184" coordorigin="3109,11863" coordsize="0,184" path="m3109,11863l3109,12047e" filled="false" stroked="true" strokeweight=".50002pt" strokecolor="#005aaa">
                <v:path arrowok="t"/>
              </v:shape>
            </v:group>
            <v:group style="position:absolute;left:1020;top:12052;width:2094;height:2" coordorigin="1020,12052" coordsize="2094,2">
              <v:shape style="position:absolute;left:1020;top:12052;width:2094;height:2" coordorigin="1020,12052" coordsize="2094,0" path="m1020,12052l3114,12052e" filled="false" stroked="true" strokeweight=".50003pt" strokecolor="#005aaa">
                <v:path arrowok="t"/>
              </v:shape>
            </v:group>
            <v:group style="position:absolute;left:6469;top:2393;width:942;height:2" coordorigin="6469,2393" coordsize="942,2">
              <v:shape style="position:absolute;left:6469;top:2393;width:942;height:2" coordorigin="6469,2393" coordsize="942,0" path="m6469,2393l7410,2393e" filled="false" stroked="true" strokeweight=".5pt" strokecolor="#0058a9">
                <v:path arrowok="t"/>
              </v:shape>
            </v:group>
            <v:group style="position:absolute;left:6469;top:2398;width:2;height:557" coordorigin="6469,2398" coordsize="2,557">
              <v:shape style="position:absolute;left:6469;top:2398;width:2;height:557" coordorigin="6469,2398" coordsize="0,557" path="m6469,2398l6469,2955e" filled="false" stroked="true" strokeweight=".49997pt" strokecolor="#0058a9">
                <v:path arrowok="t"/>
              </v:shape>
            </v:group>
            <v:group style="position:absolute;left:6469;top:2965;width:2;height:557" coordorigin="6469,2965" coordsize="2,557">
              <v:shape style="position:absolute;left:6469;top:2965;width:2;height:557" coordorigin="6469,2965" coordsize="0,557" path="m6469,2965l6469,3522e" filled="false" stroked="true" strokeweight=".49997pt" strokecolor="#0058a9">
                <v:path arrowok="t"/>
              </v:shape>
            </v:group>
            <v:group style="position:absolute;left:6469;top:3532;width:2;height:557" coordorigin="6469,3532" coordsize="2,557">
              <v:shape style="position:absolute;left:6469;top:3532;width:2;height:557" coordorigin="6469,3532" coordsize="0,557" path="m6469,3532l6469,4089e" filled="false" stroked="true" strokeweight=".49997pt" strokecolor="#0058a9">
                <v:path arrowok="t"/>
              </v:shape>
            </v:group>
            <v:group style="position:absolute;left:6469;top:4099;width:2;height:557" coordorigin="6469,4099" coordsize="2,557">
              <v:shape style="position:absolute;left:6469;top:4099;width:2;height:557" coordorigin="6469,4099" coordsize="0,557" path="m6469,4099l6469,4656e" filled="false" stroked="true" strokeweight=".49997pt" strokecolor="#0058a9">
                <v:path arrowok="t"/>
              </v:shape>
            </v:group>
            <v:group style="position:absolute;left:6469;top:4661;width:942;height:2" coordorigin="6469,4661" coordsize="942,2">
              <v:shape style="position:absolute;left:6469;top:4661;width:942;height:2" coordorigin="6469,4661" coordsize="942,0" path="m6469,4661l7410,4661e" filled="false" stroked="true" strokeweight=".5pt" strokecolor="#0058a9">
                <v:path arrowok="t"/>
              </v:shape>
            </v:group>
            <v:group style="position:absolute;left:7410;top:2393;width:862;height:2" coordorigin="7410,2393" coordsize="862,2">
              <v:shape style="position:absolute;left:7410;top:2393;width:862;height:2" coordorigin="7410,2393" coordsize="862,0" path="m7410,2393l8272,2393e" filled="false" stroked="true" strokeweight=".5pt" strokecolor="#0058a9">
                <v:path arrowok="t"/>
              </v:shape>
            </v:group>
            <v:group style="position:absolute;left:7410;top:2398;width:2;height:2258" coordorigin="7410,2398" coordsize="2,2258">
              <v:shape style="position:absolute;left:7410;top:2398;width:2;height:2258" coordorigin="7410,2398" coordsize="0,2258" path="m7410,2398l7410,4656e" filled="false" stroked="true" strokeweight=".5pt" strokecolor="#0058a9">
                <v:path arrowok="t"/>
              </v:shape>
            </v:group>
            <v:group style="position:absolute;left:7410;top:4661;width:862;height:2" coordorigin="7410,4661" coordsize="862,2">
              <v:shape style="position:absolute;left:7410;top:4661;width:862;height:2" coordorigin="7410,4661" coordsize="862,0" path="m7410,4661l8272,4661e" filled="false" stroked="true" strokeweight=".5pt" strokecolor="#0058a9">
                <v:path arrowok="t"/>
              </v:shape>
            </v:group>
            <v:group style="position:absolute;left:8272;top:2393;width:1092;height:2" coordorigin="8272,2393" coordsize="1092,2">
              <v:shape style="position:absolute;left:8272;top:2393;width:1092;height:2" coordorigin="8272,2393" coordsize="1092,0" path="m8272,2393l9364,2393e" filled="false" stroked="true" strokeweight=".5pt" strokecolor="#0058a9">
                <v:path arrowok="t"/>
              </v:shape>
            </v:group>
            <v:group style="position:absolute;left:8272;top:2398;width:2;height:562" coordorigin="8272,2398" coordsize="2,562">
              <v:shape style="position:absolute;left:8272;top:2398;width:2;height:562" coordorigin="8272,2398" coordsize="0,562" path="m8272,2398l8272,2960e" filled="false" stroked="true" strokeweight=".5pt" strokecolor="#0058a9">
                <v:path arrowok="t"/>
              </v:shape>
            </v:group>
            <v:group style="position:absolute;left:9364;top:2398;width:2;height:557" coordorigin="9364,2398" coordsize="2,557">
              <v:shape style="position:absolute;left:9364;top:2398;width:2;height:557" coordorigin="9364,2398" coordsize="0,557" path="m9364,2398l9364,2955e" filled="false" stroked="true" strokeweight=".5pt" strokecolor="#0058a9">
                <v:path arrowok="t"/>
              </v:shape>
            </v:group>
            <v:group style="position:absolute;left:8272;top:2960;width:2;height:567" coordorigin="8272,2960" coordsize="2,567">
              <v:shape style="position:absolute;left:8272;top:2960;width:2;height:567" coordorigin="8272,2960" coordsize="0,567" path="m8272,2960l8272,3527e" filled="false" stroked="true" strokeweight=".5pt" strokecolor="#0058a9">
                <v:path arrowok="t"/>
              </v:shape>
            </v:group>
            <v:group style="position:absolute;left:9364;top:2965;width:2;height:557" coordorigin="9364,2965" coordsize="2,557">
              <v:shape style="position:absolute;left:9364;top:2965;width:2;height:557" coordorigin="9364,2965" coordsize="0,557" path="m9364,2965l9364,3522e" filled="false" stroked="true" strokeweight=".5pt" strokecolor="#0058a9">
                <v:path arrowok="t"/>
              </v:shape>
            </v:group>
            <v:group style="position:absolute;left:8272;top:3527;width:2;height:567" coordorigin="8272,3527" coordsize="2,567">
              <v:shape style="position:absolute;left:8272;top:3527;width:2;height:567" coordorigin="8272,3527" coordsize="0,567" path="m8272,3527l8272,4094e" filled="false" stroked="true" strokeweight=".5pt" strokecolor="#0058a9">
                <v:path arrowok="t"/>
              </v:shape>
            </v:group>
            <v:group style="position:absolute;left:9364;top:3532;width:2;height:557" coordorigin="9364,3532" coordsize="2,557">
              <v:shape style="position:absolute;left:9364;top:3532;width:2;height:557" coordorigin="9364,3532" coordsize="0,557" path="m9364,3532l9364,4089e" filled="false" stroked="true" strokeweight=".5pt" strokecolor="#0058a9">
                <v:path arrowok="t"/>
              </v:shape>
            </v:group>
            <v:group style="position:absolute;left:8272;top:4094;width:2;height:562" coordorigin="8272,4094" coordsize="2,562">
              <v:shape style="position:absolute;left:8272;top:4094;width:2;height:562" coordorigin="8272,4094" coordsize="0,562" path="m8272,4094l8272,4656e" filled="false" stroked="true" strokeweight=".5pt" strokecolor="#0058a9">
                <v:path arrowok="t"/>
              </v:shape>
            </v:group>
            <v:group style="position:absolute;left:9364;top:4099;width:2;height:557" coordorigin="9364,4099" coordsize="2,557">
              <v:shape style="position:absolute;left:9364;top:4099;width:2;height:557" coordorigin="9364,4099" coordsize="0,557" path="m9364,4099l9364,4656e" filled="false" stroked="true" strokeweight=".5pt" strokecolor="#0058a9">
                <v:path arrowok="t"/>
              </v:shape>
            </v:group>
            <v:group style="position:absolute;left:8272;top:4661;width:1092;height:2" coordorigin="8272,4661" coordsize="1092,2">
              <v:shape style="position:absolute;left:8272;top:4661;width:1092;height:2" coordorigin="8272,4661" coordsize="1092,0" path="m8272,4661l9364,4661e" filled="false" stroked="true" strokeweight=".5pt" strokecolor="#0058a9">
                <v:path arrowok="t"/>
              </v:shape>
            </v:group>
            <v:group style="position:absolute;left:6469;top:4936;width:942;height:2" coordorigin="6469,4936" coordsize="942,2">
              <v:shape style="position:absolute;left:6469;top:4936;width:942;height:2" coordorigin="6469,4936" coordsize="942,0" path="m6469,4936l7410,4936e" filled="false" stroked="true" strokeweight=".5pt" strokecolor="#0058a9">
                <v:path arrowok="t"/>
              </v:shape>
            </v:group>
            <v:group style="position:absolute;left:6469;top:4941;width:2;height:614" coordorigin="6469,4941" coordsize="2,614">
              <v:shape style="position:absolute;left:6469;top:4941;width:2;height:614" coordorigin="6469,4941" coordsize="0,614" path="m6469,4941l6469,5554e" filled="false" stroked="true" strokeweight=".49997pt" strokecolor="#0058a9">
                <v:path arrowok="t"/>
              </v:shape>
            </v:group>
            <v:group style="position:absolute;left:6469;top:5564;width:2;height:614" coordorigin="6469,5564" coordsize="2,614">
              <v:shape style="position:absolute;left:6469;top:5564;width:2;height:614" coordorigin="6469,5564" coordsize="0,614" path="m6469,5564l6469,6178e" filled="false" stroked="true" strokeweight=".49997pt" strokecolor="#0058a9">
                <v:path arrowok="t"/>
              </v:shape>
            </v:group>
            <v:group style="position:absolute;left:6469;top:6188;width:2;height:614" coordorigin="6469,6188" coordsize="2,614">
              <v:shape style="position:absolute;left:6469;top:6188;width:2;height:614" coordorigin="6469,6188" coordsize="0,614" path="m6469,6188l6469,6801e" filled="false" stroked="true" strokeweight=".49997pt" strokecolor="#0058a9">
                <v:path arrowok="t"/>
              </v:shape>
            </v:group>
            <v:group style="position:absolute;left:6469;top:6811;width:2;height:614" coordorigin="6469,6811" coordsize="2,614">
              <v:shape style="position:absolute;left:6469;top:6811;width:2;height:614" coordorigin="6469,6811" coordsize="0,614" path="m6469,6811l6469,7425e" filled="false" stroked="true" strokeweight=".49997pt" strokecolor="#0058a9">
                <v:path arrowok="t"/>
              </v:shape>
            </v:group>
            <v:group style="position:absolute;left:6469;top:7430;width:942;height:2" coordorigin="6469,7430" coordsize="942,2">
              <v:shape style="position:absolute;left:6469;top:7430;width:942;height:2" coordorigin="6469,7430" coordsize="942,0" path="m6469,7430l7410,7430e" filled="false" stroked="true" strokeweight=".49997pt" strokecolor="#0058a9">
                <v:path arrowok="t"/>
              </v:shape>
            </v:group>
            <v:group style="position:absolute;left:7410;top:4936;width:862;height:2" coordorigin="7410,4936" coordsize="862,2">
              <v:shape style="position:absolute;left:7410;top:4936;width:862;height:2" coordorigin="7410,4936" coordsize="862,0" path="m7410,4936l8272,4936e" filled="false" stroked="true" strokeweight=".5pt" strokecolor="#0058a9">
                <v:path arrowok="t"/>
              </v:shape>
            </v:group>
            <v:group style="position:absolute;left:7410;top:4941;width:2;height:2485" coordorigin="7410,4941" coordsize="2,2485">
              <v:shape style="position:absolute;left:7410;top:4941;width:2;height:2485" coordorigin="7410,4941" coordsize="0,2485" path="m7410,4941l7410,7425e" filled="false" stroked="true" strokeweight=".5pt" strokecolor="#0058a9">
                <v:path arrowok="t"/>
              </v:shape>
            </v:group>
            <v:group style="position:absolute;left:7410;top:7430;width:862;height:2" coordorigin="7410,7430" coordsize="862,2">
              <v:shape style="position:absolute;left:7410;top:7430;width:862;height:2" coordorigin="7410,7430" coordsize="862,0" path="m7410,7430l8272,7430e" filled="false" stroked="true" strokeweight=".49997pt" strokecolor="#0058a9">
                <v:path arrowok="t"/>
              </v:shape>
            </v:group>
            <v:group style="position:absolute;left:8272;top:4936;width:1092;height:2" coordorigin="8272,4936" coordsize="1092,2">
              <v:shape style="position:absolute;left:8272;top:4936;width:1092;height:2" coordorigin="8272,4936" coordsize="1092,0" path="m8272,4936l9364,4936e" filled="false" stroked="true" strokeweight=".5pt" strokecolor="#0058a9">
                <v:path arrowok="t"/>
              </v:shape>
            </v:group>
            <v:group style="position:absolute;left:8272;top:4941;width:2;height:619" coordorigin="8272,4941" coordsize="2,619">
              <v:shape style="position:absolute;left:8272;top:4941;width:2;height:619" coordorigin="8272,4941" coordsize="0,619" path="m8272,4941l8272,5559e" filled="false" stroked="true" strokeweight=".5pt" strokecolor="#0058a9">
                <v:path arrowok="t"/>
              </v:shape>
            </v:group>
            <v:group style="position:absolute;left:9364;top:4941;width:2;height:614" coordorigin="9364,4941" coordsize="2,614">
              <v:shape style="position:absolute;left:9364;top:4941;width:2;height:614" coordorigin="9364,4941" coordsize="0,614" path="m9364,4941l9364,5554e" filled="false" stroked="true" strokeweight=".5pt" strokecolor="#0058a9">
                <v:path arrowok="t"/>
              </v:shape>
            </v:group>
            <v:group style="position:absolute;left:8272;top:5559;width:2;height:624" coordorigin="8272,5559" coordsize="2,624">
              <v:shape style="position:absolute;left:8272;top:5559;width:2;height:624" coordorigin="8272,5559" coordsize="0,624" path="m8272,5559l8272,6183e" filled="false" stroked="true" strokeweight=".5pt" strokecolor="#0058a9">
                <v:path arrowok="t"/>
              </v:shape>
            </v:group>
            <v:group style="position:absolute;left:9364;top:5564;width:2;height:614" coordorigin="9364,5564" coordsize="2,614">
              <v:shape style="position:absolute;left:9364;top:5564;width:2;height:614" coordorigin="9364,5564" coordsize="0,614" path="m9364,5564l9364,6178e" filled="false" stroked="true" strokeweight=".5pt" strokecolor="#0058a9">
                <v:path arrowok="t"/>
              </v:shape>
            </v:group>
            <v:group style="position:absolute;left:8272;top:6183;width:2;height:624" coordorigin="8272,6183" coordsize="2,624">
              <v:shape style="position:absolute;left:8272;top:6183;width:2;height:624" coordorigin="8272,6183" coordsize="0,624" path="m8272,6183l8272,6806e" filled="false" stroked="true" strokeweight=".5pt" strokecolor="#0058a9">
                <v:path arrowok="t"/>
              </v:shape>
            </v:group>
            <v:group style="position:absolute;left:9364;top:6188;width:2;height:614" coordorigin="9364,6188" coordsize="2,614">
              <v:shape style="position:absolute;left:9364;top:6188;width:2;height:614" coordorigin="9364,6188" coordsize="0,614" path="m9364,6188l9364,6801e" filled="false" stroked="true" strokeweight=".5pt" strokecolor="#0058a9">
                <v:path arrowok="t"/>
              </v:shape>
            </v:group>
            <v:group style="position:absolute;left:8272;top:6806;width:2;height:619" coordorigin="8272,6806" coordsize="2,619">
              <v:shape style="position:absolute;left:8272;top:6806;width:2;height:619" coordorigin="8272,6806" coordsize="0,619" path="m8272,6806l8272,7425e" filled="false" stroked="true" strokeweight=".5pt" strokecolor="#0058a9">
                <v:path arrowok="t"/>
              </v:shape>
            </v:group>
            <v:group style="position:absolute;left:9364;top:6811;width:2;height:614" coordorigin="9364,6811" coordsize="2,614">
              <v:shape style="position:absolute;left:9364;top:6811;width:2;height:614" coordorigin="9364,6811" coordsize="0,614" path="m9364,6811l9364,7425e" filled="false" stroked="true" strokeweight=".5pt" strokecolor="#0058a9">
                <v:path arrowok="t"/>
              </v:shape>
            </v:group>
            <v:group style="position:absolute;left:8272;top:7430;width:1092;height:2" coordorigin="8272,7430" coordsize="1092,2">
              <v:shape style="position:absolute;left:8272;top:7430;width:1092;height:2" coordorigin="8272,7430" coordsize="1092,0" path="m8272,7430l9364,7430e" filled="false" stroked="true" strokeweight=".49997pt" strokecolor="#0058a9">
                <v:path arrowok="t"/>
              </v:shape>
            </v:group>
            <v:group style="position:absolute;left:6469;top:7705;width:942;height:2" coordorigin="6469,7705" coordsize="942,2">
              <v:shape style="position:absolute;left:6469;top:7705;width:942;height:2" coordorigin="6469,7705" coordsize="942,0" path="m6469,7705l7410,7705e" filled="false" stroked="true" strokeweight=".49997pt" strokecolor="#0058a9">
                <v:path arrowok="t"/>
              </v:shape>
            </v:group>
            <v:group style="position:absolute;left:6469;top:7710;width:2;height:179" coordorigin="6469,7710" coordsize="2,179">
              <v:shape style="position:absolute;left:6469;top:7710;width:2;height:179" coordorigin="6469,7710" coordsize="0,179" path="m6469,7710l6469,7889e" filled="false" stroked="true" strokeweight=".49997pt" strokecolor="#0058a9">
                <v:path arrowok="t"/>
              </v:shape>
            </v:group>
            <v:group style="position:absolute;left:6469;top:7899;width:2;height:179" coordorigin="6469,7899" coordsize="2,179">
              <v:shape style="position:absolute;left:6469;top:7899;width:2;height:179" coordorigin="6469,7899" coordsize="0,179" path="m6469,7899l6469,8078e" filled="false" stroked="true" strokeweight=".49997pt" strokecolor="#0058a9">
                <v:path arrowok="t"/>
              </v:shape>
            </v:group>
            <v:group style="position:absolute;left:6469;top:8088;width:2;height:179" coordorigin="6469,8088" coordsize="2,179">
              <v:shape style="position:absolute;left:6469;top:8088;width:2;height:179" coordorigin="6469,8088" coordsize="0,179" path="m6469,8088l6469,8267e" filled="false" stroked="true" strokeweight=".49997pt" strokecolor="#0058a9">
                <v:path arrowok="t"/>
              </v:shape>
            </v:group>
            <v:group style="position:absolute;left:6469;top:8277;width:2;height:179" coordorigin="6469,8277" coordsize="2,179">
              <v:shape style="position:absolute;left:6469;top:8277;width:2;height:179" coordorigin="6469,8277" coordsize="0,179" path="m6469,8277l6469,8456e" filled="false" stroked="true" strokeweight=".49997pt" strokecolor="#0058a9">
                <v:path arrowok="t"/>
              </v:shape>
            </v:group>
            <v:group style="position:absolute;left:6469;top:8466;width:2;height:179" coordorigin="6469,8466" coordsize="2,179">
              <v:shape style="position:absolute;left:6469;top:8466;width:2;height:179" coordorigin="6469,8466" coordsize="0,179" path="m6469,8466l6469,8645e" filled="false" stroked="true" strokeweight=".49997pt" strokecolor="#0058a9">
                <v:path arrowok="t"/>
              </v:shape>
            </v:group>
            <v:group style="position:absolute;left:6469;top:8655;width:2;height:179" coordorigin="6469,8655" coordsize="2,179">
              <v:shape style="position:absolute;left:6469;top:8655;width:2;height:179" coordorigin="6469,8655" coordsize="0,179" path="m6469,8655l6469,8834e" filled="false" stroked="true" strokeweight=".49997pt" strokecolor="#0058a9">
                <v:path arrowok="t"/>
              </v:shape>
            </v:group>
            <v:group style="position:absolute;left:6469;top:8844;width:2;height:179" coordorigin="6469,8844" coordsize="2,179">
              <v:shape style="position:absolute;left:6469;top:8844;width:2;height:179" coordorigin="6469,8844" coordsize="0,179" path="m6469,8844l6469,9023e" filled="false" stroked="true" strokeweight=".49997pt" strokecolor="#0058a9">
                <v:path arrowok="t"/>
              </v:shape>
            </v:group>
            <v:group style="position:absolute;left:6469;top:9033;width:2;height:179" coordorigin="6469,9033" coordsize="2,179">
              <v:shape style="position:absolute;left:6469;top:9033;width:2;height:179" coordorigin="6469,9033" coordsize="0,179" path="m6469,9033l6469,9212e" filled="false" stroked="true" strokeweight=".49997pt" strokecolor="#0058a9">
                <v:path arrowok="t"/>
              </v:shape>
            </v:group>
            <v:group style="position:absolute;left:6469;top:9222;width:2;height:179" coordorigin="6469,9222" coordsize="2,179">
              <v:shape style="position:absolute;left:6469;top:9222;width:2;height:179" coordorigin="6469,9222" coordsize="0,179" path="m6469,9222l6469,9401e" filled="false" stroked="true" strokeweight=".49997pt" strokecolor="#0058a9">
                <v:path arrowok="t"/>
              </v:shape>
            </v:group>
            <v:group style="position:absolute;left:6469;top:9411;width:2;height:179" coordorigin="6469,9411" coordsize="2,179">
              <v:shape style="position:absolute;left:6469;top:9411;width:2;height:179" coordorigin="6469,9411" coordsize="0,179" path="m6469,9411l6469,9590e" filled="false" stroked="true" strokeweight=".49997pt" strokecolor="#0058a9">
                <v:path arrowok="t"/>
              </v:shape>
            </v:group>
            <v:group style="position:absolute;left:6469;top:9600;width:2;height:179" coordorigin="6469,9600" coordsize="2,179">
              <v:shape style="position:absolute;left:6469;top:9600;width:2;height:179" coordorigin="6469,9600" coordsize="0,179" path="m6469,9600l6469,9779e" filled="false" stroked="true" strokeweight=".49997pt" strokecolor="#0058a9">
                <v:path arrowok="t"/>
              </v:shape>
            </v:group>
            <v:group style="position:absolute;left:6469;top:9789;width:2;height:179" coordorigin="6469,9789" coordsize="2,179">
              <v:shape style="position:absolute;left:6469;top:9789;width:2;height:179" coordorigin="6469,9789" coordsize="0,179" path="m6469,9789l6469,9968e" filled="false" stroked="true" strokeweight=".49997pt" strokecolor="#0058a9">
                <v:path arrowok="t"/>
              </v:shape>
            </v:group>
            <v:group style="position:absolute;left:6469;top:9978;width:2;height:179" coordorigin="6469,9978" coordsize="2,179">
              <v:shape style="position:absolute;left:6469;top:9978;width:2;height:179" coordorigin="6469,9978" coordsize="0,179" path="m6469,9978l6469,10157e" filled="false" stroked="true" strokeweight=".49997pt" strokecolor="#0058a9">
                <v:path arrowok="t"/>
              </v:shape>
            </v:group>
            <v:group style="position:absolute;left:6469;top:10167;width:2;height:180" coordorigin="6469,10167" coordsize="2,180">
              <v:shape style="position:absolute;left:6469;top:10167;width:2;height:180" coordorigin="6469,10167" coordsize="0,180" path="m6469,10167l6469,10346e" filled="false" stroked="true" strokeweight=".49997pt" strokecolor="#0058a9">
                <v:path arrowok="t"/>
              </v:shape>
            </v:group>
            <v:group style="position:absolute;left:6469;top:10356;width:2;height:180" coordorigin="6469,10356" coordsize="2,180">
              <v:shape style="position:absolute;left:6469;top:10356;width:2;height:180" coordorigin="6469,10356" coordsize="0,180" path="m6469,10356l6469,10535e" filled="false" stroked="true" strokeweight=".49997pt" strokecolor="#0058a9">
                <v:path arrowok="t"/>
              </v:shape>
            </v:group>
            <v:group style="position:absolute;left:6469;top:10545;width:2;height:180" coordorigin="6469,10545" coordsize="2,180">
              <v:shape style="position:absolute;left:6469;top:10545;width:2;height:180" coordorigin="6469,10545" coordsize="0,180" path="m6469,10545l6469,10724e" filled="false" stroked="true" strokeweight=".49997pt" strokecolor="#0058a9">
                <v:path arrowok="t"/>
              </v:shape>
            </v:group>
            <v:group style="position:absolute;left:6469;top:10734;width:2;height:179" coordorigin="6469,10734" coordsize="2,179">
              <v:shape style="position:absolute;left:6469;top:10734;width:2;height:179" coordorigin="6469,10734" coordsize="0,179" path="m6469,10734l6469,10913e" filled="false" stroked="true" strokeweight=".49997pt" strokecolor="#0058a9">
                <v:path arrowok="t"/>
              </v:shape>
            </v:group>
            <v:group style="position:absolute;left:6469;top:10923;width:2;height:179" coordorigin="6469,10923" coordsize="2,179">
              <v:shape style="position:absolute;left:6469;top:10923;width:2;height:179" coordorigin="6469,10923" coordsize="0,179" path="m6469,10923l6469,11102e" filled="false" stroked="true" strokeweight=".49997pt" strokecolor="#0058a9">
                <v:path arrowok="t"/>
              </v:shape>
            </v:group>
            <v:group style="position:absolute;left:6469;top:11112;width:2;height:179" coordorigin="6469,11112" coordsize="2,179">
              <v:shape style="position:absolute;left:6469;top:11112;width:2;height:179" coordorigin="6469,11112" coordsize="0,179" path="m6469,11112l6469,11291e" filled="false" stroked="true" strokeweight=".49997pt" strokecolor="#0058a9">
                <v:path arrowok="t"/>
              </v:shape>
            </v:group>
            <v:group style="position:absolute;left:6469;top:11301;width:2;height:180" coordorigin="6469,11301" coordsize="2,180">
              <v:shape style="position:absolute;left:6469;top:11301;width:2;height:180" coordorigin="6469,11301" coordsize="0,180" path="m6469,11301l6469,11480e" filled="false" stroked="true" strokeweight=".49997pt" strokecolor="#0058a9">
                <v:path arrowok="t"/>
              </v:shape>
            </v:group>
            <v:group style="position:absolute;left:6469;top:11490;width:2;height:180" coordorigin="6469,11490" coordsize="2,180">
              <v:shape style="position:absolute;left:6469;top:11490;width:2;height:180" coordorigin="6469,11490" coordsize="0,180" path="m6469,11490l6469,11669e" filled="false" stroked="true" strokeweight=".49997pt" strokecolor="#0058a9">
                <v:path arrowok="t"/>
              </v:shape>
            </v:group>
            <v:group style="position:absolute;left:6469;top:11679;width:2;height:179" coordorigin="6469,11679" coordsize="2,179">
              <v:shape style="position:absolute;left:6469;top:11679;width:2;height:179" coordorigin="6469,11679" coordsize="0,179" path="m6469,11679l6469,11858e" filled="false" stroked="true" strokeweight=".49997pt" strokecolor="#0058a9">
                <v:path arrowok="t"/>
              </v:shape>
            </v:group>
            <v:group style="position:absolute;left:6469;top:11868;width:2;height:179" coordorigin="6469,11868" coordsize="2,179">
              <v:shape style="position:absolute;left:6469;top:11868;width:2;height:179" coordorigin="6469,11868" coordsize="0,179" path="m6469,11868l6469,12047e" filled="false" stroked="true" strokeweight=".49997pt" strokecolor="#0058a9">
                <v:path arrowok="t"/>
              </v:shape>
            </v:group>
            <v:group style="position:absolute;left:6469;top:12052;width:942;height:2" coordorigin="6469,12052" coordsize="942,2">
              <v:shape style="position:absolute;left:6469;top:12052;width:942;height:2" coordorigin="6469,12052" coordsize="942,0" path="m6469,12052l7410,12052e" filled="false" stroked="true" strokeweight=".50003pt" strokecolor="#0058a9">
                <v:path arrowok="t"/>
              </v:shape>
            </v:group>
            <v:group style="position:absolute;left:7410;top:7705;width:862;height:2" coordorigin="7410,7705" coordsize="862,2">
              <v:shape style="position:absolute;left:7410;top:7705;width:862;height:2" coordorigin="7410,7705" coordsize="862,0" path="m7410,7705l8272,7705e" filled="false" stroked="true" strokeweight=".49997pt" strokecolor="#0058a9">
                <v:path arrowok="t"/>
              </v:shape>
            </v:group>
            <v:group style="position:absolute;left:7410;top:7710;width:2;height:4338" coordorigin="7410,7710" coordsize="2,4338">
              <v:shape style="position:absolute;left:7410;top:7710;width:2;height:4338" coordorigin="7410,7710" coordsize="0,4338" path="m7410,7710l7410,12047e" filled="false" stroked="true" strokeweight=".5pt" strokecolor="#0058a9">
                <v:path arrowok="t"/>
              </v:shape>
            </v:group>
            <v:group style="position:absolute;left:7410;top:12052;width:862;height:2" coordorigin="7410,12052" coordsize="862,2">
              <v:shape style="position:absolute;left:7410;top:12052;width:862;height:2" coordorigin="7410,12052" coordsize="862,0" path="m7410,12052l8272,12052e" filled="false" stroked="true" strokeweight=".50003pt" strokecolor="#0058a9">
                <v:path arrowok="t"/>
              </v:shape>
            </v:group>
            <v:group style="position:absolute;left:8272;top:7705;width:1092;height:2" coordorigin="8272,7705" coordsize="1092,2">
              <v:shape style="position:absolute;left:8272;top:7705;width:1092;height:2" coordorigin="8272,7705" coordsize="1092,0" path="m8272,7705l9364,7705e" filled="false" stroked="true" strokeweight=".49997pt" strokecolor="#0058a9">
                <v:path arrowok="t"/>
              </v:shape>
            </v:group>
            <v:group style="position:absolute;left:8272;top:7710;width:2;height:185" coordorigin="8272,7710" coordsize="2,185">
              <v:shape style="position:absolute;left:8272;top:7710;width:2;height:185" coordorigin="8272,7710" coordsize="0,185" path="m8272,7710l8272,7894e" filled="false" stroked="true" strokeweight=".5pt" strokecolor="#0058a9">
                <v:path arrowok="t"/>
              </v:shape>
            </v:group>
            <v:group style="position:absolute;left:9364;top:7710;width:2;height:179" coordorigin="9364,7710" coordsize="2,179">
              <v:shape style="position:absolute;left:9364;top:7710;width:2;height:179" coordorigin="9364,7710" coordsize="0,179" path="m9364,7710l9364,7889e" filled="false" stroked="true" strokeweight=".5pt" strokecolor="#0058a9">
                <v:path arrowok="t"/>
              </v:shape>
            </v:group>
            <v:group style="position:absolute;left:8272;top:7894;width:2;height:189" coordorigin="8272,7894" coordsize="2,189">
              <v:shape style="position:absolute;left:8272;top:7894;width:2;height:189" coordorigin="8272,7894" coordsize="0,189" path="m8272,7894l8272,8083e" filled="false" stroked="true" strokeweight=".5pt" strokecolor="#0058a9">
                <v:path arrowok="t"/>
              </v:shape>
            </v:group>
            <v:group style="position:absolute;left:9364;top:7899;width:2;height:179" coordorigin="9364,7899" coordsize="2,179">
              <v:shape style="position:absolute;left:9364;top:7899;width:2;height:179" coordorigin="9364,7899" coordsize="0,179" path="m9364,7899l9364,8078e" filled="false" stroked="true" strokeweight=".5pt" strokecolor="#0058a9">
                <v:path arrowok="t"/>
              </v:shape>
            </v:group>
            <v:group style="position:absolute;left:8272;top:8083;width:2;height:189" coordorigin="8272,8083" coordsize="2,189">
              <v:shape style="position:absolute;left:8272;top:8083;width:2;height:189" coordorigin="8272,8083" coordsize="0,189" path="m8272,8083l8272,8272e" filled="false" stroked="true" strokeweight=".5pt" strokecolor="#0058a9">
                <v:path arrowok="t"/>
              </v:shape>
            </v:group>
            <v:group style="position:absolute;left:9364;top:8088;width:2;height:179" coordorigin="9364,8088" coordsize="2,179">
              <v:shape style="position:absolute;left:9364;top:8088;width:2;height:179" coordorigin="9364,8088" coordsize="0,179" path="m9364,8088l9364,8267e" filled="false" stroked="true" strokeweight=".5pt" strokecolor="#0058a9">
                <v:path arrowok="t"/>
              </v:shape>
            </v:group>
            <v:group style="position:absolute;left:8272;top:8272;width:2;height:190" coordorigin="8272,8272" coordsize="2,190">
              <v:shape style="position:absolute;left:8272;top:8272;width:2;height:190" coordorigin="8272,8272" coordsize="0,190" path="m8272,8272l8272,8461e" filled="false" stroked="true" strokeweight=".5pt" strokecolor="#0058a9">
                <v:path arrowok="t"/>
              </v:shape>
            </v:group>
            <v:group style="position:absolute;left:9364;top:8277;width:2;height:179" coordorigin="9364,8277" coordsize="2,179">
              <v:shape style="position:absolute;left:9364;top:8277;width:2;height:179" coordorigin="9364,8277" coordsize="0,179" path="m9364,8277l9364,8456e" filled="false" stroked="true" strokeweight=".5pt" strokecolor="#0058a9">
                <v:path arrowok="t"/>
              </v:shape>
            </v:group>
            <v:group style="position:absolute;left:8272;top:8461;width:2;height:189" coordorigin="8272,8461" coordsize="2,189">
              <v:shape style="position:absolute;left:8272;top:8461;width:2;height:189" coordorigin="8272,8461" coordsize="0,189" path="m8272,8461l8272,8650e" filled="false" stroked="true" strokeweight=".5pt" strokecolor="#0058a9">
                <v:path arrowok="t"/>
              </v:shape>
            </v:group>
            <v:group style="position:absolute;left:9364;top:8466;width:2;height:179" coordorigin="9364,8466" coordsize="2,179">
              <v:shape style="position:absolute;left:9364;top:8466;width:2;height:179" coordorigin="9364,8466" coordsize="0,179" path="m9364,8466l9364,8645e" filled="false" stroked="true" strokeweight=".5pt" strokecolor="#0058a9">
                <v:path arrowok="t"/>
              </v:shape>
            </v:group>
            <v:group style="position:absolute;left:8272;top:8650;width:2;height:189" coordorigin="8272,8650" coordsize="2,189">
              <v:shape style="position:absolute;left:8272;top:8650;width:2;height:189" coordorigin="8272,8650" coordsize="0,189" path="m8272,8650l8272,8839e" filled="false" stroked="true" strokeweight=".5pt" strokecolor="#0058a9">
                <v:path arrowok="t"/>
              </v:shape>
            </v:group>
            <v:group style="position:absolute;left:9364;top:8655;width:2;height:179" coordorigin="9364,8655" coordsize="2,179">
              <v:shape style="position:absolute;left:9364;top:8655;width:2;height:179" coordorigin="9364,8655" coordsize="0,179" path="m9364,8655l9364,8834e" filled="false" stroked="true" strokeweight=".5pt" strokecolor="#0058a9">
                <v:path arrowok="t"/>
              </v:shape>
            </v:group>
            <v:group style="position:absolute;left:8272;top:8839;width:2;height:190" coordorigin="8272,8839" coordsize="2,190">
              <v:shape style="position:absolute;left:8272;top:8839;width:2;height:190" coordorigin="8272,8839" coordsize="0,190" path="m8272,8839l8272,9028e" filled="false" stroked="true" strokeweight=".5pt" strokecolor="#0058a9">
                <v:path arrowok="t"/>
              </v:shape>
            </v:group>
            <v:group style="position:absolute;left:9364;top:8844;width:2;height:179" coordorigin="9364,8844" coordsize="2,179">
              <v:shape style="position:absolute;left:9364;top:8844;width:2;height:179" coordorigin="9364,8844" coordsize="0,179" path="m9364,8844l9364,9023e" filled="false" stroked="true" strokeweight=".5pt" strokecolor="#0058a9">
                <v:path arrowok="t"/>
              </v:shape>
            </v:group>
            <v:group style="position:absolute;left:8272;top:9028;width:2;height:189" coordorigin="8272,9028" coordsize="2,189">
              <v:shape style="position:absolute;left:8272;top:9028;width:2;height:189" coordorigin="8272,9028" coordsize="0,189" path="m8272,9028l8272,9217e" filled="false" stroked="true" strokeweight=".5pt" strokecolor="#0058a9">
                <v:path arrowok="t"/>
              </v:shape>
            </v:group>
            <v:group style="position:absolute;left:9364;top:9033;width:2;height:179" coordorigin="9364,9033" coordsize="2,179">
              <v:shape style="position:absolute;left:9364;top:9033;width:2;height:179" coordorigin="9364,9033" coordsize="0,179" path="m9364,9033l9364,9212e" filled="false" stroked="true" strokeweight=".5pt" strokecolor="#0058a9">
                <v:path arrowok="t"/>
              </v:shape>
            </v:group>
            <v:group style="position:absolute;left:8272;top:9217;width:2;height:189" coordorigin="8272,9217" coordsize="2,189">
              <v:shape style="position:absolute;left:8272;top:9217;width:2;height:189" coordorigin="8272,9217" coordsize="0,189" path="m8272,9217l8272,9406e" filled="false" stroked="true" strokeweight=".5pt" strokecolor="#0058a9">
                <v:path arrowok="t"/>
              </v:shape>
            </v:group>
            <v:group style="position:absolute;left:9364;top:9222;width:2;height:179" coordorigin="9364,9222" coordsize="2,179">
              <v:shape style="position:absolute;left:9364;top:9222;width:2;height:179" coordorigin="9364,9222" coordsize="0,179" path="m9364,9222l9364,9401e" filled="false" stroked="true" strokeweight=".5pt" strokecolor="#0058a9">
                <v:path arrowok="t"/>
              </v:shape>
            </v:group>
            <v:group style="position:absolute;left:8272;top:9406;width:2;height:190" coordorigin="8272,9406" coordsize="2,190">
              <v:shape style="position:absolute;left:8272;top:9406;width:2;height:190" coordorigin="8272,9406" coordsize="0,190" path="m8272,9406l8272,9595e" filled="false" stroked="true" strokeweight=".5pt" strokecolor="#0058a9">
                <v:path arrowok="t"/>
              </v:shape>
            </v:group>
            <v:group style="position:absolute;left:9364;top:9411;width:2;height:179" coordorigin="9364,9411" coordsize="2,179">
              <v:shape style="position:absolute;left:9364;top:9411;width:2;height:179" coordorigin="9364,9411" coordsize="0,179" path="m9364,9411l9364,9590e" filled="false" stroked="true" strokeweight=".5pt" strokecolor="#0058a9">
                <v:path arrowok="t"/>
              </v:shape>
            </v:group>
            <v:group style="position:absolute;left:8272;top:9595;width:2;height:189" coordorigin="8272,9595" coordsize="2,189">
              <v:shape style="position:absolute;left:8272;top:9595;width:2;height:189" coordorigin="8272,9595" coordsize="0,189" path="m8272,9595l8272,9784e" filled="false" stroked="true" strokeweight=".5pt" strokecolor="#0058a9">
                <v:path arrowok="t"/>
              </v:shape>
            </v:group>
            <v:group style="position:absolute;left:9364;top:9600;width:2;height:179" coordorigin="9364,9600" coordsize="2,179">
              <v:shape style="position:absolute;left:9364;top:9600;width:2;height:179" coordorigin="9364,9600" coordsize="0,179" path="m9364,9600l9364,9779e" filled="false" stroked="true" strokeweight=".5pt" strokecolor="#0058a9">
                <v:path arrowok="t"/>
              </v:shape>
            </v:group>
            <v:group style="position:absolute;left:8272;top:9784;width:2;height:189" coordorigin="8272,9784" coordsize="2,189">
              <v:shape style="position:absolute;left:8272;top:9784;width:2;height:189" coordorigin="8272,9784" coordsize="0,189" path="m8272,9784l8272,9973e" filled="false" stroked="true" strokeweight=".5pt" strokecolor="#0058a9">
                <v:path arrowok="t"/>
              </v:shape>
            </v:group>
            <v:group style="position:absolute;left:9364;top:9789;width:2;height:179" coordorigin="9364,9789" coordsize="2,179">
              <v:shape style="position:absolute;left:9364;top:9789;width:2;height:179" coordorigin="9364,9789" coordsize="0,179" path="m9364,9789l9364,9968e" filled="false" stroked="true" strokeweight=".5pt" strokecolor="#0058a9">
                <v:path arrowok="t"/>
              </v:shape>
            </v:group>
            <v:group style="position:absolute;left:8272;top:9973;width:2;height:189" coordorigin="8272,9973" coordsize="2,189">
              <v:shape style="position:absolute;left:8272;top:9973;width:2;height:189" coordorigin="8272,9973" coordsize="0,189" path="m8272,9973l8272,10162e" filled="false" stroked="true" strokeweight=".5pt" strokecolor="#0058a9">
                <v:path arrowok="t"/>
              </v:shape>
            </v:group>
            <v:group style="position:absolute;left:9364;top:9978;width:2;height:179" coordorigin="9364,9978" coordsize="2,179">
              <v:shape style="position:absolute;left:9364;top:9978;width:2;height:179" coordorigin="9364,9978" coordsize="0,179" path="m9364,9978l9364,10157e" filled="false" stroked="true" strokeweight=".5pt" strokecolor="#0058a9">
                <v:path arrowok="t"/>
              </v:shape>
            </v:group>
            <v:group style="position:absolute;left:8272;top:10162;width:2;height:189" coordorigin="8272,10162" coordsize="2,189">
              <v:shape style="position:absolute;left:8272;top:10162;width:2;height:189" coordorigin="8272,10162" coordsize="0,189" path="m8272,10162l8272,10351e" filled="false" stroked="true" strokeweight=".5pt" strokecolor="#0058a9">
                <v:path arrowok="t"/>
              </v:shape>
            </v:group>
            <v:group style="position:absolute;left:9364;top:10167;width:2;height:180" coordorigin="9364,10167" coordsize="2,180">
              <v:shape style="position:absolute;left:9364;top:10167;width:2;height:180" coordorigin="9364,10167" coordsize="0,180" path="m9364,10167l9364,10346e" filled="false" stroked="true" strokeweight=".5pt" strokecolor="#0058a9">
                <v:path arrowok="t"/>
              </v:shape>
            </v:group>
            <v:group style="position:absolute;left:8272;top:10351;width:2;height:189" coordorigin="8272,10351" coordsize="2,189">
              <v:shape style="position:absolute;left:8272;top:10351;width:2;height:189" coordorigin="8272,10351" coordsize="0,189" path="m8272,10351l8272,10540e" filled="false" stroked="true" strokeweight=".5pt" strokecolor="#0058a9">
                <v:path arrowok="t"/>
              </v:shape>
            </v:group>
            <v:group style="position:absolute;left:9364;top:10356;width:2;height:180" coordorigin="9364,10356" coordsize="2,180">
              <v:shape style="position:absolute;left:9364;top:10356;width:2;height:180" coordorigin="9364,10356" coordsize="0,180" path="m9364,10356l9364,10535e" filled="false" stroked="true" strokeweight=".5pt" strokecolor="#0058a9">
                <v:path arrowok="t"/>
              </v:shape>
            </v:group>
            <v:group style="position:absolute;left:8272;top:10540;width:2;height:189" coordorigin="8272,10540" coordsize="2,189">
              <v:shape style="position:absolute;left:8272;top:10540;width:2;height:189" coordorigin="8272,10540" coordsize="0,189" path="m8272,10540l8272,10729e" filled="false" stroked="true" strokeweight=".5pt" strokecolor="#0058a9">
                <v:path arrowok="t"/>
              </v:shape>
            </v:group>
            <v:group style="position:absolute;left:9364;top:10545;width:2;height:180" coordorigin="9364,10545" coordsize="2,180">
              <v:shape style="position:absolute;left:9364;top:10545;width:2;height:180" coordorigin="9364,10545" coordsize="0,180" path="m9364,10545l9364,10724e" filled="false" stroked="true" strokeweight=".5pt" strokecolor="#0058a9">
                <v:path arrowok="t"/>
              </v:shape>
            </v:group>
            <v:group style="position:absolute;left:8272;top:10729;width:2;height:189" coordorigin="8272,10729" coordsize="2,189">
              <v:shape style="position:absolute;left:8272;top:10729;width:2;height:189" coordorigin="8272,10729" coordsize="0,189" path="m8272,10729l8272,10918e" filled="false" stroked="true" strokeweight=".5pt" strokecolor="#0058a9">
                <v:path arrowok="t"/>
              </v:shape>
            </v:group>
            <v:group style="position:absolute;left:9364;top:10734;width:2;height:179" coordorigin="9364,10734" coordsize="2,179">
              <v:shape style="position:absolute;left:9364;top:10734;width:2;height:179" coordorigin="9364,10734" coordsize="0,179" path="m9364,10734l9364,10913e" filled="false" stroked="true" strokeweight=".5pt" strokecolor="#0058a9">
                <v:path arrowok="t"/>
              </v:shape>
            </v:group>
            <v:group style="position:absolute;left:8272;top:10918;width:2;height:190" coordorigin="8272,10918" coordsize="2,190">
              <v:shape style="position:absolute;left:8272;top:10918;width:2;height:190" coordorigin="8272,10918" coordsize="0,190" path="m8272,10918l8272,11107e" filled="false" stroked="true" strokeweight=".5pt" strokecolor="#0058a9">
                <v:path arrowok="t"/>
              </v:shape>
            </v:group>
            <v:group style="position:absolute;left:9364;top:10923;width:2;height:179" coordorigin="9364,10923" coordsize="2,179">
              <v:shape style="position:absolute;left:9364;top:10923;width:2;height:179" coordorigin="9364,10923" coordsize="0,179" path="m9364,10923l9364,11102e" filled="false" stroked="true" strokeweight=".5pt" strokecolor="#0058a9">
                <v:path arrowok="t"/>
              </v:shape>
            </v:group>
            <v:group style="position:absolute;left:8272;top:11107;width:2;height:189" coordorigin="8272,11107" coordsize="2,189">
              <v:shape style="position:absolute;left:8272;top:11107;width:2;height:189" coordorigin="8272,11107" coordsize="0,189" path="m8272,11107l8272,11296e" filled="false" stroked="true" strokeweight=".5pt" strokecolor="#0058a9">
                <v:path arrowok="t"/>
              </v:shape>
            </v:group>
            <v:group style="position:absolute;left:9364;top:11112;width:2;height:179" coordorigin="9364,11112" coordsize="2,179">
              <v:shape style="position:absolute;left:9364;top:11112;width:2;height:179" coordorigin="9364,11112" coordsize="0,179" path="m9364,11112l9364,11291e" filled="false" stroked="true" strokeweight=".5pt" strokecolor="#0058a9">
                <v:path arrowok="t"/>
              </v:shape>
            </v:group>
            <v:group style="position:absolute;left:8272;top:11296;width:2;height:189" coordorigin="8272,11296" coordsize="2,189">
              <v:shape style="position:absolute;left:8272;top:11296;width:2;height:189" coordorigin="8272,11296" coordsize="0,189" path="m8272,11296l8272,11485e" filled="false" stroked="true" strokeweight=".5pt" strokecolor="#0058a9">
                <v:path arrowok="t"/>
              </v:shape>
            </v:group>
            <v:group style="position:absolute;left:9364;top:11301;width:2;height:180" coordorigin="9364,11301" coordsize="2,180">
              <v:shape style="position:absolute;left:9364;top:11301;width:2;height:180" coordorigin="9364,11301" coordsize="0,180" path="m9364,11301l9364,11480e" filled="false" stroked="true" strokeweight=".5pt" strokecolor="#0058a9">
                <v:path arrowok="t"/>
              </v:shape>
            </v:group>
            <v:group style="position:absolute;left:8272;top:11485;width:2;height:189" coordorigin="8272,11485" coordsize="2,189">
              <v:shape style="position:absolute;left:8272;top:11485;width:2;height:189" coordorigin="8272,11485" coordsize="0,189" path="m8272,11485l8272,11674e" filled="false" stroked="true" strokeweight=".5pt" strokecolor="#0058a9">
                <v:path arrowok="t"/>
              </v:shape>
            </v:group>
            <v:group style="position:absolute;left:9364;top:11490;width:2;height:180" coordorigin="9364,11490" coordsize="2,180">
              <v:shape style="position:absolute;left:9364;top:11490;width:2;height:180" coordorigin="9364,11490" coordsize="0,180" path="m9364,11490l9364,11669e" filled="false" stroked="true" strokeweight=".5pt" strokecolor="#0058a9">
                <v:path arrowok="t"/>
              </v:shape>
            </v:group>
            <v:group style="position:absolute;left:8272;top:11674;width:2;height:189" coordorigin="8272,11674" coordsize="2,189">
              <v:shape style="position:absolute;left:8272;top:11674;width:2;height:189" coordorigin="8272,11674" coordsize="0,189" path="m8272,11674l8272,11863e" filled="false" stroked="true" strokeweight=".5pt" strokecolor="#0058a9">
                <v:path arrowok="t"/>
              </v:shape>
            </v:group>
            <v:group style="position:absolute;left:9364;top:11679;width:2;height:179" coordorigin="9364,11679" coordsize="2,179">
              <v:shape style="position:absolute;left:9364;top:11679;width:2;height:179" coordorigin="9364,11679" coordsize="0,179" path="m9364,11679l9364,11858e" filled="false" stroked="true" strokeweight=".5pt" strokecolor="#0058a9">
                <v:path arrowok="t"/>
              </v:shape>
            </v:group>
            <v:group style="position:absolute;left:8272;top:11863;width:2;height:184" coordorigin="8272,11863" coordsize="2,184">
              <v:shape style="position:absolute;left:8272;top:11863;width:2;height:184" coordorigin="8272,11863" coordsize="0,184" path="m8272,11863l8272,12047e" filled="false" stroked="true" strokeweight=".5pt" strokecolor="#0058a9">
                <v:path arrowok="t"/>
              </v:shape>
            </v:group>
            <v:group style="position:absolute;left:9364;top:11868;width:2;height:179" coordorigin="9364,11868" coordsize="2,179">
              <v:shape style="position:absolute;left:9364;top:11868;width:2;height:179" coordorigin="9364,11868" coordsize="0,179" path="m9364,11868l9364,12047e" filled="false" stroked="true" strokeweight=".5pt" strokecolor="#0058a9">
                <v:path arrowok="t"/>
              </v:shape>
            </v:group>
            <v:group style="position:absolute;left:8272;top:12052;width:1092;height:2" coordorigin="8272,12052" coordsize="1092,2">
              <v:shape style="position:absolute;left:8272;top:12052;width:1092;height:2" coordorigin="8272,12052" coordsize="1092,0" path="m8272,12052l9364,12052e" filled="false" stroked="true" strokeweight=".50003pt" strokecolor="#0058a9">
                <v:path arrowok="t"/>
              </v:shape>
            </v:group>
            <v:group style="position:absolute;left:6469;top:12327;width:942;height:2" coordorigin="6469,12327" coordsize="942,2">
              <v:shape style="position:absolute;left:6469;top:12327;width:942;height:2" coordorigin="6469,12327" coordsize="942,0" path="m6469,12327l7410,12327e" filled="false" stroked="true" strokeweight=".49998pt" strokecolor="#0058a9">
                <v:path arrowok="t"/>
              </v:shape>
            </v:group>
            <v:group style="position:absolute;left:6469;top:12332;width:2;height:387" coordorigin="6469,12332" coordsize="2,387">
              <v:shape style="position:absolute;left:6469;top:12332;width:2;height:387" coordorigin="6469,12332" coordsize="0,387" path="m6469,12332l6469,12718e" filled="false" stroked="true" strokeweight=".49997pt" strokecolor="#0058a9">
                <v:path arrowok="t"/>
              </v:shape>
            </v:group>
            <v:group style="position:absolute;left:6469;top:12728;width:2;height:387" coordorigin="6469,12728" coordsize="2,387">
              <v:shape style="position:absolute;left:6469;top:12728;width:2;height:387" coordorigin="6469,12728" coordsize="0,387" path="m6469,12728l6469,13115e" filled="false" stroked="true" strokeweight=".49997pt" strokecolor="#0058a9">
                <v:path arrowok="t"/>
              </v:shape>
            </v:group>
            <v:group style="position:absolute;left:6469;top:13125;width:2;height:387" coordorigin="6469,13125" coordsize="2,387">
              <v:shape style="position:absolute;left:6469;top:13125;width:2;height:387" coordorigin="6469,13125" coordsize="0,387" path="m6469,13125l6469,13512e" filled="false" stroked="true" strokeweight=".49997pt" strokecolor="#0058a9">
                <v:path arrowok="t"/>
              </v:shape>
            </v:group>
            <v:group style="position:absolute;left:6469;top:13522;width:2;height:387" coordorigin="6469,13522" coordsize="2,387">
              <v:shape style="position:absolute;left:6469;top:13522;width:2;height:387" coordorigin="6469,13522" coordsize="0,387" path="m6469,13522l6469,13909e" filled="false" stroked="true" strokeweight=".49997pt" strokecolor="#0058a9">
                <v:path arrowok="t"/>
              </v:shape>
            </v:group>
            <v:group style="position:absolute;left:6469;top:13914;width:942;height:2" coordorigin="6469,13914" coordsize="942,2">
              <v:shape style="position:absolute;left:6469;top:13914;width:942;height:2" coordorigin="6469,13914" coordsize="942,0" path="m6469,13914l7410,13914e" filled="false" stroked="true" strokeweight=".500060pt" strokecolor="#0058a9">
                <v:path arrowok="t"/>
              </v:shape>
            </v:group>
            <v:group style="position:absolute;left:7410;top:12327;width:862;height:2" coordorigin="7410,12327" coordsize="862,2">
              <v:shape style="position:absolute;left:7410;top:12327;width:862;height:2" coordorigin="7410,12327" coordsize="862,0" path="m7410,12327l8272,12327e" filled="false" stroked="true" strokeweight=".49998pt" strokecolor="#0058a9">
                <v:path arrowok="t"/>
              </v:shape>
            </v:group>
            <v:group style="position:absolute;left:7410;top:12332;width:2;height:1578" coordorigin="7410,12332" coordsize="2,1578">
              <v:shape style="position:absolute;left:7410;top:12332;width:2;height:1578" coordorigin="7410,12332" coordsize="0,1578" path="m7410,12332l7410,13909e" filled="false" stroked="true" strokeweight=".5pt" strokecolor="#0058a9">
                <v:path arrowok="t"/>
              </v:shape>
            </v:group>
            <v:group style="position:absolute;left:7410;top:13914;width:862;height:2" coordorigin="7410,13914" coordsize="862,2">
              <v:shape style="position:absolute;left:7410;top:13914;width:862;height:2" coordorigin="7410,13914" coordsize="862,0" path="m7410,13914l8272,13914e" filled="false" stroked="true" strokeweight=".500060pt" strokecolor="#0058a9">
                <v:path arrowok="t"/>
              </v:shape>
            </v:group>
            <v:group style="position:absolute;left:8272;top:12327;width:1092;height:2" coordorigin="8272,12327" coordsize="1092,2">
              <v:shape style="position:absolute;left:8272;top:12327;width:1092;height:2" coordorigin="8272,12327" coordsize="1092,0" path="m8272,12327l9364,12327e" filled="false" stroked="true" strokeweight=".49998pt" strokecolor="#0058a9">
                <v:path arrowok="t"/>
              </v:shape>
            </v:group>
            <v:group style="position:absolute;left:8272;top:12332;width:2;height:392" coordorigin="8272,12332" coordsize="2,392">
              <v:shape style="position:absolute;left:8272;top:12332;width:2;height:392" coordorigin="8272,12332" coordsize="0,392" path="m8272,12332l8272,12723e" filled="false" stroked="true" strokeweight=".5pt" strokecolor="#0058a9">
                <v:path arrowok="t"/>
              </v:shape>
            </v:group>
            <v:group style="position:absolute;left:9364;top:12332;width:2;height:387" coordorigin="9364,12332" coordsize="2,387">
              <v:shape style="position:absolute;left:9364;top:12332;width:2;height:387" coordorigin="9364,12332" coordsize="0,387" path="m9364,12332l9364,12718e" filled="false" stroked="true" strokeweight=".5pt" strokecolor="#0058a9">
                <v:path arrowok="t"/>
              </v:shape>
            </v:group>
            <v:group style="position:absolute;left:8272;top:12723;width:2;height:397" coordorigin="8272,12723" coordsize="2,397">
              <v:shape style="position:absolute;left:8272;top:12723;width:2;height:397" coordorigin="8272,12723" coordsize="0,397" path="m8272,12723l8272,13120e" filled="false" stroked="true" strokeweight=".5pt" strokecolor="#0058a9">
                <v:path arrowok="t"/>
              </v:shape>
            </v:group>
            <v:group style="position:absolute;left:9364;top:12728;width:2;height:387" coordorigin="9364,12728" coordsize="2,387">
              <v:shape style="position:absolute;left:9364;top:12728;width:2;height:387" coordorigin="9364,12728" coordsize="0,387" path="m9364,12728l9364,13115e" filled="false" stroked="true" strokeweight=".5pt" strokecolor="#0058a9">
                <v:path arrowok="t"/>
              </v:shape>
            </v:group>
            <v:group style="position:absolute;left:8272;top:13120;width:2;height:397" coordorigin="8272,13120" coordsize="2,397">
              <v:shape style="position:absolute;left:8272;top:13120;width:2;height:397" coordorigin="8272,13120" coordsize="0,397" path="m8272,13120l8272,13517e" filled="false" stroked="true" strokeweight=".5pt" strokecolor="#0058a9">
                <v:path arrowok="t"/>
              </v:shape>
            </v:group>
            <v:group style="position:absolute;left:9364;top:13125;width:2;height:387" coordorigin="9364,13125" coordsize="2,387">
              <v:shape style="position:absolute;left:9364;top:13125;width:2;height:387" coordorigin="9364,13125" coordsize="0,387" path="m9364,13125l9364,13512e" filled="false" stroked="true" strokeweight=".5pt" strokecolor="#0058a9">
                <v:path arrowok="t"/>
              </v:shape>
            </v:group>
            <v:group style="position:absolute;left:8272;top:13517;width:2;height:392" coordorigin="8272,13517" coordsize="2,392">
              <v:shape style="position:absolute;left:8272;top:13517;width:2;height:392" coordorigin="8272,13517" coordsize="0,392" path="m8272,13517l8272,13909e" filled="false" stroked="true" strokeweight=".5pt" strokecolor="#0058a9">
                <v:path arrowok="t"/>
              </v:shape>
            </v:group>
            <v:group style="position:absolute;left:9364;top:13522;width:2;height:387" coordorigin="9364,13522" coordsize="2,387">
              <v:shape style="position:absolute;left:9364;top:13522;width:2;height:387" coordorigin="9364,13522" coordsize="0,387" path="m9364,13522l9364,13909e" filled="false" stroked="true" strokeweight=".5pt" strokecolor="#0058a9">
                <v:path arrowok="t"/>
              </v:shape>
            </v:group>
            <v:group style="position:absolute;left:8272;top:13914;width:1092;height:2" coordorigin="8272,13914" coordsize="1092,2">
              <v:shape style="position:absolute;left:8272;top:13914;width:1092;height:2" coordorigin="8272,13914" coordsize="1092,0" path="m8272,13914l9364,13914e" filled="false" stroked="true" strokeweight=".500060pt" strokecolor="#0058a9">
                <v:path arrowok="t"/>
              </v:shape>
              <v:shape style="position:absolute;left:1267;top:2469;width:1600;height:2116" type="#_x0000_t75" stroked="false">
                <v:imagedata r:id="rId12" o:title=""/>
              </v:shape>
              <v:shape style="position:absolute;left:1230;top:5040;width:1674;height:2285" type="#_x0000_t75" stroked="false">
                <v:imagedata r:id="rId13" o:title=""/>
              </v:shape>
              <v:shape style="position:absolute;left:1171;top:8706;width:1793;height:2345" type="#_x0000_t75" stroked="false">
                <v:imagedata r:id="rId14" o:title=""/>
              </v:shape>
              <v:shape style="position:absolute;left:1104;top:12445;width:1928;height:1352" type="#_x0000_t75" stroked="false">
                <v:imagedata r:id="rId15" o:title=""/>
              </v:shape>
            </v:group>
            <w10:wrap type="none"/>
          </v:group>
        </w:pict>
      </w:r>
      <w:r>
        <w:rPr/>
        <w:pict>
          <v:shape style="position:absolute;margin-left:50.023602pt;margin-top:19.075081pt;width:328.25pt;height:20pt;mso-position-horizontal-relative:page;mso-position-vertical-relative:page;z-index:-394888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назначения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23602pt;margin-top:62.498466pt;width:337.4pt;height:16pt;mso-position-horizontal-relative:page;mso-position-vertical-relative:page;z-index:-394864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88"/>
                      <w:sz w:val="28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2"/>
                      <w:w w:val="88"/>
                      <w:sz w:val="28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е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6"/>
                      <w:sz w:val="28"/>
                    </w:rPr>
                    <w:t>систе</w:t>
                  </w:r>
                  <w:r>
                    <w:rPr>
                      <w:rFonts w:ascii="Lucida Sans" w:hAnsi="Lucida Sans"/>
                      <w:b/>
                      <w:color w:val="F15A2A"/>
                      <w:w w:val="96"/>
                      <w:sz w:val="28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3"/>
                      <w:sz w:val="28"/>
                    </w:rPr>
                    <w:t>отопления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-1pt;margin-top:93.950897pt;width:44.5pt;height:28pt;mso-position-horizontal-relative:page;mso-position-vertical-relative:page;z-index:-394840" type="#_x0000_t202" filled="false" stroked="false">
            <v:textbox inset="0,0,0,0">
              <w:txbxContent>
                <w:p>
                  <w:pPr>
                    <w:tabs>
                      <w:tab w:pos="870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85.289001pt;width:104.2pt;height:20.65pt;mso-position-horizontal-relative:page;mso-position-vertical-relative:page;z-index:-39481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85.289001pt;width:40.75pt;height:20.65pt;mso-position-horizontal-relative:page;mso-position-vertical-relative:page;z-index:-39479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53" w:right="24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85.289001pt;width:58.35pt;height:20.65pt;mso-position-horizontal-relative:page;mso-position-vertical-relative:page;z-index:-394768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40" w:right="134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85.289001pt;width:69pt;height:20.65pt;mso-position-horizontal-relative:page;mso-position-vertical-relative:page;z-index:-39474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461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465973pt;margin-top:85.289001pt;width:47.1pt;height:20.65pt;mso-position-horizontal-relative:page;mso-position-vertical-relative:page;z-index:-39472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94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0.522003pt;margin-top:85.289001pt;width:43.1pt;height:20.65pt;mso-position-horizontal-relative:page;mso-position-vertical-relative:page;z-index:-39469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56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3.608002pt;margin-top:85.289001pt;width:54.6pt;height:20.65pt;mso-position-horizontal-relative:page;mso-position-vertical-relative:page;z-index:-39467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85.289001pt;width:36.3pt;height:20.65pt;mso-position-horizontal-relative:page;mso-position-vertical-relative:page;z-index:-39464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63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Ду</w:t>
                  </w:r>
                  <w:r>
                    <w:rPr>
                      <w:rFonts w:ascii="Lucida Sans" w:hAnsi="Lucida Sans"/>
                      <w:b/>
                      <w:color w:val="231F20"/>
                      <w:w w:val="8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85.289001pt;width:53.75pt;height:20.65pt;mso-position-horizontal-relative:page;mso-position-vertical-relative:page;z-index:-39462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2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Мак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напор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105.930969pt;width:506.9pt;height:13.75pt;mso-position-horizontal-relative:page;mso-position-vertical-relative:page;z-index:-39460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6"/>
                      <w:sz w:val="20"/>
                    </w:rPr>
                    <w:t>Alph</w:t>
                  </w:r>
                  <w:r>
                    <w:rPr>
                      <w:rFonts w:ascii="Lucida Sans" w:hAnsi="Lucida Sans"/>
                      <w:b/>
                      <w:color w:val="FFFFFF"/>
                      <w:w w:val="86"/>
                      <w:sz w:val="20"/>
                    </w:rPr>
                    <w:t>a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2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119.661003pt;width:104.2pt;height:113.4pt;mso-position-horizontal-relative:page;mso-position-vertical-relative:page;z-index:-39457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119.661003pt;width:40.75pt;height:28.35pt;mso-position-horizontal-relative:page;mso-position-vertical-relative:page;z-index:-39455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015-0543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119.661003pt;width:58.35pt;height:28.35pt;mso-position-horizontal-relative:page;mso-position-vertical-relative:page;z-index:-39452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95047500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119.661003pt;width:69pt;height:28.35pt;mso-position-horizontal-relative:page;mso-position-vertical-relative:page;z-index:-39450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8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Alph</w:t>
                  </w:r>
                  <w:r>
                    <w:rPr>
                      <w:color w:val="231F20"/>
                      <w:w w:val="80"/>
                    </w:rPr>
                    <w:t>a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465973pt;margin-top:119.661003pt;width:47.1pt;height:113.4pt;mso-position-horizontal-relative:page;mso-position-vertical-relative:page;z-index:-3944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0.522003pt;margin-top:119.661003pt;width:43.1pt;height:113.4pt;mso-position-horizontal-relative:page;mso-position-vertical-relative:page;z-index:-3944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3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ALPHA2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608002pt;margin-top:119.661003pt;width:54.6pt;height:113.4pt;mso-position-horizontal-relative:page;mso-position-vertical-relative:page;z-index:-3944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17" w:right="416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119.661003pt;width:36.3pt;height:28.35pt;mso-position-horizontal-relative:page;mso-position-vertical-relative:page;z-index:-39440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119.661003pt;width:53.75pt;height:28.35pt;mso-position-horizontal-relative:page;mso-position-vertical-relative:page;z-index:-39438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148.007004pt;width:40.75pt;height:28.35pt;mso-position-horizontal-relative:page;mso-position-vertical-relative:page;z-index:-39436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015-0545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148.007004pt;width:58.35pt;height:28.35pt;mso-position-horizontal-relative:page;mso-position-vertical-relative:page;z-index:-39433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95047504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148.007004pt;width:69pt;height:28.35pt;mso-position-horizontal-relative:page;mso-position-vertical-relative:page;z-index:-39431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8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Alph</w:t>
                  </w:r>
                  <w:r>
                    <w:rPr>
                      <w:color w:val="231F20"/>
                      <w:w w:val="80"/>
                    </w:rPr>
                    <w:t>a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148.007004pt;width:36.3pt;height:28.35pt;mso-position-horizontal-relative:page;mso-position-vertical-relative:page;z-index:-39428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148.007004pt;width:53.75pt;height:28.35pt;mso-position-horizontal-relative:page;mso-position-vertical-relative:page;z-index:-39426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176.354004pt;width:40.75pt;height:28.35pt;mso-position-horizontal-relative:page;mso-position-vertical-relative:page;z-index:-39424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015-0547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176.354004pt;width:58.35pt;height:28.35pt;mso-position-horizontal-relative:page;mso-position-vertical-relative:page;z-index:-39421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95047512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176.354004pt;width:69pt;height:28.35pt;mso-position-horizontal-relative:page;mso-position-vertical-relative:page;z-index:-39419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8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Alph</w:t>
                  </w:r>
                  <w:r>
                    <w:rPr>
                      <w:color w:val="231F20"/>
                      <w:w w:val="80"/>
                    </w:rPr>
                    <w:t>a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176.354004pt;width:36.3pt;height:28.35pt;mso-position-horizontal-relative:page;mso-position-vertical-relative:page;z-index:-39416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176.354004pt;width:53.75pt;height:28.35pt;mso-position-horizontal-relative:page;mso-position-vertical-relative:page;z-index:-39414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204.699997pt;width:40.75pt;height:28.35pt;mso-position-horizontal-relative:page;mso-position-vertical-relative:page;z-index:-39412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015-0549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204.699997pt;width:58.35pt;height:28.35pt;mso-position-horizontal-relative:page;mso-position-vertical-relative:page;z-index:-39409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95047513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204.699997pt;width:69pt;height:28.35pt;mso-position-horizontal-relative:page;mso-position-vertical-relative:page;z-index:-39407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8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Alph</w:t>
                  </w:r>
                  <w:r>
                    <w:rPr>
                      <w:color w:val="231F20"/>
                      <w:w w:val="80"/>
                    </w:rPr>
                    <w:t>a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204.699997pt;width:36.3pt;height:28.35pt;mso-position-horizontal-relative:page;mso-position-vertical-relative:page;z-index:-39404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204.699997pt;width:53.75pt;height:28.35pt;mso-position-horizontal-relative:page;mso-position-vertical-relative:page;z-index:-39402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233.046005pt;width:506.9pt;height:13.75pt;mso-position-horizontal-relative:page;mso-position-vertical-relative:page;z-index:-39400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9"/>
                      <w:sz w:val="20"/>
                    </w:rPr>
                    <w:t>ALPHA</w:t>
                  </w:r>
                  <w:r>
                    <w:rPr>
                      <w:rFonts w:ascii="Lucida Sans" w:hAnsi="Lucida Sans"/>
                      <w:b/>
                      <w:color w:val="FFFFFF"/>
                      <w:w w:val="99"/>
                      <w:sz w:val="20"/>
                    </w:rPr>
                    <w:t>2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w w:val="102"/>
                      <w:sz w:val="20"/>
                    </w:rPr>
                    <w:t>L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246.776001pt;width:104.2pt;height:124.75pt;mso-position-horizontal-relative:page;mso-position-vertical-relative:page;z-index:-39397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246.776001pt;width:40.75pt;height:31.2pt;mso-position-horizontal-relative:page;mso-position-vertical-relative:page;z-index:-393952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015-0350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246.776001pt;width:58.35pt;height:31.2pt;mso-position-horizontal-relative:page;mso-position-vertical-relative:page;z-index:-393928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95047561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246.776001pt;width:69pt;height:31.2pt;mso-position-horizontal-relative:page;mso-position-vertical-relative:page;z-index:-393904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4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ALPHA2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25-40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3.465973pt;margin-top:246.776001pt;width:47.1pt;height:124.75pt;mso-position-horizontal-relative:page;mso-position-vertical-relative:page;z-index:-3938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0.522003pt;margin-top:246.776001pt;width:43.1pt;height:124.75pt;mso-position-horizontal-relative:page;mso-position-vertical-relative:page;z-index:-3938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4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ALPHA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608002pt;margin-top:246.776001pt;width:54.6pt;height:124.75pt;mso-position-horizontal-relative:page;mso-position-vertical-relative:page;z-index:-3938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17" w:right="416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246.776001pt;width:36.3pt;height:31.2pt;mso-position-horizontal-relative:page;mso-position-vertical-relative:page;z-index:-393808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246.776001pt;width:53.75pt;height:31.2pt;mso-position-horizontal-relative:page;mso-position-vertical-relative:page;z-index:-393784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277.95697pt;width:40.75pt;height:31.2pt;mso-position-horizontal-relative:page;mso-position-vertical-relative:page;z-index:-393760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015-0352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277.95697pt;width:58.35pt;height:31.2pt;mso-position-horizontal-relative:page;mso-position-vertical-relative:page;z-index:-393736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95047564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277.95697pt;width:69pt;height:31.2pt;mso-position-horizontal-relative:page;mso-position-vertical-relative:page;z-index:-393712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4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ALPHA2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25-60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277.95697pt;width:36.3pt;height:31.2pt;mso-position-horizontal-relative:page;mso-position-vertical-relative:page;z-index:-393688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277.95697pt;width:53.75pt;height:31.2pt;mso-position-horizontal-relative:page;mso-position-vertical-relative:page;z-index:-393664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309.138pt;width:40.75pt;height:31.2pt;mso-position-horizontal-relative:page;mso-position-vertical-relative:page;z-index:-393640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015-0354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309.138pt;width:58.35pt;height:31.2pt;mso-position-horizontal-relative:page;mso-position-vertical-relative:page;z-index:-393616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95047565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309.138pt;width:69pt;height:31.2pt;mso-position-horizontal-relative:page;mso-position-vertical-relative:page;z-index:-393592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4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ALPHA2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32-40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309.138pt;width:36.3pt;height:31.2pt;mso-position-horizontal-relative:page;mso-position-vertical-relative:page;z-index:-393568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309.138pt;width:53.75pt;height:31.2pt;mso-position-horizontal-relative:page;mso-position-vertical-relative:page;z-index:-393544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340.319pt;width:40.75pt;height:31.2pt;mso-position-horizontal-relative:page;mso-position-vertical-relative:page;z-index:-393520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015-0356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340.319pt;width:58.35pt;height:31.2pt;mso-position-horizontal-relative:page;mso-position-vertical-relative:page;z-index:-393496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95047566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340.319pt;width:69pt;height:31.2pt;mso-position-horizontal-relative:page;mso-position-vertical-relative:page;z-index:-393472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4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ALPHA2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32-60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340.319pt;width:36.3pt;height:31.2pt;mso-position-horizontal-relative:page;mso-position-vertical-relative:page;z-index:-393448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340.319pt;width:53.75pt;height:31.2pt;mso-position-horizontal-relative:page;mso-position-vertical-relative:page;z-index:-393424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371.5pt;width:506.9pt;height:13.75pt;mso-position-horizontal-relative:page;mso-position-vertical-relative:page;z-index:-39340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10"/>
                      <w:sz w:val="20"/>
                    </w:rPr>
                    <w:t>UP</w:t>
                  </w:r>
                  <w:r>
                    <w:rPr>
                      <w:rFonts w:ascii="Lucida Sans" w:hAnsi="Lucida Sans"/>
                      <w:b/>
                      <w:color w:val="FFFFFF"/>
                      <w:w w:val="110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сери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0"/>
                      <w:sz w:val="20"/>
                    </w:rPr>
                    <w:t>100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385.229004pt;width:104.2pt;height:217.4pt;mso-position-horizontal-relative:page;mso-position-vertical-relative:page;z-index:-39337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385.229004pt;width:40.75pt;height:9.450pt;mso-position-horizontal-relative:page;mso-position-vertical-relative:page;z-index:-3933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015-1336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385.229004pt;width:58.35pt;height:9.450pt;mso-position-horizontal-relative:page;mso-position-vertical-relative:page;z-index:-3933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96281371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385.229004pt;width:69pt;height:9.450pt;mso-position-horizontal-relative:page;mso-position-vertical-relative:page;z-index:-3933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66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20-4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465973pt;margin-top:385.229004pt;width:47.1pt;height:217.4pt;mso-position-horizontal-relative:page;mso-position-vertical-relative:page;z-index:-3932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5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0.522003pt;margin-top:385.229004pt;width:43.1pt;height:217.4pt;mso-position-horizontal-relative:page;mso-position-vertical-relative:page;z-index:-3932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5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0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100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608002pt;margin-top:385.229004pt;width:54.6pt;height:217.4pt;mso-position-horizontal-relative:page;mso-position-vertical-relative:page;z-index:-3932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5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17" w:right="416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385.229004pt;width:36.3pt;height:9.450pt;mso-position-horizontal-relative:page;mso-position-vertical-relative:page;z-index:-3932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385.229004pt;width:53.75pt;height:9.450pt;mso-position-horizontal-relative:page;mso-position-vertical-relative:page;z-index:-3931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394.679993pt;width:40.75pt;height:9.450pt;mso-position-horizontal-relative:page;mso-position-vertical-relative:page;z-index:-3931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015-0672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394.679993pt;width:58.35pt;height:9.450pt;mso-position-horizontal-relative:page;mso-position-vertical-relative:page;z-index:-3931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96281472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394.679993pt;width:69pt;height:9.450pt;mso-position-horizontal-relative:page;mso-position-vertical-relative:page;z-index:-3931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66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20-6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394.679993pt;width:36.3pt;height:9.450pt;mso-position-horizontal-relative:page;mso-position-vertical-relative:page;z-index:-3930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394.679993pt;width:53.75pt;height:9.450pt;mso-position-horizontal-relative:page;mso-position-vertical-relative:page;z-index:-3930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404.130981pt;width:40.75pt;height:9.5pt;mso-position-horizontal-relative:page;mso-position-vertical-relative:page;z-index:-3930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015-0407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404.130981pt;width:58.35pt;height:9.5pt;mso-position-horizontal-relative:page;mso-position-vertical-relative:page;z-index:-3930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59543000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404.130981pt;width:69pt;height:9.5pt;mso-position-horizontal-relative:page;mso-position-vertical-relative:page;z-index:-3929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404.130981pt;width:36.3pt;height:9.5pt;mso-position-horizontal-relative:page;mso-position-vertical-relative:page;z-index:-3929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404.130981pt;width:53.75pt;height:9.5pt;mso-position-horizontal-relative:page;mso-position-vertical-relative:page;z-index:-3929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413.582001pt;width:40.75pt;height:9.450pt;mso-position-horizontal-relative:page;mso-position-vertical-relative:page;z-index:-3929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015-0512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413.582001pt;width:58.35pt;height:9.450pt;mso-position-horizontal-relative:page;mso-position-vertical-relative:page;z-index:-3928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59563000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413.582001pt;width:69pt;height:9.450pt;mso-position-horizontal-relative:page;mso-position-vertical-relative:page;z-index:-3928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25-30A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413.582001pt;width:36.3pt;height:9.450pt;mso-position-horizontal-relative:page;mso-position-vertical-relative:page;z-index:-3928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413.582001pt;width:53.75pt;height:9.450pt;mso-position-horizontal-relative:page;mso-position-vertical-relative:page;z-index:-3928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423.03299pt;width:40.75pt;height:9.450pt;mso-position-horizontal-relative:page;mso-position-vertical-relative:page;z-index:-3928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015-0501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423.03299pt;width:58.35pt;height:9.450pt;mso-position-horizontal-relative:page;mso-position-vertical-relative:page;z-index:-3927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59544505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423.03299pt;width:69pt;height:9.450pt;mso-position-horizontal-relative:page;mso-position-vertical-relative:page;z-index:-3927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99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25-4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K/180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423.03299pt;width:36.3pt;height:9.450pt;mso-position-horizontal-relative:page;mso-position-vertical-relative:page;z-index:-3927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423.03299pt;width:53.75pt;height:9.450pt;mso-position-horizontal-relative:page;mso-position-vertical-relative:page;z-index:-3927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432.483978pt;width:40.75pt;height:9.5pt;mso-position-horizontal-relative:page;mso-position-vertical-relative:page;z-index:-3926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015-0503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432.483978pt;width:58.35pt;height:9.5pt;mso-position-horizontal-relative:page;mso-position-vertical-relative:page;z-index:-3926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96281376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432.483978pt;width:69pt;height:9.5pt;mso-position-horizontal-relative:page;mso-position-vertical-relative:page;z-index:-3926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66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25-4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432.483978pt;width:36.3pt;height:9.5pt;mso-position-horizontal-relative:page;mso-position-vertical-relative:page;z-index:-3926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432.483978pt;width:53.75pt;height:9.5pt;mso-position-horizontal-relative:page;mso-position-vertical-relative:page;z-index:-3925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0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441.935028pt;width:40.75pt;height:9.450pt;mso-position-horizontal-relative:page;mso-position-vertical-relative:page;z-index:-3925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015-0217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441.935028pt;width:58.35pt;height:9.450pt;mso-position-horizontal-relative:page;mso-position-vertical-relative:page;z-index:-3925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96281375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441.935028pt;width:69pt;height:9.450pt;mso-position-horizontal-relative:page;mso-position-vertical-relative:page;z-index:-3925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441.935028pt;width:36.3pt;height:9.450pt;mso-position-horizontal-relative:page;mso-position-vertical-relative:page;z-index:-3924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441.935028pt;width:53.75pt;height:9.450pt;mso-position-horizontal-relative:page;mso-position-vertical-relative:page;z-index:-3924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451.385986pt;width:40.75pt;height:9.450pt;mso-position-horizontal-relative:page;mso-position-vertical-relative:page;z-index:-3924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015-0608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451.385986pt;width:58.35pt;height:9.450pt;mso-position-horizontal-relative:page;mso-position-vertical-relative:page;z-index:-3924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96913060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451.385986pt;width:69pt;height:9.450pt;mso-position-horizontal-relative:page;mso-position-vertical-relative:page;z-index:-3923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1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25-40N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451.385986pt;width:36.3pt;height:9.450pt;mso-position-horizontal-relative:page;mso-position-vertical-relative:page;z-index:-3923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451.385986pt;width:53.75pt;height:9.450pt;mso-position-horizontal-relative:page;mso-position-vertical-relative:page;z-index:-3923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460.836975pt;width:40.75pt;height:9.5pt;mso-position-horizontal-relative:page;mso-position-vertical-relative:page;z-index:-3923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460.836975pt;width:58.35pt;height:9.5pt;mso-position-horizontal-relative:page;mso-position-vertical-relative:page;z-index:-3922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96281432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460.836975pt;width:69pt;height:9.5pt;mso-position-horizontal-relative:page;mso-position-vertical-relative:page;z-index:-3922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460.836975pt;width:36.3pt;height:9.5pt;mso-position-horizontal-relative:page;mso-position-vertical-relative:page;z-index:-3922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460.836975pt;width:53.75pt;height:9.5pt;mso-position-horizontal-relative:page;mso-position-vertical-relative:page;z-index:-3922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470.288025pt;width:40.75pt;height:9.450pt;mso-position-horizontal-relative:page;mso-position-vertical-relative:page;z-index:-3922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015-0524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470.288025pt;width:58.35pt;height:9.450pt;mso-position-horizontal-relative:page;mso-position-vertical-relative:page;z-index:-3921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95906404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470.288025pt;width:69pt;height:9.450pt;mso-position-horizontal-relative:page;mso-position-vertical-relative:page;z-index:-3921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470.288025pt;width:36.3pt;height:9.450pt;mso-position-horizontal-relative:page;mso-position-vertical-relative:page;z-index:-3921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470.288025pt;width:53.75pt;height:9.450pt;mso-position-horizontal-relative:page;mso-position-vertical-relative:page;z-index:-3921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5,5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479.739014pt;width:40.75pt;height:9.450pt;mso-position-horizontal-relative:page;mso-position-vertical-relative:page;z-index:-3920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015-0609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479.739014pt;width:58.35pt;height:9.450pt;mso-position-horizontal-relative:page;mso-position-vertical-relative:page;z-index:-3920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96913085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479.739014pt;width:69pt;height:9.450pt;mso-position-horizontal-relative:page;mso-position-vertical-relative:page;z-index:-3920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1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25-60N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479.739014pt;width:36.3pt;height:9.450pt;mso-position-horizontal-relative:page;mso-position-vertical-relative:page;z-index:-3920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479.739014pt;width:53.75pt;height:9.450pt;mso-position-horizontal-relative:page;mso-position-vertical-relative:page;z-index:-3919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489.189972pt;width:40.75pt;height:9.5pt;mso-position-horizontal-relative:page;mso-position-vertical-relative:page;z-index:-3919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015-0219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489.189972pt;width:58.35pt;height:9.5pt;mso-position-horizontal-relative:page;mso-position-vertical-relative:page;z-index:-3919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96281477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489.189972pt;width:69pt;height:9.5pt;mso-position-horizontal-relative:page;mso-position-vertical-relative:page;z-index:-3919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489.189972pt;width:36.3pt;height:9.5pt;mso-position-horizontal-relative:page;mso-position-vertical-relative:page;z-index:-3918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489.189972pt;width:53.75pt;height:9.5pt;mso-position-horizontal-relative:page;mso-position-vertical-relative:page;z-index:-3918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498.640991pt;width:40.75pt;height:9.450pt;mso-position-horizontal-relative:page;mso-position-vertical-relative:page;z-index:-3918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015-0522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498.640991pt;width:58.35pt;height:9.450pt;mso-position-horizontal-relative:page;mso-position-vertical-relative:page;z-index:-3918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96621354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498.640991pt;width:69pt;height:9.450pt;mso-position-horizontal-relative:page;mso-position-vertical-relative:page;z-index:-3917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25-70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498.640991pt;width:36.3pt;height:9.450pt;mso-position-horizontal-relative:page;mso-position-vertical-relative:page;z-index:-3917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498.640991pt;width:53.75pt;height:9.450pt;mso-position-horizontal-relative:page;mso-position-vertical-relative:page;z-index:-3917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508.091003pt;width:40.75pt;height:9.5pt;mso-position-horizontal-relative:page;mso-position-vertical-relative:page;z-index:-3917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508.091003pt;width:58.35pt;height:9.5pt;mso-position-horizontal-relative:page;mso-position-vertical-relative:page;z-index:-3916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95906440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08.091003pt;width:69pt;height:9.5pt;mso-position-horizontal-relative:page;mso-position-vertical-relative:page;z-index:-3916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08.091003pt;width:36.3pt;height:9.5pt;mso-position-horizontal-relative:page;mso-position-vertical-relative:page;z-index:-3916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508.091003pt;width:53.75pt;height:9.5pt;mso-position-horizontal-relative:page;mso-position-vertical-relative:page;z-index:-3916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517.541992pt;width:40.75pt;height:9.5pt;mso-position-horizontal-relative:page;mso-position-vertical-relative:page;z-index:-3916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517.541992pt;width:58.35pt;height:9.5pt;mso-position-horizontal-relative:page;mso-position-vertical-relative:page;z-index:-3915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95906480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17.541992pt;width:69pt;height:9.5pt;mso-position-horizontal-relative:page;mso-position-vertical-relative:page;z-index:-3915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25-100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17.541992pt;width:36.3pt;height:9.5pt;mso-position-horizontal-relative:page;mso-position-vertical-relative:page;z-index:-3915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517.541992pt;width:53.75pt;height:9.5pt;mso-position-horizontal-relative:page;mso-position-vertical-relative:page;z-index:-3915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526.993042pt;width:40.75pt;height:9.450pt;mso-position-horizontal-relative:page;mso-position-vertical-relative:page;z-index:-3914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015-0367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526.993042pt;width:58.35pt;height:9.450pt;mso-position-horizontal-relative:page;mso-position-vertical-relative:page;z-index:-3914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52588336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26.993042pt;width:69pt;height:9.450pt;mso-position-horizontal-relative:page;mso-position-vertical-relative:page;z-index:-3914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25-120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26.993042pt;width:36.3pt;height:9.450pt;mso-position-horizontal-relative:page;mso-position-vertical-relative:page;z-index:-3914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526.993042pt;width:53.75pt;height:9.450pt;mso-position-horizontal-relative:page;mso-position-vertical-relative:page;z-index:-3913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536.44397pt;width:40.75pt;height:9.450pt;mso-position-horizontal-relative:page;mso-position-vertical-relative:page;z-index:-3913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536.44397pt;width:58.35pt;height:9.450pt;mso-position-horizontal-relative:page;mso-position-vertical-relative:page;z-index:-3913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52588344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36.44397pt;width:69pt;height:9.450pt;mso-position-horizontal-relative:page;mso-position-vertical-relative:page;z-index:-3913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25-125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36.44397pt;width:36.3pt;height:9.450pt;mso-position-horizontal-relative:page;mso-position-vertical-relative:page;z-index:-3912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536.44397pt;width:53.75pt;height:9.450pt;mso-position-horizontal-relative:page;mso-position-vertical-relative:page;z-index:-3912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12,5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545.894958pt;width:40.75pt;height:9.5pt;mso-position-horizontal-relative:page;mso-position-vertical-relative:page;z-index:-3912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015-0221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545.894958pt;width:58.35pt;height:9.5pt;mso-position-horizontal-relative:page;mso-position-vertical-relative:page;z-index:-3912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96281389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45.894958pt;width:69pt;height:9.5pt;mso-position-horizontal-relative:page;mso-position-vertical-relative:page;z-index:-3911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45.894958pt;width:36.3pt;height:9.5pt;mso-position-horizontal-relative:page;mso-position-vertical-relative:page;z-index:-3911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545.894958pt;width:53.75pt;height:9.5pt;mso-position-horizontal-relative:page;mso-position-vertical-relative:page;z-index:-3911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555.346008pt;width:40.75pt;height:9.5pt;mso-position-horizontal-relative:page;mso-position-vertical-relative:page;z-index:-3911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015-1301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555.346008pt;width:58.35pt;height:9.5pt;mso-position-horizontal-relative:page;mso-position-vertical-relative:page;z-index:-3910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96281435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55.346008pt;width:69pt;height:9.5pt;mso-position-horizontal-relative:page;mso-position-vertical-relative:page;z-index:-3910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55.346008pt;width:36.3pt;height:9.5pt;mso-position-horizontal-relative:page;mso-position-vertical-relative:page;z-index:-3910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555.346008pt;width:53.75pt;height:9.5pt;mso-position-horizontal-relative:page;mso-position-vertical-relative:page;z-index:-3910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564.797058pt;width:40.75pt;height:9.450pt;mso-position-horizontal-relative:page;mso-position-vertical-relative:page;z-index:-3910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015-0526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564.797058pt;width:58.35pt;height:9.450pt;mso-position-horizontal-relative:page;mso-position-vertical-relative:page;z-index:-3909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95906409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64.797058pt;width:69pt;height:9.450pt;mso-position-horizontal-relative:page;mso-position-vertical-relative:page;z-index:-3909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64.797058pt;width:36.3pt;height:9.450pt;mso-position-horizontal-relative:page;mso-position-vertical-relative:page;z-index:-3909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564.797058pt;width:53.75pt;height:9.450pt;mso-position-horizontal-relative:page;mso-position-vertical-relative:page;z-index:-3909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5,5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574.247986pt;width:40.75pt;height:9.450pt;mso-position-horizontal-relative:page;mso-position-vertical-relative:page;z-index:-3908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015-0222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574.247986pt;width:58.35pt;height:9.450pt;mso-position-horizontal-relative:page;mso-position-vertical-relative:page;z-index:-3908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96281496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74.247986pt;width:69pt;height:9.450pt;mso-position-horizontal-relative:page;mso-position-vertical-relative:page;z-index:-3908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74.247986pt;width:36.3pt;height:9.450pt;mso-position-horizontal-relative:page;mso-position-vertical-relative:page;z-index:-3908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574.247986pt;width:53.75pt;height:9.450pt;mso-position-horizontal-relative:page;mso-position-vertical-relative:page;z-index:-3907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583.698975pt;width:40.75pt;height:9.5pt;mso-position-horizontal-relative:page;mso-position-vertical-relative:page;z-index:-3907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015-0223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583.698975pt;width:58.35pt;height:9.5pt;mso-position-horizontal-relative:page;mso-position-vertical-relative:page;z-index:-3907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95906443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83.698975pt;width:69pt;height:9.5pt;mso-position-horizontal-relative:page;mso-position-vertical-relative:page;z-index:-3907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83.698975pt;width:36.3pt;height:9.5pt;mso-position-horizontal-relative:page;mso-position-vertical-relative:page;z-index:-3906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583.698975pt;width:53.75pt;height:9.5pt;mso-position-horizontal-relative:page;mso-position-vertical-relative:page;z-index:-3906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593.150024pt;width:40.75pt;height:9.450pt;mso-position-horizontal-relative:page;mso-position-vertical-relative:page;z-index:-3906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015-1102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593.150024pt;width:58.35pt;height:9.450pt;mso-position-horizontal-relative:page;mso-position-vertical-relative:page;z-index:-3906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95906500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593.150024pt;width:69pt;height:9.450pt;mso-position-horizontal-relative:page;mso-position-vertical-relative:page;z-index:-3905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32-100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593.150024pt;width:36.3pt;height:9.450pt;mso-position-horizontal-relative:page;mso-position-vertical-relative:page;z-index:-3905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593.150024pt;width:53.75pt;height:9.450pt;mso-position-horizontal-relative:page;mso-position-vertical-relative:page;z-index:-3905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602.601013pt;width:506.9pt;height:13.75pt;mso-position-horizontal-relative:page;mso-position-vertical-relative:page;z-index:-39052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UPSD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8pt;margin-top:616.330017pt;width:104.2pt;height:79.4pt;mso-position-horizontal-relative:page;mso-position-vertical-relative:page;z-index:-39049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616.330017pt;width:40.75pt;height:19.850pt;mso-position-horizontal-relative:page;mso-position-vertical-relative:page;z-index:-3904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015-0273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616.330017pt;width:58.35pt;height:19.850pt;mso-position-horizontal-relative:page;mso-position-vertical-relative:page;z-index:-3904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95906413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616.330017pt;width:69pt;height:19.850pt;mso-position-horizontal-relative:page;mso-position-vertical-relative:page;z-index:-3904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5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465973pt;margin-top:616.330017pt;width:47.1pt;height:79.4pt;mso-position-horizontal-relative:page;mso-position-vertical-relative:page;z-index:-3904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5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0.522003pt;margin-top:616.330017pt;width:43.1pt;height:79.4pt;mso-position-horizontal-relative:page;mso-position-vertical-relative:page;z-index:-3903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5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1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100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608002pt;margin-top:616.330017pt;width:54.6pt;height:79.4pt;mso-position-horizontal-relative:page;mso-position-vertical-relative:page;z-index:-3903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5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17" w:right="416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616.330017pt;width:36.3pt;height:19.850pt;mso-position-horizontal-relative:page;mso-position-vertical-relative:page;z-index:-3903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71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616.330017pt;width:53.75pt;height:19.850pt;mso-position-horizontal-relative:page;mso-position-vertical-relative:page;z-index:-3903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636.173035pt;width:40.75pt;height:19.850pt;mso-position-horizontal-relative:page;mso-position-vertical-relative:page;z-index:-3902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015-0497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636.173035pt;width:58.35pt;height:19.850pt;mso-position-horizontal-relative:page;mso-position-vertical-relative:page;z-index:-3902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95906416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636.173035pt;width:69pt;height:19.850pt;mso-position-horizontal-relative:page;mso-position-vertical-relative:page;z-index:-3902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19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32-50F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636.173035pt;width:36.3pt;height:19.850pt;mso-position-horizontal-relative:page;mso-position-vertical-relative:page;z-index:-3902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636.173035pt;width:53.75pt;height:19.850pt;mso-position-horizontal-relative:page;mso-position-vertical-relative:page;z-index:-3901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656.015015pt;width:40.75pt;height:19.850pt;mso-position-horizontal-relative:page;mso-position-vertical-relative:page;z-index:-3901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015-0652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656.015015pt;width:58.35pt;height:19.850pt;mso-position-horizontal-relative:page;mso-position-vertical-relative:page;z-index:-3901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95906455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656.015015pt;width:69pt;height:19.850pt;mso-position-horizontal-relative:page;mso-position-vertical-relative:page;z-index:-3901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5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656.015015pt;width:36.3pt;height:19.850pt;mso-position-horizontal-relative:page;mso-position-vertical-relative:page;z-index:-3900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656.015015pt;width:53.75pt;height:19.850pt;mso-position-horizontal-relative:page;mso-position-vertical-relative:page;z-index:-3900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455017pt;margin-top:675.857971pt;width:40.75pt;height:19.850pt;mso-position-horizontal-relative:page;mso-position-vertical-relative:page;z-index:-3900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015-1337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183014pt;margin-top:675.857971pt;width:58.35pt;height:19.850pt;mso-position-horizontal-relative:page;mso-position-vertical-relative:page;z-index:-3900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96" w:right="134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95906487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4008pt;margin-top:675.857971pt;width:69pt;height:19.850pt;mso-position-horizontal-relative:page;mso-position-vertical-relative:page;z-index:-3899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8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UPS</w:t>
                  </w:r>
                  <w:r>
                    <w:rPr>
                      <w:color w:val="231F20"/>
                      <w:w w:val="79"/>
                    </w:rPr>
                    <w:t>D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40-100F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177002pt;margin-top:675.857971pt;width:36.3pt;height:19.850pt;mso-position-horizontal-relative:page;mso-position-vertical-relative:page;z-index:-3899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70" w:right="27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61029pt;margin-top:675.857971pt;width:53.75pt;height:19.850pt;mso-position-horizontal-relative:page;mso-position-vertical-relative:page;z-index:-3899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0pt;width:595pt;height:47pt;mso-position-horizontal-relative:page;mso-position-vertical-relative:page;z-index:-38992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.28348pt;margin-top:0pt;width:594.950pt;height:47pt;mso-position-horizontal-relative:page;mso-position-vertical-relative:page;z-index:-389896" coordorigin="6,0" coordsize="11899,940">
            <v:group style="position:absolute;left:364;top:0;width:11540;height:940" coordorigin="364,0" coordsize="11540,940">
              <v:shape style="position:absolute;left:364;top:0;width:11540;height:940" coordorigin="364,0" coordsize="11540,940" path="m364,939l11904,939,11904,0,364,0,364,939xe" filled="true" fillcolor="#f15a2a" stroked="false">
                <v:path arrowok="t"/>
                <v:fill type="solid"/>
              </v:shape>
            </v:group>
            <v:group style="position:absolute;left:6;top:0;width:359;height:940" coordorigin="6,0" coordsize="359,940">
              <v:shape style="position:absolute;left:6;top:0;width:359;height:940" coordorigin="6,0" coordsize="359,940" path="m6,939l364,939,364,0,6,0,6,939xe" filled="true" fillcolor="#f15a2a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6.599998pt;margin-top:85.039063pt;width:507.95pt;height:240.5pt;mso-position-horizontal-relative:page;mso-position-vertical-relative:page;z-index:-389872" coordorigin="732,1701" coordsize="10159,4810">
            <v:group style="position:absolute;left:742;top:1706;width:2084;height:413" coordorigin="742,1706" coordsize="2084,413">
              <v:shape style="position:absolute;left:742;top:1706;width:2084;height:413" coordorigin="742,1706" coordsize="2084,413" path="m2826,1706l742,1706,742,2119,2826,2119,2826,1706xe" filled="true" fillcolor="#d9e1f3" stroked="false">
                <v:path arrowok="t"/>
                <v:fill type="solid"/>
              </v:shape>
            </v:group>
            <v:group style="position:absolute;left:2826;top:1706;width:815;height:413" coordorigin="2826,1706" coordsize="815,413">
              <v:shape style="position:absolute;left:2826;top:1706;width:815;height:413" coordorigin="2826,1706" coordsize="815,413" path="m3640,1706l2826,1706,2826,2119,3640,2119,3640,1706xe" filled="true" fillcolor="#d9e1f3" stroked="false">
                <v:path arrowok="t"/>
                <v:fill type="solid"/>
              </v:shape>
            </v:group>
            <v:group style="position:absolute;left:3640;top:1706;width:1167;height:413" coordorigin="3640,1706" coordsize="1167,413">
              <v:shape style="position:absolute;left:3640;top:1706;width:1167;height:413" coordorigin="3640,1706" coordsize="1167,413" path="m4807,1706l3640,1706,3640,2119,4807,2119,4807,1706xe" filled="true" fillcolor="#d9e1f3" stroked="false">
                <v:path arrowok="t"/>
                <v:fill type="solid"/>
              </v:shape>
            </v:group>
            <v:group style="position:absolute;left:4807;top:1706;width:1380;height:413" coordorigin="4807,1706" coordsize="1380,413">
              <v:shape style="position:absolute;left:4807;top:1706;width:1380;height:413" coordorigin="4807,1706" coordsize="1380,413" path="m6186,1706l4807,1706,4807,2119,6186,2119,6186,1706xe" filled="true" fillcolor="#d9e1f3" stroked="false">
                <v:path arrowok="t"/>
                <v:fill type="solid"/>
              </v:shape>
            </v:group>
            <v:group style="position:absolute;left:6186;top:1706;width:2;height:413" coordorigin="6186,1706" coordsize="2,413">
              <v:shape style="position:absolute;left:6186;top:1706;width:2;height:413" coordorigin="6186,1706" coordsize="0,413" path="m6186,1706l6186,2119e" filled="false" stroked="true" strokeweight=".001pt" strokecolor="#d9e1f3">
                <v:path arrowok="t"/>
              </v:shape>
            </v:group>
            <v:group style="position:absolute;left:6186;top:1706;width:942;height:413" coordorigin="6186,1706" coordsize="942,413">
              <v:shape style="position:absolute;left:6186;top:1706;width:942;height:413" coordorigin="6186,1706" coordsize="942,413" path="m7127,1706l6186,1706,6186,2119,7127,2119,7127,1706xe" filled="true" fillcolor="#d9e1f3" stroked="false">
                <v:path arrowok="t"/>
                <v:fill type="solid"/>
              </v:shape>
            </v:group>
            <v:group style="position:absolute;left:7127;top:1706;width:862;height:413" coordorigin="7127,1706" coordsize="862,413">
              <v:shape style="position:absolute;left:7127;top:1706;width:862;height:413" coordorigin="7127,1706" coordsize="862,413" path="m7989,1706l7127,1706,7127,2119,7989,2119,7989,1706xe" filled="true" fillcolor="#d9e1f3" stroked="false">
                <v:path arrowok="t"/>
                <v:fill type="solid"/>
              </v:shape>
            </v:group>
            <v:group style="position:absolute;left:7989;top:1706;width:1092;height:413" coordorigin="7989,1706" coordsize="1092,413">
              <v:shape style="position:absolute;left:7989;top:1706;width:1092;height:413" coordorigin="7989,1706" coordsize="1092,413" path="m9080,1706l7989,1706,7989,2119,9080,2119,9080,1706xe" filled="true" fillcolor="#d9e1f3" stroked="false">
                <v:path arrowok="t"/>
                <v:fill type="solid"/>
              </v:shape>
            </v:group>
            <v:group style="position:absolute;left:9080;top:1706;width:726;height:413" coordorigin="9080,1706" coordsize="726,413">
              <v:shape style="position:absolute;left:9080;top:1706;width:726;height:413" coordorigin="9080,1706" coordsize="726,413" path="m9806,1706l9080,1706,9080,2119,9806,2119,9806,1706xe" filled="true" fillcolor="#d9e1f3" stroked="false">
                <v:path arrowok="t"/>
                <v:fill type="solid"/>
              </v:shape>
            </v:group>
            <v:group style="position:absolute;left:9806;top:1706;width:2;height:413" coordorigin="9806,1706" coordsize="2,413">
              <v:shape style="position:absolute;left:9806;top:1706;width:2;height:413" coordorigin="9806,1706" coordsize="0,413" path="m9806,1706l9806,2119e" filled="false" stroked="true" strokeweight=".001pt" strokecolor="#d9e1f3">
                <v:path arrowok="t"/>
              </v:shape>
            </v:group>
            <v:group style="position:absolute;left:9806;top:1706;width:1075;height:413" coordorigin="9806,1706" coordsize="1075,413">
              <v:shape style="position:absolute;left:9806;top:1706;width:1075;height:413" coordorigin="9806,1706" coordsize="1075,413" path="m10880,1706l9806,1706,9806,2119,10880,2119,10880,1706xe" filled="true" fillcolor="#d9e1f3" stroked="false">
                <v:path arrowok="t"/>
                <v:fill type="solid"/>
              </v:shape>
            </v:group>
            <v:group style="position:absolute;left:742;top:2119;width:10139;height:275" coordorigin="742,2119" coordsize="10139,275">
              <v:shape style="position:absolute;left:742;top:2119;width:10139;height:275" coordorigin="742,2119" coordsize="10139,275" path="m10880,2119l742,2119,742,2393,10880,2393,10880,2119xe" filled="true" fillcolor="#0058a9" stroked="false">
                <v:path arrowok="t"/>
                <v:fill type="solid"/>
              </v:shape>
            </v:group>
            <v:group style="position:absolute;left:742;top:4461;width:10139;height:275" coordorigin="742,4461" coordsize="10139,275">
              <v:shape style="position:absolute;left:742;top:4461;width:10139;height:275" coordorigin="742,4461" coordsize="10139,275" path="m10880,4461l742,4461,742,4735,10880,4735,10880,4461xe" filled="true" fillcolor="#0058a9" stroked="false">
                <v:path arrowok="t"/>
                <v:fill type="solid"/>
              </v:shape>
            </v:group>
            <v:group style="position:absolute;left:742;top:2393;width:2084;height:2068" coordorigin="742,2393" coordsize="2084,2068">
              <v:shape style="position:absolute;left:742;top:2393;width:2084;height:2068" coordorigin="742,2393" coordsize="2084,2068" path="m2826,2393l742,2393,742,4461,2826,4461,2826,2393xe" filled="true" fillcolor="#8caedb" stroked="false">
                <v:path arrowok="t"/>
                <v:fill type="solid"/>
              </v:shape>
            </v:group>
            <v:group style="position:absolute;left:742;top:4735;width:2084;height:1770" coordorigin="742,4735" coordsize="2084,1770">
              <v:shape style="position:absolute;left:742;top:4735;width:2084;height:1770" coordorigin="742,4735" coordsize="2084,1770" path="m2826,4735l742,4735,742,6505,2826,6505,2826,4735xe" filled="true" fillcolor="#8caedb" stroked="false">
                <v:path arrowok="t"/>
                <v:fill type="solid"/>
              </v:shape>
            </v:group>
            <v:group style="position:absolute;left:737;top:6505;width:2094;height:2" coordorigin="737,6505" coordsize="2094,2">
              <v:shape style="position:absolute;left:737;top:6505;width:2094;height:2" coordorigin="737,6505" coordsize="2094,0" path="m737,6505l2831,6505e" filled="false" stroked="true" strokeweight=".5pt" strokecolor="#005aaa">
                <v:path arrowok="t"/>
              </v:shape>
            </v:group>
            <v:group style="position:absolute;left:2831;top:6505;width:8055;height:2" coordorigin="2831,6505" coordsize="8055,2">
              <v:shape style="position:absolute;left:2831;top:6505;width:8055;height:2" coordorigin="2831,6505" coordsize="8055,0" path="m2831,6505l10885,6505e" filled="false" stroked="true" strokeweight=".5pt" strokecolor="#0058a9">
                <v:path arrowok="t"/>
              </v:shape>
            </v:group>
            <v:group style="position:absolute;left:2826;top:1706;width:1982;height:2" coordorigin="2826,1706" coordsize="1982,2">
              <v:shape style="position:absolute;left:2826;top:1706;width:1982;height:2" coordorigin="2826,1706" coordsize="1982,0" path="m2826,1706l4807,1706e" filled="false" stroked="true" strokeweight=".49994pt" strokecolor="#0058a9">
                <v:path arrowok="t"/>
              </v:shape>
            </v:group>
            <v:group style="position:absolute;left:3640;top:1711;width:2;height:403" coordorigin="3640,1711" coordsize="2,403">
              <v:shape style="position:absolute;left:3640;top:1711;width:2;height:403" coordorigin="3640,1711" coordsize="0,403" path="m3640,1711l3640,2114e" filled="false" stroked="true" strokeweight=".5pt" strokecolor="#0058a9">
                <v:path arrowok="t"/>
              </v:shape>
            </v:group>
            <v:group style="position:absolute;left:4807;top:1706;width:1380;height:2" coordorigin="4807,1706" coordsize="1380,2">
              <v:shape style="position:absolute;left:4807;top:1706;width:1380;height:2" coordorigin="4807,1706" coordsize="1380,0" path="m4807,1706l6186,1706e" filled="false" stroked="true" strokeweight=".49994pt" strokecolor="#0058a9">
                <v:path arrowok="t"/>
              </v:shape>
            </v:group>
            <v:group style="position:absolute;left:4807;top:1711;width:2;height:403" coordorigin="4807,1711" coordsize="2,403">
              <v:shape style="position:absolute;left:4807;top:1711;width:2;height:403" coordorigin="4807,1711" coordsize="0,403" path="m4807,1711l4807,2114e" filled="false" stroked="true" strokeweight=".5pt" strokecolor="#0058a9">
                <v:path arrowok="t"/>
              </v:shape>
            </v:group>
            <v:group style="position:absolute;left:6186;top:1706;width:942;height:2" coordorigin="6186,1706" coordsize="942,2">
              <v:shape style="position:absolute;left:6186;top:1706;width:942;height:2" coordorigin="6186,1706" coordsize="942,0" path="m6186,1706l7127,1706e" filled="false" stroked="true" strokeweight=".49994pt" strokecolor="#0058a9">
                <v:path arrowok="t"/>
              </v:shape>
            </v:group>
            <v:group style="position:absolute;left:6186;top:1711;width:2;height:403" coordorigin="6186,1711" coordsize="2,403">
              <v:shape style="position:absolute;left:6186;top:1711;width:2;height:403" coordorigin="6186,1711" coordsize="0,403" path="m6186,1711l6186,2114e" filled="false" stroked="true" strokeweight=".5pt" strokecolor="#0058a9">
                <v:path arrowok="t"/>
              </v:shape>
            </v:group>
            <v:group style="position:absolute;left:7127;top:1706;width:862;height:2" coordorigin="7127,1706" coordsize="862,2">
              <v:shape style="position:absolute;left:7127;top:1706;width:862;height:2" coordorigin="7127,1706" coordsize="862,0" path="m7127,1706l7989,1706e" filled="false" stroked="true" strokeweight=".49994pt" strokecolor="#0058a9">
                <v:path arrowok="t"/>
              </v:shape>
            </v:group>
            <v:group style="position:absolute;left:7127;top:1711;width:2;height:403" coordorigin="7127,1711" coordsize="2,403">
              <v:shape style="position:absolute;left:7127;top:1711;width:2;height:403" coordorigin="7127,1711" coordsize="0,403" path="m7127,1711l7127,2114e" filled="false" stroked="true" strokeweight=".5pt" strokecolor="#0058a9">
                <v:path arrowok="t"/>
              </v:shape>
            </v:group>
            <v:group style="position:absolute;left:7989;top:1706;width:1092;height:2" coordorigin="7989,1706" coordsize="1092,2">
              <v:shape style="position:absolute;left:7989;top:1706;width:1092;height:2" coordorigin="7989,1706" coordsize="1092,0" path="m7989,1706l9080,1706e" filled="false" stroked="true" strokeweight=".49994pt" strokecolor="#0058a9">
                <v:path arrowok="t"/>
              </v:shape>
            </v:group>
            <v:group style="position:absolute;left:7989;top:1711;width:2;height:403" coordorigin="7989,1711" coordsize="2,403">
              <v:shape style="position:absolute;left:7989;top:1711;width:2;height:403" coordorigin="7989,1711" coordsize="0,403" path="m7989,1711l7989,2114e" filled="false" stroked="true" strokeweight=".5pt" strokecolor="#0058a9">
                <v:path arrowok="t"/>
              </v:shape>
            </v:group>
            <v:group style="position:absolute;left:9080;top:1706;width:726;height:2" coordorigin="9080,1706" coordsize="726,2">
              <v:shape style="position:absolute;left:9080;top:1706;width:726;height:2" coordorigin="9080,1706" coordsize="726,0" path="m9080,1706l9806,1706e" filled="false" stroked="true" strokeweight=".49994pt" strokecolor="#0058a9">
                <v:path arrowok="t"/>
              </v:shape>
            </v:group>
            <v:group style="position:absolute;left:9080;top:1711;width:2;height:403" coordorigin="9080,1711" coordsize="2,403">
              <v:shape style="position:absolute;left:9080;top:1711;width:2;height:403" coordorigin="9080,1711" coordsize="0,403" path="m9080,1711l9080,2114e" filled="false" stroked="true" strokeweight=".5pt" strokecolor="#0058a9">
                <v:path arrowok="t"/>
              </v:shape>
            </v:group>
            <v:group style="position:absolute;left:9806;top:1706;width:1080;height:2" coordorigin="9806,1706" coordsize="1080,2">
              <v:shape style="position:absolute;left:9806;top:1706;width:1080;height:2" coordorigin="9806,1706" coordsize="1080,0" path="m9806,1706l10885,1706e" filled="false" stroked="true" strokeweight=".49994pt" strokecolor="#0058a9">
                <v:path arrowok="t"/>
              </v:shape>
            </v:group>
            <v:group style="position:absolute;left:9806;top:1711;width:2;height:403" coordorigin="9806,1711" coordsize="2,403">
              <v:shape style="position:absolute;left:9806;top:1711;width:2;height:403" coordorigin="9806,1711" coordsize="0,403" path="m9806,1711l9806,2114e" filled="false" stroked="true" strokeweight=".5pt" strokecolor="#0058a9">
                <v:path arrowok="t"/>
              </v:shape>
            </v:group>
            <v:group style="position:absolute;left:10880;top:1711;width:2;height:403" coordorigin="10880,1711" coordsize="2,403">
              <v:shape style="position:absolute;left:10880;top:1711;width:2;height:403" coordorigin="10880,1711" coordsize="0,403" path="m10880,1711l10880,2114e" filled="false" stroked="true" strokeweight=".5pt" strokecolor="#0058a9">
                <v:path arrowok="t"/>
              </v:shape>
            </v:group>
            <v:group style="position:absolute;left:737;top:1706;width:2089;height:2" coordorigin="737,1706" coordsize="2089,2">
              <v:shape style="position:absolute;left:737;top:1706;width:2089;height:2" coordorigin="737,1706" coordsize="2089,0" path="m737,1706l2826,1706e" filled="false" stroked="true" strokeweight=".49994pt" strokecolor="#0058a9">
                <v:path arrowok="t"/>
              </v:shape>
            </v:group>
            <v:group style="position:absolute;left:742;top:1711;width:2;height:403" coordorigin="742,1711" coordsize="2,403">
              <v:shape style="position:absolute;left:742;top:1711;width:2;height:403" coordorigin="742,1711" coordsize="0,403" path="m742,1711l742,2114e" filled="false" stroked="true" strokeweight=".5pt" strokecolor="#0058a9">
                <v:path arrowok="t"/>
              </v:shape>
            </v:group>
            <v:group style="position:absolute;left:2826;top:1711;width:2;height:403" coordorigin="2826,1711" coordsize="2,403">
              <v:shape style="position:absolute;left:2826;top:1711;width:2;height:403" coordorigin="2826,1711" coordsize="0,403" path="m2826,1711l2826,2114e" filled="false" stroked="true" strokeweight=".49998pt" strokecolor="#0058a9">
                <v:path arrowok="t"/>
              </v:shape>
            </v:group>
            <v:group style="position:absolute;left:737;top:2119;width:10149;height:2" coordorigin="737,2119" coordsize="10149,2">
              <v:shape style="position:absolute;left:737;top:2119;width:10149;height:2" coordorigin="737,2119" coordsize="10149,0" path="m737,2119l10885,2119e" filled="false" stroked="true" strokeweight=".5pt" strokecolor="#0058a9">
                <v:path arrowok="t"/>
              </v:shape>
            </v:group>
            <v:group style="position:absolute;left:742;top:2124;width:2;height:265" coordorigin="742,2124" coordsize="2,265">
              <v:shape style="position:absolute;left:742;top:2124;width:2;height:265" coordorigin="742,2124" coordsize="0,265" path="m742,2124l742,2388e" filled="false" stroked="true" strokeweight=".5pt" strokecolor="#0058a9">
                <v:path arrowok="t"/>
              </v:shape>
            </v:group>
            <v:group style="position:absolute;left:10880;top:2124;width:2;height:265" coordorigin="10880,2124" coordsize="2,265">
              <v:shape style="position:absolute;left:10880;top:2124;width:2;height:265" coordorigin="10880,2124" coordsize="0,265" path="m10880,2124l10880,2388e" filled="false" stroked="true" strokeweight=".5pt" strokecolor="#0058a9">
                <v:path arrowok="t"/>
              </v:shape>
            </v:group>
            <v:group style="position:absolute;left:2831;top:2393;width:810;height:2" coordorigin="2831,2393" coordsize="810,2">
              <v:shape style="position:absolute;left:2831;top:2393;width:810;height:2" coordorigin="2831,2393" coordsize="810,0" path="m2831,2393l3640,2393e" filled="false" stroked="true" strokeweight=".5pt" strokecolor="#0058a9">
                <v:path arrowok="t"/>
              </v:shape>
            </v:group>
            <v:group style="position:absolute;left:4807;top:2393;width:1380;height:2" coordorigin="4807,2393" coordsize="1380,2">
              <v:shape style="position:absolute;left:4807;top:2393;width:1380;height:2" coordorigin="4807,2393" coordsize="1380,0" path="m4807,2393l6186,2393e" filled="false" stroked="true" strokeweight=".5pt" strokecolor="#0058a9">
                <v:path arrowok="t"/>
              </v:shape>
            </v:group>
            <v:group style="position:absolute;left:9080;top:2393;width:1805;height:2" coordorigin="9080,2393" coordsize="1805,2">
              <v:shape style="position:absolute;left:9080;top:2393;width:1805;height:2" coordorigin="9080,2393" coordsize="1805,0" path="m9080,2393l10885,2393e" filled="false" stroked="true" strokeweight=".5pt" strokecolor="#0058a9">
                <v:path arrowok="t"/>
              </v:shape>
            </v:group>
            <v:group style="position:absolute;left:9806;top:2398;width:2;height:331" coordorigin="9806,2398" coordsize="2,331">
              <v:shape style="position:absolute;left:9806;top:2398;width:2;height:331" coordorigin="9806,2398" coordsize="0,331" path="m9806,2398l9806,2728e" filled="false" stroked="true" strokeweight=".5pt" strokecolor="#0058a9">
                <v:path arrowok="t"/>
              </v:shape>
            </v:group>
            <v:group style="position:absolute;left:10880;top:2398;width:2;height:331" coordorigin="10880,2398" coordsize="2,331">
              <v:shape style="position:absolute;left:10880;top:2398;width:2;height:331" coordorigin="10880,2398" coordsize="0,331" path="m10880,2398l10880,2728e" filled="false" stroked="true" strokeweight=".5pt" strokecolor="#0058a9">
                <v:path arrowok="t"/>
              </v:shape>
            </v:group>
            <v:group style="position:absolute;left:2831;top:2733;width:815;height:2" coordorigin="2831,2733" coordsize="815,2">
              <v:shape style="position:absolute;left:2831;top:2733;width:815;height:2" coordorigin="2831,2733" coordsize="815,0" path="m2831,2733l3645,2733e" filled="false" stroked="true" strokeweight=".49994pt" strokecolor="#0058a9">
                <v:path arrowok="t"/>
              </v:shape>
            </v:group>
            <v:group style="position:absolute;left:4802;top:2733;width:1390;height:2" coordorigin="4802,2733" coordsize="1390,2">
              <v:shape style="position:absolute;left:4802;top:2733;width:1390;height:2" coordorigin="4802,2733" coordsize="1390,0" path="m4802,2733l6191,2733e" filled="false" stroked="true" strokeweight=".49994pt" strokecolor="#0058a9">
                <v:path arrowok="t"/>
              </v:shape>
            </v:group>
            <v:group style="position:absolute;left:9075;top:2733;width:1810;height:2" coordorigin="9075,2733" coordsize="1810,2">
              <v:shape style="position:absolute;left:9075;top:2733;width:1810;height:2" coordorigin="9075,2733" coordsize="1810,0" path="m9075,2733l10885,2733e" filled="false" stroked="true" strokeweight=".49994pt" strokecolor="#0058a9">
                <v:path arrowok="t"/>
              </v:shape>
            </v:group>
            <v:group style="position:absolute;left:9806;top:2738;width:2;height:331" coordorigin="9806,2738" coordsize="2,331">
              <v:shape style="position:absolute;left:9806;top:2738;width:2;height:331" coordorigin="9806,2738" coordsize="0,331" path="m9806,2738l9806,3069e" filled="false" stroked="true" strokeweight=".5pt" strokecolor="#0058a9">
                <v:path arrowok="t"/>
              </v:shape>
            </v:group>
            <v:group style="position:absolute;left:10880;top:2738;width:2;height:331" coordorigin="10880,2738" coordsize="2,331">
              <v:shape style="position:absolute;left:10880;top:2738;width:2;height:331" coordorigin="10880,2738" coordsize="0,331" path="m10880,2738l10880,3069e" filled="false" stroked="true" strokeweight=".5pt" strokecolor="#0058a9">
                <v:path arrowok="t"/>
              </v:shape>
            </v:group>
            <v:group style="position:absolute;left:2831;top:3074;width:815;height:2" coordorigin="2831,3074" coordsize="815,2">
              <v:shape style="position:absolute;left:2831;top:3074;width:815;height:2" coordorigin="2831,3074" coordsize="815,0" path="m2831,3074l3645,3074e" filled="false" stroked="true" strokeweight=".5pt" strokecolor="#0058a9">
                <v:path arrowok="t"/>
              </v:shape>
            </v:group>
            <v:group style="position:absolute;left:4802;top:3074;width:1390;height:2" coordorigin="4802,3074" coordsize="1390,2">
              <v:shape style="position:absolute;left:4802;top:3074;width:1390;height:2" coordorigin="4802,3074" coordsize="1390,0" path="m4802,3074l6191,3074e" filled="false" stroked="true" strokeweight=".5pt" strokecolor="#0058a9">
                <v:path arrowok="t"/>
              </v:shape>
            </v:group>
            <v:group style="position:absolute;left:9075;top:3074;width:1810;height:2" coordorigin="9075,3074" coordsize="1810,2">
              <v:shape style="position:absolute;left:9075;top:3074;width:1810;height:2" coordorigin="9075,3074" coordsize="1810,0" path="m9075,3074l10885,3074e" filled="false" stroked="true" strokeweight=".5pt" strokecolor="#0058a9">
                <v:path arrowok="t"/>
              </v:shape>
            </v:group>
            <v:group style="position:absolute;left:9806;top:3079;width:2;height:331" coordorigin="9806,3079" coordsize="2,331">
              <v:shape style="position:absolute;left:9806;top:3079;width:2;height:331" coordorigin="9806,3079" coordsize="0,331" path="m9806,3079l9806,3409e" filled="false" stroked="true" strokeweight=".5pt" strokecolor="#0058a9">
                <v:path arrowok="t"/>
              </v:shape>
            </v:group>
            <v:group style="position:absolute;left:10880;top:3079;width:2;height:331" coordorigin="10880,3079" coordsize="2,331">
              <v:shape style="position:absolute;left:10880;top:3079;width:2;height:331" coordorigin="10880,3079" coordsize="0,331" path="m10880,3079l10880,3409e" filled="false" stroked="true" strokeweight=".5pt" strokecolor="#0058a9">
                <v:path arrowok="t"/>
              </v:shape>
            </v:group>
            <v:group style="position:absolute;left:2831;top:3414;width:815;height:2" coordorigin="2831,3414" coordsize="815,2">
              <v:shape style="position:absolute;left:2831;top:3414;width:815;height:2" coordorigin="2831,3414" coordsize="815,0" path="m2831,3414l3645,3414e" filled="false" stroked="true" strokeweight=".5pt" strokecolor="#0058a9">
                <v:path arrowok="t"/>
              </v:shape>
            </v:group>
            <v:group style="position:absolute;left:4802;top:3414;width:1390;height:2" coordorigin="4802,3414" coordsize="1390,2">
              <v:shape style="position:absolute;left:4802;top:3414;width:1390;height:2" coordorigin="4802,3414" coordsize="1390,0" path="m4802,3414l6191,3414e" filled="false" stroked="true" strokeweight=".5pt" strokecolor="#0058a9">
                <v:path arrowok="t"/>
              </v:shape>
            </v:group>
            <v:group style="position:absolute;left:9075;top:3414;width:1810;height:2" coordorigin="9075,3414" coordsize="1810,2">
              <v:shape style="position:absolute;left:9075;top:3414;width:1810;height:2" coordorigin="9075,3414" coordsize="1810,0" path="m9075,3414l10885,3414e" filled="false" stroked="true" strokeweight=".5pt" strokecolor="#0058a9">
                <v:path arrowok="t"/>
              </v:shape>
            </v:group>
            <v:group style="position:absolute;left:9806;top:3419;width:2;height:331" coordorigin="9806,3419" coordsize="2,331">
              <v:shape style="position:absolute;left:9806;top:3419;width:2;height:331" coordorigin="9806,3419" coordsize="0,331" path="m9806,3419l9806,3749e" filled="false" stroked="true" strokeweight=".5pt" strokecolor="#0058a9">
                <v:path arrowok="t"/>
              </v:shape>
            </v:group>
            <v:group style="position:absolute;left:10880;top:3419;width:2;height:331" coordorigin="10880,3419" coordsize="2,331">
              <v:shape style="position:absolute;left:10880;top:3419;width:2;height:331" coordorigin="10880,3419" coordsize="0,331" path="m10880,3419l10880,3749e" filled="false" stroked="true" strokeweight=".5pt" strokecolor="#0058a9">
                <v:path arrowok="t"/>
              </v:shape>
            </v:group>
            <v:group style="position:absolute;left:2831;top:3754;width:815;height:2" coordorigin="2831,3754" coordsize="815,2">
              <v:shape style="position:absolute;left:2831;top:3754;width:815;height:2" coordorigin="2831,3754" coordsize="815,0" path="m2831,3754l3645,3754e" filled="false" stroked="true" strokeweight=".5pt" strokecolor="#0058a9">
                <v:path arrowok="t"/>
              </v:shape>
            </v:group>
            <v:group style="position:absolute;left:4802;top:3754;width:1390;height:2" coordorigin="4802,3754" coordsize="1390,2">
              <v:shape style="position:absolute;left:4802;top:3754;width:1390;height:2" coordorigin="4802,3754" coordsize="1390,0" path="m4802,3754l6191,3754e" filled="false" stroked="true" strokeweight=".5pt" strokecolor="#0058a9">
                <v:path arrowok="t"/>
              </v:shape>
            </v:group>
            <v:group style="position:absolute;left:9075;top:3754;width:1810;height:2" coordorigin="9075,3754" coordsize="1810,2">
              <v:shape style="position:absolute;left:9075;top:3754;width:1810;height:2" coordorigin="9075,3754" coordsize="1810,0" path="m9075,3754l10885,3754e" filled="false" stroked="true" strokeweight=".5pt" strokecolor="#0058a9">
                <v:path arrowok="t"/>
              </v:shape>
            </v:group>
            <v:group style="position:absolute;left:9806;top:3759;width:2;height:331" coordorigin="9806,3759" coordsize="2,331">
              <v:shape style="position:absolute;left:9806;top:3759;width:2;height:331" coordorigin="9806,3759" coordsize="0,331" path="m9806,3759l9806,4089e" filled="false" stroked="true" strokeweight=".5pt" strokecolor="#0058a9">
                <v:path arrowok="t"/>
              </v:shape>
            </v:group>
            <v:group style="position:absolute;left:10880;top:3759;width:2;height:331" coordorigin="10880,3759" coordsize="2,331">
              <v:shape style="position:absolute;left:10880;top:3759;width:2;height:331" coordorigin="10880,3759" coordsize="0,331" path="m10880,3759l10880,4089e" filled="false" stroked="true" strokeweight=".5pt" strokecolor="#0058a9">
                <v:path arrowok="t"/>
              </v:shape>
            </v:group>
            <v:group style="position:absolute;left:2831;top:4094;width:815;height:2" coordorigin="2831,4094" coordsize="815,2">
              <v:shape style="position:absolute;left:2831;top:4094;width:815;height:2" coordorigin="2831,4094" coordsize="815,0" path="m2831,4094l3645,4094e" filled="false" stroked="true" strokeweight=".5pt" strokecolor="#0058a9">
                <v:path arrowok="t"/>
              </v:shape>
            </v:group>
            <v:group style="position:absolute;left:4802;top:4094;width:1390;height:2" coordorigin="4802,4094" coordsize="1390,2">
              <v:shape style="position:absolute;left:4802;top:4094;width:1390;height:2" coordorigin="4802,4094" coordsize="1390,0" path="m4802,4094l6191,4094e" filled="false" stroked="true" strokeweight=".5pt" strokecolor="#0058a9">
                <v:path arrowok="t"/>
              </v:shape>
            </v:group>
            <v:group style="position:absolute;left:9075;top:4094;width:1810;height:2" coordorigin="9075,4094" coordsize="1810,2">
              <v:shape style="position:absolute;left:9075;top:4094;width:1810;height:2" coordorigin="9075,4094" coordsize="1810,0" path="m9075,4094l10885,4094e" filled="false" stroked="true" strokeweight=".5pt" strokecolor="#0058a9">
                <v:path arrowok="t"/>
              </v:shape>
            </v:group>
            <v:group style="position:absolute;left:9806;top:4099;width:2;height:357" coordorigin="9806,4099" coordsize="2,357">
              <v:shape style="position:absolute;left:9806;top:4099;width:2;height:357" coordorigin="9806,4099" coordsize="0,357" path="m9806,4099l9806,4456e" filled="false" stroked="true" strokeweight=".5pt" strokecolor="#0058a9">
                <v:path arrowok="t"/>
              </v:shape>
            </v:group>
            <v:group style="position:absolute;left:10880;top:4099;width:2;height:357" coordorigin="10880,4099" coordsize="2,357">
              <v:shape style="position:absolute;left:10880;top:4099;width:2;height:357" coordorigin="10880,4099" coordsize="0,357" path="m10880,4099l10880,4456e" filled="false" stroked="true" strokeweight=".5pt" strokecolor="#0058a9">
                <v:path arrowok="t"/>
              </v:shape>
            </v:group>
            <v:group style="position:absolute;left:737;top:2393;width:2094;height:2" coordorigin="737,2393" coordsize="2094,2">
              <v:shape style="position:absolute;left:737;top:2393;width:2094;height:2" coordorigin="737,2393" coordsize="2094,0" path="m737,2393l2831,2393e" filled="false" stroked="true" strokeweight=".5pt" strokecolor="#005aaa">
                <v:path arrowok="t"/>
              </v:shape>
            </v:group>
            <v:group style="position:absolute;left:742;top:2398;width:2;height:336" coordorigin="742,2398" coordsize="2,336">
              <v:shape style="position:absolute;left:742;top:2398;width:2;height:336" coordorigin="742,2398" coordsize="0,336" path="m742,2398l742,2733e" filled="false" stroked="true" strokeweight=".5pt" strokecolor="#005aaa">
                <v:path arrowok="t"/>
              </v:shape>
            </v:group>
            <v:group style="position:absolute;left:2826;top:2398;width:2;height:336" coordorigin="2826,2398" coordsize="2,336">
              <v:shape style="position:absolute;left:2826;top:2398;width:2;height:336" coordorigin="2826,2398" coordsize="0,336" path="m2826,2398l2826,2733e" filled="false" stroked="true" strokeweight=".49998pt" strokecolor="#005aaa">
                <v:path arrowok="t"/>
              </v:shape>
            </v:group>
            <v:group style="position:absolute;left:742;top:2733;width:2;height:341" coordorigin="742,2733" coordsize="2,341">
              <v:shape style="position:absolute;left:742;top:2733;width:2;height:341" coordorigin="742,2733" coordsize="0,341" path="m742,2733l742,3074e" filled="false" stroked="true" strokeweight=".5pt" strokecolor="#005aaa">
                <v:path arrowok="t"/>
              </v:shape>
            </v:group>
            <v:group style="position:absolute;left:2826;top:2733;width:2;height:341" coordorigin="2826,2733" coordsize="2,341">
              <v:shape style="position:absolute;left:2826;top:2733;width:2;height:341" coordorigin="2826,2733" coordsize="0,341" path="m2826,2733l2826,3074e" filled="false" stroked="true" strokeweight=".49998pt" strokecolor="#005aaa">
                <v:path arrowok="t"/>
              </v:shape>
            </v:group>
            <v:group style="position:absolute;left:742;top:3074;width:2;height:341" coordorigin="742,3074" coordsize="2,341">
              <v:shape style="position:absolute;left:742;top:3074;width:2;height:341" coordorigin="742,3074" coordsize="0,341" path="m742,3074l742,3414e" filled="false" stroked="true" strokeweight=".5pt" strokecolor="#005aaa">
                <v:path arrowok="t"/>
              </v:shape>
            </v:group>
            <v:group style="position:absolute;left:2826;top:3074;width:2;height:341" coordorigin="2826,3074" coordsize="2,341">
              <v:shape style="position:absolute;left:2826;top:3074;width:2;height:341" coordorigin="2826,3074" coordsize="0,341" path="m2826,3074l2826,3414e" filled="false" stroked="true" strokeweight=".49998pt" strokecolor="#005aaa">
                <v:path arrowok="t"/>
              </v:shape>
            </v:group>
            <v:group style="position:absolute;left:742;top:3414;width:2;height:341" coordorigin="742,3414" coordsize="2,341">
              <v:shape style="position:absolute;left:742;top:3414;width:2;height:341" coordorigin="742,3414" coordsize="0,341" path="m742,3414l742,3754e" filled="false" stroked="true" strokeweight=".5pt" strokecolor="#005aaa">
                <v:path arrowok="t"/>
              </v:shape>
            </v:group>
            <v:group style="position:absolute;left:2826;top:3414;width:2;height:341" coordorigin="2826,3414" coordsize="2,341">
              <v:shape style="position:absolute;left:2826;top:3414;width:2;height:341" coordorigin="2826,3414" coordsize="0,341" path="m2826,3414l2826,3754e" filled="false" stroked="true" strokeweight=".49998pt" strokecolor="#005aaa">
                <v:path arrowok="t"/>
              </v:shape>
            </v:group>
            <v:group style="position:absolute;left:742;top:3754;width:2;height:341" coordorigin="742,3754" coordsize="2,341">
              <v:shape style="position:absolute;left:742;top:3754;width:2;height:341" coordorigin="742,3754" coordsize="0,341" path="m742,3754l742,4094e" filled="false" stroked="true" strokeweight=".5pt" strokecolor="#005aaa">
                <v:path arrowok="t"/>
              </v:shape>
            </v:group>
            <v:group style="position:absolute;left:2826;top:3754;width:2;height:341" coordorigin="2826,3754" coordsize="2,341">
              <v:shape style="position:absolute;left:2826;top:3754;width:2;height:341" coordorigin="2826,3754" coordsize="0,341" path="m2826,3754l2826,4094e" filled="false" stroked="true" strokeweight=".49998pt" strokecolor="#005aaa">
                <v:path arrowok="t"/>
              </v:shape>
            </v:group>
            <v:group style="position:absolute;left:742;top:4094;width:2;height:362" coordorigin="742,4094" coordsize="2,362">
              <v:shape style="position:absolute;left:742;top:4094;width:2;height:362" coordorigin="742,4094" coordsize="0,362" path="m742,4094l742,4456e" filled="false" stroked="true" strokeweight=".5pt" strokecolor="#005aaa">
                <v:path arrowok="t"/>
              </v:shape>
            </v:group>
            <v:group style="position:absolute;left:2826;top:4094;width:2;height:362" coordorigin="2826,4094" coordsize="2,362">
              <v:shape style="position:absolute;left:2826;top:4094;width:2;height:362" coordorigin="2826,4094" coordsize="0,362" path="m2826,4094l2826,4456e" filled="false" stroked="true" strokeweight=".49998pt" strokecolor="#005aaa">
                <v:path arrowok="t"/>
              </v:shape>
            </v:group>
            <v:group style="position:absolute;left:737;top:4461;width:2094;height:2" coordorigin="737,4461" coordsize="2094,2">
              <v:shape style="position:absolute;left:737;top:4461;width:2094;height:2" coordorigin="737,4461" coordsize="2094,0" path="m737,4461l2831,4461e" filled="false" stroked="true" strokeweight=".5pt" strokecolor="#005aaa">
                <v:path arrowok="t"/>
              </v:shape>
            </v:group>
            <v:group style="position:absolute;left:742;top:4466;width:2;height:265" coordorigin="742,4466" coordsize="2,265">
              <v:shape style="position:absolute;left:742;top:4466;width:2;height:265" coordorigin="742,4466" coordsize="0,265" path="m742,4466l742,4730e" filled="false" stroked="true" strokeweight=".5pt" strokecolor="#0058a9">
                <v:path arrowok="t"/>
              </v:shape>
            </v:group>
            <v:group style="position:absolute;left:2831;top:4461;width:810;height:2" coordorigin="2831,4461" coordsize="810,2">
              <v:shape style="position:absolute;left:2831;top:4461;width:810;height:2" coordorigin="2831,4461" coordsize="810,0" path="m2831,4461l3640,4461e" filled="false" stroked="true" strokeweight=".5pt" strokecolor="#0058a9">
                <v:path arrowok="t"/>
              </v:shape>
            </v:group>
            <v:group style="position:absolute;left:4807;top:4461;width:1380;height:2" coordorigin="4807,4461" coordsize="1380,2">
              <v:shape style="position:absolute;left:4807;top:4461;width:1380;height:2" coordorigin="4807,4461" coordsize="1380,0" path="m4807,4461l6186,4461e" filled="false" stroked="true" strokeweight=".5pt" strokecolor="#0058a9">
                <v:path arrowok="t"/>
              </v:shape>
            </v:group>
            <v:group style="position:absolute;left:9080;top:4461;width:1805;height:2" coordorigin="9080,4461" coordsize="1805,2">
              <v:shape style="position:absolute;left:9080;top:4461;width:1805;height:2" coordorigin="9080,4461" coordsize="1805,0" path="m9080,4461l10885,4461e" filled="false" stroked="true" strokeweight=".5pt" strokecolor="#0058a9">
                <v:path arrowok="t"/>
              </v:shape>
            </v:group>
            <v:group style="position:absolute;left:10880;top:4466;width:2;height:265" coordorigin="10880,4466" coordsize="2,265">
              <v:shape style="position:absolute;left:10880;top:4466;width:2;height:265" coordorigin="10880,4466" coordsize="0,265" path="m10880,4466l10880,4730e" filled="false" stroked="true" strokeweight=".5pt" strokecolor="#0058a9">
                <v:path arrowok="t"/>
              </v:shape>
            </v:group>
            <v:group style="position:absolute;left:2831;top:4735;width:810;height:2" coordorigin="2831,4735" coordsize="810,2">
              <v:shape style="position:absolute;left:2831;top:4735;width:810;height:2" coordorigin="2831,4735" coordsize="810,0" path="m2831,4735l3640,4735e" filled="false" stroked="true" strokeweight=".5pt" strokecolor="#0058a9">
                <v:path arrowok="t"/>
              </v:shape>
            </v:group>
            <v:group style="position:absolute;left:4807;top:4735;width:1380;height:2" coordorigin="4807,4735" coordsize="1380,2">
              <v:shape style="position:absolute;left:4807;top:4735;width:1380;height:2" coordorigin="4807,4735" coordsize="1380,0" path="m4807,4735l6186,4735e" filled="false" stroked="true" strokeweight=".5pt" strokecolor="#0058a9">
                <v:path arrowok="t"/>
              </v:shape>
            </v:group>
            <v:group style="position:absolute;left:9080;top:4735;width:1805;height:2" coordorigin="9080,4735" coordsize="1805,2">
              <v:shape style="position:absolute;left:9080;top:4735;width:1805;height:2" coordorigin="9080,4735" coordsize="1805,0" path="m9080,4735l10885,4735e" filled="false" stroked="true" strokeweight=".5pt" strokecolor="#0058a9">
                <v:path arrowok="t"/>
              </v:shape>
            </v:group>
            <v:group style="position:absolute;left:9806;top:4740;width:2;height:331" coordorigin="9806,4740" coordsize="2,331">
              <v:shape style="position:absolute;left:9806;top:4740;width:2;height:331" coordorigin="9806,4740" coordsize="0,331" path="m9806,4740l9806,5071e" filled="false" stroked="true" strokeweight=".5pt" strokecolor="#0058a9">
                <v:path arrowok="t"/>
              </v:shape>
            </v:group>
            <v:group style="position:absolute;left:10880;top:4740;width:2;height:331" coordorigin="10880,4740" coordsize="2,331">
              <v:shape style="position:absolute;left:10880;top:4740;width:2;height:331" coordorigin="10880,4740" coordsize="0,331" path="m10880,4740l10880,5071e" filled="false" stroked="true" strokeweight=".5pt" strokecolor="#0058a9">
                <v:path arrowok="t"/>
              </v:shape>
            </v:group>
            <v:group style="position:absolute;left:2831;top:5076;width:815;height:2" coordorigin="2831,5076" coordsize="815,2">
              <v:shape style="position:absolute;left:2831;top:5076;width:815;height:2" coordorigin="2831,5076" coordsize="815,0" path="m2831,5076l3645,5076e" filled="false" stroked="true" strokeweight=".5pt" strokecolor="#0058a9">
                <v:path arrowok="t"/>
              </v:shape>
            </v:group>
            <v:group style="position:absolute;left:4802;top:5076;width:1390;height:2" coordorigin="4802,5076" coordsize="1390,2">
              <v:shape style="position:absolute;left:4802;top:5076;width:1390;height:2" coordorigin="4802,5076" coordsize="1390,0" path="m4802,5076l6191,5076e" filled="false" stroked="true" strokeweight=".5pt" strokecolor="#0058a9">
                <v:path arrowok="t"/>
              </v:shape>
            </v:group>
            <v:group style="position:absolute;left:9075;top:5076;width:1810;height:2" coordorigin="9075,5076" coordsize="1810,2">
              <v:shape style="position:absolute;left:9075;top:5076;width:1810;height:2" coordorigin="9075,5076" coordsize="1810,0" path="m9075,5076l10885,5076e" filled="false" stroked="true" strokeweight=".5pt" strokecolor="#0058a9">
                <v:path arrowok="t"/>
              </v:shape>
            </v:group>
            <v:group style="position:absolute;left:9806;top:5081;width:2;height:331" coordorigin="9806,5081" coordsize="2,331">
              <v:shape style="position:absolute;left:9806;top:5081;width:2;height:331" coordorigin="9806,5081" coordsize="0,331" path="m9806,5081l9806,5411e" filled="false" stroked="true" strokeweight=".5pt" strokecolor="#0058a9">
                <v:path arrowok="t"/>
              </v:shape>
            </v:group>
            <v:group style="position:absolute;left:10880;top:5081;width:2;height:331" coordorigin="10880,5081" coordsize="2,331">
              <v:shape style="position:absolute;left:10880;top:5081;width:2;height:331" coordorigin="10880,5081" coordsize="0,331" path="m10880,5081l10880,5411e" filled="false" stroked="true" strokeweight=".5pt" strokecolor="#0058a9">
                <v:path arrowok="t"/>
              </v:shape>
            </v:group>
            <v:group style="position:absolute;left:2831;top:5416;width:815;height:2" coordorigin="2831,5416" coordsize="815,2">
              <v:shape style="position:absolute;left:2831;top:5416;width:815;height:2" coordorigin="2831,5416" coordsize="815,0" path="m2831,5416l3645,5416e" filled="false" stroked="true" strokeweight=".5pt" strokecolor="#0058a9">
                <v:path arrowok="t"/>
              </v:shape>
            </v:group>
            <v:group style="position:absolute;left:4802;top:5416;width:1390;height:2" coordorigin="4802,5416" coordsize="1390,2">
              <v:shape style="position:absolute;left:4802;top:5416;width:1390;height:2" coordorigin="4802,5416" coordsize="1390,0" path="m4802,5416l6191,5416e" filled="false" stroked="true" strokeweight=".5pt" strokecolor="#0058a9">
                <v:path arrowok="t"/>
              </v:shape>
            </v:group>
            <v:group style="position:absolute;left:9075;top:5416;width:1810;height:2" coordorigin="9075,5416" coordsize="1810,2">
              <v:shape style="position:absolute;left:9075;top:5416;width:1810;height:2" coordorigin="9075,5416" coordsize="1810,0" path="m9075,5416l10885,5416e" filled="false" stroked="true" strokeweight=".5pt" strokecolor="#0058a9">
                <v:path arrowok="t"/>
              </v:shape>
            </v:group>
            <v:group style="position:absolute;left:9806;top:5421;width:2;height:331" coordorigin="9806,5421" coordsize="2,331">
              <v:shape style="position:absolute;left:9806;top:5421;width:2;height:331" coordorigin="9806,5421" coordsize="0,331" path="m9806,5421l9806,5751e" filled="false" stroked="true" strokeweight=".5pt" strokecolor="#0058a9">
                <v:path arrowok="t"/>
              </v:shape>
            </v:group>
            <v:group style="position:absolute;left:10880;top:5421;width:2;height:331" coordorigin="10880,5421" coordsize="2,331">
              <v:shape style="position:absolute;left:10880;top:5421;width:2;height:331" coordorigin="10880,5421" coordsize="0,331" path="m10880,5421l10880,5751e" filled="false" stroked="true" strokeweight=".5pt" strokecolor="#0058a9">
                <v:path arrowok="t"/>
              </v:shape>
            </v:group>
            <v:group style="position:absolute;left:2831;top:5756;width:815;height:2" coordorigin="2831,5756" coordsize="815,2">
              <v:shape style="position:absolute;left:2831;top:5756;width:815;height:2" coordorigin="2831,5756" coordsize="815,0" path="m2831,5756l3645,5756e" filled="false" stroked="true" strokeweight=".5pt" strokecolor="#0058a9">
                <v:path arrowok="t"/>
              </v:shape>
            </v:group>
            <v:group style="position:absolute;left:4802;top:5756;width:1390;height:2" coordorigin="4802,5756" coordsize="1390,2">
              <v:shape style="position:absolute;left:4802;top:5756;width:1390;height:2" coordorigin="4802,5756" coordsize="1390,0" path="m4802,5756l6191,5756e" filled="false" stroked="true" strokeweight=".5pt" strokecolor="#0058a9">
                <v:path arrowok="t"/>
              </v:shape>
            </v:group>
            <v:group style="position:absolute;left:9075;top:5756;width:1810;height:2" coordorigin="9075,5756" coordsize="1810,2">
              <v:shape style="position:absolute;left:9075;top:5756;width:1810;height:2" coordorigin="9075,5756" coordsize="1810,0" path="m9075,5756l10885,5756e" filled="false" stroked="true" strokeweight=".5pt" strokecolor="#0058a9">
                <v:path arrowok="t"/>
              </v:shape>
            </v:group>
            <v:group style="position:absolute;left:9806;top:5761;width:2;height:331" coordorigin="9806,5761" coordsize="2,331">
              <v:shape style="position:absolute;left:9806;top:5761;width:2;height:331" coordorigin="9806,5761" coordsize="0,331" path="m9806,5761l9806,6091e" filled="false" stroked="true" strokeweight=".5pt" strokecolor="#0058a9">
                <v:path arrowok="t"/>
              </v:shape>
            </v:group>
            <v:group style="position:absolute;left:10880;top:5761;width:2;height:331" coordorigin="10880,5761" coordsize="2,331">
              <v:shape style="position:absolute;left:10880;top:5761;width:2;height:331" coordorigin="10880,5761" coordsize="0,331" path="m10880,5761l10880,6091e" filled="false" stroked="true" strokeweight=".5pt" strokecolor="#0058a9">
                <v:path arrowok="t"/>
              </v:shape>
            </v:group>
            <v:group style="position:absolute;left:2831;top:6096;width:815;height:2" coordorigin="2831,6096" coordsize="815,2">
              <v:shape style="position:absolute;left:2831;top:6096;width:815;height:2" coordorigin="2831,6096" coordsize="815,0" path="m2831,6096l3645,6096e" filled="false" stroked="true" strokeweight=".5pt" strokecolor="#0058a9">
                <v:path arrowok="t"/>
              </v:shape>
            </v:group>
            <v:group style="position:absolute;left:4802;top:6096;width:1390;height:2" coordorigin="4802,6096" coordsize="1390,2">
              <v:shape style="position:absolute;left:4802;top:6096;width:1390;height:2" coordorigin="4802,6096" coordsize="1390,0" path="m4802,6096l6191,6096e" filled="false" stroked="true" strokeweight=".5pt" strokecolor="#0058a9">
                <v:path arrowok="t"/>
              </v:shape>
            </v:group>
            <v:group style="position:absolute;left:9075;top:6096;width:1810;height:2" coordorigin="9075,6096" coordsize="1810,2">
              <v:shape style="position:absolute;left:9075;top:6096;width:1810;height:2" coordorigin="9075,6096" coordsize="1810,0" path="m9075,6096l10885,6096e" filled="false" stroked="true" strokeweight=".5pt" strokecolor="#0058a9">
                <v:path arrowok="t"/>
              </v:shape>
            </v:group>
            <v:group style="position:absolute;left:9806;top:6101;width:2;height:400" coordorigin="9806,6101" coordsize="2,400">
              <v:shape style="position:absolute;left:9806;top:6101;width:2;height:400" coordorigin="9806,6101" coordsize="0,400" path="m9806,6101l9806,6500e" filled="false" stroked="true" strokeweight=".5pt" strokecolor="#0058a9">
                <v:path arrowok="t"/>
              </v:shape>
            </v:group>
            <v:group style="position:absolute;left:10880;top:6101;width:2;height:400" coordorigin="10880,6101" coordsize="2,400">
              <v:shape style="position:absolute;left:10880;top:6101;width:2;height:400" coordorigin="10880,6101" coordsize="0,400" path="m10880,6101l10880,6500e" filled="false" stroked="true" strokeweight=".5pt" strokecolor="#0058a9">
                <v:path arrowok="t"/>
              </v:shape>
            </v:group>
            <v:group style="position:absolute;left:737;top:4735;width:2094;height:2" coordorigin="737,4735" coordsize="2094,2">
              <v:shape style="position:absolute;left:737;top:4735;width:2094;height:2" coordorigin="737,4735" coordsize="2094,0" path="m737,4735l2831,4735e" filled="false" stroked="true" strokeweight=".5pt" strokecolor="#005aaa">
                <v:path arrowok="t"/>
              </v:shape>
            </v:group>
            <v:group style="position:absolute;left:742;top:4740;width:2;height:336" coordorigin="742,4740" coordsize="2,336">
              <v:shape style="position:absolute;left:742;top:4740;width:2;height:336" coordorigin="742,4740" coordsize="0,336" path="m742,4740l742,5076e" filled="false" stroked="true" strokeweight=".5pt" strokecolor="#005aaa">
                <v:path arrowok="t"/>
              </v:shape>
            </v:group>
            <v:group style="position:absolute;left:2826;top:4740;width:2;height:336" coordorigin="2826,4740" coordsize="2,336">
              <v:shape style="position:absolute;left:2826;top:4740;width:2;height:336" coordorigin="2826,4740" coordsize="0,336" path="m2826,4740l2826,5076e" filled="false" stroked="true" strokeweight=".49998pt" strokecolor="#005aaa">
                <v:path arrowok="t"/>
              </v:shape>
            </v:group>
            <v:group style="position:absolute;left:742;top:5076;width:2;height:341" coordorigin="742,5076" coordsize="2,341">
              <v:shape style="position:absolute;left:742;top:5076;width:2;height:341" coordorigin="742,5076" coordsize="0,341" path="m742,5076l742,5416e" filled="false" stroked="true" strokeweight=".5pt" strokecolor="#005aaa">
                <v:path arrowok="t"/>
              </v:shape>
            </v:group>
            <v:group style="position:absolute;left:2826;top:5076;width:2;height:341" coordorigin="2826,5076" coordsize="2,341">
              <v:shape style="position:absolute;left:2826;top:5076;width:2;height:341" coordorigin="2826,5076" coordsize="0,341" path="m2826,5076l2826,5416e" filled="false" stroked="true" strokeweight=".49998pt" strokecolor="#005aaa">
                <v:path arrowok="t"/>
              </v:shape>
            </v:group>
            <v:group style="position:absolute;left:742;top:5416;width:2;height:341" coordorigin="742,5416" coordsize="2,341">
              <v:shape style="position:absolute;left:742;top:5416;width:2;height:341" coordorigin="742,5416" coordsize="0,341" path="m742,5416l742,5756e" filled="false" stroked="true" strokeweight=".5pt" strokecolor="#005aaa">
                <v:path arrowok="t"/>
              </v:shape>
            </v:group>
            <v:group style="position:absolute;left:2826;top:5416;width:2;height:341" coordorigin="2826,5416" coordsize="2,341">
              <v:shape style="position:absolute;left:2826;top:5416;width:2;height:341" coordorigin="2826,5416" coordsize="0,341" path="m2826,5416l2826,5756e" filled="false" stroked="true" strokeweight=".49998pt" strokecolor="#005aaa">
                <v:path arrowok="t"/>
              </v:shape>
            </v:group>
            <v:group style="position:absolute;left:742;top:5756;width:2;height:341" coordorigin="742,5756" coordsize="2,341">
              <v:shape style="position:absolute;left:742;top:5756;width:2;height:341" coordorigin="742,5756" coordsize="0,341" path="m742,5756l742,6096e" filled="false" stroked="true" strokeweight=".5pt" strokecolor="#005aaa">
                <v:path arrowok="t"/>
              </v:shape>
            </v:group>
            <v:group style="position:absolute;left:2826;top:5756;width:2;height:341" coordorigin="2826,5756" coordsize="2,341">
              <v:shape style="position:absolute;left:2826;top:5756;width:2;height:341" coordorigin="2826,5756" coordsize="0,341" path="m2826,5756l2826,6096e" filled="false" stroked="true" strokeweight=".49998pt" strokecolor="#005aaa">
                <v:path arrowok="t"/>
              </v:shape>
            </v:group>
            <v:group style="position:absolute;left:742;top:6096;width:2;height:405" coordorigin="742,6096" coordsize="2,405">
              <v:shape style="position:absolute;left:742;top:6096;width:2;height:405" coordorigin="742,6096" coordsize="0,405" path="m742,6096l742,6500e" filled="false" stroked="true" strokeweight=".5pt" strokecolor="#005aaa">
                <v:path arrowok="t"/>
              </v:shape>
            </v:group>
            <v:group style="position:absolute;left:2826;top:6096;width:2;height:405" coordorigin="2826,6096" coordsize="2,405">
              <v:shape style="position:absolute;left:2826;top:6096;width:2;height:405" coordorigin="2826,6096" coordsize="0,405" path="m2826,6096l2826,6500e" filled="false" stroked="true" strokeweight=".49998pt" strokecolor="#005aaa">
                <v:path arrowok="t"/>
              </v:shape>
            </v:group>
            <v:group style="position:absolute;left:6186;top:2393;width:942;height:2" coordorigin="6186,2393" coordsize="942,2">
              <v:shape style="position:absolute;left:6186;top:2393;width:942;height:2" coordorigin="6186,2393" coordsize="942,0" path="m6186,2393l7127,2393e" filled="false" stroked="true" strokeweight=".5pt" strokecolor="#0058a9">
                <v:path arrowok="t"/>
              </v:shape>
            </v:group>
            <v:group style="position:absolute;left:6186;top:2398;width:2;height:331" coordorigin="6186,2398" coordsize="2,331">
              <v:shape style="position:absolute;left:6186;top:2398;width:2;height:331" coordorigin="6186,2398" coordsize="0,331" path="m6186,2398l6186,2728e" filled="false" stroked="true" strokeweight=".5pt" strokecolor="#0058a9">
                <v:path arrowok="t"/>
              </v:shape>
            </v:group>
            <v:group style="position:absolute;left:6186;top:2738;width:2;height:331" coordorigin="6186,2738" coordsize="2,331">
              <v:shape style="position:absolute;left:6186;top:2738;width:2;height:331" coordorigin="6186,2738" coordsize="0,331" path="m6186,2738l6186,3069e" filled="false" stroked="true" strokeweight=".5pt" strokecolor="#0058a9">
                <v:path arrowok="t"/>
              </v:shape>
            </v:group>
            <v:group style="position:absolute;left:6186;top:3079;width:2;height:331" coordorigin="6186,3079" coordsize="2,331">
              <v:shape style="position:absolute;left:6186;top:3079;width:2;height:331" coordorigin="6186,3079" coordsize="0,331" path="m6186,3079l6186,3409e" filled="false" stroked="true" strokeweight=".5pt" strokecolor="#0058a9">
                <v:path arrowok="t"/>
              </v:shape>
            </v:group>
            <v:group style="position:absolute;left:6186;top:3419;width:2;height:331" coordorigin="6186,3419" coordsize="2,331">
              <v:shape style="position:absolute;left:6186;top:3419;width:2;height:331" coordorigin="6186,3419" coordsize="0,331" path="m6186,3419l6186,3749e" filled="false" stroked="true" strokeweight=".5pt" strokecolor="#0058a9">
                <v:path arrowok="t"/>
              </v:shape>
            </v:group>
            <v:group style="position:absolute;left:6186;top:3759;width:2;height:331" coordorigin="6186,3759" coordsize="2,331">
              <v:shape style="position:absolute;left:6186;top:3759;width:2;height:331" coordorigin="6186,3759" coordsize="0,331" path="m6186,3759l6186,4089e" filled="false" stroked="true" strokeweight=".5pt" strokecolor="#0058a9">
                <v:path arrowok="t"/>
              </v:shape>
            </v:group>
            <v:group style="position:absolute;left:6186;top:4099;width:2;height:357" coordorigin="6186,4099" coordsize="2,357">
              <v:shape style="position:absolute;left:6186;top:4099;width:2;height:357" coordorigin="6186,4099" coordsize="0,357" path="m6186,4099l6186,4456e" filled="false" stroked="true" strokeweight=".5pt" strokecolor="#0058a9">
                <v:path arrowok="t"/>
              </v:shape>
            </v:group>
            <v:group style="position:absolute;left:6186;top:4461;width:942;height:2" coordorigin="6186,4461" coordsize="942,2">
              <v:shape style="position:absolute;left:6186;top:4461;width:942;height:2" coordorigin="6186,4461" coordsize="942,0" path="m6186,4461l7127,4461e" filled="false" stroked="true" strokeweight=".5pt" strokecolor="#0058a9">
                <v:path arrowok="t"/>
              </v:shape>
            </v:group>
            <v:group style="position:absolute;left:7127;top:2393;width:862;height:2" coordorigin="7127,2393" coordsize="862,2">
              <v:shape style="position:absolute;left:7127;top:2393;width:862;height:2" coordorigin="7127,2393" coordsize="862,0" path="m7127,2393l7989,2393e" filled="false" stroked="true" strokeweight=".5pt" strokecolor="#0058a9">
                <v:path arrowok="t"/>
              </v:shape>
            </v:group>
            <v:group style="position:absolute;left:7127;top:2398;width:2;height:2058" coordorigin="7127,2398" coordsize="2,2058">
              <v:shape style="position:absolute;left:7127;top:2398;width:2;height:2058" coordorigin="7127,2398" coordsize="0,2058" path="m7127,2398l7127,4456e" filled="false" stroked="true" strokeweight=".5pt" strokecolor="#0058a9">
                <v:path arrowok="t"/>
              </v:shape>
            </v:group>
            <v:group style="position:absolute;left:7127;top:4461;width:862;height:2" coordorigin="7127,4461" coordsize="862,2">
              <v:shape style="position:absolute;left:7127;top:4461;width:862;height:2" coordorigin="7127,4461" coordsize="862,0" path="m7127,4461l7989,4461e" filled="false" stroked="true" strokeweight=".5pt" strokecolor="#0058a9">
                <v:path arrowok="t"/>
              </v:shape>
            </v:group>
            <v:group style="position:absolute;left:7989;top:2393;width:1092;height:2" coordorigin="7989,2393" coordsize="1092,2">
              <v:shape style="position:absolute;left:7989;top:2393;width:1092;height:2" coordorigin="7989,2393" coordsize="1092,0" path="m7989,2393l9080,2393e" filled="false" stroked="true" strokeweight=".5pt" strokecolor="#0058a9">
                <v:path arrowok="t"/>
              </v:shape>
            </v:group>
            <v:group style="position:absolute;left:7989;top:2398;width:2;height:336" coordorigin="7989,2398" coordsize="2,336">
              <v:shape style="position:absolute;left:7989;top:2398;width:2;height:336" coordorigin="7989,2398" coordsize="0,336" path="m7989,2398l7989,2733e" filled="false" stroked="true" strokeweight=".5pt" strokecolor="#0058a9">
                <v:path arrowok="t"/>
              </v:shape>
            </v:group>
            <v:group style="position:absolute;left:9080;top:2398;width:2;height:331" coordorigin="9080,2398" coordsize="2,331">
              <v:shape style="position:absolute;left:9080;top:2398;width:2;height:331" coordorigin="9080,2398" coordsize="0,331" path="m9080,2398l9080,2728e" filled="false" stroked="true" strokeweight=".5pt" strokecolor="#0058a9">
                <v:path arrowok="t"/>
              </v:shape>
            </v:group>
            <v:group style="position:absolute;left:7989;top:2733;width:2;height:341" coordorigin="7989,2733" coordsize="2,341">
              <v:shape style="position:absolute;left:7989;top:2733;width:2;height:341" coordorigin="7989,2733" coordsize="0,341" path="m7989,2733l7989,3074e" filled="false" stroked="true" strokeweight=".5pt" strokecolor="#0058a9">
                <v:path arrowok="t"/>
              </v:shape>
            </v:group>
            <v:group style="position:absolute;left:9080;top:2738;width:2;height:331" coordorigin="9080,2738" coordsize="2,331">
              <v:shape style="position:absolute;left:9080;top:2738;width:2;height:331" coordorigin="9080,2738" coordsize="0,331" path="m9080,2738l9080,3069e" filled="false" stroked="true" strokeweight=".5pt" strokecolor="#0058a9">
                <v:path arrowok="t"/>
              </v:shape>
            </v:group>
            <v:group style="position:absolute;left:7989;top:3074;width:2;height:341" coordorigin="7989,3074" coordsize="2,341">
              <v:shape style="position:absolute;left:7989;top:3074;width:2;height:341" coordorigin="7989,3074" coordsize="0,341" path="m7989,3074l7989,3414e" filled="false" stroked="true" strokeweight=".5pt" strokecolor="#0058a9">
                <v:path arrowok="t"/>
              </v:shape>
            </v:group>
            <v:group style="position:absolute;left:9080;top:3079;width:2;height:331" coordorigin="9080,3079" coordsize="2,331">
              <v:shape style="position:absolute;left:9080;top:3079;width:2;height:331" coordorigin="9080,3079" coordsize="0,331" path="m9080,3079l9080,3409e" filled="false" stroked="true" strokeweight=".5pt" strokecolor="#0058a9">
                <v:path arrowok="t"/>
              </v:shape>
            </v:group>
            <v:group style="position:absolute;left:7989;top:3414;width:2;height:341" coordorigin="7989,3414" coordsize="2,341">
              <v:shape style="position:absolute;left:7989;top:3414;width:2;height:341" coordorigin="7989,3414" coordsize="0,341" path="m7989,3414l7989,3754e" filled="false" stroked="true" strokeweight=".5pt" strokecolor="#0058a9">
                <v:path arrowok="t"/>
              </v:shape>
            </v:group>
            <v:group style="position:absolute;left:9080;top:3419;width:2;height:331" coordorigin="9080,3419" coordsize="2,331">
              <v:shape style="position:absolute;left:9080;top:3419;width:2;height:331" coordorigin="9080,3419" coordsize="0,331" path="m9080,3419l9080,3749e" filled="false" stroked="true" strokeweight=".5pt" strokecolor="#0058a9">
                <v:path arrowok="t"/>
              </v:shape>
            </v:group>
            <v:group style="position:absolute;left:7989;top:3754;width:2;height:341" coordorigin="7989,3754" coordsize="2,341">
              <v:shape style="position:absolute;left:7989;top:3754;width:2;height:341" coordorigin="7989,3754" coordsize="0,341" path="m7989,3754l7989,4094e" filled="false" stroked="true" strokeweight=".5pt" strokecolor="#0058a9">
                <v:path arrowok="t"/>
              </v:shape>
            </v:group>
            <v:group style="position:absolute;left:9080;top:3759;width:2;height:331" coordorigin="9080,3759" coordsize="2,331">
              <v:shape style="position:absolute;left:9080;top:3759;width:2;height:331" coordorigin="9080,3759" coordsize="0,331" path="m9080,3759l9080,4089e" filled="false" stroked="true" strokeweight=".5pt" strokecolor="#0058a9">
                <v:path arrowok="t"/>
              </v:shape>
            </v:group>
            <v:group style="position:absolute;left:7989;top:4094;width:2;height:362" coordorigin="7989,4094" coordsize="2,362">
              <v:shape style="position:absolute;left:7989;top:4094;width:2;height:362" coordorigin="7989,4094" coordsize="0,362" path="m7989,4094l7989,4456e" filled="false" stroked="true" strokeweight=".5pt" strokecolor="#0058a9">
                <v:path arrowok="t"/>
              </v:shape>
            </v:group>
            <v:group style="position:absolute;left:9080;top:4099;width:2;height:357" coordorigin="9080,4099" coordsize="2,357">
              <v:shape style="position:absolute;left:9080;top:4099;width:2;height:357" coordorigin="9080,4099" coordsize="0,357" path="m9080,4099l9080,4456e" filled="false" stroked="true" strokeweight=".5pt" strokecolor="#0058a9">
                <v:path arrowok="t"/>
              </v:shape>
            </v:group>
            <v:group style="position:absolute;left:7989;top:4461;width:1092;height:2" coordorigin="7989,4461" coordsize="1092,2">
              <v:shape style="position:absolute;left:7989;top:4461;width:1092;height:2" coordorigin="7989,4461" coordsize="1092,0" path="m7989,4461l9080,4461e" filled="false" stroked="true" strokeweight=".5pt" strokecolor="#0058a9">
                <v:path arrowok="t"/>
              </v:shape>
            </v:group>
            <v:group style="position:absolute;left:3640;top:2393;width:1167;height:2" coordorigin="3640,2393" coordsize="1167,2">
              <v:shape style="position:absolute;left:3640;top:2393;width:1167;height:2" coordorigin="3640,2393" coordsize="1167,0" path="m3640,2393l4807,2393e" filled="false" stroked="true" strokeweight=".5pt" strokecolor="#0058a9">
                <v:path arrowok="t"/>
              </v:shape>
            </v:group>
            <v:group style="position:absolute;left:3640;top:2398;width:2;height:331" coordorigin="3640,2398" coordsize="2,331">
              <v:shape style="position:absolute;left:3640;top:2398;width:2;height:331" coordorigin="3640,2398" coordsize="0,331" path="m3640,2398l3640,2728e" filled="false" stroked="true" strokeweight=".5pt" strokecolor="#0058a9">
                <v:path arrowok="t"/>
              </v:shape>
            </v:group>
            <v:group style="position:absolute;left:4807;top:2398;width:2;height:331" coordorigin="4807,2398" coordsize="2,331">
              <v:shape style="position:absolute;left:4807;top:2398;width:2;height:331" coordorigin="4807,2398" coordsize="0,331" path="m4807,2398l4807,2728e" filled="false" stroked="true" strokeweight=".5pt" strokecolor="#0058a9">
                <v:path arrowok="t"/>
              </v:shape>
            </v:group>
            <v:group style="position:absolute;left:3640;top:2738;width:2;height:331" coordorigin="3640,2738" coordsize="2,331">
              <v:shape style="position:absolute;left:3640;top:2738;width:2;height:331" coordorigin="3640,2738" coordsize="0,331" path="m3640,2738l3640,3069e" filled="false" stroked="true" strokeweight=".5pt" strokecolor="#0058a9">
                <v:path arrowok="t"/>
              </v:shape>
            </v:group>
            <v:group style="position:absolute;left:4807;top:2738;width:2;height:331" coordorigin="4807,2738" coordsize="2,331">
              <v:shape style="position:absolute;left:4807;top:2738;width:2;height:331" coordorigin="4807,2738" coordsize="0,331" path="m4807,2738l4807,3069e" filled="false" stroked="true" strokeweight=".5pt" strokecolor="#0058a9">
                <v:path arrowok="t"/>
              </v:shape>
            </v:group>
            <v:group style="position:absolute;left:3640;top:3079;width:2;height:331" coordorigin="3640,3079" coordsize="2,331">
              <v:shape style="position:absolute;left:3640;top:3079;width:2;height:331" coordorigin="3640,3079" coordsize="0,331" path="m3640,3079l3640,3409e" filled="false" stroked="true" strokeweight=".5pt" strokecolor="#0058a9">
                <v:path arrowok="t"/>
              </v:shape>
            </v:group>
            <v:group style="position:absolute;left:4807;top:3079;width:2;height:331" coordorigin="4807,3079" coordsize="2,331">
              <v:shape style="position:absolute;left:4807;top:3079;width:2;height:331" coordorigin="4807,3079" coordsize="0,331" path="m4807,3079l4807,3409e" filled="false" stroked="true" strokeweight=".5pt" strokecolor="#0058a9">
                <v:path arrowok="t"/>
              </v:shape>
            </v:group>
            <v:group style="position:absolute;left:3640;top:3419;width:2;height:331" coordorigin="3640,3419" coordsize="2,331">
              <v:shape style="position:absolute;left:3640;top:3419;width:2;height:331" coordorigin="3640,3419" coordsize="0,331" path="m3640,3419l3640,3749e" filled="false" stroked="true" strokeweight=".5pt" strokecolor="#0058a9">
                <v:path arrowok="t"/>
              </v:shape>
            </v:group>
            <v:group style="position:absolute;left:4807;top:3419;width:2;height:331" coordorigin="4807,3419" coordsize="2,331">
              <v:shape style="position:absolute;left:4807;top:3419;width:2;height:331" coordorigin="4807,3419" coordsize="0,331" path="m4807,3419l4807,3749e" filled="false" stroked="true" strokeweight=".5pt" strokecolor="#0058a9">
                <v:path arrowok="t"/>
              </v:shape>
            </v:group>
            <v:group style="position:absolute;left:3640;top:3759;width:2;height:331" coordorigin="3640,3759" coordsize="2,331">
              <v:shape style="position:absolute;left:3640;top:3759;width:2;height:331" coordorigin="3640,3759" coordsize="0,331" path="m3640,3759l3640,4089e" filled="false" stroked="true" strokeweight=".5pt" strokecolor="#0058a9">
                <v:path arrowok="t"/>
              </v:shape>
            </v:group>
            <v:group style="position:absolute;left:4807;top:3759;width:2;height:331" coordorigin="4807,3759" coordsize="2,331">
              <v:shape style="position:absolute;left:4807;top:3759;width:2;height:331" coordorigin="4807,3759" coordsize="0,331" path="m4807,3759l4807,4089e" filled="false" stroked="true" strokeweight=".5pt" strokecolor="#0058a9">
                <v:path arrowok="t"/>
              </v:shape>
            </v:group>
            <v:group style="position:absolute;left:3640;top:4099;width:2;height:357" coordorigin="3640,4099" coordsize="2,357">
              <v:shape style="position:absolute;left:3640;top:4099;width:2;height:357" coordorigin="3640,4099" coordsize="0,357" path="m3640,4099l3640,4456e" filled="false" stroked="true" strokeweight=".5pt" strokecolor="#0058a9">
                <v:path arrowok="t"/>
              </v:shape>
            </v:group>
            <v:group style="position:absolute;left:4807;top:4099;width:2;height:357" coordorigin="4807,4099" coordsize="2,357">
              <v:shape style="position:absolute;left:4807;top:4099;width:2;height:357" coordorigin="4807,4099" coordsize="0,357" path="m4807,4099l4807,4456e" filled="false" stroked="true" strokeweight=".5pt" strokecolor="#0058a9">
                <v:path arrowok="t"/>
              </v:shape>
            </v:group>
            <v:group style="position:absolute;left:3640;top:4461;width:1167;height:2" coordorigin="3640,4461" coordsize="1167,2">
              <v:shape style="position:absolute;left:3640;top:4461;width:1167;height:2" coordorigin="3640,4461" coordsize="1167,0" path="m3640,4461l4807,4461e" filled="false" stroked="true" strokeweight=".5pt" strokecolor="#0058a9">
                <v:path arrowok="t"/>
              </v:shape>
            </v:group>
            <v:group style="position:absolute;left:3640;top:4735;width:1167;height:2" coordorigin="3640,4735" coordsize="1167,2">
              <v:shape style="position:absolute;left:3640;top:4735;width:1167;height:2" coordorigin="3640,4735" coordsize="1167,0" path="m3640,4735l4807,4735e" filled="false" stroked="true" strokeweight=".5pt" strokecolor="#0058a9">
                <v:path arrowok="t"/>
              </v:shape>
            </v:group>
            <v:group style="position:absolute;left:3640;top:4740;width:2;height:331" coordorigin="3640,4740" coordsize="2,331">
              <v:shape style="position:absolute;left:3640;top:4740;width:2;height:331" coordorigin="3640,4740" coordsize="0,331" path="m3640,4740l3640,5071e" filled="false" stroked="true" strokeweight=".5pt" strokecolor="#0058a9">
                <v:path arrowok="t"/>
              </v:shape>
            </v:group>
            <v:group style="position:absolute;left:4807;top:4740;width:2;height:331" coordorigin="4807,4740" coordsize="2,331">
              <v:shape style="position:absolute;left:4807;top:4740;width:2;height:331" coordorigin="4807,4740" coordsize="0,331" path="m4807,4740l4807,5071e" filled="false" stroked="true" strokeweight=".5pt" strokecolor="#0058a9">
                <v:path arrowok="t"/>
              </v:shape>
            </v:group>
            <v:group style="position:absolute;left:3640;top:5081;width:2;height:331" coordorigin="3640,5081" coordsize="2,331">
              <v:shape style="position:absolute;left:3640;top:5081;width:2;height:331" coordorigin="3640,5081" coordsize="0,331" path="m3640,5081l3640,5411e" filled="false" stroked="true" strokeweight=".5pt" strokecolor="#0058a9">
                <v:path arrowok="t"/>
              </v:shape>
            </v:group>
            <v:group style="position:absolute;left:4807;top:5081;width:2;height:331" coordorigin="4807,5081" coordsize="2,331">
              <v:shape style="position:absolute;left:4807;top:5081;width:2;height:331" coordorigin="4807,5081" coordsize="0,331" path="m4807,5081l4807,5411e" filled="false" stroked="true" strokeweight=".5pt" strokecolor="#0058a9">
                <v:path arrowok="t"/>
              </v:shape>
            </v:group>
            <v:group style="position:absolute;left:3640;top:5421;width:2;height:331" coordorigin="3640,5421" coordsize="2,331">
              <v:shape style="position:absolute;left:3640;top:5421;width:2;height:331" coordorigin="3640,5421" coordsize="0,331" path="m3640,5421l3640,5751e" filled="false" stroked="true" strokeweight=".5pt" strokecolor="#0058a9">
                <v:path arrowok="t"/>
              </v:shape>
            </v:group>
            <v:group style="position:absolute;left:4807;top:5421;width:2;height:331" coordorigin="4807,5421" coordsize="2,331">
              <v:shape style="position:absolute;left:4807;top:5421;width:2;height:331" coordorigin="4807,5421" coordsize="0,331" path="m4807,5421l4807,5751e" filled="false" stroked="true" strokeweight=".5pt" strokecolor="#0058a9">
                <v:path arrowok="t"/>
              </v:shape>
            </v:group>
            <v:group style="position:absolute;left:3640;top:5761;width:2;height:331" coordorigin="3640,5761" coordsize="2,331">
              <v:shape style="position:absolute;left:3640;top:5761;width:2;height:331" coordorigin="3640,5761" coordsize="0,331" path="m3640,5761l3640,6091e" filled="false" stroked="true" strokeweight=".5pt" strokecolor="#0058a9">
                <v:path arrowok="t"/>
              </v:shape>
            </v:group>
            <v:group style="position:absolute;left:4807;top:5761;width:2;height:331" coordorigin="4807,5761" coordsize="2,331">
              <v:shape style="position:absolute;left:4807;top:5761;width:2;height:331" coordorigin="4807,5761" coordsize="0,331" path="m4807,5761l4807,6091e" filled="false" stroked="true" strokeweight=".5pt" strokecolor="#0058a9">
                <v:path arrowok="t"/>
              </v:shape>
            </v:group>
            <v:group style="position:absolute;left:3640;top:6101;width:2;height:400" coordorigin="3640,6101" coordsize="2,400">
              <v:shape style="position:absolute;left:3640;top:6101;width:2;height:400" coordorigin="3640,6101" coordsize="0,400" path="m3640,6101l3640,6500e" filled="false" stroked="true" strokeweight=".5pt" strokecolor="#0058a9">
                <v:path arrowok="t"/>
              </v:shape>
            </v:group>
            <v:group style="position:absolute;left:4807;top:6101;width:2;height:400" coordorigin="4807,6101" coordsize="2,400">
              <v:shape style="position:absolute;left:4807;top:6101;width:2;height:400" coordorigin="4807,6101" coordsize="0,400" path="m4807,6101l4807,6500e" filled="false" stroked="true" strokeweight=".5pt" strokecolor="#0058a9">
                <v:path arrowok="t"/>
              </v:shape>
            </v:group>
            <v:group style="position:absolute;left:6186;top:4735;width:942;height:2" coordorigin="6186,4735" coordsize="942,2">
              <v:shape style="position:absolute;left:6186;top:4735;width:942;height:2" coordorigin="6186,4735" coordsize="942,0" path="m6186,4735l7127,4735e" filled="false" stroked="true" strokeweight=".5pt" strokecolor="#0058a9">
                <v:path arrowok="t"/>
              </v:shape>
            </v:group>
            <v:group style="position:absolute;left:6186;top:4740;width:2;height:331" coordorigin="6186,4740" coordsize="2,331">
              <v:shape style="position:absolute;left:6186;top:4740;width:2;height:331" coordorigin="6186,4740" coordsize="0,331" path="m6186,4740l6186,5071e" filled="false" stroked="true" strokeweight=".5pt" strokecolor="#0058a9">
                <v:path arrowok="t"/>
              </v:shape>
            </v:group>
            <v:group style="position:absolute;left:6186;top:5081;width:2;height:331" coordorigin="6186,5081" coordsize="2,331">
              <v:shape style="position:absolute;left:6186;top:5081;width:2;height:331" coordorigin="6186,5081" coordsize="0,331" path="m6186,5081l6186,5411e" filled="false" stroked="true" strokeweight=".5pt" strokecolor="#0058a9">
                <v:path arrowok="t"/>
              </v:shape>
            </v:group>
            <v:group style="position:absolute;left:6186;top:5421;width:2;height:331" coordorigin="6186,5421" coordsize="2,331">
              <v:shape style="position:absolute;left:6186;top:5421;width:2;height:331" coordorigin="6186,5421" coordsize="0,331" path="m6186,5421l6186,5751e" filled="false" stroked="true" strokeweight=".5pt" strokecolor="#0058a9">
                <v:path arrowok="t"/>
              </v:shape>
            </v:group>
            <v:group style="position:absolute;left:6186;top:5761;width:2;height:331" coordorigin="6186,5761" coordsize="2,331">
              <v:shape style="position:absolute;left:6186;top:5761;width:2;height:331" coordorigin="6186,5761" coordsize="0,331" path="m6186,5761l6186,6091e" filled="false" stroked="true" strokeweight=".5pt" strokecolor="#0058a9">
                <v:path arrowok="t"/>
              </v:shape>
            </v:group>
            <v:group style="position:absolute;left:6186;top:6101;width:2;height:400" coordorigin="6186,6101" coordsize="2,400">
              <v:shape style="position:absolute;left:6186;top:6101;width:2;height:400" coordorigin="6186,6101" coordsize="0,400" path="m6186,6101l6186,6500e" filled="false" stroked="true" strokeweight=".5pt" strokecolor="#0058a9">
                <v:path arrowok="t"/>
              </v:shape>
            </v:group>
            <v:group style="position:absolute;left:7127;top:4735;width:862;height:2" coordorigin="7127,4735" coordsize="862,2">
              <v:shape style="position:absolute;left:7127;top:4735;width:862;height:2" coordorigin="7127,4735" coordsize="862,0" path="m7127,4735l7989,4735e" filled="false" stroked="true" strokeweight=".5pt" strokecolor="#0058a9">
                <v:path arrowok="t"/>
              </v:shape>
            </v:group>
            <v:group style="position:absolute;left:7127;top:4740;width:2;height:1760" coordorigin="7127,4740" coordsize="2,1760">
              <v:shape style="position:absolute;left:7127;top:4740;width:2;height:1760" coordorigin="7127,4740" coordsize="0,1760" path="m7127,4740l7127,6500e" filled="false" stroked="true" strokeweight=".5pt" strokecolor="#0058a9">
                <v:path arrowok="t"/>
              </v:shape>
            </v:group>
            <v:group style="position:absolute;left:7989;top:4735;width:1092;height:2" coordorigin="7989,4735" coordsize="1092,2">
              <v:shape style="position:absolute;left:7989;top:4735;width:1092;height:2" coordorigin="7989,4735" coordsize="1092,0" path="m7989,4735l9080,4735e" filled="false" stroked="true" strokeweight=".5pt" strokecolor="#0058a9">
                <v:path arrowok="t"/>
              </v:shape>
            </v:group>
            <v:group style="position:absolute;left:7989;top:4740;width:2;height:336" coordorigin="7989,4740" coordsize="2,336">
              <v:shape style="position:absolute;left:7989;top:4740;width:2;height:336" coordorigin="7989,4740" coordsize="0,336" path="m7989,4740l7989,5076e" filled="false" stroked="true" strokeweight=".5pt" strokecolor="#0058a9">
                <v:path arrowok="t"/>
              </v:shape>
            </v:group>
            <v:group style="position:absolute;left:9080;top:4740;width:2;height:331" coordorigin="9080,4740" coordsize="2,331">
              <v:shape style="position:absolute;left:9080;top:4740;width:2;height:331" coordorigin="9080,4740" coordsize="0,331" path="m9080,4740l9080,5071e" filled="false" stroked="true" strokeweight=".5pt" strokecolor="#0058a9">
                <v:path arrowok="t"/>
              </v:shape>
            </v:group>
            <v:group style="position:absolute;left:7989;top:5076;width:2;height:341" coordorigin="7989,5076" coordsize="2,341">
              <v:shape style="position:absolute;left:7989;top:5076;width:2;height:341" coordorigin="7989,5076" coordsize="0,341" path="m7989,5076l7989,5416e" filled="false" stroked="true" strokeweight=".5pt" strokecolor="#0058a9">
                <v:path arrowok="t"/>
              </v:shape>
            </v:group>
            <v:group style="position:absolute;left:9080;top:5081;width:2;height:331" coordorigin="9080,5081" coordsize="2,331">
              <v:shape style="position:absolute;left:9080;top:5081;width:2;height:331" coordorigin="9080,5081" coordsize="0,331" path="m9080,5081l9080,5411e" filled="false" stroked="true" strokeweight=".5pt" strokecolor="#0058a9">
                <v:path arrowok="t"/>
              </v:shape>
            </v:group>
            <v:group style="position:absolute;left:7989;top:5416;width:2;height:341" coordorigin="7989,5416" coordsize="2,341">
              <v:shape style="position:absolute;left:7989;top:5416;width:2;height:341" coordorigin="7989,5416" coordsize="0,341" path="m7989,5416l7989,5756e" filled="false" stroked="true" strokeweight=".5pt" strokecolor="#0058a9">
                <v:path arrowok="t"/>
              </v:shape>
            </v:group>
            <v:group style="position:absolute;left:9080;top:5421;width:2;height:331" coordorigin="9080,5421" coordsize="2,331">
              <v:shape style="position:absolute;left:9080;top:5421;width:2;height:331" coordorigin="9080,5421" coordsize="0,331" path="m9080,5421l9080,5751e" filled="false" stroked="true" strokeweight=".5pt" strokecolor="#0058a9">
                <v:path arrowok="t"/>
              </v:shape>
            </v:group>
            <v:group style="position:absolute;left:7989;top:5756;width:2;height:341" coordorigin="7989,5756" coordsize="2,341">
              <v:shape style="position:absolute;left:7989;top:5756;width:2;height:341" coordorigin="7989,5756" coordsize="0,341" path="m7989,5756l7989,6096e" filled="false" stroked="true" strokeweight=".5pt" strokecolor="#0058a9">
                <v:path arrowok="t"/>
              </v:shape>
            </v:group>
            <v:group style="position:absolute;left:9080;top:5761;width:2;height:331" coordorigin="9080,5761" coordsize="2,331">
              <v:shape style="position:absolute;left:9080;top:5761;width:2;height:331" coordorigin="9080,5761" coordsize="0,331" path="m9080,5761l9080,6091e" filled="false" stroked="true" strokeweight=".5pt" strokecolor="#0058a9">
                <v:path arrowok="t"/>
              </v:shape>
            </v:group>
            <v:group style="position:absolute;left:7989;top:6096;width:2;height:405" coordorigin="7989,6096" coordsize="2,405">
              <v:shape style="position:absolute;left:7989;top:6096;width:2;height:405" coordorigin="7989,6096" coordsize="0,405" path="m7989,6096l7989,6500e" filled="false" stroked="true" strokeweight=".5pt" strokecolor="#0058a9">
                <v:path arrowok="t"/>
              </v:shape>
            </v:group>
            <v:group style="position:absolute;left:9080;top:6101;width:2;height:400" coordorigin="9080,6101" coordsize="2,400">
              <v:shape style="position:absolute;left:9080;top:6101;width:2;height:400" coordorigin="9080,6101" coordsize="0,400" path="m9080,6101l9080,6500e" filled="false" stroked="true" strokeweight=".5pt" strokecolor="#0058a9">
                <v:path arrowok="t"/>
              </v:shape>
              <v:shape style="position:absolute;left:1004;top:2450;width:1561;height:1954" type="#_x0000_t75" stroked="false">
                <v:imagedata r:id="rId16" o:title=""/>
              </v:shape>
              <v:shape style="position:absolute;left:984;top:4792;width:1600;height:1656" type="#_x0000_t75" stroked="false">
                <v:imagedata r:id="rId17" o:title=""/>
              </v:shape>
            </v:group>
            <w10:wrap type="none"/>
          </v:group>
        </w:pict>
      </w:r>
      <w:r>
        <w:rPr/>
        <w:pict>
          <v:group style="position:absolute;margin-left:36.599983pt;margin-top:387.346985pt;width:507.95pt;height:281.25pt;mso-position-horizontal-relative:page;mso-position-vertical-relative:page;z-index:-389848" coordorigin="732,7747" coordsize="10159,5625">
            <v:group style="position:absolute;left:742;top:7752;width:2041;height:413" coordorigin="742,7752" coordsize="2041,413">
              <v:shape style="position:absolute;left:742;top:7752;width:2041;height:413" coordorigin="742,7752" coordsize="2041,413" path="m2783,7752l742,7752,742,8165,2783,8165,2783,7752xe" filled="true" fillcolor="#d9e1f3" stroked="false">
                <v:path arrowok="t"/>
                <v:fill type="solid"/>
              </v:shape>
            </v:group>
            <v:group style="position:absolute;left:2783;top:7752;width:789;height:413" coordorigin="2783,7752" coordsize="789,413">
              <v:shape style="position:absolute;left:2783;top:7752;width:789;height:413" coordorigin="2783,7752" coordsize="789,413" path="m3572,7752l2783,7752,2783,8165,3572,8165,3572,7752xe" filled="true" fillcolor="#d9e1f3" stroked="false">
                <v:path arrowok="t"/>
                <v:fill type="solid"/>
              </v:shape>
            </v:group>
            <v:group style="position:absolute;left:3572;top:7752;width:1186;height:413" coordorigin="3572,7752" coordsize="1186,413">
              <v:shape style="position:absolute;left:3572;top:7752;width:1186;height:413" coordorigin="3572,7752" coordsize="1186,413" path="m4757,7752l3572,7752,3572,8165,4757,8165,4757,7752xe" filled="true" fillcolor="#d9e1f3" stroked="false">
                <v:path arrowok="t"/>
                <v:fill type="solid"/>
              </v:shape>
            </v:group>
            <v:group style="position:absolute;left:4757;top:7752;width:1423;height:413" coordorigin="4757,7752" coordsize="1423,413">
              <v:shape style="position:absolute;left:4757;top:7752;width:1423;height:413" coordorigin="4757,7752" coordsize="1423,413" path="m6180,7752l4757,7752,4757,8165,6180,8165,6180,7752xe" filled="true" fillcolor="#d9e1f3" stroked="false">
                <v:path arrowok="t"/>
                <v:fill type="solid"/>
              </v:shape>
            </v:group>
            <v:group style="position:absolute;left:6180;top:7752;width:879;height:413" coordorigin="6180,7752" coordsize="879,413">
              <v:shape style="position:absolute;left:6180;top:7752;width:879;height:413" coordorigin="6180,7752" coordsize="879,413" path="m7058,7752l6180,7752,6180,8165,7058,8165,7058,7752xe" filled="true" fillcolor="#d9e1f3" stroked="false">
                <v:path arrowok="t"/>
                <v:fill type="solid"/>
              </v:shape>
            </v:group>
            <v:group style="position:absolute;left:7058;top:7752;width:781;height:413" coordorigin="7058,7752" coordsize="781,413">
              <v:shape style="position:absolute;left:7058;top:7752;width:781;height:413" coordorigin="7058,7752" coordsize="781,413" path="m7839,7752l7058,7752,7058,8165,7839,8165,7839,7752xe" filled="true" fillcolor="#d9e1f3" stroked="false">
                <v:path arrowok="t"/>
                <v:fill type="solid"/>
              </v:shape>
            </v:group>
            <v:group style="position:absolute;left:7839;top:7752;width:1014;height:413" coordorigin="7839,7752" coordsize="1014,413">
              <v:shape style="position:absolute;left:7839;top:7752;width:1014;height:413" coordorigin="7839,7752" coordsize="1014,413" path="m8852,7752l7839,7752,7839,8165,8852,8165,8852,7752xe" filled="true" fillcolor="#d9e1f3" stroked="false">
                <v:path arrowok="t"/>
                <v:fill type="solid"/>
              </v:shape>
            </v:group>
            <v:group style="position:absolute;left:8852;top:7752;width:1014;height:413" coordorigin="8852,7752" coordsize="1014,413">
              <v:shape style="position:absolute;left:8852;top:7752;width:1014;height:413" coordorigin="8852,7752" coordsize="1014,413" path="m9866,7752l8852,7752,8852,8165,9866,8165,9866,7752xe" filled="true" fillcolor="#d9e1f3" stroked="false">
                <v:path arrowok="t"/>
                <v:fill type="solid"/>
              </v:shape>
            </v:group>
            <v:group style="position:absolute;left:9866;top:7752;width:1014;height:413" coordorigin="9866,7752" coordsize="1014,413">
              <v:shape style="position:absolute;left:9866;top:7752;width:1014;height:413" coordorigin="9866,7752" coordsize="1014,413" path="m10880,7752l9866,7752,9866,8165,10880,8165,10880,7752xe" filled="true" fillcolor="#d9e1f3" stroked="false">
                <v:path arrowok="t"/>
                <v:fill type="solid"/>
              </v:shape>
            </v:group>
            <v:group style="position:absolute;left:742;top:8165;width:10139;height:275" coordorigin="742,8165" coordsize="10139,275">
              <v:shape style="position:absolute;left:742;top:8165;width:10139;height:275" coordorigin="742,8165" coordsize="10139,275" path="m10880,8165l742,8165,742,8439,10880,8439,10880,8165xe" filled="true" fillcolor="#0058a9" stroked="false">
                <v:path arrowok="t"/>
                <v:fill type="solid"/>
              </v:shape>
            </v:group>
            <v:group style="position:absolute;left:742;top:10668;width:10139;height:275" coordorigin="742,10668" coordsize="10139,275">
              <v:shape style="position:absolute;left:742;top:10668;width:10139;height:275" coordorigin="742,10668" coordsize="10139,275" path="m10880,10668l742,10668,742,10942,10880,10942,10880,10668xe" filled="true" fillcolor="#0058a9" stroked="false">
                <v:path arrowok="t"/>
                <v:fill type="solid"/>
              </v:shape>
            </v:group>
            <v:group style="position:absolute;left:742;top:8439;width:2041;height:2229" coordorigin="742,8439" coordsize="2041,2229">
              <v:shape style="position:absolute;left:742;top:8439;width:2041;height:2229" coordorigin="742,8439" coordsize="2041,2229" path="m2783,8439l742,8439,742,10668,2783,10668,2783,8439xe" filled="true" fillcolor="#8caedb" stroked="false">
                <v:path arrowok="t"/>
                <v:fill type="solid"/>
              </v:shape>
            </v:group>
            <v:group style="position:absolute;left:742;top:10942;width:2041;height:2424" coordorigin="742,10942" coordsize="2041,2424">
              <v:shape style="position:absolute;left:742;top:10942;width:2041;height:2424" coordorigin="742,10942" coordsize="2041,2424" path="m2783,10942l742,10942,742,13366,2783,13366,2783,10942xe" filled="true" fillcolor="#8caedb" stroked="false">
                <v:path arrowok="t"/>
                <v:fill type="solid"/>
              </v:shape>
            </v:group>
            <v:group style="position:absolute;left:2783;top:7752;width:789;height:2" coordorigin="2783,7752" coordsize="789,2">
              <v:shape style="position:absolute;left:2783;top:7752;width:789;height:2" coordorigin="2783,7752" coordsize="789,0" path="m2783,7752l3572,7752e" filled="false" stroked="true" strokeweight=".5pt" strokecolor="#0058a9">
                <v:path arrowok="t"/>
              </v:shape>
            </v:group>
            <v:group style="position:absolute;left:6180;top:10942;width:879;height:2" coordorigin="6180,10942" coordsize="879,2">
              <v:shape style="position:absolute;left:6180;top:10942;width:879;height:2" coordorigin="6180,10942" coordsize="879,0" path="m6180,10942l7058,10942e" filled="false" stroked="true" strokeweight=".50003pt" strokecolor="#0058a9">
                <v:path arrowok="t"/>
              </v:shape>
            </v:group>
            <v:group style="position:absolute;left:6180;top:10947;width:2;height:331" coordorigin="6180,10947" coordsize="2,331">
              <v:shape style="position:absolute;left:6180;top:10947;width:2;height:331" coordorigin="6180,10947" coordsize="0,331" path="m6180,10947l6180,11277e" filled="false" stroked="true" strokeweight=".5pt" strokecolor="#0058a9">
                <v:path arrowok="t"/>
              </v:shape>
            </v:group>
            <v:group style="position:absolute;left:6180;top:11287;width:2;height:331" coordorigin="6180,11287" coordsize="2,331">
              <v:shape style="position:absolute;left:6180;top:11287;width:2;height:331" coordorigin="6180,11287" coordsize="0,331" path="m6180,11287l6180,11618e" filled="false" stroked="true" strokeweight=".5pt" strokecolor="#0058a9">
                <v:path arrowok="t"/>
              </v:shape>
            </v:group>
            <v:group style="position:absolute;left:6180;top:11628;width:2;height:331" coordorigin="6180,11628" coordsize="2,331">
              <v:shape style="position:absolute;left:6180;top:11628;width:2;height:331" coordorigin="6180,11628" coordsize="0,331" path="m6180,11628l6180,11958e" filled="false" stroked="true" strokeweight=".5pt" strokecolor="#0058a9">
                <v:path arrowok="t"/>
              </v:shape>
            </v:group>
            <v:group style="position:absolute;left:6180;top:11968;width:2;height:331" coordorigin="6180,11968" coordsize="2,331">
              <v:shape style="position:absolute;left:6180;top:11968;width:2;height:331" coordorigin="6180,11968" coordsize="0,331" path="m6180,11968l6180,12298e" filled="false" stroked="true" strokeweight=".5pt" strokecolor="#0058a9">
                <v:path arrowok="t"/>
              </v:shape>
            </v:group>
            <v:group style="position:absolute;left:6180;top:12308;width:2;height:331" coordorigin="6180,12308" coordsize="2,331">
              <v:shape style="position:absolute;left:6180;top:12308;width:2;height:331" coordorigin="6180,12308" coordsize="0,331" path="m6180,12308l6180,12638e" filled="false" stroked="true" strokeweight=".5pt" strokecolor="#0058a9">
                <v:path arrowok="t"/>
              </v:shape>
            </v:group>
            <v:group style="position:absolute;left:6180;top:12648;width:2;height:331" coordorigin="6180,12648" coordsize="2,331">
              <v:shape style="position:absolute;left:6180;top:12648;width:2;height:331" coordorigin="6180,12648" coordsize="0,331" path="m6180,12648l6180,12978e" filled="false" stroked="true" strokeweight=".5pt" strokecolor="#0058a9">
                <v:path arrowok="t"/>
              </v:shape>
            </v:group>
            <v:group style="position:absolute;left:6180;top:12988;width:2;height:373" coordorigin="6180,12988" coordsize="2,373">
              <v:shape style="position:absolute;left:6180;top:12988;width:2;height:373" coordorigin="6180,12988" coordsize="0,373" path="m6180,12988l6180,13361e" filled="false" stroked="true" strokeweight=".5pt" strokecolor="#0058a9">
                <v:path arrowok="t"/>
              </v:shape>
            </v:group>
            <v:group style="position:absolute;left:6180;top:13366;width:879;height:2" coordorigin="6180,13366" coordsize="879,2">
              <v:shape style="position:absolute;left:6180;top:13366;width:879;height:2" coordorigin="6180,13366" coordsize="879,0" path="m6180,13366l7058,13366e" filled="false" stroked="true" strokeweight=".49998pt" strokecolor="#0058a9">
                <v:path arrowok="t"/>
              </v:shape>
            </v:group>
            <v:group style="position:absolute;left:3572;top:7752;width:1186;height:2" coordorigin="3572,7752" coordsize="1186,2">
              <v:shape style="position:absolute;left:3572;top:7752;width:1186;height:2" coordorigin="3572,7752" coordsize="1186,0" path="m3572,7752l4757,7752e" filled="false" stroked="true" strokeweight=".5pt" strokecolor="#0058a9">
                <v:path arrowok="t"/>
              </v:shape>
            </v:group>
            <v:group style="position:absolute;left:3572;top:7757;width:2;height:403" coordorigin="3572,7757" coordsize="2,403">
              <v:shape style="position:absolute;left:3572;top:7757;width:2;height:403" coordorigin="3572,7757" coordsize="0,403" path="m3572,7757l3572,8160e" filled="false" stroked="true" strokeweight=".5pt" strokecolor="#0058a9">
                <v:path arrowok="t"/>
              </v:shape>
            </v:group>
            <v:group style="position:absolute;left:7058;top:10942;width:781;height:2" coordorigin="7058,10942" coordsize="781,2">
              <v:shape style="position:absolute;left:7058;top:10942;width:781;height:2" coordorigin="7058,10942" coordsize="781,0" path="m7058,10942l7839,10942e" filled="false" stroked="true" strokeweight=".50003pt" strokecolor="#0058a9">
                <v:path arrowok="t"/>
              </v:shape>
            </v:group>
            <v:group style="position:absolute;left:7058;top:10947;width:2;height:2414" coordorigin="7058,10947" coordsize="2,2414">
              <v:shape style="position:absolute;left:7058;top:10947;width:2;height:2414" coordorigin="7058,10947" coordsize="0,2414" path="m7058,10947l7058,13361e" filled="false" stroked="true" strokeweight=".5pt" strokecolor="#0058a9">
                <v:path arrowok="t"/>
              </v:shape>
            </v:group>
            <v:group style="position:absolute;left:7058;top:13366;width:781;height:2" coordorigin="7058,13366" coordsize="781,2">
              <v:shape style="position:absolute;left:7058;top:13366;width:781;height:2" coordorigin="7058,13366" coordsize="781,0" path="m7058,13366l7839,13366e" filled="false" stroked="true" strokeweight=".49998pt" strokecolor="#0058a9">
                <v:path arrowok="t"/>
              </v:shape>
            </v:group>
            <v:group style="position:absolute;left:4757;top:7752;width:1423;height:2" coordorigin="4757,7752" coordsize="1423,2">
              <v:shape style="position:absolute;left:4757;top:7752;width:1423;height:2" coordorigin="4757,7752" coordsize="1423,0" path="m4757,7752l6180,7752e" filled="false" stroked="true" strokeweight=".5pt" strokecolor="#0058a9">
                <v:path arrowok="t"/>
              </v:shape>
            </v:group>
            <v:group style="position:absolute;left:4757;top:7757;width:2;height:403" coordorigin="4757,7757" coordsize="2,403">
              <v:shape style="position:absolute;left:4757;top:7757;width:2;height:403" coordorigin="4757,7757" coordsize="0,403" path="m4757,7757l4757,8160e" filled="false" stroked="true" strokeweight=".49998pt" strokecolor="#0058a9">
                <v:path arrowok="t"/>
              </v:shape>
            </v:group>
            <v:group style="position:absolute;left:7839;top:10942;width:1014;height:2" coordorigin="7839,10942" coordsize="1014,2">
              <v:shape style="position:absolute;left:7839;top:10942;width:1014;height:2" coordorigin="7839,10942" coordsize="1014,0" path="m7839,10942l8852,10942e" filled="false" stroked="true" strokeweight=".50003pt" strokecolor="#0058a9">
                <v:path arrowok="t"/>
              </v:shape>
            </v:group>
            <v:group style="position:absolute;left:7839;top:10947;width:2;height:336" coordorigin="7839,10947" coordsize="2,336">
              <v:shape style="position:absolute;left:7839;top:10947;width:2;height:336" coordorigin="7839,10947" coordsize="0,336" path="m7839,10947l7839,11282e" filled="false" stroked="true" strokeweight=".5pt" strokecolor="#0058a9">
                <v:path arrowok="t"/>
              </v:shape>
            </v:group>
            <v:group style="position:absolute;left:8852;top:10947;width:2;height:331" coordorigin="8852,10947" coordsize="2,331">
              <v:shape style="position:absolute;left:8852;top:10947;width:2;height:331" coordorigin="8852,10947" coordsize="0,331" path="m8852,10947l8852,11277e" filled="false" stroked="true" strokeweight=".5pt" strokecolor="#0058a9">
                <v:path arrowok="t"/>
              </v:shape>
            </v:group>
            <v:group style="position:absolute;left:7839;top:11282;width:2;height:341" coordorigin="7839,11282" coordsize="2,341">
              <v:shape style="position:absolute;left:7839;top:11282;width:2;height:341" coordorigin="7839,11282" coordsize="0,341" path="m7839,11282l7839,11623e" filled="false" stroked="true" strokeweight=".5pt" strokecolor="#0058a9">
                <v:path arrowok="t"/>
              </v:shape>
            </v:group>
            <v:group style="position:absolute;left:8852;top:11287;width:2;height:331" coordorigin="8852,11287" coordsize="2,331">
              <v:shape style="position:absolute;left:8852;top:11287;width:2;height:331" coordorigin="8852,11287" coordsize="0,331" path="m8852,11287l8852,11618e" filled="false" stroked="true" strokeweight=".5pt" strokecolor="#0058a9">
                <v:path arrowok="t"/>
              </v:shape>
            </v:group>
            <v:group style="position:absolute;left:7839;top:11623;width:2;height:341" coordorigin="7839,11623" coordsize="2,341">
              <v:shape style="position:absolute;left:7839;top:11623;width:2;height:341" coordorigin="7839,11623" coordsize="0,341" path="m7839,11623l7839,11963e" filled="false" stroked="true" strokeweight=".5pt" strokecolor="#0058a9">
                <v:path arrowok="t"/>
              </v:shape>
            </v:group>
            <v:group style="position:absolute;left:8852;top:11628;width:2;height:331" coordorigin="8852,11628" coordsize="2,331">
              <v:shape style="position:absolute;left:8852;top:11628;width:2;height:331" coordorigin="8852,11628" coordsize="0,331" path="m8852,11628l8852,11958e" filled="false" stroked="true" strokeweight=".5pt" strokecolor="#0058a9">
                <v:path arrowok="t"/>
              </v:shape>
            </v:group>
            <v:group style="position:absolute;left:7839;top:11963;width:2;height:341" coordorigin="7839,11963" coordsize="2,341">
              <v:shape style="position:absolute;left:7839;top:11963;width:2;height:341" coordorigin="7839,11963" coordsize="0,341" path="m7839,11963l7839,12303e" filled="false" stroked="true" strokeweight=".5pt" strokecolor="#0058a9">
                <v:path arrowok="t"/>
              </v:shape>
            </v:group>
            <v:group style="position:absolute;left:8852;top:11968;width:2;height:331" coordorigin="8852,11968" coordsize="2,331">
              <v:shape style="position:absolute;left:8852;top:11968;width:2;height:331" coordorigin="8852,11968" coordsize="0,331" path="m8852,11968l8852,12298e" filled="false" stroked="true" strokeweight=".5pt" strokecolor="#0058a9">
                <v:path arrowok="t"/>
              </v:shape>
            </v:group>
            <v:group style="position:absolute;left:7839;top:12303;width:2;height:341" coordorigin="7839,12303" coordsize="2,341">
              <v:shape style="position:absolute;left:7839;top:12303;width:2;height:341" coordorigin="7839,12303" coordsize="0,341" path="m7839,12303l7839,12643e" filled="false" stroked="true" strokeweight=".5pt" strokecolor="#0058a9">
                <v:path arrowok="t"/>
              </v:shape>
            </v:group>
            <v:group style="position:absolute;left:8852;top:12308;width:2;height:331" coordorigin="8852,12308" coordsize="2,331">
              <v:shape style="position:absolute;left:8852;top:12308;width:2;height:331" coordorigin="8852,12308" coordsize="0,331" path="m8852,12308l8852,12638e" filled="false" stroked="true" strokeweight=".5pt" strokecolor="#0058a9">
                <v:path arrowok="t"/>
              </v:shape>
            </v:group>
            <v:group style="position:absolute;left:7839;top:12643;width:2;height:341" coordorigin="7839,12643" coordsize="2,341">
              <v:shape style="position:absolute;left:7839;top:12643;width:2;height:341" coordorigin="7839,12643" coordsize="0,341" path="m7839,12643l7839,12983e" filled="false" stroked="true" strokeweight=".5pt" strokecolor="#0058a9">
                <v:path arrowok="t"/>
              </v:shape>
            </v:group>
            <v:group style="position:absolute;left:8852;top:12648;width:2;height:331" coordorigin="8852,12648" coordsize="2,331">
              <v:shape style="position:absolute;left:8852;top:12648;width:2;height:331" coordorigin="8852,12648" coordsize="0,331" path="m8852,12648l8852,12978e" filled="false" stroked="true" strokeweight=".5pt" strokecolor="#0058a9">
                <v:path arrowok="t"/>
              </v:shape>
            </v:group>
            <v:group style="position:absolute;left:7839;top:12983;width:2;height:378" coordorigin="7839,12983" coordsize="2,378">
              <v:shape style="position:absolute;left:7839;top:12983;width:2;height:378" coordorigin="7839,12983" coordsize="0,378" path="m7839,12983l7839,13361e" filled="false" stroked="true" strokeweight=".5pt" strokecolor="#0058a9">
                <v:path arrowok="t"/>
              </v:shape>
            </v:group>
            <v:group style="position:absolute;left:8852;top:12988;width:2;height:373" coordorigin="8852,12988" coordsize="2,373">
              <v:shape style="position:absolute;left:8852;top:12988;width:2;height:373" coordorigin="8852,12988" coordsize="0,373" path="m8852,12988l8852,13361e" filled="false" stroked="true" strokeweight=".5pt" strokecolor="#0058a9">
                <v:path arrowok="t"/>
              </v:shape>
            </v:group>
            <v:group style="position:absolute;left:7839;top:13366;width:1014;height:2" coordorigin="7839,13366" coordsize="1014,2">
              <v:shape style="position:absolute;left:7839;top:13366;width:1014;height:2" coordorigin="7839,13366" coordsize="1014,0" path="m7839,13366l8852,13366e" filled="false" stroked="true" strokeweight=".49998pt" strokecolor="#0058a9">
                <v:path arrowok="t"/>
              </v:shape>
            </v:group>
            <v:group style="position:absolute;left:6180;top:7752;width:879;height:2" coordorigin="6180,7752" coordsize="879,2">
              <v:shape style="position:absolute;left:6180;top:7752;width:879;height:2" coordorigin="6180,7752" coordsize="879,0" path="m6180,7752l7058,7752e" filled="false" stroked="true" strokeweight=".5pt" strokecolor="#0058a9">
                <v:path arrowok="t"/>
              </v:shape>
            </v:group>
            <v:group style="position:absolute;left:6180;top:7757;width:2;height:403" coordorigin="6180,7757" coordsize="2,403">
              <v:shape style="position:absolute;left:6180;top:7757;width:2;height:403" coordorigin="6180,7757" coordsize="0,403" path="m6180,7757l6180,8160e" filled="false" stroked="true" strokeweight=".5pt" strokecolor="#0058a9">
                <v:path arrowok="t"/>
              </v:shape>
            </v:group>
            <v:group style="position:absolute;left:7058;top:7752;width:781;height:2" coordorigin="7058,7752" coordsize="781,2">
              <v:shape style="position:absolute;left:7058;top:7752;width:781;height:2" coordorigin="7058,7752" coordsize="781,0" path="m7058,7752l7839,7752e" filled="false" stroked="true" strokeweight=".5pt" strokecolor="#0058a9">
                <v:path arrowok="t"/>
              </v:shape>
            </v:group>
            <v:group style="position:absolute;left:7058;top:7757;width:2;height:403" coordorigin="7058,7757" coordsize="2,403">
              <v:shape style="position:absolute;left:7058;top:7757;width:2;height:403" coordorigin="7058,7757" coordsize="0,403" path="m7058,7757l7058,8160e" filled="false" stroked="true" strokeweight=".5pt" strokecolor="#0058a9">
                <v:path arrowok="t"/>
              </v:shape>
            </v:group>
            <v:group style="position:absolute;left:7839;top:7752;width:1014;height:2" coordorigin="7839,7752" coordsize="1014,2">
              <v:shape style="position:absolute;left:7839;top:7752;width:1014;height:2" coordorigin="7839,7752" coordsize="1014,0" path="m7839,7752l8852,7752e" filled="false" stroked="true" strokeweight=".5pt" strokecolor="#0058a9">
                <v:path arrowok="t"/>
              </v:shape>
            </v:group>
            <v:group style="position:absolute;left:7839;top:7757;width:2;height:403" coordorigin="7839,7757" coordsize="2,403">
              <v:shape style="position:absolute;left:7839;top:7757;width:2;height:403" coordorigin="7839,7757" coordsize="0,403" path="m7839,7757l7839,8160e" filled="false" stroked="true" strokeweight=".5pt" strokecolor="#0058a9">
                <v:path arrowok="t"/>
              </v:shape>
            </v:group>
            <v:group style="position:absolute;left:8852;top:7752;width:1014;height:2" coordorigin="8852,7752" coordsize="1014,2">
              <v:shape style="position:absolute;left:8852;top:7752;width:1014;height:2" coordorigin="8852,7752" coordsize="1014,0" path="m8852,7752l9866,7752e" filled="false" stroked="true" strokeweight=".5pt" strokecolor="#0058a9">
                <v:path arrowok="t"/>
              </v:shape>
            </v:group>
            <v:group style="position:absolute;left:8852;top:7757;width:2;height:403" coordorigin="8852,7757" coordsize="2,403">
              <v:shape style="position:absolute;left:8852;top:7757;width:2;height:403" coordorigin="8852,7757" coordsize="0,403" path="m8852,7757l8852,8160e" filled="false" stroked="true" strokeweight=".5pt" strokecolor="#0058a9">
                <v:path arrowok="t"/>
              </v:shape>
            </v:group>
            <v:group style="position:absolute;left:9866;top:7752;width:1019;height:2" coordorigin="9866,7752" coordsize="1019,2">
              <v:shape style="position:absolute;left:9866;top:7752;width:1019;height:2" coordorigin="9866,7752" coordsize="1019,0" path="m9866,7752l10885,7752e" filled="false" stroked="true" strokeweight=".5pt" strokecolor="#0058a9">
                <v:path arrowok="t"/>
              </v:shape>
            </v:group>
            <v:group style="position:absolute;left:9866;top:7757;width:2;height:403" coordorigin="9866,7757" coordsize="2,403">
              <v:shape style="position:absolute;left:9866;top:7757;width:2;height:403" coordorigin="9866,7757" coordsize="0,403" path="m9866,7757l9866,8160e" filled="false" stroked="true" strokeweight=".49997pt" strokecolor="#0058a9">
                <v:path arrowok="t"/>
              </v:shape>
            </v:group>
            <v:group style="position:absolute;left:10880;top:7757;width:2;height:403" coordorigin="10880,7757" coordsize="2,403">
              <v:shape style="position:absolute;left:10880;top:7757;width:2;height:403" coordorigin="10880,7757" coordsize="0,403" path="m10880,7757l10880,8160e" filled="false" stroked="true" strokeweight=".5pt" strokecolor="#0058a9">
                <v:path arrowok="t"/>
              </v:shape>
            </v:group>
            <v:group style="position:absolute;left:737;top:7752;width:2046;height:2" coordorigin="737,7752" coordsize="2046,2">
              <v:shape style="position:absolute;left:737;top:7752;width:2046;height:2" coordorigin="737,7752" coordsize="2046,0" path="m737,7752l2783,7752e" filled="false" stroked="true" strokeweight=".5pt" strokecolor="#0058a9">
                <v:path arrowok="t"/>
              </v:shape>
            </v:group>
            <v:group style="position:absolute;left:742;top:7757;width:2;height:403" coordorigin="742,7757" coordsize="2,403">
              <v:shape style="position:absolute;left:742;top:7757;width:2;height:403" coordorigin="742,7757" coordsize="0,403" path="m742,7757l742,8160e" filled="false" stroked="true" strokeweight=".5pt" strokecolor="#0058a9">
                <v:path arrowok="t"/>
              </v:shape>
            </v:group>
            <v:group style="position:absolute;left:2783;top:7757;width:2;height:403" coordorigin="2783,7757" coordsize="2,403">
              <v:shape style="position:absolute;left:2783;top:7757;width:2;height:403" coordorigin="2783,7757" coordsize="0,403" path="m2783,7757l2783,8160e" filled="false" stroked="true" strokeweight=".49998pt" strokecolor="#0058a9">
                <v:path arrowok="t"/>
              </v:shape>
            </v:group>
            <v:group style="position:absolute;left:737;top:8165;width:2046;height:2" coordorigin="737,8165" coordsize="2046,2">
              <v:shape style="position:absolute;left:737;top:8165;width:2046;height:2" coordorigin="737,8165" coordsize="2046,0" path="m737,8165l2783,8165e" filled="false" stroked="true" strokeweight=".49997pt" strokecolor="#0058a9">
                <v:path arrowok="t"/>
              </v:shape>
            </v:group>
            <v:group style="position:absolute;left:742;top:8170;width:2;height:265" coordorigin="742,8170" coordsize="2,265">
              <v:shape style="position:absolute;left:742;top:8170;width:2;height:265" coordorigin="742,8170" coordsize="0,265" path="m742,8170l742,8434e" filled="false" stroked="true" strokeweight=".5pt" strokecolor="#0058a9">
                <v:path arrowok="t"/>
              </v:shape>
            </v:group>
            <v:group style="position:absolute;left:2783;top:8165;width:8103;height:2" coordorigin="2783,8165" coordsize="8103,2">
              <v:shape style="position:absolute;left:2783;top:8165;width:8103;height:2" coordorigin="2783,8165" coordsize="8103,0" path="m2783,8165l10885,8165e" filled="false" stroked="true" strokeweight=".49997pt" strokecolor="#0058a9">
                <v:path arrowok="t"/>
              </v:shape>
            </v:group>
            <v:group style="position:absolute;left:10880;top:8170;width:2;height:265" coordorigin="10880,8170" coordsize="2,265">
              <v:shape style="position:absolute;left:10880;top:8170;width:2;height:265" coordorigin="10880,8170" coordsize="0,265" path="m10880,8170l10880,8434e" filled="false" stroked="true" strokeweight=".5pt" strokecolor="#0058a9">
                <v:path arrowok="t"/>
              </v:shape>
            </v:group>
            <v:group style="position:absolute;left:2788;top:8439;width:1970;height:2" coordorigin="2788,8439" coordsize="1970,2">
              <v:shape style="position:absolute;left:2788;top:8439;width:1970;height:2" coordorigin="2788,8439" coordsize="1970,0" path="m2788,8439l4757,8439e" filled="false" stroked="true" strokeweight=".49997pt" strokecolor="#0058a9">
                <v:path arrowok="t"/>
              </v:shape>
            </v:group>
            <v:group style="position:absolute;left:3572;top:8444;width:2;height:2219" coordorigin="3572,8444" coordsize="2,2219">
              <v:shape style="position:absolute;left:3572;top:8444;width:2;height:2219" coordorigin="3572,8444" coordsize="0,2219" path="m3572,8444l3572,10663e" filled="false" stroked="true" strokeweight=".5pt" strokecolor="#0058a9">
                <v:path arrowok="t"/>
              </v:shape>
            </v:group>
            <v:group style="position:absolute;left:4757;top:8439;width:1423;height:2" coordorigin="4757,8439" coordsize="1423,2">
              <v:shape style="position:absolute;left:4757;top:8439;width:1423;height:2" coordorigin="4757,8439" coordsize="1423,0" path="m4757,8439l6180,8439e" filled="false" stroked="true" strokeweight=".49997pt" strokecolor="#0058a9">
                <v:path arrowok="t"/>
              </v:shape>
            </v:group>
            <v:group style="position:absolute;left:4757;top:8444;width:2;height:2219" coordorigin="4757,8444" coordsize="2,2219">
              <v:shape style="position:absolute;left:4757;top:8444;width:2;height:2219" coordorigin="4757,8444" coordsize="0,2219" path="m4757,8444l4757,10663e" filled="false" stroked="true" strokeweight=".49998pt" strokecolor="#0058a9">
                <v:path arrowok="t"/>
              </v:shape>
            </v:group>
            <v:group style="position:absolute;left:6180;top:8439;width:879;height:2" coordorigin="6180,8439" coordsize="879,2">
              <v:shape style="position:absolute;left:6180;top:8439;width:879;height:2" coordorigin="6180,8439" coordsize="879,0" path="m6180,8439l7058,8439e" filled="false" stroked="true" strokeweight=".49997pt" strokecolor="#0058a9">
                <v:path arrowok="t"/>
              </v:shape>
            </v:group>
            <v:group style="position:absolute;left:6180;top:8444;width:2;height:2219" coordorigin="6180,8444" coordsize="2,2219">
              <v:shape style="position:absolute;left:6180;top:8444;width:2;height:2219" coordorigin="6180,8444" coordsize="0,2219" path="m6180,8444l6180,10663e" filled="false" stroked="true" strokeweight=".5pt" strokecolor="#0058a9">
                <v:path arrowok="t"/>
              </v:shape>
            </v:group>
            <v:group style="position:absolute;left:7058;top:8439;width:781;height:2" coordorigin="7058,8439" coordsize="781,2">
              <v:shape style="position:absolute;left:7058;top:8439;width:781;height:2" coordorigin="7058,8439" coordsize="781,0" path="m7058,8439l7839,8439e" filled="false" stroked="true" strokeweight=".49997pt" strokecolor="#0058a9">
                <v:path arrowok="t"/>
              </v:shape>
            </v:group>
            <v:group style="position:absolute;left:7058;top:8444;width:2;height:2219" coordorigin="7058,8444" coordsize="2,2219">
              <v:shape style="position:absolute;left:7058;top:8444;width:2;height:2219" coordorigin="7058,8444" coordsize="0,2219" path="m7058,8444l7058,10663e" filled="false" stroked="true" strokeweight=".5pt" strokecolor="#0058a9">
                <v:path arrowok="t"/>
              </v:shape>
            </v:group>
            <v:group style="position:absolute;left:7839;top:8439;width:1014;height:2" coordorigin="7839,8439" coordsize="1014,2">
              <v:shape style="position:absolute;left:7839;top:8439;width:1014;height:2" coordorigin="7839,8439" coordsize="1014,0" path="m7839,8439l8852,8439e" filled="false" stroked="true" strokeweight=".49997pt" strokecolor="#0058a9">
                <v:path arrowok="t"/>
              </v:shape>
            </v:group>
            <v:group style="position:absolute;left:7839;top:8444;width:2;height:2219" coordorigin="7839,8444" coordsize="2,2219">
              <v:shape style="position:absolute;left:7839;top:8444;width:2;height:2219" coordorigin="7839,8444" coordsize="0,2219" path="m7839,8444l7839,10663e" filled="false" stroked="true" strokeweight=".5pt" strokecolor="#0058a9">
                <v:path arrowok="t"/>
              </v:shape>
            </v:group>
            <v:group style="position:absolute;left:8852;top:8439;width:1014;height:2" coordorigin="8852,8439" coordsize="1014,2">
              <v:shape style="position:absolute;left:8852;top:8439;width:1014;height:2" coordorigin="8852,8439" coordsize="1014,0" path="m8852,8439l9866,8439e" filled="false" stroked="true" strokeweight=".49997pt" strokecolor="#0058a9">
                <v:path arrowok="t"/>
              </v:shape>
            </v:group>
            <v:group style="position:absolute;left:8852;top:8444;width:2;height:2219" coordorigin="8852,8444" coordsize="2,2219">
              <v:shape style="position:absolute;left:8852;top:8444;width:2;height:2219" coordorigin="8852,8444" coordsize="0,2219" path="m8852,8444l8852,10663e" filled="false" stroked="true" strokeweight=".5pt" strokecolor="#0058a9">
                <v:path arrowok="t"/>
              </v:shape>
            </v:group>
            <v:group style="position:absolute;left:9866;top:8439;width:1019;height:2" coordorigin="9866,8439" coordsize="1019,2">
              <v:shape style="position:absolute;left:9866;top:8439;width:1019;height:2" coordorigin="9866,8439" coordsize="1019,0" path="m9866,8439l10885,8439e" filled="false" stroked="true" strokeweight=".49997pt" strokecolor="#0058a9">
                <v:path arrowok="t"/>
              </v:shape>
            </v:group>
            <v:group style="position:absolute;left:9866;top:8444;width:2;height:2219" coordorigin="9866,8444" coordsize="2,2219">
              <v:shape style="position:absolute;left:9866;top:8444;width:2;height:2219" coordorigin="9866,8444" coordsize="0,2219" path="m9866,8444l9866,10663e" filled="false" stroked="true" strokeweight=".49997pt" strokecolor="#0058a9">
                <v:path arrowok="t"/>
              </v:shape>
            </v:group>
            <v:group style="position:absolute;left:10880;top:8444;width:2;height:2219" coordorigin="10880,8444" coordsize="2,2219">
              <v:shape style="position:absolute;left:10880;top:8444;width:2;height:2219" coordorigin="10880,8444" coordsize="0,2219" path="m10880,8444l10880,10663e" filled="false" stroked="true" strokeweight=".5pt" strokecolor="#0058a9">
                <v:path arrowok="t"/>
              </v:shape>
            </v:group>
            <v:group style="position:absolute;left:737;top:8439;width:2051;height:2" coordorigin="737,8439" coordsize="2051,2">
              <v:shape style="position:absolute;left:737;top:8439;width:2051;height:2" coordorigin="737,8439" coordsize="2051,0" path="m737,8439l2788,8439e" filled="false" stroked="true" strokeweight=".49997pt" strokecolor="#005aaa">
                <v:path arrowok="t"/>
              </v:shape>
            </v:group>
            <v:group style="position:absolute;left:742;top:8444;width:2;height:2219" coordorigin="742,8444" coordsize="2,2219">
              <v:shape style="position:absolute;left:742;top:8444;width:2;height:2219" coordorigin="742,8444" coordsize="0,2219" path="m742,8444l742,10663e" filled="false" stroked="true" strokeweight=".5pt" strokecolor="#005aaa">
                <v:path arrowok="t"/>
              </v:shape>
            </v:group>
            <v:group style="position:absolute;left:2783;top:8444;width:2;height:2219" coordorigin="2783,8444" coordsize="2,2219">
              <v:shape style="position:absolute;left:2783;top:8444;width:2;height:2219" coordorigin="2783,8444" coordsize="0,2219" path="m2783,8444l2783,10663e" filled="false" stroked="true" strokeweight=".49998pt" strokecolor="#005aaa">
                <v:path arrowok="t"/>
              </v:shape>
            </v:group>
            <v:group style="position:absolute;left:737;top:10668;width:2051;height:2" coordorigin="737,10668" coordsize="2051,2">
              <v:shape style="position:absolute;left:737;top:10668;width:2051;height:2" coordorigin="737,10668" coordsize="2051,0" path="m737,10668l2788,10668e" filled="false" stroked="true" strokeweight=".5pt" strokecolor="#005aaa">
                <v:path arrowok="t"/>
              </v:shape>
            </v:group>
            <v:group style="position:absolute;left:742;top:10673;width:2;height:265" coordorigin="742,10673" coordsize="2,265">
              <v:shape style="position:absolute;left:742;top:10673;width:2;height:265" coordorigin="742,10673" coordsize="0,265" path="m742,10673l742,10937e" filled="false" stroked="true" strokeweight=".5pt" strokecolor="#0058a9">
                <v:path arrowok="t"/>
              </v:shape>
            </v:group>
            <v:group style="position:absolute;left:2788;top:10668;width:8098;height:2" coordorigin="2788,10668" coordsize="8098,2">
              <v:shape style="position:absolute;left:2788;top:10668;width:8098;height:2" coordorigin="2788,10668" coordsize="8098,0" path="m2788,10668l10885,10668e" filled="false" stroked="true" strokeweight=".5pt" strokecolor="#0058a9">
                <v:path arrowok="t"/>
              </v:shape>
            </v:group>
            <v:group style="position:absolute;left:10880;top:10673;width:2;height:265" coordorigin="10880,10673" coordsize="2,265">
              <v:shape style="position:absolute;left:10880;top:10673;width:2;height:265" coordorigin="10880,10673" coordsize="0,265" path="m10880,10673l10880,10937e" filled="false" stroked="true" strokeweight=".5pt" strokecolor="#0058a9">
                <v:path arrowok="t"/>
              </v:shape>
            </v:group>
            <v:group style="position:absolute;left:2788;top:10942;width:1970;height:2" coordorigin="2788,10942" coordsize="1970,2">
              <v:shape style="position:absolute;left:2788;top:10942;width:1970;height:2" coordorigin="2788,10942" coordsize="1970,0" path="m2788,10942l4757,10942e" filled="false" stroked="true" strokeweight=".50003pt" strokecolor="#0058a9">
                <v:path arrowok="t"/>
              </v:shape>
            </v:group>
            <v:group style="position:absolute;left:3572;top:10947;width:2;height:331" coordorigin="3572,10947" coordsize="2,331">
              <v:shape style="position:absolute;left:3572;top:10947;width:2;height:331" coordorigin="3572,10947" coordsize="0,331" path="m3572,10947l3572,11277e" filled="false" stroked="true" strokeweight=".5pt" strokecolor="#0058a9">
                <v:path arrowok="t"/>
              </v:shape>
            </v:group>
            <v:group style="position:absolute;left:4757;top:10942;width:1423;height:2" coordorigin="4757,10942" coordsize="1423,2">
              <v:shape style="position:absolute;left:4757;top:10942;width:1423;height:2" coordorigin="4757,10942" coordsize="1423,0" path="m4757,10942l6180,10942e" filled="false" stroked="true" strokeweight=".50003pt" strokecolor="#0058a9">
                <v:path arrowok="t"/>
              </v:shape>
            </v:group>
            <v:group style="position:absolute;left:4757;top:10947;width:2;height:331" coordorigin="4757,10947" coordsize="2,331">
              <v:shape style="position:absolute;left:4757;top:10947;width:2;height:331" coordorigin="4757,10947" coordsize="0,331" path="m4757,10947l4757,11277e" filled="false" stroked="true" strokeweight=".49998pt" strokecolor="#0058a9">
                <v:path arrowok="t"/>
              </v:shape>
            </v:group>
            <v:group style="position:absolute;left:8852;top:10942;width:2033;height:2" coordorigin="8852,10942" coordsize="2033,2">
              <v:shape style="position:absolute;left:8852;top:10942;width:2033;height:2" coordorigin="8852,10942" coordsize="2033,0" path="m8852,10942l10885,10942e" filled="false" stroked="true" strokeweight=".50003pt" strokecolor="#0058a9">
                <v:path arrowok="t"/>
              </v:shape>
            </v:group>
            <v:group style="position:absolute;left:9866;top:10947;width:2;height:331" coordorigin="9866,10947" coordsize="2,331">
              <v:shape style="position:absolute;left:9866;top:10947;width:2;height:331" coordorigin="9866,10947" coordsize="0,331" path="m9866,10947l9866,11277e" filled="false" stroked="true" strokeweight=".49997pt" strokecolor="#0058a9">
                <v:path arrowok="t"/>
              </v:shape>
            </v:group>
            <v:group style="position:absolute;left:10880;top:10947;width:2;height:331" coordorigin="10880,10947" coordsize="2,331">
              <v:shape style="position:absolute;left:10880;top:10947;width:2;height:331" coordorigin="10880,10947" coordsize="0,331" path="m10880,10947l10880,11277e" filled="false" stroked="true" strokeweight=".5pt" strokecolor="#0058a9">
                <v:path arrowok="t"/>
              </v:shape>
            </v:group>
            <v:group style="position:absolute;left:2788;top:11282;width:1970;height:2" coordorigin="2788,11282" coordsize="1970,2">
              <v:shape style="position:absolute;left:2788;top:11282;width:1970;height:2" coordorigin="2788,11282" coordsize="1970,0" path="m2788,11282l4757,11282e" filled="false" stroked="true" strokeweight=".49997pt" strokecolor="#0058a9">
                <v:path arrowok="t"/>
              </v:shape>
            </v:group>
            <v:group style="position:absolute;left:3572;top:11287;width:2;height:331" coordorigin="3572,11287" coordsize="2,331">
              <v:shape style="position:absolute;left:3572;top:11287;width:2;height:331" coordorigin="3572,11287" coordsize="0,331" path="m3572,11287l3572,11618e" filled="false" stroked="true" strokeweight=".5pt" strokecolor="#0058a9">
                <v:path arrowok="t"/>
              </v:shape>
            </v:group>
            <v:group style="position:absolute;left:4757;top:11282;width:1428;height:2" coordorigin="4757,11282" coordsize="1428,2">
              <v:shape style="position:absolute;left:4757;top:11282;width:1428;height:2" coordorigin="4757,11282" coordsize="1428,0" path="m4757,11282l6185,11282e" filled="false" stroked="true" strokeweight=".49997pt" strokecolor="#0058a9">
                <v:path arrowok="t"/>
              </v:shape>
            </v:group>
            <v:group style="position:absolute;left:4757;top:11287;width:2;height:331" coordorigin="4757,11287" coordsize="2,331">
              <v:shape style="position:absolute;left:4757;top:11287;width:2;height:331" coordorigin="4757,11287" coordsize="0,331" path="m4757,11287l4757,11618e" filled="false" stroked="true" strokeweight=".49998pt" strokecolor="#0058a9">
                <v:path arrowok="t"/>
              </v:shape>
            </v:group>
            <v:group style="position:absolute;left:8847;top:11282;width:2038;height:2" coordorigin="8847,11282" coordsize="2038,2">
              <v:shape style="position:absolute;left:8847;top:11282;width:2038;height:2" coordorigin="8847,11282" coordsize="2038,0" path="m8847,11282l10885,11282e" filled="false" stroked="true" strokeweight=".49997pt" strokecolor="#0058a9">
                <v:path arrowok="t"/>
              </v:shape>
            </v:group>
            <v:group style="position:absolute;left:9866;top:11287;width:2;height:331" coordorigin="9866,11287" coordsize="2,331">
              <v:shape style="position:absolute;left:9866;top:11287;width:2;height:331" coordorigin="9866,11287" coordsize="0,331" path="m9866,11287l9866,11618e" filled="false" stroked="true" strokeweight=".49997pt" strokecolor="#0058a9">
                <v:path arrowok="t"/>
              </v:shape>
            </v:group>
            <v:group style="position:absolute;left:10880;top:11287;width:2;height:331" coordorigin="10880,11287" coordsize="2,331">
              <v:shape style="position:absolute;left:10880;top:11287;width:2;height:331" coordorigin="10880,11287" coordsize="0,331" path="m10880,11287l10880,11618e" filled="false" stroked="true" strokeweight=".5pt" strokecolor="#0058a9">
                <v:path arrowok="t"/>
              </v:shape>
            </v:group>
            <v:group style="position:absolute;left:2788;top:11623;width:1970;height:2" coordorigin="2788,11623" coordsize="1970,2">
              <v:shape style="position:absolute;left:2788;top:11623;width:1970;height:2" coordorigin="2788,11623" coordsize="1970,0" path="m2788,11623l4757,11623e" filled="false" stroked="true" strokeweight=".5pt" strokecolor="#0058a9">
                <v:path arrowok="t"/>
              </v:shape>
            </v:group>
            <v:group style="position:absolute;left:3572;top:11628;width:2;height:331" coordorigin="3572,11628" coordsize="2,331">
              <v:shape style="position:absolute;left:3572;top:11628;width:2;height:331" coordorigin="3572,11628" coordsize="0,331" path="m3572,11628l3572,11958e" filled="false" stroked="true" strokeweight=".5pt" strokecolor="#0058a9">
                <v:path arrowok="t"/>
              </v:shape>
            </v:group>
            <v:group style="position:absolute;left:4757;top:11623;width:1428;height:2" coordorigin="4757,11623" coordsize="1428,2">
              <v:shape style="position:absolute;left:4757;top:11623;width:1428;height:2" coordorigin="4757,11623" coordsize="1428,0" path="m4757,11623l6185,11623e" filled="false" stroked="true" strokeweight=".5pt" strokecolor="#0058a9">
                <v:path arrowok="t"/>
              </v:shape>
            </v:group>
            <v:group style="position:absolute;left:4757;top:11628;width:2;height:331" coordorigin="4757,11628" coordsize="2,331">
              <v:shape style="position:absolute;left:4757;top:11628;width:2;height:331" coordorigin="4757,11628" coordsize="0,331" path="m4757,11628l4757,11958e" filled="false" stroked="true" strokeweight=".49998pt" strokecolor="#0058a9">
                <v:path arrowok="t"/>
              </v:shape>
            </v:group>
            <v:group style="position:absolute;left:8847;top:11623;width:2038;height:2" coordorigin="8847,11623" coordsize="2038,2">
              <v:shape style="position:absolute;left:8847;top:11623;width:2038;height:2" coordorigin="8847,11623" coordsize="2038,0" path="m8847,11623l10885,11623e" filled="false" stroked="true" strokeweight=".5pt" strokecolor="#0058a9">
                <v:path arrowok="t"/>
              </v:shape>
            </v:group>
            <v:group style="position:absolute;left:9866;top:11628;width:2;height:331" coordorigin="9866,11628" coordsize="2,331">
              <v:shape style="position:absolute;left:9866;top:11628;width:2;height:331" coordorigin="9866,11628" coordsize="0,331" path="m9866,11628l9866,11958e" filled="false" stroked="true" strokeweight=".49997pt" strokecolor="#0058a9">
                <v:path arrowok="t"/>
              </v:shape>
            </v:group>
            <v:group style="position:absolute;left:10880;top:11628;width:2;height:331" coordorigin="10880,11628" coordsize="2,331">
              <v:shape style="position:absolute;left:10880;top:11628;width:2;height:331" coordorigin="10880,11628" coordsize="0,331" path="m10880,11628l10880,11958e" filled="false" stroked="true" strokeweight=".5pt" strokecolor="#0058a9">
                <v:path arrowok="t"/>
              </v:shape>
            </v:group>
            <v:group style="position:absolute;left:2788;top:11963;width:1970;height:2" coordorigin="2788,11963" coordsize="1970,2">
              <v:shape style="position:absolute;left:2788;top:11963;width:1970;height:2" coordorigin="2788,11963" coordsize="1970,0" path="m2788,11963l4757,11963e" filled="false" stroked="true" strokeweight=".50003pt" strokecolor="#0058a9">
                <v:path arrowok="t"/>
              </v:shape>
            </v:group>
            <v:group style="position:absolute;left:3572;top:11968;width:2;height:331" coordorigin="3572,11968" coordsize="2,331">
              <v:shape style="position:absolute;left:3572;top:11968;width:2;height:331" coordorigin="3572,11968" coordsize="0,331" path="m3572,11968l3572,12298e" filled="false" stroked="true" strokeweight=".5pt" strokecolor="#0058a9">
                <v:path arrowok="t"/>
              </v:shape>
            </v:group>
            <v:group style="position:absolute;left:4757;top:11963;width:1428;height:2" coordorigin="4757,11963" coordsize="1428,2">
              <v:shape style="position:absolute;left:4757;top:11963;width:1428;height:2" coordorigin="4757,11963" coordsize="1428,0" path="m4757,11963l6185,11963e" filled="false" stroked="true" strokeweight=".50003pt" strokecolor="#0058a9">
                <v:path arrowok="t"/>
              </v:shape>
            </v:group>
            <v:group style="position:absolute;left:4757;top:11968;width:2;height:331" coordorigin="4757,11968" coordsize="2,331">
              <v:shape style="position:absolute;left:4757;top:11968;width:2;height:331" coordorigin="4757,11968" coordsize="0,331" path="m4757,11968l4757,12298e" filled="false" stroked="true" strokeweight=".49998pt" strokecolor="#0058a9">
                <v:path arrowok="t"/>
              </v:shape>
            </v:group>
            <v:group style="position:absolute;left:8847;top:11963;width:2038;height:2" coordorigin="8847,11963" coordsize="2038,2">
              <v:shape style="position:absolute;left:8847;top:11963;width:2038;height:2" coordorigin="8847,11963" coordsize="2038,0" path="m8847,11963l10885,11963e" filled="false" stroked="true" strokeweight=".50003pt" strokecolor="#0058a9">
                <v:path arrowok="t"/>
              </v:shape>
            </v:group>
            <v:group style="position:absolute;left:9866;top:11968;width:2;height:331" coordorigin="9866,11968" coordsize="2,331">
              <v:shape style="position:absolute;left:9866;top:11968;width:2;height:331" coordorigin="9866,11968" coordsize="0,331" path="m9866,11968l9866,12298e" filled="false" stroked="true" strokeweight=".49997pt" strokecolor="#0058a9">
                <v:path arrowok="t"/>
              </v:shape>
            </v:group>
            <v:group style="position:absolute;left:10880;top:11968;width:2;height:331" coordorigin="10880,11968" coordsize="2,331">
              <v:shape style="position:absolute;left:10880;top:11968;width:2;height:331" coordorigin="10880,11968" coordsize="0,331" path="m10880,11968l10880,12298e" filled="false" stroked="true" strokeweight=".5pt" strokecolor="#0058a9">
                <v:path arrowok="t"/>
              </v:shape>
            </v:group>
            <v:group style="position:absolute;left:2788;top:12303;width:1970;height:2" coordorigin="2788,12303" coordsize="1970,2">
              <v:shape style="position:absolute;left:2788;top:12303;width:1970;height:2" coordorigin="2788,12303" coordsize="1970,0" path="m2788,12303l4757,12303e" filled="false" stroked="true" strokeweight=".49998pt" strokecolor="#0058a9">
                <v:path arrowok="t"/>
              </v:shape>
            </v:group>
            <v:group style="position:absolute;left:3572;top:12308;width:2;height:331" coordorigin="3572,12308" coordsize="2,331">
              <v:shape style="position:absolute;left:3572;top:12308;width:2;height:331" coordorigin="3572,12308" coordsize="0,331" path="m3572,12308l3572,12638e" filled="false" stroked="true" strokeweight=".5pt" strokecolor="#0058a9">
                <v:path arrowok="t"/>
              </v:shape>
            </v:group>
            <v:group style="position:absolute;left:4757;top:12303;width:1428;height:2" coordorigin="4757,12303" coordsize="1428,2">
              <v:shape style="position:absolute;left:4757;top:12303;width:1428;height:2" coordorigin="4757,12303" coordsize="1428,0" path="m4757,12303l6185,12303e" filled="false" stroked="true" strokeweight=".49998pt" strokecolor="#0058a9">
                <v:path arrowok="t"/>
              </v:shape>
            </v:group>
            <v:group style="position:absolute;left:4757;top:12308;width:2;height:331" coordorigin="4757,12308" coordsize="2,331">
              <v:shape style="position:absolute;left:4757;top:12308;width:2;height:331" coordorigin="4757,12308" coordsize="0,331" path="m4757,12308l4757,12638e" filled="false" stroked="true" strokeweight=".49998pt" strokecolor="#0058a9">
                <v:path arrowok="t"/>
              </v:shape>
            </v:group>
            <v:group style="position:absolute;left:8847;top:12303;width:2038;height:2" coordorigin="8847,12303" coordsize="2038,2">
              <v:shape style="position:absolute;left:8847;top:12303;width:2038;height:2" coordorigin="8847,12303" coordsize="2038,0" path="m8847,12303l10885,12303e" filled="false" stroked="true" strokeweight=".49998pt" strokecolor="#0058a9">
                <v:path arrowok="t"/>
              </v:shape>
            </v:group>
            <v:group style="position:absolute;left:9866;top:12308;width:2;height:331" coordorigin="9866,12308" coordsize="2,331">
              <v:shape style="position:absolute;left:9866;top:12308;width:2;height:331" coordorigin="9866,12308" coordsize="0,331" path="m9866,12308l9866,12638e" filled="false" stroked="true" strokeweight=".49997pt" strokecolor="#0058a9">
                <v:path arrowok="t"/>
              </v:shape>
            </v:group>
            <v:group style="position:absolute;left:10880;top:12308;width:2;height:331" coordorigin="10880,12308" coordsize="2,331">
              <v:shape style="position:absolute;left:10880;top:12308;width:2;height:331" coordorigin="10880,12308" coordsize="0,331" path="m10880,12308l10880,12638e" filled="false" stroked="true" strokeweight=".5pt" strokecolor="#0058a9">
                <v:path arrowok="t"/>
              </v:shape>
            </v:group>
            <v:group style="position:absolute;left:2788;top:12643;width:1970;height:2" coordorigin="2788,12643" coordsize="1970,2">
              <v:shape style="position:absolute;left:2788;top:12643;width:1970;height:2" coordorigin="2788,12643" coordsize="1970,0" path="m2788,12643l4757,12643e" filled="false" stroked="true" strokeweight=".49998pt" strokecolor="#0058a9">
                <v:path arrowok="t"/>
              </v:shape>
            </v:group>
            <v:group style="position:absolute;left:3572;top:12648;width:2;height:331" coordorigin="3572,12648" coordsize="2,331">
              <v:shape style="position:absolute;left:3572;top:12648;width:2;height:331" coordorigin="3572,12648" coordsize="0,331" path="m3572,12648l3572,12978e" filled="false" stroked="true" strokeweight=".5pt" strokecolor="#0058a9">
                <v:path arrowok="t"/>
              </v:shape>
            </v:group>
            <v:group style="position:absolute;left:4757;top:12643;width:1428;height:2" coordorigin="4757,12643" coordsize="1428,2">
              <v:shape style="position:absolute;left:4757;top:12643;width:1428;height:2" coordorigin="4757,12643" coordsize="1428,0" path="m4757,12643l6185,12643e" filled="false" stroked="true" strokeweight=".49998pt" strokecolor="#0058a9">
                <v:path arrowok="t"/>
              </v:shape>
            </v:group>
            <v:group style="position:absolute;left:4757;top:12648;width:2;height:331" coordorigin="4757,12648" coordsize="2,331">
              <v:shape style="position:absolute;left:4757;top:12648;width:2;height:331" coordorigin="4757,12648" coordsize="0,331" path="m4757,12648l4757,12978e" filled="false" stroked="true" strokeweight=".49998pt" strokecolor="#0058a9">
                <v:path arrowok="t"/>
              </v:shape>
            </v:group>
            <v:group style="position:absolute;left:8847;top:12643;width:2038;height:2" coordorigin="8847,12643" coordsize="2038,2">
              <v:shape style="position:absolute;left:8847;top:12643;width:2038;height:2" coordorigin="8847,12643" coordsize="2038,0" path="m8847,12643l10885,12643e" filled="false" stroked="true" strokeweight=".49998pt" strokecolor="#0058a9">
                <v:path arrowok="t"/>
              </v:shape>
            </v:group>
            <v:group style="position:absolute;left:9866;top:12648;width:2;height:331" coordorigin="9866,12648" coordsize="2,331">
              <v:shape style="position:absolute;left:9866;top:12648;width:2;height:331" coordorigin="9866,12648" coordsize="0,331" path="m9866,12648l9866,12978e" filled="false" stroked="true" strokeweight=".49997pt" strokecolor="#0058a9">
                <v:path arrowok="t"/>
              </v:shape>
            </v:group>
            <v:group style="position:absolute;left:10880;top:12648;width:2;height:331" coordorigin="10880,12648" coordsize="2,331">
              <v:shape style="position:absolute;left:10880;top:12648;width:2;height:331" coordorigin="10880,12648" coordsize="0,331" path="m10880,12648l10880,12978e" filled="false" stroked="true" strokeweight=".5pt" strokecolor="#0058a9">
                <v:path arrowok="t"/>
              </v:shape>
            </v:group>
            <v:group style="position:absolute;left:2788;top:12983;width:1970;height:2" coordorigin="2788,12983" coordsize="1970,2">
              <v:shape style="position:absolute;left:2788;top:12983;width:1970;height:2" coordorigin="2788,12983" coordsize="1970,0" path="m2788,12983l4757,12983e" filled="false" stroked="true" strokeweight=".50005pt" strokecolor="#0058a9">
                <v:path arrowok="t"/>
              </v:shape>
            </v:group>
            <v:group style="position:absolute;left:3572;top:12988;width:2;height:373" coordorigin="3572,12988" coordsize="2,373">
              <v:shape style="position:absolute;left:3572;top:12988;width:2;height:373" coordorigin="3572,12988" coordsize="0,373" path="m3572,12988l3572,13361e" filled="false" stroked="true" strokeweight=".5pt" strokecolor="#0058a9">
                <v:path arrowok="t"/>
              </v:shape>
            </v:group>
            <v:group style="position:absolute;left:4757;top:12983;width:1428;height:2" coordorigin="4757,12983" coordsize="1428,2">
              <v:shape style="position:absolute;left:4757;top:12983;width:1428;height:2" coordorigin="4757,12983" coordsize="1428,0" path="m4757,12983l6185,12983e" filled="false" stroked="true" strokeweight=".50005pt" strokecolor="#0058a9">
                <v:path arrowok="t"/>
              </v:shape>
            </v:group>
            <v:group style="position:absolute;left:4757;top:12988;width:2;height:373" coordorigin="4757,12988" coordsize="2,373">
              <v:shape style="position:absolute;left:4757;top:12988;width:2;height:373" coordorigin="4757,12988" coordsize="0,373" path="m4757,12988l4757,13361e" filled="false" stroked="true" strokeweight=".49998pt" strokecolor="#0058a9">
                <v:path arrowok="t"/>
              </v:shape>
            </v:group>
            <v:group style="position:absolute;left:8847;top:12983;width:2038;height:2" coordorigin="8847,12983" coordsize="2038,2">
              <v:shape style="position:absolute;left:8847;top:12983;width:2038;height:2" coordorigin="8847,12983" coordsize="2038,0" path="m8847,12983l10885,12983e" filled="false" stroked="true" strokeweight=".50005pt" strokecolor="#0058a9">
                <v:path arrowok="t"/>
              </v:shape>
            </v:group>
            <v:group style="position:absolute;left:9866;top:12988;width:2;height:373" coordorigin="9866,12988" coordsize="2,373">
              <v:shape style="position:absolute;left:9866;top:12988;width:2;height:373" coordorigin="9866,12988" coordsize="0,373" path="m9866,12988l9866,13361e" filled="false" stroked="true" strokeweight=".49997pt" strokecolor="#0058a9">
                <v:path arrowok="t"/>
              </v:shape>
            </v:group>
            <v:group style="position:absolute;left:10880;top:12988;width:2;height:373" coordorigin="10880,12988" coordsize="2,373">
              <v:shape style="position:absolute;left:10880;top:12988;width:2;height:373" coordorigin="10880,12988" coordsize="0,373" path="m10880,12988l10880,13361e" filled="false" stroked="true" strokeweight=".5pt" strokecolor="#0058a9">
                <v:path arrowok="t"/>
              </v:shape>
            </v:group>
            <v:group style="position:absolute;left:737;top:10942;width:2051;height:2" coordorigin="737,10942" coordsize="2051,2">
              <v:shape style="position:absolute;left:737;top:10942;width:2051;height:2" coordorigin="737,10942" coordsize="2051,0" path="m737,10942l2788,10942e" filled="false" stroked="true" strokeweight=".50003pt" strokecolor="#005aaa">
                <v:path arrowok="t"/>
              </v:shape>
            </v:group>
            <v:group style="position:absolute;left:742;top:10947;width:2;height:336" coordorigin="742,10947" coordsize="2,336">
              <v:shape style="position:absolute;left:742;top:10947;width:2;height:336" coordorigin="742,10947" coordsize="0,336" path="m742,10947l742,11282e" filled="false" stroked="true" strokeweight=".5pt" strokecolor="#005aaa">
                <v:path arrowok="t"/>
              </v:shape>
            </v:group>
            <v:group style="position:absolute;left:2783;top:10947;width:2;height:336" coordorigin="2783,10947" coordsize="2,336">
              <v:shape style="position:absolute;left:2783;top:10947;width:2;height:336" coordorigin="2783,10947" coordsize="0,336" path="m2783,10947l2783,11282e" filled="false" stroked="true" strokeweight=".49998pt" strokecolor="#005aaa">
                <v:path arrowok="t"/>
              </v:shape>
            </v:group>
            <v:group style="position:absolute;left:742;top:11282;width:2;height:341" coordorigin="742,11282" coordsize="2,341">
              <v:shape style="position:absolute;left:742;top:11282;width:2;height:341" coordorigin="742,11282" coordsize="0,341" path="m742,11282l742,11623e" filled="false" stroked="true" strokeweight=".5pt" strokecolor="#005aaa">
                <v:path arrowok="t"/>
              </v:shape>
            </v:group>
            <v:group style="position:absolute;left:2783;top:11282;width:2;height:341" coordorigin="2783,11282" coordsize="2,341">
              <v:shape style="position:absolute;left:2783;top:11282;width:2;height:341" coordorigin="2783,11282" coordsize="0,341" path="m2783,11282l2783,11623e" filled="false" stroked="true" strokeweight=".49998pt" strokecolor="#005aaa">
                <v:path arrowok="t"/>
              </v:shape>
            </v:group>
            <v:group style="position:absolute;left:742;top:11623;width:2;height:341" coordorigin="742,11623" coordsize="2,341">
              <v:shape style="position:absolute;left:742;top:11623;width:2;height:341" coordorigin="742,11623" coordsize="0,341" path="m742,11623l742,11963e" filled="false" stroked="true" strokeweight=".5pt" strokecolor="#005aaa">
                <v:path arrowok="t"/>
              </v:shape>
            </v:group>
            <v:group style="position:absolute;left:2783;top:11623;width:2;height:341" coordorigin="2783,11623" coordsize="2,341">
              <v:shape style="position:absolute;left:2783;top:11623;width:2;height:341" coordorigin="2783,11623" coordsize="0,341" path="m2783,11623l2783,11963e" filled="false" stroked="true" strokeweight=".49998pt" strokecolor="#005aaa">
                <v:path arrowok="t"/>
              </v:shape>
            </v:group>
            <v:group style="position:absolute;left:742;top:11963;width:2;height:341" coordorigin="742,11963" coordsize="2,341">
              <v:shape style="position:absolute;left:742;top:11963;width:2;height:341" coordorigin="742,11963" coordsize="0,341" path="m742,11963l742,12303e" filled="false" stroked="true" strokeweight=".5pt" strokecolor="#005aaa">
                <v:path arrowok="t"/>
              </v:shape>
            </v:group>
            <v:group style="position:absolute;left:2783;top:11963;width:2;height:341" coordorigin="2783,11963" coordsize="2,341">
              <v:shape style="position:absolute;left:2783;top:11963;width:2;height:341" coordorigin="2783,11963" coordsize="0,341" path="m2783,11963l2783,12303e" filled="false" stroked="true" strokeweight=".49998pt" strokecolor="#005aaa">
                <v:path arrowok="t"/>
              </v:shape>
            </v:group>
            <v:group style="position:absolute;left:742;top:12303;width:2;height:341" coordorigin="742,12303" coordsize="2,341">
              <v:shape style="position:absolute;left:742;top:12303;width:2;height:341" coordorigin="742,12303" coordsize="0,341" path="m742,12303l742,12643e" filled="false" stroked="true" strokeweight=".5pt" strokecolor="#005aaa">
                <v:path arrowok="t"/>
              </v:shape>
            </v:group>
            <v:group style="position:absolute;left:2783;top:12303;width:2;height:341" coordorigin="2783,12303" coordsize="2,341">
              <v:shape style="position:absolute;left:2783;top:12303;width:2;height:341" coordorigin="2783,12303" coordsize="0,341" path="m2783,12303l2783,12643e" filled="false" stroked="true" strokeweight=".49998pt" strokecolor="#005aaa">
                <v:path arrowok="t"/>
              </v:shape>
            </v:group>
            <v:group style="position:absolute;left:742;top:12643;width:2;height:341" coordorigin="742,12643" coordsize="2,341">
              <v:shape style="position:absolute;left:742;top:12643;width:2;height:341" coordorigin="742,12643" coordsize="0,341" path="m742,12643l742,12983e" filled="false" stroked="true" strokeweight=".5pt" strokecolor="#005aaa">
                <v:path arrowok="t"/>
              </v:shape>
            </v:group>
            <v:group style="position:absolute;left:2783;top:12643;width:2;height:341" coordorigin="2783,12643" coordsize="2,341">
              <v:shape style="position:absolute;left:2783;top:12643;width:2;height:341" coordorigin="2783,12643" coordsize="0,341" path="m2783,12643l2783,12983e" filled="false" stroked="true" strokeweight=".49998pt" strokecolor="#005aaa">
                <v:path arrowok="t"/>
              </v:shape>
            </v:group>
            <v:group style="position:absolute;left:742;top:12983;width:2;height:378" coordorigin="742,12983" coordsize="2,378">
              <v:shape style="position:absolute;left:742;top:12983;width:2;height:378" coordorigin="742,12983" coordsize="0,378" path="m742,12983l742,13361e" filled="false" stroked="true" strokeweight=".5pt" strokecolor="#005aaa">
                <v:path arrowok="t"/>
              </v:shape>
            </v:group>
            <v:group style="position:absolute;left:2783;top:12983;width:2;height:378" coordorigin="2783,12983" coordsize="2,378">
              <v:shape style="position:absolute;left:2783;top:12983;width:2;height:378" coordorigin="2783,12983" coordsize="0,378" path="m2783,12983l2783,13361e" filled="false" stroked="true" strokeweight=".49998pt" strokecolor="#005aaa">
                <v:path arrowok="t"/>
              </v:shape>
            </v:group>
            <v:group style="position:absolute;left:737;top:13366;width:2051;height:2" coordorigin="737,13366" coordsize="2051,2">
              <v:shape style="position:absolute;left:737;top:13366;width:2051;height:2" coordorigin="737,13366" coordsize="2051,0" path="m737,13366l2788,13366e" filled="false" stroked="true" strokeweight=".49998pt" strokecolor="#005aaa">
                <v:path arrowok="t"/>
              </v:shape>
            </v:group>
            <v:group style="position:absolute;left:2788;top:13366;width:3392;height:2" coordorigin="2788,13366" coordsize="3392,2">
              <v:shape style="position:absolute;left:2788;top:13366;width:3392;height:2" coordorigin="2788,13366" coordsize="3392,0" path="m2788,13366l6180,13366e" filled="false" stroked="true" strokeweight=".49998pt" strokecolor="#0058a9">
                <v:path arrowok="t"/>
              </v:shape>
            </v:group>
            <v:group style="position:absolute;left:8852;top:13366;width:2033;height:2" coordorigin="8852,13366" coordsize="2033,2">
              <v:shape style="position:absolute;left:8852;top:13366;width:2033;height:2" coordorigin="8852,13366" coordsize="2033,0" path="m8852,13366l10885,13366e" filled="false" stroked="true" strokeweight=".49998pt" strokecolor="#0058a9">
                <v:path arrowok="t"/>
              </v:shape>
              <v:shape style="position:absolute;left:924;top:8496;width:1677;height:2115" type="#_x0000_t75" stroked="false">
                <v:imagedata r:id="rId18" o:title=""/>
              </v:shape>
              <v:shape style="position:absolute;left:1238;top:13289;width:348;height:20" type="#_x0000_t75" stroked="false">
                <v:imagedata r:id="rId19" o:title=""/>
              </v:shape>
              <v:shape style="position:absolute;left:1122;top:12989;width:590;height:300" type="#_x0000_t75" stroked="false">
                <v:imagedata r:id="rId20" o:title=""/>
              </v:shape>
              <v:shape style="position:absolute;left:1232;top:12829;width:433;height:160" type="#_x0000_t75" stroked="false">
                <v:imagedata r:id="rId21" o:title=""/>
              </v:shape>
              <v:shape style="position:absolute;left:2016;top:12929;width:201;height:40" type="#_x0000_t75" stroked="false">
                <v:imagedata r:id="rId22" o:title=""/>
              </v:shape>
              <v:shape style="position:absolute;left:1150;top:12769;width:1287;height:160" type="#_x0000_t75" stroked="false">
                <v:imagedata r:id="rId23" o:title=""/>
              </v:shape>
              <v:shape style="position:absolute;left:905;top:11169;width:1715;height:1600" type="#_x0000_t75" stroked="false">
                <v:imagedata r:id="rId24" o:title=""/>
              </v:shape>
              <v:shape style="position:absolute;left:1105;top:11009;width:611;height:160" type="#_x0000_t75" stroked="false">
                <v:imagedata r:id="rId25" o:title=""/>
              </v:shape>
            </v:group>
            <w10:wrap type="none"/>
          </v:group>
        </w:pict>
      </w:r>
      <w:r>
        <w:rPr/>
        <w:pict>
          <v:shape style="position:absolute;margin-left:217.365799pt;margin-top:19.075081pt;width:327.85pt;height:20pt;mso-position-horizontal-relative:page;mso-position-vertical-relative:page;z-index:-389824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</w:t>
                  </w:r>
                  <w:r>
                    <w:rPr>
                      <w:rFonts w:ascii="Arial Narrow" w:hAnsi="Arial Narrow"/>
                      <w:color w:val="FFFFFF"/>
                      <w:w w:val="140"/>
                      <w:sz w:val="36"/>
                    </w:rPr>
                    <w:t>я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096497pt;margin-top:62.498466pt;width:337.4pt;height:16pt;mso-position-horizontal-relative:page;mso-position-vertical-relative:page;z-index:-389800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88"/>
                      <w:sz w:val="28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2"/>
                      <w:w w:val="88"/>
                      <w:sz w:val="28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е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6"/>
                      <w:sz w:val="28"/>
                    </w:rPr>
                    <w:t>систе</w:t>
                  </w:r>
                  <w:r>
                    <w:rPr>
                      <w:rFonts w:ascii="Lucida Sans" w:hAnsi="Lucida Sans"/>
                      <w:b/>
                      <w:color w:val="F15A2A"/>
                      <w:w w:val="96"/>
                      <w:sz w:val="28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3"/>
                      <w:sz w:val="28"/>
                    </w:rPr>
                    <w:t>отопления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1.755981pt;margin-top:93.950897pt;width:44.4pt;height:28pt;mso-position-horizontal-relative:page;mso-position-vertical-relative:page;z-index:-389776" type="#_x0000_t202" filled="false" stroked="false">
            <v:textbox inset="0,0,0,0">
              <w:txbxContent>
                <w:p>
                  <w:pPr>
                    <w:tabs>
                      <w:tab w:pos="868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.850101pt;margin-top:341.673035pt;width:414.9pt;height:43pt;mso-position-horizontal-relative:page;mso-position-vertical-relative:page;z-index:-389752" type="#_x0000_t202" filled="false" stroked="false">
            <v:textbox inset="0,0,0,0">
              <w:txbxContent>
                <w:p>
                  <w:pPr>
                    <w:spacing w:line="420" w:lineRule="exact" w:before="20"/>
                    <w:ind w:left="20" w:right="17" w:firstLine="0"/>
                    <w:jc w:val="left"/>
                    <w:rPr>
                      <w:rFonts w:ascii="Arial Narrow" w:hAnsi="Arial Narrow" w:cs="Arial Narrow" w:eastAsia="Arial Narrow"/>
                      <w:sz w:val="40"/>
                      <w:szCs w:val="40"/>
                    </w:rPr>
                  </w:pPr>
                  <w:r>
                    <w:rPr>
                      <w:rFonts w:ascii="Arial Narrow" w:hAnsi="Arial Narrow"/>
                      <w:color w:val="0058A9"/>
                      <w:spacing w:val="12"/>
                      <w:w w:val="138"/>
                      <w:sz w:val="40"/>
                    </w:rPr>
                    <w:t>Насос</w:t>
                  </w:r>
                  <w:r>
                    <w:rPr>
                      <w:rFonts w:ascii="Arial Narrow" w:hAnsi="Arial Narrow"/>
                      <w:color w:val="0058A9"/>
                      <w:w w:val="138"/>
                      <w:sz w:val="40"/>
                    </w:rPr>
                    <w:t>ы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7"/>
                      <w:sz w:val="40"/>
                    </w:rPr>
                    <w:t>цир</w:t>
                  </w:r>
                  <w:r>
                    <w:rPr>
                      <w:rFonts w:ascii="Arial Narrow" w:hAnsi="Arial Narrow"/>
                      <w:color w:val="0058A9"/>
                      <w:spacing w:val="16"/>
                      <w:w w:val="147"/>
                      <w:sz w:val="40"/>
                    </w:rPr>
                    <w:t>к</w:t>
                  </w:r>
                  <w:r>
                    <w:rPr>
                      <w:rFonts w:ascii="Arial Narrow" w:hAnsi="Arial Narrow"/>
                      <w:color w:val="0058A9"/>
                      <w:spacing w:val="-20"/>
                      <w:w w:val="161"/>
                      <w:sz w:val="40"/>
                    </w:rPr>
                    <w:t>у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0"/>
                      <w:sz w:val="40"/>
                    </w:rPr>
                    <w:t>ляционны</w:t>
                  </w:r>
                  <w:r>
                    <w:rPr>
                      <w:rFonts w:ascii="Arial Narrow" w:hAnsi="Arial Narrow"/>
                      <w:color w:val="0058A9"/>
                      <w:w w:val="140"/>
                      <w:sz w:val="40"/>
                    </w:rPr>
                    <w:t>е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38"/>
                      <w:sz w:val="40"/>
                    </w:rPr>
                    <w:t>дл</w:t>
                  </w:r>
                  <w:r>
                    <w:rPr>
                      <w:rFonts w:ascii="Arial Narrow" w:hAnsi="Arial Narrow"/>
                      <w:color w:val="0058A9"/>
                      <w:w w:val="138"/>
                      <w:sz w:val="40"/>
                    </w:rPr>
                    <w:t>я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1"/>
                      <w:sz w:val="40"/>
                    </w:rPr>
                    <w:t>систем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1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6"/>
                      <w:sz w:val="40"/>
                    </w:rPr>
                    <w:t>горячег</w:t>
                  </w:r>
                  <w:r>
                    <w:rPr>
                      <w:rFonts w:ascii="Arial Narrow" w:hAnsi="Arial Narrow"/>
                      <w:color w:val="0058A9"/>
                      <w:w w:val="146"/>
                      <w:sz w:val="40"/>
                    </w:rPr>
                    <w:t>о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1"/>
                      <w:sz w:val="40"/>
                    </w:rPr>
                    <w:t>водоснабжения</w:t>
                  </w:r>
                  <w:r>
                    <w:rPr>
                      <w:rFonts w:ascii="Arial Narrow" w:hAnsi="Arial Narrow"/>
                      <w:sz w:val="4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87.596985pt;width:102.05pt;height:20.65pt;mso-position-horizontal-relative:page;mso-position-vertical-relative:page;z-index:-38972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6988pt;margin-top:387.596985pt;width:39.450pt;height:20.65pt;mso-position-horizontal-relative:page;mso-position-vertical-relative:page;z-index:-38970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41" w:right="237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582001pt;margin-top:387.596985pt;width:59.3pt;height:20.65pt;mso-position-horizontal-relative:page;mso-position-vertical-relative:page;z-index:-389680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49" w:right="143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859985pt;margin-top:387.596985pt;width:71.150pt;height:20.65pt;mso-position-horizontal-relative:page;mso-position-vertical-relative:page;z-index:-38965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4" w:right="0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8.976013pt;margin-top:387.596985pt;width:43.95pt;height:20.65pt;mso-position-horizontal-relative:page;mso-position-vertical-relative:page;z-index:-38963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6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912994pt;margin-top:387.596985pt;width:39.050pt;height:20.65pt;mso-position-horizontal-relative:page;mso-position-vertical-relative:page;z-index:-38960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16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1.931pt;margin-top:387.596985pt;width:50.7pt;height:20.65pt;mso-position-horizontal-relative:page;mso-position-vertical-relative:page;z-index:-389584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329" w:right="215" w:hanging="108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Напряже-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3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2.621002pt;margin-top:387.596985pt;width:50.7pt;height:20.65pt;mso-position-horizontal-relative:page;mso-position-vertical-relative:page;z-index:-38956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07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Ду</w:t>
                  </w:r>
                  <w:r>
                    <w:rPr>
                      <w:rFonts w:ascii="Lucida Sans" w:hAnsi="Lucida Sans"/>
                      <w:b/>
                      <w:color w:val="231F20"/>
                      <w:w w:val="8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311981pt;margin-top:387.596985pt;width:50.7pt;height:20.65pt;mso-position-horizontal-relative:page;mso-position-vertical-relative:page;z-index:-38953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8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Мак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Напор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408.239014pt;width:506.95pt;height:13.75pt;mso-position-horizontal-relative:page;mso-position-vertical-relative:page;z-index:-389512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ГВ</w:t>
                  </w:r>
                  <w:r>
                    <w:rPr>
                      <w:rFonts w:ascii="Lucida Sans" w:hAnsi="Lucida Sans"/>
                      <w:b/>
                      <w:color w:val="FFFFFF"/>
                      <w:w w:val="10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Star-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Z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таймеро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6"/>
                      <w:sz w:val="20"/>
                    </w:rPr>
                    <w:t>термостатом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421.968018pt;width:102.05pt;height:111.45pt;mso-position-horizontal-relative:page;mso-position-vertical-relative:page;z-index:-38948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6988pt;margin-top:421.968018pt;width:39.450pt;height:111.45pt;mso-position-horizontal-relative:page;mso-position-vertical-relative:page;z-index:-3894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015-1225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582001pt;margin-top:421.968018pt;width:59.3pt;height:111.45pt;mso-position-horizontal-relative:page;mso-position-vertical-relative:page;z-index:-3894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4110919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7.859985pt;margin-top:421.968018pt;width:71.150pt;height:111.45pt;mso-position-horizontal-relative:page;mso-position-vertical-relative:page;z-index:-3894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5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TT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08.976013pt;margin-top:421.968018pt;width:43.95pt;height:111.45pt;mso-position-horizontal-relative:page;mso-position-vertical-relative:page;z-index:-3893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02" w:right="30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2.912994pt;margin-top:421.968018pt;width:39.050pt;height:111.45pt;mso-position-horizontal-relative:page;mso-position-vertical-relative:page;z-index:-3893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Star-Z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91.931pt;margin-top:421.968018pt;width:50.7pt;height:111.45pt;mso-position-horizontal-relative:page;mso-position-vertical-relative:page;z-index:-3893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42.621002pt;margin-top:421.968018pt;width:50.7pt;height:111.45pt;mso-position-horizontal-relative:page;mso-position-vertical-relative:page;z-index:-3893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14" w:right="41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3.311981pt;margin-top:421.968018pt;width:50.7pt;height:111.45pt;mso-position-horizontal-relative:page;mso-position-vertical-relative:page;z-index:-3892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533.385986pt;width:506.95pt;height:13.75pt;mso-position-horizontal-relative:page;mso-position-vertical-relative:page;z-index:-389272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ГВ</w:t>
                  </w:r>
                  <w:r>
                    <w:rPr>
                      <w:rFonts w:ascii="Lucida Sans" w:hAnsi="Lucida Sans"/>
                      <w:b/>
                      <w:color w:val="FFFFFF"/>
                      <w:w w:val="10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Star-Z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547.11499pt;width:102.05pt;height:121.2pt;mso-position-horizontal-relative:page;mso-position-vertical-relative:page;z-index:-38924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6988pt;margin-top:547.11499pt;width:39.450pt;height:17.05pt;mso-position-horizontal-relative:page;mso-position-vertical-relative:page;z-index:-3892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015-1226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582001pt;margin-top:547.11499pt;width:59.3pt;height:17.05pt;mso-position-horizontal-relative:page;mso-position-vertical-relative:page;z-index:-3892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4028111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859985pt;margin-top:547.11499pt;width:71.150pt;height:17.05pt;mso-position-horizontal-relative:page;mso-position-vertical-relative:page;z-index:-3891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80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20/1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8.976013pt;margin-top:547.11499pt;width:43.95pt;height:121.2pt;mso-position-horizontal-relative:page;mso-position-vertical-relative:page;z-index:-3891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02" w:right="30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2.912994pt;margin-top:547.11499pt;width:39.050pt;height:121.2pt;mso-position-horizontal-relative:page;mso-position-vertical-relative:page;z-index:-3891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Star-Z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91.931pt;margin-top:547.11499pt;width:50.7pt;height:121.2pt;mso-position-horizontal-relative:page;mso-position-vertical-relative:page;z-index:-3891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42.621002pt;margin-top:547.11499pt;width:50.7pt;height:17.05pt;mso-position-horizontal-relative:page;mso-position-vertical-relative:page;z-index:-3890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15" w:right="41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311981pt;margin-top:547.11499pt;width:50.7pt;height:17.05pt;mso-position-horizontal-relative:page;mso-position-vertical-relative:page;z-index:-3890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8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6988pt;margin-top:564.122986pt;width:39.450pt;height:17.05pt;mso-position-horizontal-relative:page;mso-position-vertical-relative:page;z-index:-3890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015-1227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582001pt;margin-top:564.122986pt;width:59.3pt;height:17.05pt;mso-position-horizontal-relative:page;mso-position-vertical-relative:page;z-index:-3890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4081193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859985pt;margin-top:564.122986pt;width:71.150pt;height:17.05pt;mso-position-horizontal-relative:page;mso-position-vertical-relative:page;z-index:-3889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20/4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2.621002pt;margin-top:564.122986pt;width:50.7pt;height:17.05pt;mso-position-horizontal-relative:page;mso-position-vertical-relative:page;z-index:-3889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14" w:right="41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311981pt;margin-top:564.122986pt;width:50.7pt;height:17.05pt;mso-position-horizontal-relative:page;mso-position-vertical-relative:page;z-index:-3889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6988pt;margin-top:581.130981pt;width:39.450pt;height:17.05pt;mso-position-horizontal-relative:page;mso-position-vertical-relative:page;z-index:-3889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015-1228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582001pt;margin-top:581.130981pt;width:59.3pt;height:17.05pt;mso-position-horizontal-relative:page;mso-position-vertical-relative:page;z-index:-3888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4081198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859985pt;margin-top:581.130981pt;width:71.150pt;height:17.05pt;mso-position-horizontal-relative:page;mso-position-vertical-relative:page;z-index:-3888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20/5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2.621002pt;margin-top:581.130981pt;width:50.7pt;height:17.05pt;mso-position-horizontal-relative:page;mso-position-vertical-relative:page;z-index:-3888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14" w:right="41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311981pt;margin-top:581.130981pt;width:50.7pt;height:17.05pt;mso-position-horizontal-relative:page;mso-position-vertical-relative:page;z-index:-3888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6988pt;margin-top:598.138977pt;width:39.450pt;height:17.05pt;mso-position-horizontal-relative:page;mso-position-vertical-relative:page;z-index:-3887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015-1229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582001pt;margin-top:598.138977pt;width:59.3pt;height:17.05pt;mso-position-horizontal-relative:page;mso-position-vertical-relative:page;z-index:-3887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4081203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859985pt;margin-top:598.138977pt;width:71.150pt;height:17.05pt;mso-position-horizontal-relative:page;mso-position-vertical-relative:page;z-index:-3887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20/7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2.621002pt;margin-top:598.138977pt;width:50.7pt;height:17.05pt;mso-position-horizontal-relative:page;mso-position-vertical-relative:page;z-index:-3887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14" w:right="41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311981pt;margin-top:598.138977pt;width:50.7pt;height:17.05pt;mso-position-horizontal-relative:page;mso-position-vertical-relative:page;z-index:-3886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6988pt;margin-top:615.147034pt;width:39.450pt;height:17.05pt;mso-position-horizontal-relative:page;mso-position-vertical-relative:page;z-index:-3886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582001pt;margin-top:615.147034pt;width:59.3pt;height:17.05pt;mso-position-horizontal-relative:page;mso-position-vertical-relative:page;z-index:-3886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4037124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859985pt;margin-top:615.147034pt;width:71.150pt;height:17.05pt;mso-position-horizontal-relative:page;mso-position-vertical-relative:page;z-index:-3886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80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2.621002pt;margin-top:615.147034pt;width:50.7pt;height:17.05pt;mso-position-horizontal-relative:page;mso-position-vertical-relative:page;z-index:-3886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14" w:right="41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311981pt;margin-top:615.147034pt;width:50.7pt;height:17.05pt;mso-position-horizontal-relative:page;mso-position-vertical-relative:page;z-index:-3885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6988pt;margin-top:632.155029pt;width:39.450pt;height:17.05pt;mso-position-horizontal-relative:page;mso-position-vertical-relative:page;z-index:-3885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015-1231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582001pt;margin-top:632.155029pt;width:59.3pt;height:17.05pt;mso-position-horizontal-relative:page;mso-position-vertical-relative:page;z-index:-3885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4029062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859985pt;margin-top:632.155029pt;width:71.150pt;height:17.05pt;mso-position-horizontal-relative:page;mso-position-vertical-relative:page;z-index:-3885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80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2.621002pt;margin-top:632.155029pt;width:50.7pt;height:17.05pt;mso-position-horizontal-relative:page;mso-position-vertical-relative:page;z-index:-3884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14" w:right="41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311981pt;margin-top:632.155029pt;width:50.7pt;height:17.05pt;mso-position-horizontal-relative:page;mso-position-vertical-relative:page;z-index:-3884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6988pt;margin-top:649.161987pt;width:39.450pt;height:19.150pt;mso-position-horizontal-relative:page;mso-position-vertical-relative:page;z-index:-3884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2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582001pt;margin-top:649.161987pt;width:59.3pt;height:19.150pt;mso-position-horizontal-relative:page;mso-position-vertical-relative:page;z-index:-3884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2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4047573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859985pt;margin-top:649.161987pt;width:71.150pt;height:19.150pt;mso-position-horizontal-relative:page;mso-position-vertical-relative:page;z-index:-3883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2"/>
                    <w:ind w:left="380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2.621002pt;margin-top:649.161987pt;width:50.7pt;height:19.150pt;mso-position-horizontal-relative:page;mso-position-vertical-relative:page;z-index:-3883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2"/>
                    <w:ind w:left="414" w:right="41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311981pt;margin-top:649.161987pt;width:50.7pt;height:19.150pt;mso-position-horizontal-relative:page;mso-position-vertical-relative:page;z-index:-3883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2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85.289032pt;width:104.2pt;height:20.65pt;mso-position-horizontal-relative:page;mso-position-vertical-relative:page;z-index:-38831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85.289032pt;width:40.75pt;height:20.65pt;mso-position-horizontal-relative:page;mso-position-vertical-relative:page;z-index:-38828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53" w:right="24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85.289032pt;width:58.35pt;height:20.65pt;mso-position-horizontal-relative:page;mso-position-vertical-relative:page;z-index:-388264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40" w:right="134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85.289032pt;width:69pt;height:20.65pt;mso-position-horizontal-relative:page;mso-position-vertical-relative:page;z-index:-38824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461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292999pt;margin-top:85.289032pt;width:47.1pt;height:20.65pt;mso-position-horizontal-relative:page;mso-position-vertical-relative:page;z-index:-38821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94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347992pt;margin-top:85.289032pt;width:43.1pt;height:20.65pt;mso-position-horizontal-relative:page;mso-position-vertical-relative:page;z-index:-38819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56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85.289032pt;width:54.6pt;height:20.65pt;mso-position-horizontal-relative:page;mso-position-vertical-relative:page;z-index:-38816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85.289032pt;width:36.3pt;height:20.65pt;mso-position-horizontal-relative:page;mso-position-vertical-relative:page;z-index:-38814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63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Ду</w:t>
                  </w:r>
                  <w:r>
                    <w:rPr>
                      <w:rFonts w:ascii="Lucida Sans" w:hAnsi="Lucida Sans"/>
                      <w:b/>
                      <w:color w:val="231F20"/>
                      <w:w w:val="8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85.289032pt;width:53.75pt;height:20.65pt;mso-position-horizontal-relative:page;mso-position-vertical-relative:page;z-index:-38812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2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Мак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напор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05.931pt;width:506.95pt;height:13.75pt;mso-position-horizontal-relative:page;mso-position-vertical-relative:page;z-index:-38809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Spe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5"/>
                      <w:sz w:val="20"/>
                    </w:rPr>
                    <w:t>on</w:t>
                  </w:r>
                  <w:r>
                    <w:rPr>
                      <w:rFonts w:ascii="Lucida Sans" w:hAnsi="Lucida Sans"/>
                      <w:b/>
                      <w:color w:val="FFFFFF"/>
                      <w:w w:val="85"/>
                      <w:sz w:val="20"/>
                    </w:rPr>
                    <w:t>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4"/>
                      <w:sz w:val="20"/>
                    </w:rPr>
                    <w:t>SCR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19.661003pt;width:104.2pt;height:103.4pt;mso-position-horizontal-relative:page;mso-position-vertical-relative:page;z-index:-38807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19.661003pt;width:40.75pt;height:17.05pt;mso-position-horizontal-relative:page;mso-position-vertical-relative:page;z-index:-3880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015-0582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119.661003pt;width:58.35pt;height:103.4pt;mso-position-horizontal-relative:page;mso-position-vertical-relative:page;z-index:-3880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30" w:right="530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19.661003pt;width:69pt;height:17.05pt;mso-position-horizontal-relative:page;mso-position-vertical-relative:page;z-index:-3880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8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SC</w:t>
                  </w:r>
                  <w:r>
                    <w:rPr>
                      <w:color w:val="231F20"/>
                      <w:w w:val="79"/>
                    </w:rPr>
                    <w:t>R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292999pt;margin-top:119.661003pt;width:47.1pt;height:103.4pt;mso-position-horizontal-relative:page;mso-position-vertical-relative:page;z-index:-3879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6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6.347992pt;margin-top:119.661003pt;width:43.1pt;height:103.4pt;mso-position-horizontal-relative:page;mso-position-vertical-relative:page;z-index:-3879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05" w:right="304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SCR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119.661003pt;width:54.6pt;height:103.4pt;mso-position-horizontal-relative:page;mso-position-vertical-relative:page;z-index:-3879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17" w:right="416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19.661003pt;width:36.3pt;height:17.05pt;mso-position-horizontal-relative:page;mso-position-vertical-relative:page;z-index:-3879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5" w:right="23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19.661003pt;width:53.75pt;height:17.05pt;mso-position-horizontal-relative:page;mso-position-vertical-relative:page;z-index:-3878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36.669037pt;width:40.75pt;height:17.05pt;mso-position-horizontal-relative:page;mso-position-vertical-relative:page;z-index:-3878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015-0584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36.669037pt;width:69pt;height:17.05pt;mso-position-horizontal-relative:page;mso-position-vertical-relative:page;z-index:-3878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8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SC</w:t>
                  </w:r>
                  <w:r>
                    <w:rPr>
                      <w:color w:val="231F20"/>
                      <w:w w:val="79"/>
                    </w:rPr>
                    <w:t>R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36.669037pt;width:36.3pt;height:17.05pt;mso-position-horizontal-relative:page;mso-position-vertical-relative:page;z-index:-3878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36.669037pt;width:53.75pt;height:17.05pt;mso-position-horizontal-relative:page;mso-position-vertical-relative:page;z-index:-3877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53.675995pt;width:40.75pt;height:17.05pt;mso-position-horizontal-relative:page;mso-position-vertical-relative:page;z-index:-3877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015-0586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53.675995pt;width:69pt;height:17.05pt;mso-position-horizontal-relative:page;mso-position-vertical-relative:page;z-index:-3877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8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SC</w:t>
                  </w:r>
                  <w:r>
                    <w:rPr>
                      <w:color w:val="231F20"/>
                      <w:w w:val="79"/>
                    </w:rPr>
                    <w:t>R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53.675995pt;width:36.3pt;height:17.05pt;mso-position-horizontal-relative:page;mso-position-vertical-relative:page;z-index:-3877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53.675995pt;width:53.75pt;height:17.05pt;mso-position-horizontal-relative:page;mso-position-vertical-relative:page;z-index:-3876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70.684006pt;width:40.75pt;height:17.05pt;mso-position-horizontal-relative:page;mso-position-vertical-relative:page;z-index:-3876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015-0583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70.684006pt;width:69pt;height:17.05pt;mso-position-horizontal-relative:page;mso-position-vertical-relative:page;z-index:-3876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8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SC</w:t>
                  </w:r>
                  <w:r>
                    <w:rPr>
                      <w:color w:val="231F20"/>
                      <w:w w:val="79"/>
                    </w:rPr>
                    <w:t>R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70.684006pt;width:36.3pt;height:17.05pt;mso-position-horizontal-relative:page;mso-position-vertical-relative:page;z-index:-3876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70.684006pt;width:53.75pt;height:17.05pt;mso-position-horizontal-relative:page;mso-position-vertical-relative:page;z-index:-3875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187.692001pt;width:40.75pt;height:17.05pt;mso-position-horizontal-relative:page;mso-position-vertical-relative:page;z-index:-3875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015-0585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187.692001pt;width:69pt;height:17.05pt;mso-position-horizontal-relative:page;mso-position-vertical-relative:page;z-index:-3875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8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SC</w:t>
                  </w:r>
                  <w:r>
                    <w:rPr>
                      <w:color w:val="231F20"/>
                      <w:w w:val="79"/>
                    </w:rPr>
                    <w:t>R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187.692001pt;width:36.3pt;height:17.05pt;mso-position-horizontal-relative:page;mso-position-vertical-relative:page;z-index:-3875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187.692001pt;width:53.75pt;height:17.05pt;mso-position-horizontal-relative:page;mso-position-vertical-relative:page;z-index:-3874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04.699997pt;width:40.75pt;height:18.350pt;mso-position-horizontal-relative:page;mso-position-vertical-relative:page;z-index:-3874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8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015-0587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04.699997pt;width:69pt;height:18.350pt;mso-position-horizontal-relative:page;mso-position-vertical-relative:page;z-index:-3874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84"/>
                    <w:ind w:left="38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SC</w:t>
                  </w:r>
                  <w:r>
                    <w:rPr>
                      <w:color w:val="231F20"/>
                      <w:w w:val="79"/>
                    </w:rPr>
                    <w:t>R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04.699997pt;width:36.3pt;height:18.350pt;mso-position-horizontal-relative:page;mso-position-vertical-relative:page;z-index:-3874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84"/>
                    <w:ind w:left="235" w:right="23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04.699997pt;width:53.75pt;height:18.350pt;mso-position-horizontal-relative:page;mso-position-vertical-relative:page;z-index:-3874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84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223.039001pt;width:506.95pt;height:13.75pt;mso-position-horizontal-relative:page;mso-position-vertical-relative:page;z-index:-38737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Termic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a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8"/>
                      <w:sz w:val="20"/>
                    </w:rPr>
                    <w:t>TL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236.768005pt;width:104.2pt;height:88.5pt;mso-position-horizontal-relative:page;mso-position-vertical-relative:page;z-index:-38735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36.768005pt;width:40.75pt;height:17.05pt;mso-position-horizontal-relative:page;mso-position-vertical-relative:page;z-index:-3873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015-0470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09995pt;margin-top:236.768005pt;width:58.35pt;height:88.5pt;mso-position-horizontal-relative:page;mso-position-vertical-relative:page;z-index:-3873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30" w:right="530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36.768005pt;width:69pt;height:17.05pt;mso-position-horizontal-relative:page;mso-position-vertical-relative:page;z-index:-3872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292999pt;margin-top:236.768005pt;width:47.1pt;height:88.5pt;mso-position-horizontal-relative:page;mso-position-vertical-relative:page;z-index:-3872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49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Termica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6.347992pt;margin-top:236.768005pt;width:43.1pt;height:88.5pt;mso-position-horizontal-relative:page;mso-position-vertical-relative:page;z-index:-3872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04" w:right="30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TL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99.434998pt;margin-top:236.768005pt;width:54.6pt;height:88.5pt;mso-position-horizontal-relative:page;mso-position-vertical-relative:page;z-index:-3872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17" w:right="41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36.768005pt;width:36.3pt;height:17.05pt;mso-position-horizontal-relative:page;mso-position-vertical-relative:page;z-index:-3871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5" w:right="23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36.768005pt;width:53.75pt;height:17.05pt;mso-position-horizontal-relative:page;mso-position-vertical-relative:page;z-index:-3871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53.776001pt;width:40.75pt;height:17.05pt;mso-position-horizontal-relative:page;mso-position-vertical-relative:page;z-index:-3871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015-0471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53.776001pt;width:69pt;height:17.05pt;mso-position-horizontal-relative:page;mso-position-vertical-relative:page;z-index:-3871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25-60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53.776001pt;width:36.3pt;height:17.05pt;mso-position-horizontal-relative:page;mso-position-vertical-relative:page;z-index:-3870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5" w:right="23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53.776001pt;width:53.75pt;height:17.05pt;mso-position-horizontal-relative:page;mso-position-vertical-relative:page;z-index:-3870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4,87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70.783997pt;width:40.75pt;height:17.05pt;mso-position-horizontal-relative:page;mso-position-vertical-relative:page;z-index:-3870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015-0472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70.783997pt;width:69pt;height:17.05pt;mso-position-horizontal-relative:page;mso-position-vertical-relative:page;z-index:-3870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70.783997pt;width:36.3pt;height:17.05pt;mso-position-horizontal-relative:page;mso-position-vertical-relative:page;z-index:-3869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5" w:right="23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70.783997pt;width:53.75pt;height:17.05pt;mso-position-horizontal-relative:page;mso-position-vertical-relative:page;z-index:-3869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287.791992pt;width:40.75pt;height:17.05pt;mso-position-horizontal-relative:page;mso-position-vertical-relative:page;z-index:-3869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015-0473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287.791992pt;width:69pt;height:17.05pt;mso-position-horizontal-relative:page;mso-position-vertical-relative:page;z-index:-3869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287.791992pt;width:36.3pt;height:17.05pt;mso-position-horizontal-relative:page;mso-position-vertical-relative:page;z-index:-3868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5" w:right="23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287.791992pt;width:53.75pt;height:17.05pt;mso-position-horizontal-relative:page;mso-position-vertical-relative:page;z-index:-3868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91" w:right="39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4,87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281982pt;margin-top:304.799988pt;width:40.75pt;height:20.5pt;mso-position-horizontal-relative:page;mso-position-vertical-relative:page;z-index:-3868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6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015-0474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341003pt;margin-top:304.799988pt;width:69pt;height:20.5pt;mso-position-horizontal-relative:page;mso-position-vertical-relative:page;z-index:-3868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6"/>
                    <w:ind w:left="42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32-80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003998pt;margin-top:304.799988pt;width:36.3pt;height:20.5pt;mso-position-horizontal-relative:page;mso-position-vertical-relative:page;z-index:-3868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6"/>
                    <w:ind w:left="235" w:right="23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286987pt;margin-top:304.799988pt;width:53.75pt;height:20.5pt;mso-position-horizontal-relative:page;mso-position-vertical-relative:page;z-index:-3867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6"/>
                    <w:ind w:left="391" w:right="391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.28348pt;margin-top:0pt;width:594.950pt;height:47pt;mso-position-horizontal-relative:page;mso-position-vertical-relative:page;z-index:-38675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0pt;width:595pt;height:47pt;mso-position-horizontal-relative:page;mso-position-vertical-relative:page;z-index:-386728" coordorigin="0,0" coordsize="11900,940">
            <v:shape style="position:absolute;left:0;top:0;width:11900;height:940" coordorigin="0,0" coordsize="11900,940" path="m0,939l11900,939,11900,0,0,0,0,939xe" filled="true" fillcolor="#f15a2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0.773972pt;margin-top:85.039001pt;width:507.95pt;height:675.3pt;mso-position-horizontal-relative:page;mso-position-vertical-relative:page;z-index:-386704" coordorigin="1015,1701" coordsize="10159,13506">
            <v:group style="position:absolute;left:1025;top:1706;width:2041;height:413" coordorigin="1025,1706" coordsize="2041,413">
              <v:shape style="position:absolute;left:1025;top:1706;width:2041;height:413" coordorigin="1025,1706" coordsize="2041,413" path="m3066,1706l1025,1706,1025,2119,3066,2119,3066,1706xe" filled="true" fillcolor="#d9e1f3" stroked="false">
                <v:path arrowok="t"/>
                <v:fill type="solid"/>
              </v:shape>
            </v:group>
            <v:group style="position:absolute;left:3066;top:1706;width:789;height:413" coordorigin="3066,1706" coordsize="789,413">
              <v:shape style="position:absolute;left:3066;top:1706;width:789;height:413" coordorigin="3066,1706" coordsize="789,413" path="m3855,1706l3066,1706,3066,2119,3855,2119,3855,1706xe" filled="true" fillcolor="#d9e1f3" stroked="false">
                <v:path arrowok="t"/>
                <v:fill type="solid"/>
              </v:shape>
            </v:group>
            <v:group style="position:absolute;left:3855;top:1706;width:1186;height:413" coordorigin="3855,1706" coordsize="1186,413">
              <v:shape style="position:absolute;left:3855;top:1706;width:1186;height:413" coordorigin="3855,1706" coordsize="1186,413" path="m5041,1706l3855,1706,3855,2119,5041,2119,5041,1706xe" filled="true" fillcolor="#d9e1f3" stroked="false">
                <v:path arrowok="t"/>
                <v:fill type="solid"/>
              </v:shape>
            </v:group>
            <v:group style="position:absolute;left:5041;top:1706;width:2;height:413" coordorigin="5041,1706" coordsize="2,413">
              <v:shape style="position:absolute;left:5041;top:1706;width:2;height:413" coordorigin="5041,1706" coordsize="0,413" path="m5041,1706l5041,2119e" filled="false" stroked="true" strokeweight=".001pt" strokecolor="#d9e1f3">
                <v:path arrowok="t"/>
              </v:shape>
            </v:group>
            <v:group style="position:absolute;left:5041;top:1706;width:1423;height:413" coordorigin="5041,1706" coordsize="1423,413">
              <v:shape style="position:absolute;left:5041;top:1706;width:1423;height:413" coordorigin="5041,1706" coordsize="1423,413" path="m6463,1706l5041,1706,5041,2119,6463,2119,6463,1706xe" filled="true" fillcolor="#d9e1f3" stroked="false">
                <v:path arrowok="t"/>
                <v:fill type="solid"/>
              </v:shape>
            </v:group>
            <v:group style="position:absolute;left:6463;top:1706;width:879;height:413" coordorigin="6463,1706" coordsize="879,413">
              <v:shape style="position:absolute;left:6463;top:1706;width:879;height:413" coordorigin="6463,1706" coordsize="879,413" path="m7342,1706l6463,1706,6463,2119,7342,2119,7342,1706xe" filled="true" fillcolor="#d9e1f3" stroked="false">
                <v:path arrowok="t"/>
                <v:fill type="solid"/>
              </v:shape>
            </v:group>
            <v:group style="position:absolute;left:7342;top:1706;width:781;height:413" coordorigin="7342,1706" coordsize="781,413">
              <v:shape style="position:absolute;left:7342;top:1706;width:781;height:413" coordorigin="7342,1706" coordsize="781,413" path="m8122,1706l7342,1706,7342,2119,8122,2119,8122,1706xe" filled="true" fillcolor="#d9e1f3" stroked="false">
                <v:path arrowok="t"/>
                <v:fill type="solid"/>
              </v:shape>
            </v:group>
            <v:group style="position:absolute;left:8122;top:1706;width:1014;height:413" coordorigin="8122,1706" coordsize="1014,413">
              <v:shape style="position:absolute;left:8122;top:1706;width:1014;height:413" coordorigin="8122,1706" coordsize="1014,413" path="m9136,1706l8122,1706,8122,2119,9136,2119,9136,1706xe" filled="true" fillcolor="#d9e1f3" stroked="false">
                <v:path arrowok="t"/>
                <v:fill type="solid"/>
              </v:shape>
            </v:group>
            <v:group style="position:absolute;left:9136;top:1706;width:1014;height:413" coordorigin="9136,1706" coordsize="1014,413">
              <v:shape style="position:absolute;left:9136;top:1706;width:1014;height:413" coordorigin="9136,1706" coordsize="1014,413" path="m10150,1706l9136,1706,9136,2119,10150,2119,10150,1706xe" filled="true" fillcolor="#d9e1f3" stroked="false">
                <v:path arrowok="t"/>
                <v:fill type="solid"/>
              </v:shape>
            </v:group>
            <v:group style="position:absolute;left:10150;top:1706;width:1014;height:413" coordorigin="10150,1706" coordsize="1014,413">
              <v:shape style="position:absolute;left:10150;top:1706;width:1014;height:413" coordorigin="10150,1706" coordsize="1014,413" path="m11164,1706l10150,1706,10150,2119,11164,2119,11164,1706xe" filled="true" fillcolor="#d9e1f3" stroked="false">
                <v:path arrowok="t"/>
                <v:fill type="solid"/>
              </v:shape>
            </v:group>
            <v:group style="position:absolute;left:1025;top:2119;width:10139;height:275" coordorigin="1025,2119" coordsize="10139,275">
              <v:shape style="position:absolute;left:1025;top:2119;width:10139;height:275" coordorigin="1025,2119" coordsize="10139,275" path="m11164,2119l1025,2119,1025,2393,11164,2393,11164,2119xe" filled="true" fillcolor="#0058a9" stroked="false">
                <v:path arrowok="t"/>
                <v:fill type="solid"/>
              </v:shape>
            </v:group>
            <v:group style="position:absolute;left:1025;top:4814;width:10139;height:275" coordorigin="1025,4814" coordsize="10139,275">
              <v:shape style="position:absolute;left:1025;top:4814;width:10139;height:275" coordorigin="1025,4814" coordsize="10139,275" path="m11164,4814l1025,4814,1025,5088,11164,5088,11164,4814xe" filled="true" fillcolor="#0058a9" stroked="false">
                <v:path arrowok="t"/>
                <v:fill type="solid"/>
              </v:shape>
            </v:group>
            <v:group style="position:absolute;left:1025;top:2393;width:2041;height:2421" coordorigin="1025,2393" coordsize="2041,2421">
              <v:shape style="position:absolute;left:1025;top:2393;width:2041;height:2421" coordorigin="1025,2393" coordsize="2041,2421" path="m3066,2393l1025,2393,1025,4814,3066,4814,3066,2393xe" filled="true" fillcolor="#8caedb" stroked="false">
                <v:path arrowok="t"/>
                <v:fill type="solid"/>
              </v:shape>
            </v:group>
            <v:group style="position:absolute;left:1025;top:6449;width:10139;height:275" coordorigin="1025,6449" coordsize="10139,275">
              <v:shape style="position:absolute;left:1025;top:6449;width:10139;height:275" coordorigin="1025,6449" coordsize="10139,275" path="m11164,6449l1025,6449,1025,6724,11164,6724,11164,6449xe" filled="true" fillcolor="#0058a9" stroked="false">
                <v:path arrowok="t"/>
                <v:fill type="solid"/>
              </v:shape>
            </v:group>
            <v:group style="position:absolute;left:1025;top:5088;width:2041;height:1361" coordorigin="1025,5088" coordsize="2041,1361">
              <v:shape style="position:absolute;left:1025;top:5088;width:2041;height:1361" coordorigin="1025,5088" coordsize="2041,1361" path="m3066,5088l1025,5088,1025,6449,3066,6449,3066,5088xe" filled="true" fillcolor="#8caedb" stroked="false">
                <v:path arrowok="t"/>
                <v:fill type="solid"/>
              </v:shape>
            </v:group>
            <v:group style="position:absolute;left:1025;top:8708;width:10139;height:275" coordorigin="1025,8708" coordsize="10139,275">
              <v:shape style="position:absolute;left:1025;top:8708;width:10139;height:275" coordorigin="1025,8708" coordsize="10139,275" path="m11164,8708l1025,8708,1025,8982,11164,8982,11164,8708xe" filled="true" fillcolor="#0058a9" stroked="false">
                <v:path arrowok="t"/>
                <v:fill type="solid"/>
              </v:shape>
            </v:group>
            <v:group style="position:absolute;left:1025;top:6724;width:2041;height:1985" coordorigin="1025,6724" coordsize="2041,1985">
              <v:shape style="position:absolute;left:1025;top:6724;width:2041;height:1985" coordorigin="1025,6724" coordsize="2041,1985" path="m3066,6724l1025,6724,1025,8708,3066,8708,3066,6724xe" filled="true" fillcolor="#8caedb" stroked="false">
                <v:path arrowok="t"/>
                <v:fill type="solid"/>
              </v:shape>
            </v:group>
            <v:group style="position:absolute;left:1025;top:10910;width:10139;height:275" coordorigin="1025,10910" coordsize="10139,275">
              <v:shape style="position:absolute;left:1025;top:10910;width:10139;height:275" coordorigin="1025,10910" coordsize="10139,275" path="m11164,10910l1025,10910,1025,11185,11164,11185,11164,10910xe" filled="true" fillcolor="#0058a9" stroked="false">
                <v:path arrowok="t"/>
                <v:fill type="solid"/>
              </v:shape>
            </v:group>
            <v:group style="position:absolute;left:1025;top:8982;width:2041;height:1928" coordorigin="1025,8982" coordsize="2041,1928">
              <v:shape style="position:absolute;left:1025;top:8982;width:2041;height:1928" coordorigin="1025,8982" coordsize="2041,1928" path="m3066,8982l1025,8982,1025,10910,3066,10910,3066,8982xe" filled="true" fillcolor="#8caedb" stroked="false">
                <v:path arrowok="t"/>
                <v:fill type="solid"/>
              </v:shape>
            </v:group>
            <v:group style="position:absolute;left:1025;top:12715;width:10139;height:275" coordorigin="1025,12715" coordsize="10139,275">
              <v:shape style="position:absolute;left:1025;top:12715;width:10139;height:275" coordorigin="1025,12715" coordsize="10139,275" path="m11164,12715l1025,12715,1025,12990,11164,12990,11164,12715xe" filled="true" fillcolor="#0058a9" stroked="false">
                <v:path arrowok="t"/>
                <v:fill type="solid"/>
              </v:shape>
            </v:group>
            <v:group style="position:absolute;left:1025;top:11185;width:2041;height:1531" coordorigin="1025,11185" coordsize="2041,1531">
              <v:shape style="position:absolute;left:1025;top:11185;width:2041;height:1531" coordorigin="1025,11185" coordsize="2041,1531" path="m3066,11185l1025,11185,1025,12715,3066,12715,3066,11185xe" filled="true" fillcolor="#8caedb" stroked="false">
                <v:path arrowok="t"/>
                <v:fill type="solid"/>
              </v:shape>
            </v:group>
            <v:group style="position:absolute;left:1025;top:12990;width:2041;height:2211" coordorigin="1025,12990" coordsize="2041,2211">
              <v:shape style="position:absolute;left:1025;top:12990;width:2041;height:2211" coordorigin="1025,12990" coordsize="2041,2211" path="m3066,12990l1025,12990,1025,15201,3066,15201,3066,12990xe" filled="true" fillcolor="#8caedb" stroked="false">
                <v:path arrowok="t"/>
                <v:fill type="solid"/>
              </v:shape>
            </v:group>
            <v:group style="position:absolute;left:1020;top:15201;width:2051;height:2" coordorigin="1020,15201" coordsize="2051,2">
              <v:shape style="position:absolute;left:1020;top:15201;width:2051;height:2" coordorigin="1020,15201" coordsize="2051,0" path="m1020,15201l3071,15201e" filled="false" stroked="true" strokeweight=".49997pt" strokecolor="#005aaa">
                <v:path arrowok="t"/>
              </v:shape>
            </v:group>
            <v:group style="position:absolute;left:3071;top:15201;width:3392;height:2" coordorigin="3071,15201" coordsize="3392,2">
              <v:shape style="position:absolute;left:3071;top:15201;width:3392;height:2" coordorigin="3071,15201" coordsize="3392,0" path="m3071,15201l6463,15201e" filled="false" stroked="true" strokeweight=".49997pt" strokecolor="#0058a9">
                <v:path arrowok="t"/>
              </v:shape>
            </v:group>
            <v:group style="position:absolute;left:10150;top:15201;width:1019;height:2" coordorigin="10150,15201" coordsize="1019,2">
              <v:shape style="position:absolute;left:10150;top:15201;width:1019;height:2" coordorigin="10150,15201" coordsize="1019,0" path="m10150,15201l11169,15201e" filled="false" stroked="true" strokeweight=".49997pt" strokecolor="#0058a9">
                <v:path arrowok="t"/>
              </v:shape>
            </v:group>
            <v:group style="position:absolute;left:3066;top:1706;width:1975;height:2" coordorigin="3066,1706" coordsize="1975,2">
              <v:shape style="position:absolute;left:3066;top:1706;width:1975;height:2" coordorigin="3066,1706" coordsize="1975,0" path="m3066,1706l5041,1706e" filled="false" stroked="true" strokeweight=".5pt" strokecolor="#0058a9">
                <v:path arrowok="t"/>
              </v:shape>
            </v:group>
            <v:group style="position:absolute;left:3855;top:1711;width:2;height:403" coordorigin="3855,1711" coordsize="2,403">
              <v:shape style="position:absolute;left:3855;top:1711;width:2;height:403" coordorigin="3855,1711" coordsize="0,403" path="m3855,1711l3855,2114e" filled="false" stroked="true" strokeweight=".5pt" strokecolor="#0058a9">
                <v:path arrowok="t"/>
              </v:shape>
            </v:group>
            <v:group style="position:absolute;left:5041;top:1706;width:1423;height:2" coordorigin="5041,1706" coordsize="1423,2">
              <v:shape style="position:absolute;left:5041;top:1706;width:1423;height:2" coordorigin="5041,1706" coordsize="1423,0" path="m5041,1706l6463,1706e" filled="false" stroked="true" strokeweight=".5pt" strokecolor="#0058a9">
                <v:path arrowok="t"/>
              </v:shape>
            </v:group>
            <v:group style="position:absolute;left:5041;top:1711;width:2;height:403" coordorigin="5041,1711" coordsize="2,403">
              <v:shape style="position:absolute;left:5041;top:1711;width:2;height:403" coordorigin="5041,1711" coordsize="0,403" path="m5041,1711l5041,2114e" filled="false" stroked="true" strokeweight=".5pt" strokecolor="#0058a9">
                <v:path arrowok="t"/>
              </v:shape>
            </v:group>
            <v:group style="position:absolute;left:6463;top:1706;width:879;height:2" coordorigin="6463,1706" coordsize="879,2">
              <v:shape style="position:absolute;left:6463;top:1706;width:879;height:2" coordorigin="6463,1706" coordsize="879,0" path="m6463,1706l7342,1706e" filled="false" stroked="true" strokeweight=".5pt" strokecolor="#0058a9">
                <v:path arrowok="t"/>
              </v:shape>
            </v:group>
            <v:group style="position:absolute;left:6463;top:1711;width:2;height:403" coordorigin="6463,1711" coordsize="2,403">
              <v:shape style="position:absolute;left:6463;top:1711;width:2;height:403" coordorigin="6463,1711" coordsize="0,403" path="m6463,1711l6463,2114e" filled="false" stroked="true" strokeweight=".5pt" strokecolor="#0058a9">
                <v:path arrowok="t"/>
              </v:shape>
            </v:group>
            <v:group style="position:absolute;left:6463;top:2393;width:879;height:2" coordorigin="6463,2393" coordsize="879,2">
              <v:shape style="position:absolute;left:6463;top:2393;width:879;height:2" coordorigin="6463,2393" coordsize="879,0" path="m6463,2393l7342,2393e" filled="false" stroked="true" strokeweight=".5pt" strokecolor="#0058a9">
                <v:path arrowok="t"/>
              </v:shape>
            </v:group>
            <v:group style="position:absolute;left:6463;top:2398;width:2;height:784" coordorigin="6463,2398" coordsize="2,784">
              <v:shape style="position:absolute;left:6463;top:2398;width:2;height:784" coordorigin="6463,2398" coordsize="0,784" path="m6463,2398l6463,3182e" filled="false" stroked="true" strokeweight=".5pt" strokecolor="#0058a9">
                <v:path arrowok="t"/>
              </v:shape>
            </v:group>
            <v:group style="position:absolute;left:6463;top:3192;width:2;height:784" coordorigin="6463,3192" coordsize="2,784">
              <v:shape style="position:absolute;left:6463;top:3192;width:2;height:784" coordorigin="6463,3192" coordsize="0,784" path="m6463,3192l6463,3976e" filled="false" stroked="true" strokeweight=".5pt" strokecolor="#0058a9">
                <v:path arrowok="t"/>
              </v:shape>
            </v:group>
            <v:group style="position:absolute;left:6463;top:3986;width:2;height:824" coordorigin="6463,3986" coordsize="2,824">
              <v:shape style="position:absolute;left:6463;top:3986;width:2;height:824" coordorigin="6463,3986" coordsize="0,824" path="m6463,3986l6463,4809e" filled="false" stroked="true" strokeweight=".5pt" strokecolor="#0058a9">
                <v:path arrowok="t"/>
              </v:shape>
            </v:group>
            <v:group style="position:absolute;left:6463;top:4814;width:879;height:2" coordorigin="6463,4814" coordsize="879,2">
              <v:shape style="position:absolute;left:6463;top:4814;width:879;height:2" coordorigin="6463,4814" coordsize="879,0" path="m6463,4814l7342,4814e" filled="false" stroked="true" strokeweight=".5pt" strokecolor="#0058a9">
                <v:path arrowok="t"/>
              </v:shape>
            </v:group>
            <v:group style="position:absolute;left:7342;top:1706;width:781;height:2" coordorigin="7342,1706" coordsize="781,2">
              <v:shape style="position:absolute;left:7342;top:1706;width:781;height:2" coordorigin="7342,1706" coordsize="781,0" path="m7342,1706l8122,1706e" filled="false" stroked="true" strokeweight=".5pt" strokecolor="#0058a9">
                <v:path arrowok="t"/>
              </v:shape>
            </v:group>
            <v:group style="position:absolute;left:7342;top:1711;width:2;height:403" coordorigin="7342,1711" coordsize="2,403">
              <v:shape style="position:absolute;left:7342;top:1711;width:2;height:403" coordorigin="7342,1711" coordsize="0,403" path="m7342,1711l7342,2114e" filled="false" stroked="true" strokeweight=".5pt" strokecolor="#0058a9">
                <v:path arrowok="t"/>
              </v:shape>
            </v:group>
            <v:group style="position:absolute;left:7342;top:2393;width:781;height:2" coordorigin="7342,2393" coordsize="781,2">
              <v:shape style="position:absolute;left:7342;top:2393;width:781;height:2" coordorigin="7342,2393" coordsize="781,0" path="m7342,2393l8122,2393e" filled="false" stroked="true" strokeweight=".5pt" strokecolor="#0058a9">
                <v:path arrowok="t"/>
              </v:shape>
            </v:group>
            <v:group style="position:absolute;left:7342;top:2398;width:2;height:2411" coordorigin="7342,2398" coordsize="2,2411">
              <v:shape style="position:absolute;left:7342;top:2398;width:2;height:2411" coordorigin="7342,2398" coordsize="0,2411" path="m7342,2398l7342,4809e" filled="false" stroked="true" strokeweight=".5pt" strokecolor="#0058a9">
                <v:path arrowok="t"/>
              </v:shape>
            </v:group>
            <v:group style="position:absolute;left:7342;top:4814;width:781;height:2" coordorigin="7342,4814" coordsize="781,2">
              <v:shape style="position:absolute;left:7342;top:4814;width:781;height:2" coordorigin="7342,4814" coordsize="781,0" path="m7342,4814l8122,4814e" filled="false" stroked="true" strokeweight=".5pt" strokecolor="#0058a9">
                <v:path arrowok="t"/>
              </v:shape>
            </v:group>
            <v:group style="position:absolute;left:8122;top:1706;width:1014;height:2" coordorigin="8122,1706" coordsize="1014,2">
              <v:shape style="position:absolute;left:8122;top:1706;width:1014;height:2" coordorigin="8122,1706" coordsize="1014,0" path="m8122,1706l9136,1706e" filled="false" stroked="true" strokeweight=".5pt" strokecolor="#0058a9">
                <v:path arrowok="t"/>
              </v:shape>
            </v:group>
            <v:group style="position:absolute;left:8122;top:1711;width:2;height:403" coordorigin="8122,1711" coordsize="2,403">
              <v:shape style="position:absolute;left:8122;top:1711;width:2;height:403" coordorigin="8122,1711" coordsize="0,403" path="m8122,1711l8122,2114e" filled="false" stroked="true" strokeweight=".5pt" strokecolor="#0058a9">
                <v:path arrowok="t"/>
              </v:shape>
            </v:group>
            <v:group style="position:absolute;left:8122;top:2393;width:1014;height:2" coordorigin="8122,2393" coordsize="1014,2">
              <v:shape style="position:absolute;left:8122;top:2393;width:1014;height:2" coordorigin="8122,2393" coordsize="1014,0" path="m8122,2393l9136,2393e" filled="false" stroked="true" strokeweight=".5pt" strokecolor="#0058a9">
                <v:path arrowok="t"/>
              </v:shape>
            </v:group>
            <v:group style="position:absolute;left:8122;top:2398;width:2;height:789" coordorigin="8122,2398" coordsize="2,789">
              <v:shape style="position:absolute;left:8122;top:2398;width:2;height:789" coordorigin="8122,2398" coordsize="0,789" path="m8122,2398l8122,3187e" filled="false" stroked="true" strokeweight=".5pt" strokecolor="#0058a9">
                <v:path arrowok="t"/>
              </v:shape>
            </v:group>
            <v:group style="position:absolute;left:9136;top:2398;width:2;height:784" coordorigin="9136,2398" coordsize="2,784">
              <v:shape style="position:absolute;left:9136;top:2398;width:2;height:784" coordorigin="9136,2398" coordsize="0,784" path="m9136,2398l9136,3182e" filled="false" stroked="true" strokeweight=".5pt" strokecolor="#0058a9">
                <v:path arrowok="t"/>
              </v:shape>
            </v:group>
            <v:group style="position:absolute;left:8122;top:3187;width:2;height:794" coordorigin="8122,3187" coordsize="2,794">
              <v:shape style="position:absolute;left:8122;top:3187;width:2;height:794" coordorigin="8122,3187" coordsize="0,794" path="m8122,3187l8122,3981e" filled="false" stroked="true" strokeweight=".5pt" strokecolor="#0058a9">
                <v:path arrowok="t"/>
              </v:shape>
            </v:group>
            <v:group style="position:absolute;left:9136;top:3192;width:2;height:784" coordorigin="9136,3192" coordsize="2,784">
              <v:shape style="position:absolute;left:9136;top:3192;width:2;height:784" coordorigin="9136,3192" coordsize="0,784" path="m9136,3192l9136,3976e" filled="false" stroked="true" strokeweight=".5pt" strokecolor="#0058a9">
                <v:path arrowok="t"/>
              </v:shape>
            </v:group>
            <v:group style="position:absolute;left:8122;top:3981;width:2;height:829" coordorigin="8122,3981" coordsize="2,829">
              <v:shape style="position:absolute;left:8122;top:3981;width:2;height:829" coordorigin="8122,3981" coordsize="0,829" path="m8122,3981l8122,4809e" filled="false" stroked="true" strokeweight=".5pt" strokecolor="#0058a9">
                <v:path arrowok="t"/>
              </v:shape>
            </v:group>
            <v:group style="position:absolute;left:9136;top:3986;width:2;height:824" coordorigin="9136,3986" coordsize="2,824">
              <v:shape style="position:absolute;left:9136;top:3986;width:2;height:824" coordorigin="9136,3986" coordsize="0,824" path="m9136,3986l9136,4809e" filled="false" stroked="true" strokeweight=".5pt" strokecolor="#0058a9">
                <v:path arrowok="t"/>
              </v:shape>
            </v:group>
            <v:group style="position:absolute;left:8122;top:4814;width:1014;height:2" coordorigin="8122,4814" coordsize="1014,2">
              <v:shape style="position:absolute;left:8122;top:4814;width:1014;height:2" coordorigin="8122,4814" coordsize="1014,0" path="m8122,4814l9136,4814e" filled="false" stroked="true" strokeweight=".5pt" strokecolor="#0058a9">
                <v:path arrowok="t"/>
              </v:shape>
            </v:group>
            <v:group style="position:absolute;left:9136;top:1706;width:1014;height:2" coordorigin="9136,1706" coordsize="1014,2">
              <v:shape style="position:absolute;left:9136;top:1706;width:1014;height:2" coordorigin="9136,1706" coordsize="1014,0" path="m9136,1706l10150,1706e" filled="false" stroked="true" strokeweight=".5pt" strokecolor="#0058a9">
                <v:path arrowok="t"/>
              </v:shape>
            </v:group>
            <v:group style="position:absolute;left:9136;top:1711;width:2;height:403" coordorigin="9136,1711" coordsize="2,403">
              <v:shape style="position:absolute;left:9136;top:1711;width:2;height:403" coordorigin="9136,1711" coordsize="0,403" path="m9136,1711l9136,2114e" filled="false" stroked="true" strokeweight=".5pt" strokecolor="#0058a9">
                <v:path arrowok="t"/>
              </v:shape>
            </v:group>
            <v:group style="position:absolute;left:6463;top:5088;width:879;height:2" coordorigin="6463,5088" coordsize="879,2">
              <v:shape style="position:absolute;left:6463;top:5088;width:879;height:2" coordorigin="6463,5088" coordsize="879,0" path="m6463,5088l7342,5088e" filled="false" stroked="true" strokeweight=".5pt" strokecolor="#0058a9">
                <v:path arrowok="t"/>
              </v:shape>
            </v:group>
            <v:group style="position:absolute;left:6463;top:5093;width:2;height:331" coordorigin="6463,5093" coordsize="2,331">
              <v:shape style="position:absolute;left:6463;top:5093;width:2;height:331" coordorigin="6463,5093" coordsize="0,331" path="m6463,5093l6463,5423e" filled="false" stroked="true" strokeweight=".5pt" strokecolor="#0058a9">
                <v:path arrowok="t"/>
              </v:shape>
            </v:group>
            <v:group style="position:absolute;left:6463;top:5433;width:2;height:331" coordorigin="6463,5433" coordsize="2,331">
              <v:shape style="position:absolute;left:6463;top:5433;width:2;height:331" coordorigin="6463,5433" coordsize="0,331" path="m6463,5433l6463,5764e" filled="false" stroked="true" strokeweight=".5pt" strokecolor="#0058a9">
                <v:path arrowok="t"/>
              </v:shape>
            </v:group>
            <v:group style="position:absolute;left:6463;top:5774;width:2;height:331" coordorigin="6463,5774" coordsize="2,331">
              <v:shape style="position:absolute;left:6463;top:5774;width:2;height:331" coordorigin="6463,5774" coordsize="0,331" path="m6463,5774l6463,6104e" filled="false" stroked="true" strokeweight=".5pt" strokecolor="#0058a9">
                <v:path arrowok="t"/>
              </v:shape>
            </v:group>
            <v:group style="position:absolute;left:6463;top:6114;width:2;height:331" coordorigin="6463,6114" coordsize="2,331">
              <v:shape style="position:absolute;left:6463;top:6114;width:2;height:331" coordorigin="6463,6114" coordsize="0,331" path="m6463,6114l6463,6444e" filled="false" stroked="true" strokeweight=".5pt" strokecolor="#0058a9">
                <v:path arrowok="t"/>
              </v:shape>
            </v:group>
            <v:group style="position:absolute;left:6463;top:6449;width:879;height:2" coordorigin="6463,6449" coordsize="879,2">
              <v:shape style="position:absolute;left:6463;top:6449;width:879;height:2" coordorigin="6463,6449" coordsize="879,0" path="m6463,6449l7342,6449e" filled="false" stroked="true" strokeweight=".5pt" strokecolor="#0058a9">
                <v:path arrowok="t"/>
              </v:shape>
            </v:group>
            <v:group style="position:absolute;left:10150;top:1706;width:1019;height:2" coordorigin="10150,1706" coordsize="1019,2">
              <v:shape style="position:absolute;left:10150;top:1706;width:1019;height:2" coordorigin="10150,1706" coordsize="1019,0" path="m10150,1706l11169,1706e" filled="false" stroked="true" strokeweight=".5pt" strokecolor="#0058a9">
                <v:path arrowok="t"/>
              </v:shape>
            </v:group>
            <v:group style="position:absolute;left:10150;top:1711;width:2;height:403" coordorigin="10150,1711" coordsize="2,403">
              <v:shape style="position:absolute;left:10150;top:1711;width:2;height:403" coordorigin="10150,1711" coordsize="0,403" path="m10150,1711l10150,2114e" filled="false" stroked="true" strokeweight=".49997pt" strokecolor="#0058a9">
                <v:path arrowok="t"/>
              </v:shape>
            </v:group>
            <v:group style="position:absolute;left:11164;top:1711;width:2;height:403" coordorigin="11164,1711" coordsize="2,403">
              <v:shape style="position:absolute;left:11164;top:1711;width:2;height:403" coordorigin="11164,1711" coordsize="0,403" path="m11164,1711l11164,2114e" filled="false" stroked="true" strokeweight=".5pt" strokecolor="#0058a9">
                <v:path arrowok="t"/>
              </v:shape>
            </v:group>
            <v:group style="position:absolute;left:7342;top:5088;width:781;height:2" coordorigin="7342,5088" coordsize="781,2">
              <v:shape style="position:absolute;left:7342;top:5088;width:781;height:2" coordorigin="7342,5088" coordsize="781,0" path="m7342,5088l8122,5088e" filled="false" stroked="true" strokeweight=".5pt" strokecolor="#0058a9">
                <v:path arrowok="t"/>
              </v:shape>
            </v:group>
            <v:group style="position:absolute;left:7342;top:5093;width:2;height:336" coordorigin="7342,5093" coordsize="2,336">
              <v:shape style="position:absolute;left:7342;top:5093;width:2;height:336" coordorigin="7342,5093" coordsize="0,336" path="m7342,5093l7342,5428e" filled="false" stroked="true" strokeweight=".5pt" strokecolor="#0058a9">
                <v:path arrowok="t"/>
              </v:shape>
            </v:group>
            <v:group style="position:absolute;left:8122;top:5093;width:2;height:331" coordorigin="8122,5093" coordsize="2,331">
              <v:shape style="position:absolute;left:8122;top:5093;width:2;height:331" coordorigin="8122,5093" coordsize="0,331" path="m8122,5093l8122,5423e" filled="false" stroked="true" strokeweight=".5pt" strokecolor="#0058a9">
                <v:path arrowok="t"/>
              </v:shape>
            </v:group>
            <v:group style="position:absolute;left:7342;top:5428;width:2;height:341" coordorigin="7342,5428" coordsize="2,341">
              <v:shape style="position:absolute;left:7342;top:5428;width:2;height:341" coordorigin="7342,5428" coordsize="0,341" path="m7342,5428l7342,5769e" filled="false" stroked="true" strokeweight=".5pt" strokecolor="#0058a9">
                <v:path arrowok="t"/>
              </v:shape>
            </v:group>
            <v:group style="position:absolute;left:8122;top:5433;width:2;height:331" coordorigin="8122,5433" coordsize="2,331">
              <v:shape style="position:absolute;left:8122;top:5433;width:2;height:331" coordorigin="8122,5433" coordsize="0,331" path="m8122,5433l8122,5764e" filled="false" stroked="true" strokeweight=".5pt" strokecolor="#0058a9">
                <v:path arrowok="t"/>
              </v:shape>
            </v:group>
            <v:group style="position:absolute;left:7342;top:5769;width:2;height:341" coordorigin="7342,5769" coordsize="2,341">
              <v:shape style="position:absolute;left:7342;top:5769;width:2;height:341" coordorigin="7342,5769" coordsize="0,341" path="m7342,5769l7342,6109e" filled="false" stroked="true" strokeweight=".5pt" strokecolor="#0058a9">
                <v:path arrowok="t"/>
              </v:shape>
            </v:group>
            <v:group style="position:absolute;left:8122;top:5774;width:2;height:331" coordorigin="8122,5774" coordsize="2,331">
              <v:shape style="position:absolute;left:8122;top:5774;width:2;height:331" coordorigin="8122,5774" coordsize="0,331" path="m8122,5774l8122,6104e" filled="false" stroked="true" strokeweight=".5pt" strokecolor="#0058a9">
                <v:path arrowok="t"/>
              </v:shape>
            </v:group>
            <v:group style="position:absolute;left:7342;top:6109;width:2;height:336" coordorigin="7342,6109" coordsize="2,336">
              <v:shape style="position:absolute;left:7342;top:6109;width:2;height:336" coordorigin="7342,6109" coordsize="0,336" path="m7342,6109l7342,6444e" filled="false" stroked="true" strokeweight=".5pt" strokecolor="#0058a9">
                <v:path arrowok="t"/>
              </v:shape>
            </v:group>
            <v:group style="position:absolute;left:8122;top:6114;width:2;height:331" coordorigin="8122,6114" coordsize="2,331">
              <v:shape style="position:absolute;left:8122;top:6114;width:2;height:331" coordorigin="8122,6114" coordsize="0,331" path="m8122,6114l8122,6444e" filled="false" stroked="true" strokeweight=".5pt" strokecolor="#0058a9">
                <v:path arrowok="t"/>
              </v:shape>
            </v:group>
            <v:group style="position:absolute;left:7342;top:6449;width:781;height:2" coordorigin="7342,6449" coordsize="781,2">
              <v:shape style="position:absolute;left:7342;top:6449;width:781;height:2" coordorigin="7342,6449" coordsize="781,0" path="m7342,6449l8122,6449e" filled="false" stroked="true" strokeweight=".5pt" strokecolor="#0058a9">
                <v:path arrowok="t"/>
              </v:shape>
            </v:group>
            <v:group style="position:absolute;left:1020;top:1706;width:2046;height:2" coordorigin="1020,1706" coordsize="2046,2">
              <v:shape style="position:absolute;left:1020;top:1706;width:2046;height:2" coordorigin="1020,1706" coordsize="2046,0" path="m1020,1706l3066,1706e" filled="false" stroked="true" strokeweight=".5pt" strokecolor="#0058a9">
                <v:path arrowok="t"/>
              </v:shape>
            </v:group>
            <v:group style="position:absolute;left:1025;top:1711;width:2;height:403" coordorigin="1025,1711" coordsize="2,403">
              <v:shape style="position:absolute;left:1025;top:1711;width:2;height:403" coordorigin="1025,1711" coordsize="0,403" path="m1025,1711l1025,2114e" filled="false" stroked="true" strokeweight=".49998pt" strokecolor="#0058a9">
                <v:path arrowok="t"/>
              </v:shape>
            </v:group>
            <v:group style="position:absolute;left:3066;top:1711;width:2;height:403" coordorigin="3066,1711" coordsize="2,403">
              <v:shape style="position:absolute;left:3066;top:1711;width:2;height:403" coordorigin="3066,1711" coordsize="0,403" path="m3066,1711l3066,2114e" filled="false" stroked="true" strokeweight=".49998pt" strokecolor="#0058a9">
                <v:path arrowok="t"/>
              </v:shape>
            </v:group>
            <v:group style="position:absolute;left:6463;top:6724;width:879;height:2" coordorigin="6463,6724" coordsize="879,2">
              <v:shape style="position:absolute;left:6463;top:6724;width:879;height:2" coordorigin="6463,6724" coordsize="879,0" path="m6463,6724l7342,6724e" filled="false" stroked="true" strokeweight=".50003pt" strokecolor="#0058a9">
                <v:path arrowok="t"/>
              </v:shape>
            </v:group>
            <v:group style="position:absolute;left:6463;top:6729;width:2;height:274" coordorigin="6463,6729" coordsize="2,274">
              <v:shape style="position:absolute;left:6463;top:6729;width:2;height:274" coordorigin="6463,6729" coordsize="0,274" path="m6463,6729l6463,7002e" filled="false" stroked="true" strokeweight=".5pt" strokecolor="#0058a9">
                <v:path arrowok="t"/>
              </v:shape>
            </v:group>
            <v:group style="position:absolute;left:6463;top:7012;width:2;height:274" coordorigin="6463,7012" coordsize="2,274">
              <v:shape style="position:absolute;left:6463;top:7012;width:2;height:274" coordorigin="6463,7012" coordsize="0,274" path="m6463,7012l6463,7285e" filled="false" stroked="true" strokeweight=".5pt" strokecolor="#0058a9">
                <v:path arrowok="t"/>
              </v:shape>
            </v:group>
            <v:group style="position:absolute;left:6463;top:7295;width:2;height:274" coordorigin="6463,7295" coordsize="2,274">
              <v:shape style="position:absolute;left:6463;top:7295;width:2;height:274" coordorigin="6463,7295" coordsize="0,274" path="m6463,7295l6463,7569e" filled="false" stroked="true" strokeweight=".5pt" strokecolor="#0058a9">
                <v:path arrowok="t"/>
              </v:shape>
            </v:group>
            <v:group style="position:absolute;left:6463;top:7579;width:2;height:274" coordorigin="6463,7579" coordsize="2,274">
              <v:shape style="position:absolute;left:6463;top:7579;width:2;height:274" coordorigin="6463,7579" coordsize="0,274" path="m6463,7579l6463,7852e" filled="false" stroked="true" strokeweight=".5pt" strokecolor="#0058a9">
                <v:path arrowok="t"/>
              </v:shape>
            </v:group>
            <v:group style="position:absolute;left:6463;top:7862;width:2;height:274" coordorigin="6463,7862" coordsize="2,274">
              <v:shape style="position:absolute;left:6463;top:7862;width:2;height:274" coordorigin="6463,7862" coordsize="0,274" path="m6463,7862l6463,8136e" filled="false" stroked="true" strokeweight=".5pt" strokecolor="#0058a9">
                <v:path arrowok="t"/>
              </v:shape>
            </v:group>
            <v:group style="position:absolute;left:6463;top:8146;width:2;height:274" coordorigin="6463,8146" coordsize="2,274">
              <v:shape style="position:absolute;left:6463;top:8146;width:2;height:274" coordorigin="6463,8146" coordsize="0,274" path="m6463,8146l6463,8419e" filled="false" stroked="true" strokeweight=".5pt" strokecolor="#0058a9">
                <v:path arrowok="t"/>
              </v:shape>
            </v:group>
            <v:group style="position:absolute;left:6463;top:8429;width:2;height:274" coordorigin="6463,8429" coordsize="2,274">
              <v:shape style="position:absolute;left:6463;top:8429;width:2;height:274" coordorigin="6463,8429" coordsize="0,274" path="m6463,8429l6463,8703e" filled="false" stroked="true" strokeweight=".5pt" strokecolor="#0058a9">
                <v:path arrowok="t"/>
              </v:shape>
            </v:group>
            <v:group style="position:absolute;left:6463;top:8708;width:879;height:2" coordorigin="6463,8708" coordsize="879,2">
              <v:shape style="position:absolute;left:6463;top:8708;width:879;height:2" coordorigin="6463,8708" coordsize="879,0" path="m6463,8708l7342,8708e" filled="false" stroked="true" strokeweight=".50003pt" strokecolor="#0058a9">
                <v:path arrowok="t"/>
              </v:shape>
            </v:group>
            <v:group style="position:absolute;left:7342;top:6724;width:781;height:2" coordorigin="7342,6724" coordsize="781,2">
              <v:shape style="position:absolute;left:7342;top:6724;width:781;height:2" coordorigin="7342,6724" coordsize="781,0" path="m7342,6724l8122,6724e" filled="false" stroked="true" strokeweight=".50003pt" strokecolor="#0058a9">
                <v:path arrowok="t"/>
              </v:shape>
            </v:group>
            <v:group style="position:absolute;left:7342;top:6729;width:2;height:279" coordorigin="7342,6729" coordsize="2,279">
              <v:shape style="position:absolute;left:7342;top:6729;width:2;height:279" coordorigin="7342,6729" coordsize="0,279" path="m7342,6729l7342,7007e" filled="false" stroked="true" strokeweight=".5pt" strokecolor="#0058a9">
                <v:path arrowok="t"/>
              </v:shape>
            </v:group>
            <v:group style="position:absolute;left:8122;top:6729;width:2;height:274" coordorigin="8122,6729" coordsize="2,274">
              <v:shape style="position:absolute;left:8122;top:6729;width:2;height:274" coordorigin="8122,6729" coordsize="0,274" path="m8122,6729l8122,7002e" filled="false" stroked="true" strokeweight=".5pt" strokecolor="#0058a9">
                <v:path arrowok="t"/>
              </v:shape>
            </v:group>
            <v:group style="position:absolute;left:7342;top:7007;width:2;height:284" coordorigin="7342,7007" coordsize="2,284">
              <v:shape style="position:absolute;left:7342;top:7007;width:2;height:284" coordorigin="7342,7007" coordsize="0,284" path="m7342,7007l7342,7290e" filled="false" stroked="true" strokeweight=".5pt" strokecolor="#0058a9">
                <v:path arrowok="t"/>
              </v:shape>
            </v:group>
            <v:group style="position:absolute;left:8122;top:7012;width:2;height:274" coordorigin="8122,7012" coordsize="2,274">
              <v:shape style="position:absolute;left:8122;top:7012;width:2;height:274" coordorigin="8122,7012" coordsize="0,274" path="m8122,7012l8122,7285e" filled="false" stroked="true" strokeweight=".5pt" strokecolor="#0058a9">
                <v:path arrowok="t"/>
              </v:shape>
            </v:group>
            <v:group style="position:absolute;left:7342;top:7290;width:2;height:284" coordorigin="7342,7290" coordsize="2,284">
              <v:shape style="position:absolute;left:7342;top:7290;width:2;height:284" coordorigin="7342,7290" coordsize="0,284" path="m7342,7290l7342,7574e" filled="false" stroked="true" strokeweight=".5pt" strokecolor="#0058a9">
                <v:path arrowok="t"/>
              </v:shape>
            </v:group>
            <v:group style="position:absolute;left:8122;top:7295;width:2;height:274" coordorigin="8122,7295" coordsize="2,274">
              <v:shape style="position:absolute;left:8122;top:7295;width:2;height:274" coordorigin="8122,7295" coordsize="0,274" path="m8122,7295l8122,7569e" filled="false" stroked="true" strokeweight=".5pt" strokecolor="#0058a9">
                <v:path arrowok="t"/>
              </v:shape>
            </v:group>
            <v:group style="position:absolute;left:7342;top:7574;width:2;height:284" coordorigin="7342,7574" coordsize="2,284">
              <v:shape style="position:absolute;left:7342;top:7574;width:2;height:284" coordorigin="7342,7574" coordsize="0,284" path="m7342,7574l7342,7857e" filled="false" stroked="true" strokeweight=".5pt" strokecolor="#0058a9">
                <v:path arrowok="t"/>
              </v:shape>
            </v:group>
            <v:group style="position:absolute;left:8122;top:7579;width:2;height:274" coordorigin="8122,7579" coordsize="2,274">
              <v:shape style="position:absolute;left:8122;top:7579;width:2;height:274" coordorigin="8122,7579" coordsize="0,274" path="m8122,7579l8122,7852e" filled="false" stroked="true" strokeweight=".5pt" strokecolor="#0058a9">
                <v:path arrowok="t"/>
              </v:shape>
            </v:group>
            <v:group style="position:absolute;left:7342;top:7857;width:2;height:284" coordorigin="7342,7857" coordsize="2,284">
              <v:shape style="position:absolute;left:7342;top:7857;width:2;height:284" coordorigin="7342,7857" coordsize="0,284" path="m7342,7857l7342,8141e" filled="false" stroked="true" strokeweight=".5pt" strokecolor="#0058a9">
                <v:path arrowok="t"/>
              </v:shape>
            </v:group>
            <v:group style="position:absolute;left:8122;top:7862;width:2;height:274" coordorigin="8122,7862" coordsize="2,274">
              <v:shape style="position:absolute;left:8122;top:7862;width:2;height:274" coordorigin="8122,7862" coordsize="0,274" path="m8122,7862l8122,8136e" filled="false" stroked="true" strokeweight=".5pt" strokecolor="#0058a9">
                <v:path arrowok="t"/>
              </v:shape>
            </v:group>
            <v:group style="position:absolute;left:7342;top:8141;width:2;height:284" coordorigin="7342,8141" coordsize="2,284">
              <v:shape style="position:absolute;left:7342;top:8141;width:2;height:284" coordorigin="7342,8141" coordsize="0,284" path="m7342,8141l7342,8424e" filled="false" stroked="true" strokeweight=".5pt" strokecolor="#0058a9">
                <v:path arrowok="t"/>
              </v:shape>
            </v:group>
            <v:group style="position:absolute;left:8122;top:8146;width:2;height:274" coordorigin="8122,8146" coordsize="2,274">
              <v:shape style="position:absolute;left:8122;top:8146;width:2;height:274" coordorigin="8122,8146" coordsize="0,274" path="m8122,8146l8122,8419e" filled="false" stroked="true" strokeweight=".5pt" strokecolor="#0058a9">
                <v:path arrowok="t"/>
              </v:shape>
            </v:group>
            <v:group style="position:absolute;left:7342;top:8424;width:2;height:279" coordorigin="7342,8424" coordsize="2,279">
              <v:shape style="position:absolute;left:7342;top:8424;width:2;height:279" coordorigin="7342,8424" coordsize="0,279" path="m7342,8424l7342,8703e" filled="false" stroked="true" strokeweight=".5pt" strokecolor="#0058a9">
                <v:path arrowok="t"/>
              </v:shape>
            </v:group>
            <v:group style="position:absolute;left:8122;top:8429;width:2;height:274" coordorigin="8122,8429" coordsize="2,274">
              <v:shape style="position:absolute;left:8122;top:8429;width:2;height:274" coordorigin="8122,8429" coordsize="0,274" path="m8122,8429l8122,8703e" filled="false" stroked="true" strokeweight=".5pt" strokecolor="#0058a9">
                <v:path arrowok="t"/>
              </v:shape>
            </v:group>
            <v:group style="position:absolute;left:7342;top:8708;width:781;height:2" coordorigin="7342,8708" coordsize="781,2">
              <v:shape style="position:absolute;left:7342;top:8708;width:781;height:2" coordorigin="7342,8708" coordsize="781,0" path="m7342,8708l8122,8708e" filled="false" stroked="true" strokeweight=".50003pt" strokecolor="#0058a9">
                <v:path arrowok="t"/>
              </v:shape>
            </v:group>
            <v:group style="position:absolute;left:1020;top:2119;width:10149;height:2" coordorigin="1020,2119" coordsize="10149,2">
              <v:shape style="position:absolute;left:1020;top:2119;width:10149;height:2" coordorigin="1020,2119" coordsize="10149,0" path="m1020,2119l11169,2119e" filled="false" stroked="true" strokeweight=".500060pt" strokecolor="#0058a9">
                <v:path arrowok="t"/>
              </v:shape>
            </v:group>
            <v:group style="position:absolute;left:6463;top:8982;width:879;height:2" coordorigin="6463,8982" coordsize="879,2">
              <v:shape style="position:absolute;left:6463;top:8982;width:879;height:2" coordorigin="6463,8982" coordsize="879,0" path="m6463,8982l7342,8982e" filled="false" stroked="true" strokeweight=".5pt" strokecolor="#0058a9">
                <v:path arrowok="t"/>
              </v:shape>
            </v:group>
            <v:group style="position:absolute;left:6463;top:8987;width:2;height:472" coordorigin="6463,8987" coordsize="2,472">
              <v:shape style="position:absolute;left:6463;top:8987;width:2;height:472" coordorigin="6463,8987" coordsize="0,472" path="m6463,8987l6463,9459e" filled="false" stroked="true" strokeweight=".5pt" strokecolor="#0058a9">
                <v:path arrowok="t"/>
              </v:shape>
            </v:group>
            <v:group style="position:absolute;left:6463;top:9469;width:2;height:472" coordorigin="6463,9469" coordsize="2,472">
              <v:shape style="position:absolute;left:6463;top:9469;width:2;height:472" coordorigin="6463,9469" coordsize="0,472" path="m6463,9469l6463,9941e" filled="false" stroked="true" strokeweight=".5pt" strokecolor="#0058a9">
                <v:path arrowok="t"/>
              </v:shape>
            </v:group>
            <v:group style="position:absolute;left:6463;top:9951;width:2;height:472" coordorigin="6463,9951" coordsize="2,472">
              <v:shape style="position:absolute;left:6463;top:9951;width:2;height:472" coordorigin="6463,9951" coordsize="0,472" path="m6463,9951l6463,10423e" filled="false" stroked="true" strokeweight=".5pt" strokecolor="#0058a9">
                <v:path arrowok="t"/>
              </v:shape>
            </v:group>
            <v:group style="position:absolute;left:6463;top:10433;width:2;height:472" coordorigin="6463,10433" coordsize="2,472">
              <v:shape style="position:absolute;left:6463;top:10433;width:2;height:472" coordorigin="6463,10433" coordsize="0,472" path="m6463,10433l6463,10905e" filled="false" stroked="true" strokeweight=".5pt" strokecolor="#0058a9">
                <v:path arrowok="t"/>
              </v:shape>
            </v:group>
            <v:group style="position:absolute;left:6463;top:10910;width:879;height:2" coordorigin="6463,10910" coordsize="879,2">
              <v:shape style="position:absolute;left:6463;top:10910;width:879;height:2" coordorigin="6463,10910" coordsize="879,0" path="m6463,10910l7342,10910e" filled="false" stroked="true" strokeweight=".5pt" strokecolor="#0058a9">
                <v:path arrowok="t"/>
              </v:shape>
            </v:group>
            <v:group style="position:absolute;left:7342;top:8982;width:781;height:2" coordorigin="7342,8982" coordsize="781,2">
              <v:shape style="position:absolute;left:7342;top:8982;width:781;height:2" coordorigin="7342,8982" coordsize="781,0" path="m7342,8982l8122,8982e" filled="false" stroked="true" strokeweight=".5pt" strokecolor="#0058a9">
                <v:path arrowok="t"/>
              </v:shape>
            </v:group>
            <v:group style="position:absolute;left:7342;top:8987;width:2;height:477" coordorigin="7342,8987" coordsize="2,477">
              <v:shape style="position:absolute;left:7342;top:8987;width:2;height:477" coordorigin="7342,8987" coordsize="0,477" path="m7342,8987l7342,9464e" filled="false" stroked="true" strokeweight=".5pt" strokecolor="#0058a9">
                <v:path arrowok="t"/>
              </v:shape>
            </v:group>
            <v:group style="position:absolute;left:8122;top:8987;width:2;height:472" coordorigin="8122,8987" coordsize="2,472">
              <v:shape style="position:absolute;left:8122;top:8987;width:2;height:472" coordorigin="8122,8987" coordsize="0,472" path="m8122,8987l8122,9459e" filled="false" stroked="true" strokeweight=".5pt" strokecolor="#0058a9">
                <v:path arrowok="t"/>
              </v:shape>
            </v:group>
            <v:group style="position:absolute;left:7342;top:9464;width:2;height:482" coordorigin="7342,9464" coordsize="2,482">
              <v:shape style="position:absolute;left:7342;top:9464;width:2;height:482" coordorigin="7342,9464" coordsize="0,482" path="m7342,9464l7342,9946e" filled="false" stroked="true" strokeweight=".5pt" strokecolor="#0058a9">
                <v:path arrowok="t"/>
              </v:shape>
            </v:group>
            <v:group style="position:absolute;left:8122;top:9469;width:2;height:472" coordorigin="8122,9469" coordsize="2,472">
              <v:shape style="position:absolute;left:8122;top:9469;width:2;height:472" coordorigin="8122,9469" coordsize="0,472" path="m8122,9469l8122,9941e" filled="false" stroked="true" strokeweight=".5pt" strokecolor="#0058a9">
                <v:path arrowok="t"/>
              </v:shape>
            </v:group>
            <v:group style="position:absolute;left:7342;top:9946;width:2;height:482" coordorigin="7342,9946" coordsize="2,482">
              <v:shape style="position:absolute;left:7342;top:9946;width:2;height:482" coordorigin="7342,9946" coordsize="0,482" path="m7342,9946l7342,10428e" filled="false" stroked="true" strokeweight=".5pt" strokecolor="#0058a9">
                <v:path arrowok="t"/>
              </v:shape>
            </v:group>
            <v:group style="position:absolute;left:8122;top:9951;width:2;height:472" coordorigin="8122,9951" coordsize="2,472">
              <v:shape style="position:absolute;left:8122;top:9951;width:2;height:472" coordorigin="8122,9951" coordsize="0,472" path="m8122,9951l8122,10423e" filled="false" stroked="true" strokeweight=".5pt" strokecolor="#0058a9">
                <v:path arrowok="t"/>
              </v:shape>
            </v:group>
            <v:group style="position:absolute;left:7342;top:10428;width:2;height:477" coordorigin="7342,10428" coordsize="2,477">
              <v:shape style="position:absolute;left:7342;top:10428;width:2;height:477" coordorigin="7342,10428" coordsize="0,477" path="m7342,10428l7342,10905e" filled="false" stroked="true" strokeweight=".5pt" strokecolor="#0058a9">
                <v:path arrowok="t"/>
              </v:shape>
            </v:group>
            <v:group style="position:absolute;left:8122;top:10433;width:2;height:472" coordorigin="8122,10433" coordsize="2,472">
              <v:shape style="position:absolute;left:8122;top:10433;width:2;height:472" coordorigin="8122,10433" coordsize="0,472" path="m8122,10433l8122,10905e" filled="false" stroked="true" strokeweight=".5pt" strokecolor="#0058a9">
                <v:path arrowok="t"/>
              </v:shape>
            </v:group>
            <v:group style="position:absolute;left:7342;top:10910;width:781;height:2" coordorigin="7342,10910" coordsize="781,2">
              <v:shape style="position:absolute;left:7342;top:10910;width:781;height:2" coordorigin="7342,10910" coordsize="781,0" path="m7342,10910l8122,10910e" filled="false" stroked="true" strokeweight=".5pt" strokecolor="#0058a9">
                <v:path arrowok="t"/>
              </v:shape>
            </v:group>
            <v:group style="position:absolute;left:6463;top:11185;width:879;height:2" coordorigin="6463,11185" coordsize="879,2">
              <v:shape style="position:absolute;left:6463;top:11185;width:879;height:2" coordorigin="6463,11185" coordsize="879,0" path="m6463,11185l7342,11185e" filled="false" stroked="true" strokeweight=".5pt" strokecolor="#0058a9">
                <v:path arrowok="t"/>
              </v:shape>
            </v:group>
            <v:group style="position:absolute;left:6463;top:11190;width:2;height:501" coordorigin="6463,11190" coordsize="2,501">
              <v:shape style="position:absolute;left:6463;top:11190;width:2;height:501" coordorigin="6463,11190" coordsize="0,501" path="m6463,11190l6463,11690e" filled="false" stroked="true" strokeweight=".5pt" strokecolor="#0058a9">
                <v:path arrowok="t"/>
              </v:shape>
            </v:group>
            <v:group style="position:absolute;left:6463;top:11700;width:2;height:501" coordorigin="6463,11700" coordsize="2,501">
              <v:shape style="position:absolute;left:6463;top:11700;width:2;height:501" coordorigin="6463,11700" coordsize="0,501" path="m6463,11700l6463,12200e" filled="false" stroked="true" strokeweight=".5pt" strokecolor="#0058a9">
                <v:path arrowok="t"/>
              </v:shape>
            </v:group>
            <v:group style="position:absolute;left:6463;top:12210;width:2;height:501" coordorigin="6463,12210" coordsize="2,501">
              <v:shape style="position:absolute;left:6463;top:12210;width:2;height:501" coordorigin="6463,12210" coordsize="0,501" path="m6463,12210l6463,12710e" filled="false" stroked="true" strokeweight=".5pt" strokecolor="#0058a9">
                <v:path arrowok="t"/>
              </v:shape>
            </v:group>
            <v:group style="position:absolute;left:6463;top:12715;width:879;height:2" coordorigin="6463,12715" coordsize="879,2">
              <v:shape style="position:absolute;left:6463;top:12715;width:879;height:2" coordorigin="6463,12715" coordsize="879,0" path="m6463,12715l7342,12715e" filled="false" stroked="true" strokeweight=".49998pt" strokecolor="#0058a9">
                <v:path arrowok="t"/>
              </v:shape>
            </v:group>
            <v:group style="position:absolute;left:7342;top:11185;width:781;height:2" coordorigin="7342,11185" coordsize="781,2">
              <v:shape style="position:absolute;left:7342;top:11185;width:781;height:2" coordorigin="7342,11185" coordsize="781,0" path="m7342,11185l8122,11185e" filled="false" stroked="true" strokeweight=".5pt" strokecolor="#0058a9">
                <v:path arrowok="t"/>
              </v:shape>
            </v:group>
            <v:group style="position:absolute;left:7342;top:11190;width:2;height:1521" coordorigin="7342,11190" coordsize="2,1521">
              <v:shape style="position:absolute;left:7342;top:11190;width:2;height:1521" coordorigin="7342,11190" coordsize="0,1521" path="m7342,11190l7342,12710e" filled="false" stroked="true" strokeweight=".5pt" strokecolor="#0058a9">
                <v:path arrowok="t"/>
              </v:shape>
            </v:group>
            <v:group style="position:absolute;left:7342;top:12715;width:781;height:2" coordorigin="7342,12715" coordsize="781,2">
              <v:shape style="position:absolute;left:7342;top:12715;width:781;height:2" coordorigin="7342,12715" coordsize="781,0" path="m7342,12715l8122,12715e" filled="false" stroked="true" strokeweight=".49998pt" strokecolor="#0058a9">
                <v:path arrowok="t"/>
              </v:shape>
            </v:group>
            <v:group style="position:absolute;left:6463;top:12990;width:879;height:2" coordorigin="6463,12990" coordsize="879,2">
              <v:shape style="position:absolute;left:6463;top:12990;width:879;height:2" coordorigin="6463,12990" coordsize="879,0" path="m6463,12990l7342,12990e" filled="false" stroked="true" strokeweight=".50003pt" strokecolor="#0058a9">
                <v:path arrowok="t"/>
              </v:shape>
            </v:group>
            <v:group style="position:absolute;left:6463;top:12995;width:2;height:727" coordorigin="6463,12995" coordsize="2,727">
              <v:shape style="position:absolute;left:6463;top:12995;width:2;height:727" coordorigin="6463,12995" coordsize="0,727" path="m6463,12995l6463,13722e" filled="false" stroked="true" strokeweight=".5pt" strokecolor="#0058a9">
                <v:path arrowok="t"/>
              </v:shape>
            </v:group>
            <v:group style="position:absolute;left:6463;top:13732;width:2;height:727" coordorigin="6463,13732" coordsize="2,727">
              <v:shape style="position:absolute;left:6463;top:13732;width:2;height:727" coordorigin="6463,13732" coordsize="0,727" path="m6463,13732l6463,14459e" filled="false" stroked="true" strokeweight=".5pt" strokecolor="#0058a9">
                <v:path arrowok="t"/>
              </v:shape>
            </v:group>
            <v:group style="position:absolute;left:6463;top:14469;width:2;height:727" coordorigin="6463,14469" coordsize="2,727">
              <v:shape style="position:absolute;left:6463;top:14469;width:2;height:727" coordorigin="6463,14469" coordsize="0,727" path="m6463,14469l6463,15196e" filled="false" stroked="true" strokeweight=".5pt" strokecolor="#0058a9">
                <v:path arrowok="t"/>
              </v:shape>
            </v:group>
            <v:group style="position:absolute;left:6463;top:15201;width:879;height:2" coordorigin="6463,15201" coordsize="879,2">
              <v:shape style="position:absolute;left:6463;top:15201;width:879;height:2" coordorigin="6463,15201" coordsize="879,0" path="m6463,15201l7342,15201e" filled="false" stroked="true" strokeweight=".49997pt" strokecolor="#0058a9">
                <v:path arrowok="t"/>
              </v:shape>
            </v:group>
            <v:group style="position:absolute;left:7342;top:12990;width:781;height:2" coordorigin="7342,12990" coordsize="781,2">
              <v:shape style="position:absolute;left:7342;top:12990;width:781;height:2" coordorigin="7342,12990" coordsize="781,0" path="m7342,12990l8122,12990e" filled="false" stroked="true" strokeweight=".50003pt" strokecolor="#0058a9">
                <v:path arrowok="t"/>
              </v:shape>
            </v:group>
            <v:group style="position:absolute;left:7342;top:12995;width:2;height:2201" coordorigin="7342,12995" coordsize="2,2201">
              <v:shape style="position:absolute;left:7342;top:12995;width:2;height:2201" coordorigin="7342,12995" coordsize="0,2201" path="m7342,12995l7342,15196e" filled="false" stroked="true" strokeweight=".5pt" strokecolor="#0058a9">
                <v:path arrowok="t"/>
              </v:shape>
            </v:group>
            <v:group style="position:absolute;left:7342;top:15201;width:781;height:2" coordorigin="7342,15201" coordsize="781,2">
              <v:shape style="position:absolute;left:7342;top:15201;width:781;height:2" coordorigin="7342,15201" coordsize="781,0" path="m7342,15201l8122,15201e" filled="false" stroked="true" strokeweight=".49997pt" strokecolor="#0058a9">
                <v:path arrowok="t"/>
              </v:shape>
            </v:group>
            <v:group style="position:absolute;left:8122;top:12990;width:1014;height:2" coordorigin="8122,12990" coordsize="1014,2">
              <v:shape style="position:absolute;left:8122;top:12990;width:1014;height:2" coordorigin="8122,12990" coordsize="1014,0" path="m8122,12990l9136,12990e" filled="false" stroked="true" strokeweight=".50003pt" strokecolor="#0058a9">
                <v:path arrowok="t"/>
              </v:shape>
            </v:group>
            <v:group style="position:absolute;left:8122;top:12995;width:2;height:2201" coordorigin="8122,12995" coordsize="2,2201">
              <v:shape style="position:absolute;left:8122;top:12995;width:2;height:2201" coordorigin="8122,12995" coordsize="0,2201" path="m8122,12995l8122,15196e" filled="false" stroked="true" strokeweight=".5pt" strokecolor="#0058a9">
                <v:path arrowok="t"/>
              </v:shape>
            </v:group>
            <v:group style="position:absolute;left:8122;top:15201;width:1014;height:2" coordorigin="8122,15201" coordsize="1014,2">
              <v:shape style="position:absolute;left:8122;top:15201;width:1014;height:2" coordorigin="8122,15201" coordsize="1014,0" path="m8122,15201l9136,15201e" filled="false" stroked="true" strokeweight=".49997pt" strokecolor="#0058a9">
                <v:path arrowok="t"/>
              </v:shape>
            </v:group>
            <v:group style="position:absolute;left:9136;top:12990;width:1014;height:2" coordorigin="9136,12990" coordsize="1014,2">
              <v:shape style="position:absolute;left:9136;top:12990;width:1014;height:2" coordorigin="9136,12990" coordsize="1014,0" path="m9136,12990l10150,12990e" filled="false" stroked="true" strokeweight=".50003pt" strokecolor="#0058a9">
                <v:path arrowok="t"/>
              </v:shape>
            </v:group>
            <v:group style="position:absolute;left:9136;top:12995;width:2;height:732" coordorigin="9136,12995" coordsize="2,732">
              <v:shape style="position:absolute;left:9136;top:12995;width:2;height:732" coordorigin="9136,12995" coordsize="0,732" path="m9136,12995l9136,13727e" filled="false" stroked="true" strokeweight=".5pt" strokecolor="#0058a9">
                <v:path arrowok="t"/>
              </v:shape>
            </v:group>
            <v:group style="position:absolute;left:10150;top:12995;width:2;height:727" coordorigin="10150,12995" coordsize="2,727">
              <v:shape style="position:absolute;left:10150;top:12995;width:2;height:727" coordorigin="10150,12995" coordsize="0,727" path="m10150,12995l10150,13722e" filled="false" stroked="true" strokeweight=".49997pt" strokecolor="#0058a9">
                <v:path arrowok="t"/>
              </v:shape>
            </v:group>
            <v:group style="position:absolute;left:9136;top:13727;width:2;height:737" coordorigin="9136,13727" coordsize="2,737">
              <v:shape style="position:absolute;left:9136;top:13727;width:2;height:737" coordorigin="9136,13727" coordsize="0,737" path="m9136,13727l9136,14464e" filled="false" stroked="true" strokeweight=".5pt" strokecolor="#0058a9">
                <v:path arrowok="t"/>
              </v:shape>
            </v:group>
            <v:group style="position:absolute;left:10150;top:13732;width:2;height:727" coordorigin="10150,13732" coordsize="2,727">
              <v:shape style="position:absolute;left:10150;top:13732;width:2;height:727" coordorigin="10150,13732" coordsize="0,727" path="m10150,13732l10150,14459e" filled="false" stroked="true" strokeweight=".49997pt" strokecolor="#0058a9">
                <v:path arrowok="t"/>
              </v:shape>
            </v:group>
            <v:group style="position:absolute;left:9136;top:14464;width:2;height:732" coordorigin="9136,14464" coordsize="2,732">
              <v:shape style="position:absolute;left:9136;top:14464;width:2;height:732" coordorigin="9136,14464" coordsize="0,732" path="m9136,14464l9136,15196e" filled="false" stroked="true" strokeweight=".5pt" strokecolor="#0058a9">
                <v:path arrowok="t"/>
              </v:shape>
            </v:group>
            <v:group style="position:absolute;left:10150;top:14469;width:2;height:727" coordorigin="10150,14469" coordsize="2,727">
              <v:shape style="position:absolute;left:10150;top:14469;width:2;height:727" coordorigin="10150,14469" coordsize="0,727" path="m10150,14469l10150,15196e" filled="false" stroked="true" strokeweight=".49997pt" strokecolor="#0058a9">
                <v:path arrowok="t"/>
              </v:shape>
            </v:group>
            <v:group style="position:absolute;left:9136;top:15201;width:1014;height:2" coordorigin="9136,15201" coordsize="1014,2">
              <v:shape style="position:absolute;left:9136;top:15201;width:1014;height:2" coordorigin="9136,15201" coordsize="1014,0" path="m9136,15201l10150,15201e" filled="false" stroked="true" strokeweight=".49997pt" strokecolor="#0058a9">
                <v:path arrowok="t"/>
              </v:shape>
            </v:group>
            <v:group style="position:absolute;left:8122;top:11185;width:1014;height:2" coordorigin="8122,11185" coordsize="1014,2">
              <v:shape style="position:absolute;left:8122;top:11185;width:1014;height:2" coordorigin="8122,11185" coordsize="1014,0" path="m8122,11185l9136,11185e" filled="false" stroked="true" strokeweight=".5pt" strokecolor="#0058a9">
                <v:path arrowok="t"/>
              </v:shape>
            </v:group>
            <v:group style="position:absolute;left:8122;top:11190;width:2;height:1521" coordorigin="8122,11190" coordsize="2,1521">
              <v:shape style="position:absolute;left:8122;top:11190;width:2;height:1521" coordorigin="8122,11190" coordsize="0,1521" path="m8122,11190l8122,12710e" filled="false" stroked="true" strokeweight=".5pt" strokecolor="#0058a9">
                <v:path arrowok="t"/>
              </v:shape>
            </v:group>
            <v:group style="position:absolute;left:8122;top:12715;width:1014;height:2" coordorigin="8122,12715" coordsize="1014,2">
              <v:shape style="position:absolute;left:8122;top:12715;width:1014;height:2" coordorigin="8122,12715" coordsize="1014,0" path="m8122,12715l9136,12715e" filled="false" stroked="true" strokeweight=".49998pt" strokecolor="#0058a9">
                <v:path arrowok="t"/>
              </v:shape>
            </v:group>
            <v:group style="position:absolute;left:9136;top:11185;width:1014;height:2" coordorigin="9136,11185" coordsize="1014,2">
              <v:shape style="position:absolute;left:9136;top:11185;width:1014;height:2" coordorigin="9136,11185" coordsize="1014,0" path="m9136,11185l10150,11185e" filled="false" stroked="true" strokeweight=".5pt" strokecolor="#0058a9">
                <v:path arrowok="t"/>
              </v:shape>
            </v:group>
            <v:group style="position:absolute;left:9136;top:11190;width:2;height:1521" coordorigin="9136,11190" coordsize="2,1521">
              <v:shape style="position:absolute;left:9136;top:11190;width:2;height:1521" coordorigin="9136,11190" coordsize="0,1521" path="m9136,11190l9136,12710e" filled="false" stroked="true" strokeweight=".5pt" strokecolor="#0058a9">
                <v:path arrowok="t"/>
              </v:shape>
            </v:group>
            <v:group style="position:absolute;left:9136;top:12715;width:1014;height:2" coordorigin="9136,12715" coordsize="1014,2">
              <v:shape style="position:absolute;left:9136;top:12715;width:1014;height:2" coordorigin="9136,12715" coordsize="1014,0" path="m9136,12715l10150,12715e" filled="false" stroked="true" strokeweight=".49998pt" strokecolor="#0058a9">
                <v:path arrowok="t"/>
              </v:shape>
            </v:group>
            <v:group style="position:absolute;left:10150;top:11185;width:1019;height:2" coordorigin="10150,11185" coordsize="1019,2">
              <v:shape style="position:absolute;left:10150;top:11185;width:1019;height:2" coordorigin="10150,11185" coordsize="1019,0" path="m10150,11185l11169,11185e" filled="false" stroked="true" strokeweight=".5pt" strokecolor="#0058a9">
                <v:path arrowok="t"/>
              </v:shape>
            </v:group>
            <v:group style="position:absolute;left:10150;top:11190;width:2;height:506" coordorigin="10150,11190" coordsize="2,506">
              <v:shape style="position:absolute;left:10150;top:11190;width:2;height:506" coordorigin="10150,11190" coordsize="0,506" path="m10150,11190l10150,11695e" filled="false" stroked="true" strokeweight=".49997pt" strokecolor="#0058a9">
                <v:path arrowok="t"/>
              </v:shape>
            </v:group>
            <v:group style="position:absolute;left:11164;top:11190;width:2;height:506" coordorigin="11164,11190" coordsize="2,506">
              <v:shape style="position:absolute;left:11164;top:11190;width:2;height:506" coordorigin="11164,11190" coordsize="0,506" path="m11164,11190l11164,11695e" filled="false" stroked="true" strokeweight=".5pt" strokecolor="#0058a9">
                <v:path arrowok="t"/>
              </v:shape>
            </v:group>
            <v:group style="position:absolute;left:10150;top:11695;width:2;height:511" coordorigin="10150,11695" coordsize="2,511">
              <v:shape style="position:absolute;left:10150;top:11695;width:2;height:511" coordorigin="10150,11695" coordsize="0,511" path="m10150,11695l10150,12205e" filled="false" stroked="true" strokeweight=".49997pt" strokecolor="#0058a9">
                <v:path arrowok="t"/>
              </v:shape>
            </v:group>
            <v:group style="position:absolute;left:11164;top:11695;width:2;height:511" coordorigin="11164,11695" coordsize="2,511">
              <v:shape style="position:absolute;left:11164;top:11695;width:2;height:511" coordorigin="11164,11695" coordsize="0,511" path="m11164,11695l11164,12205e" filled="false" stroked="true" strokeweight=".5pt" strokecolor="#0058a9">
                <v:path arrowok="t"/>
              </v:shape>
            </v:group>
            <v:group style="position:absolute;left:10150;top:12205;width:2;height:506" coordorigin="10150,12205" coordsize="2,506">
              <v:shape style="position:absolute;left:10150;top:12205;width:2;height:506" coordorigin="10150,12205" coordsize="0,506" path="m10150,12205l10150,12710e" filled="false" stroked="true" strokeweight=".49997pt" strokecolor="#0058a9">
                <v:path arrowok="t"/>
              </v:shape>
            </v:group>
            <v:group style="position:absolute;left:11164;top:12205;width:2;height:506" coordorigin="11164,12205" coordsize="2,506">
              <v:shape style="position:absolute;left:11164;top:12205;width:2;height:506" coordorigin="11164,12205" coordsize="0,506" path="m11164,12205l11164,12710e" filled="false" stroked="true" strokeweight=".5pt" strokecolor="#0058a9">
                <v:path arrowok="t"/>
              </v:shape>
            </v:group>
            <v:group style="position:absolute;left:10150;top:12715;width:1019;height:2" coordorigin="10150,12715" coordsize="1019,2">
              <v:shape style="position:absolute;left:10150;top:12715;width:1019;height:2" coordorigin="10150,12715" coordsize="1019,0" path="m10150,12715l11169,12715e" filled="false" stroked="true" strokeweight=".49998pt" strokecolor="#0058a9">
                <v:path arrowok="t"/>
              </v:shape>
            </v:group>
            <v:group style="position:absolute;left:1025;top:2124;width:2;height:265" coordorigin="1025,2124" coordsize="2,265">
              <v:shape style="position:absolute;left:1025;top:2124;width:2;height:265" coordorigin="1025,2124" coordsize="0,265" path="m1025,2124l1025,2388e" filled="false" stroked="true" strokeweight=".49998pt" strokecolor="#0058a9">
                <v:path arrowok="t"/>
              </v:shape>
            </v:group>
            <v:group style="position:absolute;left:11164;top:2124;width:2;height:265" coordorigin="11164,2124" coordsize="2,265">
              <v:shape style="position:absolute;left:11164;top:2124;width:2;height:265" coordorigin="11164,2124" coordsize="0,265" path="m11164,2124l11164,2388e" filled="false" stroked="true" strokeweight=".5pt" strokecolor="#0058a9">
                <v:path arrowok="t"/>
              </v:shape>
            </v:group>
            <v:group style="position:absolute;left:3071;top:2393;width:1970;height:2" coordorigin="3071,2393" coordsize="1970,2">
              <v:shape style="position:absolute;left:3071;top:2393;width:1970;height:2" coordorigin="3071,2393" coordsize="1970,0" path="m3071,2393l5041,2393e" filled="false" stroked="true" strokeweight=".5pt" strokecolor="#0058a9">
                <v:path arrowok="t"/>
              </v:shape>
            </v:group>
            <v:group style="position:absolute;left:3855;top:2398;width:2;height:784" coordorigin="3855,2398" coordsize="2,784">
              <v:shape style="position:absolute;left:3855;top:2398;width:2;height:784" coordorigin="3855,2398" coordsize="0,784" path="m3855,2398l3855,3182e" filled="false" stroked="true" strokeweight=".5pt" strokecolor="#0058a9">
                <v:path arrowok="t"/>
              </v:shape>
            </v:group>
            <v:group style="position:absolute;left:5041;top:2393;width:1423;height:2" coordorigin="5041,2393" coordsize="1423,2">
              <v:shape style="position:absolute;left:5041;top:2393;width:1423;height:2" coordorigin="5041,2393" coordsize="1423,0" path="m5041,2393l6463,2393e" filled="false" stroked="true" strokeweight=".5pt" strokecolor="#0058a9">
                <v:path arrowok="t"/>
              </v:shape>
            </v:group>
            <v:group style="position:absolute;left:5041;top:2398;width:2;height:784" coordorigin="5041,2398" coordsize="2,784">
              <v:shape style="position:absolute;left:5041;top:2398;width:2;height:784" coordorigin="5041,2398" coordsize="0,784" path="m5041,2398l5041,3182e" filled="false" stroked="true" strokeweight=".5pt" strokecolor="#0058a9">
                <v:path arrowok="t"/>
              </v:shape>
            </v:group>
            <v:group style="position:absolute;left:9136;top:2393;width:2033;height:2" coordorigin="9136,2393" coordsize="2033,2">
              <v:shape style="position:absolute;left:9136;top:2393;width:2033;height:2" coordorigin="9136,2393" coordsize="2033,0" path="m9136,2393l11168,2393e" filled="false" stroked="true" strokeweight=".5pt" strokecolor="#0058a9">
                <v:path arrowok="t"/>
              </v:shape>
            </v:group>
            <v:group style="position:absolute;left:10150;top:2398;width:2;height:784" coordorigin="10150,2398" coordsize="2,784">
              <v:shape style="position:absolute;left:10150;top:2398;width:2;height:784" coordorigin="10150,2398" coordsize="0,784" path="m10150,2398l10150,3182e" filled="false" stroked="true" strokeweight=".49997pt" strokecolor="#0058a9">
                <v:path arrowok="t"/>
              </v:shape>
            </v:group>
            <v:group style="position:absolute;left:11164;top:2398;width:2;height:784" coordorigin="11164,2398" coordsize="2,784">
              <v:shape style="position:absolute;left:11164;top:2398;width:2;height:784" coordorigin="11164,2398" coordsize="0,784" path="m11164,2398l11164,3182e" filled="false" stroked="true" strokeweight=".5pt" strokecolor="#0058a9">
                <v:path arrowok="t"/>
              </v:shape>
            </v:group>
            <v:group style="position:absolute;left:3071;top:3187;width:1970;height:2" coordorigin="3071,3187" coordsize="1970,2">
              <v:shape style="position:absolute;left:3071;top:3187;width:1970;height:2" coordorigin="3071,3187" coordsize="1970,0" path="m3071,3187l5041,3187e" filled="false" stroked="true" strokeweight=".5pt" strokecolor="#0058a9">
                <v:path arrowok="t"/>
              </v:shape>
            </v:group>
            <v:group style="position:absolute;left:3855;top:3192;width:2;height:784" coordorigin="3855,3192" coordsize="2,784">
              <v:shape style="position:absolute;left:3855;top:3192;width:2;height:784" coordorigin="3855,3192" coordsize="0,784" path="m3855,3192l3855,3976e" filled="false" stroked="true" strokeweight=".5pt" strokecolor="#0058a9">
                <v:path arrowok="t"/>
              </v:shape>
            </v:group>
            <v:group style="position:absolute;left:5041;top:3187;width:1428;height:2" coordorigin="5041,3187" coordsize="1428,2">
              <v:shape style="position:absolute;left:5041;top:3187;width:1428;height:2" coordorigin="5041,3187" coordsize="1428,0" path="m5041,3187l6468,3187e" filled="false" stroked="true" strokeweight=".5pt" strokecolor="#0058a9">
                <v:path arrowok="t"/>
              </v:shape>
            </v:group>
            <v:group style="position:absolute;left:5041;top:3192;width:2;height:784" coordorigin="5041,3192" coordsize="2,784">
              <v:shape style="position:absolute;left:5041;top:3192;width:2;height:784" coordorigin="5041,3192" coordsize="0,784" path="m5041,3192l5041,3976e" filled="false" stroked="true" strokeweight=".5pt" strokecolor="#0058a9">
                <v:path arrowok="t"/>
              </v:shape>
            </v:group>
            <v:group style="position:absolute;left:9131;top:3187;width:2038;height:2" coordorigin="9131,3187" coordsize="2038,2">
              <v:shape style="position:absolute;left:9131;top:3187;width:2038;height:2" coordorigin="9131,3187" coordsize="2038,0" path="m9131,3187l11168,3187e" filled="false" stroked="true" strokeweight=".5pt" strokecolor="#0058a9">
                <v:path arrowok="t"/>
              </v:shape>
            </v:group>
            <v:group style="position:absolute;left:10150;top:3192;width:2;height:784" coordorigin="10150,3192" coordsize="2,784">
              <v:shape style="position:absolute;left:10150;top:3192;width:2;height:784" coordorigin="10150,3192" coordsize="0,784" path="m10150,3192l10150,3976e" filled="false" stroked="true" strokeweight=".49997pt" strokecolor="#0058a9">
                <v:path arrowok="t"/>
              </v:shape>
            </v:group>
            <v:group style="position:absolute;left:11164;top:3192;width:2;height:784" coordorigin="11164,3192" coordsize="2,784">
              <v:shape style="position:absolute;left:11164;top:3192;width:2;height:784" coordorigin="11164,3192" coordsize="0,784" path="m11164,3192l11164,3976e" filled="false" stroked="true" strokeweight=".5pt" strokecolor="#0058a9">
                <v:path arrowok="t"/>
              </v:shape>
            </v:group>
            <v:group style="position:absolute;left:3071;top:3981;width:1970;height:2" coordorigin="3071,3981" coordsize="1970,2">
              <v:shape style="position:absolute;left:3071;top:3981;width:1970;height:2" coordorigin="3071,3981" coordsize="1970,0" path="m3071,3981l5041,3981e" filled="false" stroked="true" strokeweight=".5pt" strokecolor="#0058a9">
                <v:path arrowok="t"/>
              </v:shape>
            </v:group>
            <v:group style="position:absolute;left:3855;top:3986;width:2;height:824" coordorigin="3855,3986" coordsize="2,824">
              <v:shape style="position:absolute;left:3855;top:3986;width:2;height:824" coordorigin="3855,3986" coordsize="0,824" path="m3855,3986l3855,4809e" filled="false" stroked="true" strokeweight=".5pt" strokecolor="#0058a9">
                <v:path arrowok="t"/>
              </v:shape>
            </v:group>
            <v:group style="position:absolute;left:5041;top:3981;width:1428;height:2" coordorigin="5041,3981" coordsize="1428,2">
              <v:shape style="position:absolute;left:5041;top:3981;width:1428;height:2" coordorigin="5041,3981" coordsize="1428,0" path="m5041,3981l6468,3981e" filled="false" stroked="true" strokeweight=".5pt" strokecolor="#0058a9">
                <v:path arrowok="t"/>
              </v:shape>
            </v:group>
            <v:group style="position:absolute;left:5041;top:3986;width:2;height:824" coordorigin="5041,3986" coordsize="2,824">
              <v:shape style="position:absolute;left:5041;top:3986;width:2;height:824" coordorigin="5041,3986" coordsize="0,824" path="m5041,3986l5041,4809e" filled="false" stroked="true" strokeweight=".5pt" strokecolor="#0058a9">
                <v:path arrowok="t"/>
              </v:shape>
            </v:group>
            <v:group style="position:absolute;left:9131;top:3981;width:2038;height:2" coordorigin="9131,3981" coordsize="2038,2">
              <v:shape style="position:absolute;left:9131;top:3981;width:2038;height:2" coordorigin="9131,3981" coordsize="2038,0" path="m9131,3981l11168,3981e" filled="false" stroked="true" strokeweight=".5pt" strokecolor="#0058a9">
                <v:path arrowok="t"/>
              </v:shape>
            </v:group>
            <v:group style="position:absolute;left:10150;top:3986;width:2;height:824" coordorigin="10150,3986" coordsize="2,824">
              <v:shape style="position:absolute;left:10150;top:3986;width:2;height:824" coordorigin="10150,3986" coordsize="0,824" path="m10150,3986l10150,4809e" filled="false" stroked="true" strokeweight=".49997pt" strokecolor="#0058a9">
                <v:path arrowok="t"/>
              </v:shape>
            </v:group>
            <v:group style="position:absolute;left:11164;top:3986;width:2;height:824" coordorigin="11164,3986" coordsize="2,824">
              <v:shape style="position:absolute;left:11164;top:3986;width:2;height:824" coordorigin="11164,3986" coordsize="0,824" path="m11164,3986l11164,4809e" filled="false" stroked="true" strokeweight=".5pt" strokecolor="#0058a9">
                <v:path arrowok="t"/>
              </v:shape>
            </v:group>
            <v:group style="position:absolute;left:1020;top:2393;width:2051;height:2" coordorigin="1020,2393" coordsize="2051,2">
              <v:shape style="position:absolute;left:1020;top:2393;width:2051;height:2" coordorigin="1020,2393" coordsize="2051,0" path="m1020,2393l3071,2393e" filled="false" stroked="true" strokeweight=".5pt" strokecolor="#005aaa">
                <v:path arrowok="t"/>
              </v:shape>
            </v:group>
            <v:group style="position:absolute;left:1025;top:2398;width:2;height:789" coordorigin="1025,2398" coordsize="2,789">
              <v:shape style="position:absolute;left:1025;top:2398;width:2;height:789" coordorigin="1025,2398" coordsize="0,789" path="m1025,2398l1025,3187e" filled="false" stroked="true" strokeweight=".49998pt" strokecolor="#005aaa">
                <v:path arrowok="t"/>
              </v:shape>
            </v:group>
            <v:group style="position:absolute;left:3066;top:2398;width:2;height:789" coordorigin="3066,2398" coordsize="2,789">
              <v:shape style="position:absolute;left:3066;top:2398;width:2;height:789" coordorigin="3066,2398" coordsize="0,789" path="m3066,2398l3066,3187e" filled="false" stroked="true" strokeweight=".49998pt" strokecolor="#005aaa">
                <v:path arrowok="t"/>
              </v:shape>
            </v:group>
            <v:group style="position:absolute;left:1025;top:3187;width:2;height:794" coordorigin="1025,3187" coordsize="2,794">
              <v:shape style="position:absolute;left:1025;top:3187;width:2;height:794" coordorigin="1025,3187" coordsize="0,794" path="m1025,3187l1025,3981e" filled="false" stroked="true" strokeweight=".49998pt" strokecolor="#005aaa">
                <v:path arrowok="t"/>
              </v:shape>
            </v:group>
            <v:group style="position:absolute;left:3066;top:3187;width:2;height:794" coordorigin="3066,3187" coordsize="2,794">
              <v:shape style="position:absolute;left:3066;top:3187;width:2;height:794" coordorigin="3066,3187" coordsize="0,794" path="m3066,3187l3066,3981e" filled="false" stroked="true" strokeweight=".49998pt" strokecolor="#005aaa">
                <v:path arrowok="t"/>
              </v:shape>
            </v:group>
            <v:group style="position:absolute;left:1025;top:3981;width:2;height:829" coordorigin="1025,3981" coordsize="2,829">
              <v:shape style="position:absolute;left:1025;top:3981;width:2;height:829" coordorigin="1025,3981" coordsize="0,829" path="m1025,3981l1025,4809e" filled="false" stroked="true" strokeweight=".49998pt" strokecolor="#005aaa">
                <v:path arrowok="t"/>
              </v:shape>
            </v:group>
            <v:group style="position:absolute;left:3066;top:3981;width:2;height:829" coordorigin="3066,3981" coordsize="2,829">
              <v:shape style="position:absolute;left:3066;top:3981;width:2;height:829" coordorigin="3066,3981" coordsize="0,829" path="m3066,3981l3066,4809e" filled="false" stroked="true" strokeweight=".49998pt" strokecolor="#005aaa">
                <v:path arrowok="t"/>
              </v:shape>
            </v:group>
            <v:group style="position:absolute;left:1020;top:4814;width:2051;height:2" coordorigin="1020,4814" coordsize="2051,2">
              <v:shape style="position:absolute;left:1020;top:4814;width:2051;height:2" coordorigin="1020,4814" coordsize="2051,0" path="m1020,4814l3071,4814e" filled="false" stroked="true" strokeweight=".5pt" strokecolor="#005aaa">
                <v:path arrowok="t"/>
              </v:shape>
            </v:group>
            <v:group style="position:absolute;left:1025;top:4819;width:2;height:265" coordorigin="1025,4819" coordsize="2,265">
              <v:shape style="position:absolute;left:1025;top:4819;width:2;height:265" coordorigin="1025,4819" coordsize="0,265" path="m1025,4819l1025,5083e" filled="false" stroked="true" strokeweight=".49998pt" strokecolor="#0058a9">
                <v:path arrowok="t"/>
              </v:shape>
            </v:group>
            <v:group style="position:absolute;left:3071;top:4814;width:3392;height:2" coordorigin="3071,4814" coordsize="3392,2">
              <v:shape style="position:absolute;left:3071;top:4814;width:3392;height:2" coordorigin="3071,4814" coordsize="3392,0" path="m3071,4814l6463,4814e" filled="false" stroked="true" strokeweight=".5pt" strokecolor="#0058a9">
                <v:path arrowok="t"/>
              </v:shape>
            </v:group>
            <v:group style="position:absolute;left:9136;top:4814;width:2033;height:2" coordorigin="9136,4814" coordsize="2033,2">
              <v:shape style="position:absolute;left:9136;top:4814;width:2033;height:2" coordorigin="9136,4814" coordsize="2033,0" path="m9136,4814l11168,4814e" filled="false" stroked="true" strokeweight=".5pt" strokecolor="#0058a9">
                <v:path arrowok="t"/>
              </v:shape>
            </v:group>
            <v:group style="position:absolute;left:11164;top:4819;width:2;height:265" coordorigin="11164,4819" coordsize="2,265">
              <v:shape style="position:absolute;left:11164;top:4819;width:2;height:265" coordorigin="11164,4819" coordsize="0,265" path="m11164,4819l11164,5083e" filled="false" stroked="true" strokeweight=".5pt" strokecolor="#0058a9">
                <v:path arrowok="t"/>
              </v:shape>
            </v:group>
            <v:group style="position:absolute;left:3071;top:5088;width:1970;height:2" coordorigin="3071,5088" coordsize="1970,2">
              <v:shape style="position:absolute;left:3071;top:5088;width:1970;height:2" coordorigin="3071,5088" coordsize="1970,0" path="m3071,5088l5041,5088e" filled="false" stroked="true" strokeweight=".5pt" strokecolor="#0058a9">
                <v:path arrowok="t"/>
              </v:shape>
            </v:group>
            <v:group style="position:absolute;left:3855;top:5093;width:2;height:331" coordorigin="3855,5093" coordsize="2,331">
              <v:shape style="position:absolute;left:3855;top:5093;width:2;height:331" coordorigin="3855,5093" coordsize="0,331" path="m3855,5093l3855,5423e" filled="false" stroked="true" strokeweight=".5pt" strokecolor="#0058a9">
                <v:path arrowok="t"/>
              </v:shape>
            </v:group>
            <v:group style="position:absolute;left:5041;top:5088;width:1423;height:2" coordorigin="5041,5088" coordsize="1423,2">
              <v:shape style="position:absolute;left:5041;top:5088;width:1423;height:2" coordorigin="5041,5088" coordsize="1423,0" path="m5041,5088l6463,5088e" filled="false" stroked="true" strokeweight=".5pt" strokecolor="#0058a9">
                <v:path arrowok="t"/>
              </v:shape>
            </v:group>
            <v:group style="position:absolute;left:5041;top:5093;width:2;height:331" coordorigin="5041,5093" coordsize="2,331">
              <v:shape style="position:absolute;left:5041;top:5093;width:2;height:331" coordorigin="5041,5093" coordsize="0,331" path="m5041,5093l5041,5423e" filled="false" stroked="true" strokeweight=".5pt" strokecolor="#0058a9">
                <v:path arrowok="t"/>
              </v:shape>
            </v:group>
            <v:group style="position:absolute;left:8122;top:5088;width:2028;height:2" coordorigin="8122,5088" coordsize="2028,2">
              <v:shape style="position:absolute;left:8122;top:5088;width:2028;height:2" coordorigin="8122,5088" coordsize="2028,0" path="m8122,5088l10150,5088e" filled="false" stroked="true" strokeweight=".5pt" strokecolor="#0058a9">
                <v:path arrowok="t"/>
              </v:shape>
            </v:group>
            <v:group style="position:absolute;left:9136;top:5093;width:2;height:331" coordorigin="9136,5093" coordsize="2,331">
              <v:shape style="position:absolute;left:9136;top:5093;width:2;height:331" coordorigin="9136,5093" coordsize="0,331" path="m9136,5093l9136,5423e" filled="false" stroked="true" strokeweight=".5pt" strokecolor="#0058a9">
                <v:path arrowok="t"/>
              </v:shape>
            </v:group>
            <v:group style="position:absolute;left:10150;top:5088;width:1019;height:2" coordorigin="10150,5088" coordsize="1019,2">
              <v:shape style="position:absolute;left:10150;top:5088;width:1019;height:2" coordorigin="10150,5088" coordsize="1019,0" path="m10150,5088l11169,5088e" filled="false" stroked="true" strokeweight=".5pt" strokecolor="#0058a9">
                <v:path arrowok="t"/>
              </v:shape>
            </v:group>
            <v:group style="position:absolute;left:10150;top:5093;width:2;height:331" coordorigin="10150,5093" coordsize="2,331">
              <v:shape style="position:absolute;left:10150;top:5093;width:2;height:331" coordorigin="10150,5093" coordsize="0,331" path="m10150,5093l10150,5423e" filled="false" stroked="true" strokeweight=".49997pt" strokecolor="#0058a9">
                <v:path arrowok="t"/>
              </v:shape>
            </v:group>
            <v:group style="position:absolute;left:11164;top:5093;width:2;height:331" coordorigin="11164,5093" coordsize="2,331">
              <v:shape style="position:absolute;left:11164;top:5093;width:2;height:331" coordorigin="11164,5093" coordsize="0,331" path="m11164,5093l11164,5423e" filled="false" stroked="true" strokeweight=".5pt" strokecolor="#0058a9">
                <v:path arrowok="t"/>
              </v:shape>
            </v:group>
            <v:group style="position:absolute;left:3071;top:5428;width:1970;height:2" coordorigin="3071,5428" coordsize="1970,2">
              <v:shape style="position:absolute;left:3071;top:5428;width:1970;height:2" coordorigin="3071,5428" coordsize="1970,0" path="m3071,5428l5041,5428e" filled="false" stroked="true" strokeweight=".5pt" strokecolor="#0058a9">
                <v:path arrowok="t"/>
              </v:shape>
            </v:group>
            <v:group style="position:absolute;left:3855;top:5433;width:2;height:331" coordorigin="3855,5433" coordsize="2,331">
              <v:shape style="position:absolute;left:3855;top:5433;width:2;height:331" coordorigin="3855,5433" coordsize="0,331" path="m3855,5433l3855,5764e" filled="false" stroked="true" strokeweight=".5pt" strokecolor="#0058a9">
                <v:path arrowok="t"/>
              </v:shape>
            </v:group>
            <v:group style="position:absolute;left:5041;top:5428;width:1428;height:2" coordorigin="5041,5428" coordsize="1428,2">
              <v:shape style="position:absolute;left:5041;top:5428;width:1428;height:2" coordorigin="5041,5428" coordsize="1428,0" path="m5041,5428l6468,5428e" filled="false" stroked="true" strokeweight=".5pt" strokecolor="#0058a9">
                <v:path arrowok="t"/>
              </v:shape>
            </v:group>
            <v:group style="position:absolute;left:5041;top:5433;width:2;height:331" coordorigin="5041,5433" coordsize="2,331">
              <v:shape style="position:absolute;left:5041;top:5433;width:2;height:331" coordorigin="5041,5433" coordsize="0,331" path="m5041,5433l5041,5764e" filled="false" stroked="true" strokeweight=".5pt" strokecolor="#0058a9">
                <v:path arrowok="t"/>
              </v:shape>
            </v:group>
            <v:group style="position:absolute;left:8117;top:5428;width:2033;height:2" coordorigin="8117,5428" coordsize="2033,2">
              <v:shape style="position:absolute;left:8117;top:5428;width:2033;height:2" coordorigin="8117,5428" coordsize="2033,0" path="m8117,5428l10150,5428e" filled="false" stroked="true" strokeweight=".5pt" strokecolor="#0058a9">
                <v:path arrowok="t"/>
              </v:shape>
            </v:group>
            <v:group style="position:absolute;left:9136;top:5433;width:2;height:331" coordorigin="9136,5433" coordsize="2,331">
              <v:shape style="position:absolute;left:9136;top:5433;width:2;height:331" coordorigin="9136,5433" coordsize="0,331" path="m9136,5433l9136,5764e" filled="false" stroked="true" strokeweight=".5pt" strokecolor="#0058a9">
                <v:path arrowok="t"/>
              </v:shape>
            </v:group>
            <v:group style="position:absolute;left:10150;top:5428;width:1019;height:2" coordorigin="10150,5428" coordsize="1019,2">
              <v:shape style="position:absolute;left:10150;top:5428;width:1019;height:2" coordorigin="10150,5428" coordsize="1019,0" path="m10150,5428l11169,5428e" filled="false" stroked="true" strokeweight=".5pt" strokecolor="#0058a9">
                <v:path arrowok="t"/>
              </v:shape>
            </v:group>
            <v:group style="position:absolute;left:10150;top:5433;width:2;height:331" coordorigin="10150,5433" coordsize="2,331">
              <v:shape style="position:absolute;left:10150;top:5433;width:2;height:331" coordorigin="10150,5433" coordsize="0,331" path="m10150,5433l10150,5764e" filled="false" stroked="true" strokeweight=".49997pt" strokecolor="#0058a9">
                <v:path arrowok="t"/>
              </v:shape>
            </v:group>
            <v:group style="position:absolute;left:11164;top:5433;width:2;height:331" coordorigin="11164,5433" coordsize="2,331">
              <v:shape style="position:absolute;left:11164;top:5433;width:2;height:331" coordorigin="11164,5433" coordsize="0,331" path="m11164,5433l11164,5764e" filled="false" stroked="true" strokeweight=".5pt" strokecolor="#0058a9">
                <v:path arrowok="t"/>
              </v:shape>
            </v:group>
            <v:group style="position:absolute;left:3071;top:5769;width:1970;height:2" coordorigin="3071,5769" coordsize="1970,2">
              <v:shape style="position:absolute;left:3071;top:5769;width:1970;height:2" coordorigin="3071,5769" coordsize="1970,0" path="m3071,5769l5041,5769e" filled="false" stroked="true" strokeweight=".500060pt" strokecolor="#0058a9">
                <v:path arrowok="t"/>
              </v:shape>
            </v:group>
            <v:group style="position:absolute;left:3855;top:5774;width:2;height:331" coordorigin="3855,5774" coordsize="2,331">
              <v:shape style="position:absolute;left:3855;top:5774;width:2;height:331" coordorigin="3855,5774" coordsize="0,331" path="m3855,5774l3855,6104e" filled="false" stroked="true" strokeweight=".5pt" strokecolor="#0058a9">
                <v:path arrowok="t"/>
              </v:shape>
            </v:group>
            <v:group style="position:absolute;left:5041;top:5769;width:1428;height:2" coordorigin="5041,5769" coordsize="1428,2">
              <v:shape style="position:absolute;left:5041;top:5769;width:1428;height:2" coordorigin="5041,5769" coordsize="1428,0" path="m5041,5769l6468,5769e" filled="false" stroked="true" strokeweight=".500060pt" strokecolor="#0058a9">
                <v:path arrowok="t"/>
              </v:shape>
            </v:group>
            <v:group style="position:absolute;left:5041;top:5774;width:2;height:331" coordorigin="5041,5774" coordsize="2,331">
              <v:shape style="position:absolute;left:5041;top:5774;width:2;height:331" coordorigin="5041,5774" coordsize="0,331" path="m5041,5774l5041,6104e" filled="false" stroked="true" strokeweight=".5pt" strokecolor="#0058a9">
                <v:path arrowok="t"/>
              </v:shape>
            </v:group>
            <v:group style="position:absolute;left:8117;top:5769;width:2033;height:2" coordorigin="8117,5769" coordsize="2033,2">
              <v:shape style="position:absolute;left:8117;top:5769;width:2033;height:2" coordorigin="8117,5769" coordsize="2033,0" path="m8117,5769l10150,5769e" filled="false" stroked="true" strokeweight=".500060pt" strokecolor="#0058a9">
                <v:path arrowok="t"/>
              </v:shape>
            </v:group>
            <v:group style="position:absolute;left:9136;top:5774;width:2;height:331" coordorigin="9136,5774" coordsize="2,331">
              <v:shape style="position:absolute;left:9136;top:5774;width:2;height:331" coordorigin="9136,5774" coordsize="0,331" path="m9136,5774l9136,6104e" filled="false" stroked="true" strokeweight=".5pt" strokecolor="#0058a9">
                <v:path arrowok="t"/>
              </v:shape>
            </v:group>
            <v:group style="position:absolute;left:10150;top:5769;width:1019;height:2" coordorigin="10150,5769" coordsize="1019,2">
              <v:shape style="position:absolute;left:10150;top:5769;width:1019;height:2" coordorigin="10150,5769" coordsize="1019,0" path="m10150,5769l11169,5769e" filled="false" stroked="true" strokeweight=".500060pt" strokecolor="#0058a9">
                <v:path arrowok="t"/>
              </v:shape>
            </v:group>
            <v:group style="position:absolute;left:10150;top:5774;width:2;height:331" coordorigin="10150,5774" coordsize="2,331">
              <v:shape style="position:absolute;left:10150;top:5774;width:2;height:331" coordorigin="10150,5774" coordsize="0,331" path="m10150,5774l10150,6104e" filled="false" stroked="true" strokeweight=".49997pt" strokecolor="#0058a9">
                <v:path arrowok="t"/>
              </v:shape>
            </v:group>
            <v:group style="position:absolute;left:11164;top:5774;width:2;height:331" coordorigin="11164,5774" coordsize="2,331">
              <v:shape style="position:absolute;left:11164;top:5774;width:2;height:331" coordorigin="11164,5774" coordsize="0,331" path="m11164,5774l11164,6104e" filled="false" stroked="true" strokeweight=".5pt" strokecolor="#0058a9">
                <v:path arrowok="t"/>
              </v:shape>
            </v:group>
            <v:group style="position:absolute;left:3071;top:6109;width:1970;height:2" coordorigin="3071,6109" coordsize="1970,2">
              <v:shape style="position:absolute;left:3071;top:6109;width:1970;height:2" coordorigin="3071,6109" coordsize="1970,0" path="m3071,6109l5041,6109e" filled="false" stroked="true" strokeweight=".5pt" strokecolor="#0058a9">
                <v:path arrowok="t"/>
              </v:shape>
            </v:group>
            <v:group style="position:absolute;left:3855;top:6114;width:2;height:331" coordorigin="3855,6114" coordsize="2,331">
              <v:shape style="position:absolute;left:3855;top:6114;width:2;height:331" coordorigin="3855,6114" coordsize="0,331" path="m3855,6114l3855,6444e" filled="false" stroked="true" strokeweight=".5pt" strokecolor="#0058a9">
                <v:path arrowok="t"/>
              </v:shape>
            </v:group>
            <v:group style="position:absolute;left:5041;top:6109;width:1428;height:2" coordorigin="5041,6109" coordsize="1428,2">
              <v:shape style="position:absolute;left:5041;top:6109;width:1428;height:2" coordorigin="5041,6109" coordsize="1428,0" path="m5041,6109l6468,6109e" filled="false" stroked="true" strokeweight=".5pt" strokecolor="#0058a9">
                <v:path arrowok="t"/>
              </v:shape>
            </v:group>
            <v:group style="position:absolute;left:5041;top:6114;width:2;height:331" coordorigin="5041,6114" coordsize="2,331">
              <v:shape style="position:absolute;left:5041;top:6114;width:2;height:331" coordorigin="5041,6114" coordsize="0,331" path="m5041,6114l5041,6444e" filled="false" stroked="true" strokeweight=".5pt" strokecolor="#0058a9">
                <v:path arrowok="t"/>
              </v:shape>
            </v:group>
            <v:group style="position:absolute;left:8117;top:6109;width:2033;height:2" coordorigin="8117,6109" coordsize="2033,2">
              <v:shape style="position:absolute;left:8117;top:6109;width:2033;height:2" coordorigin="8117,6109" coordsize="2033,0" path="m8117,6109l10150,6109e" filled="false" stroked="true" strokeweight=".5pt" strokecolor="#0058a9">
                <v:path arrowok="t"/>
              </v:shape>
            </v:group>
            <v:group style="position:absolute;left:9136;top:6114;width:2;height:331" coordorigin="9136,6114" coordsize="2,331">
              <v:shape style="position:absolute;left:9136;top:6114;width:2;height:331" coordorigin="9136,6114" coordsize="0,331" path="m9136,6114l9136,6444e" filled="false" stroked="true" strokeweight=".5pt" strokecolor="#0058a9">
                <v:path arrowok="t"/>
              </v:shape>
            </v:group>
            <v:group style="position:absolute;left:10150;top:6109;width:1019;height:2" coordorigin="10150,6109" coordsize="1019,2">
              <v:shape style="position:absolute;left:10150;top:6109;width:1019;height:2" coordorigin="10150,6109" coordsize="1019,0" path="m10150,6109l11169,6109e" filled="false" stroked="true" strokeweight=".5pt" strokecolor="#0058a9">
                <v:path arrowok="t"/>
              </v:shape>
            </v:group>
            <v:group style="position:absolute;left:10150;top:6114;width:2;height:331" coordorigin="10150,6114" coordsize="2,331">
              <v:shape style="position:absolute;left:10150;top:6114;width:2;height:331" coordorigin="10150,6114" coordsize="0,331" path="m10150,6114l10150,6444e" filled="false" stroked="true" strokeweight=".49997pt" strokecolor="#0058a9">
                <v:path arrowok="t"/>
              </v:shape>
            </v:group>
            <v:group style="position:absolute;left:11164;top:6114;width:2;height:331" coordorigin="11164,6114" coordsize="2,331">
              <v:shape style="position:absolute;left:11164;top:6114;width:2;height:331" coordorigin="11164,6114" coordsize="0,331" path="m11164,6114l11164,6444e" filled="false" stroked="true" strokeweight=".5pt" strokecolor="#0058a9">
                <v:path arrowok="t"/>
              </v:shape>
            </v:group>
            <v:group style="position:absolute;left:1020;top:5088;width:2051;height:2" coordorigin="1020,5088" coordsize="2051,2">
              <v:shape style="position:absolute;left:1020;top:5088;width:2051;height:2" coordorigin="1020,5088" coordsize="2051,0" path="m1020,5088l3071,5088e" filled="false" stroked="true" strokeweight=".5pt" strokecolor="#005aaa">
                <v:path arrowok="t"/>
              </v:shape>
            </v:group>
            <v:group style="position:absolute;left:1025;top:5093;width:2;height:336" coordorigin="1025,5093" coordsize="2,336">
              <v:shape style="position:absolute;left:1025;top:5093;width:2;height:336" coordorigin="1025,5093" coordsize="0,336" path="m1025,5093l1025,5428e" filled="false" stroked="true" strokeweight=".49998pt" strokecolor="#005aaa">
                <v:path arrowok="t"/>
              </v:shape>
            </v:group>
            <v:group style="position:absolute;left:3066;top:5093;width:2;height:336" coordorigin="3066,5093" coordsize="2,336">
              <v:shape style="position:absolute;left:3066;top:5093;width:2;height:336" coordorigin="3066,5093" coordsize="0,336" path="m3066,5093l3066,5428e" filled="false" stroked="true" strokeweight=".49998pt" strokecolor="#005aaa">
                <v:path arrowok="t"/>
              </v:shape>
            </v:group>
            <v:group style="position:absolute;left:1025;top:5428;width:2;height:341" coordorigin="1025,5428" coordsize="2,341">
              <v:shape style="position:absolute;left:1025;top:5428;width:2;height:341" coordorigin="1025,5428" coordsize="0,341" path="m1025,5428l1025,5769e" filled="false" stroked="true" strokeweight=".49998pt" strokecolor="#005aaa">
                <v:path arrowok="t"/>
              </v:shape>
            </v:group>
            <v:group style="position:absolute;left:3066;top:5428;width:2;height:341" coordorigin="3066,5428" coordsize="2,341">
              <v:shape style="position:absolute;left:3066;top:5428;width:2;height:341" coordorigin="3066,5428" coordsize="0,341" path="m3066,5428l3066,5769e" filled="false" stroked="true" strokeweight=".49998pt" strokecolor="#005aaa">
                <v:path arrowok="t"/>
              </v:shape>
            </v:group>
            <v:group style="position:absolute;left:1025;top:5769;width:2;height:341" coordorigin="1025,5769" coordsize="2,341">
              <v:shape style="position:absolute;left:1025;top:5769;width:2;height:341" coordorigin="1025,5769" coordsize="0,341" path="m1025,5769l1025,6109e" filled="false" stroked="true" strokeweight=".49998pt" strokecolor="#005aaa">
                <v:path arrowok="t"/>
              </v:shape>
            </v:group>
            <v:group style="position:absolute;left:3066;top:5769;width:2;height:341" coordorigin="3066,5769" coordsize="2,341">
              <v:shape style="position:absolute;left:3066;top:5769;width:2;height:341" coordorigin="3066,5769" coordsize="0,341" path="m3066,5769l3066,6109e" filled="false" stroked="true" strokeweight=".49998pt" strokecolor="#005aaa">
                <v:path arrowok="t"/>
              </v:shape>
            </v:group>
            <v:group style="position:absolute;left:1025;top:6109;width:2;height:336" coordorigin="1025,6109" coordsize="2,336">
              <v:shape style="position:absolute;left:1025;top:6109;width:2;height:336" coordorigin="1025,6109" coordsize="0,336" path="m1025,6109l1025,6444e" filled="false" stroked="true" strokeweight=".49998pt" strokecolor="#005aaa">
                <v:path arrowok="t"/>
              </v:shape>
            </v:group>
            <v:group style="position:absolute;left:3066;top:6109;width:2;height:336" coordorigin="3066,6109" coordsize="2,336">
              <v:shape style="position:absolute;left:3066;top:6109;width:2;height:336" coordorigin="3066,6109" coordsize="0,336" path="m3066,6109l3066,6444e" filled="false" stroked="true" strokeweight=".49998pt" strokecolor="#005aaa">
                <v:path arrowok="t"/>
              </v:shape>
            </v:group>
            <v:group style="position:absolute;left:1020;top:6449;width:2051;height:2" coordorigin="1020,6449" coordsize="2051,2">
              <v:shape style="position:absolute;left:1020;top:6449;width:2051;height:2" coordorigin="1020,6449" coordsize="2051,0" path="m1020,6449l3071,6449e" filled="false" stroked="true" strokeweight=".5pt" strokecolor="#005aaa">
                <v:path arrowok="t"/>
              </v:shape>
            </v:group>
            <v:group style="position:absolute;left:1025;top:6454;width:2;height:265" coordorigin="1025,6454" coordsize="2,265">
              <v:shape style="position:absolute;left:1025;top:6454;width:2;height:265" coordorigin="1025,6454" coordsize="0,265" path="m1025,6454l1025,6719e" filled="false" stroked="true" strokeweight=".49998pt" strokecolor="#0058a9">
                <v:path arrowok="t"/>
              </v:shape>
            </v:group>
            <v:group style="position:absolute;left:3071;top:6449;width:3392;height:2" coordorigin="3071,6449" coordsize="3392,2">
              <v:shape style="position:absolute;left:3071;top:6449;width:3392;height:2" coordorigin="3071,6449" coordsize="3392,0" path="m3071,6449l6463,6449e" filled="false" stroked="true" strokeweight=".5pt" strokecolor="#0058a9">
                <v:path arrowok="t"/>
              </v:shape>
            </v:group>
            <v:group style="position:absolute;left:8122;top:6449;width:3047;height:2" coordorigin="8122,6449" coordsize="3047,2">
              <v:shape style="position:absolute;left:8122;top:6449;width:3047;height:2" coordorigin="8122,6449" coordsize="3047,0" path="m8122,6449l11168,6449e" filled="false" stroked="true" strokeweight=".5pt" strokecolor="#0058a9">
                <v:path arrowok="t"/>
              </v:shape>
            </v:group>
            <v:group style="position:absolute;left:11164;top:6454;width:2;height:265" coordorigin="11164,6454" coordsize="2,265">
              <v:shape style="position:absolute;left:11164;top:6454;width:2;height:265" coordorigin="11164,6454" coordsize="0,265" path="m11164,6454l11164,6719e" filled="false" stroked="true" strokeweight=".5pt" strokecolor="#0058a9">
                <v:path arrowok="t"/>
              </v:shape>
            </v:group>
            <v:group style="position:absolute;left:3071;top:6724;width:1970;height:2" coordorigin="3071,6724" coordsize="1970,2">
              <v:shape style="position:absolute;left:3071;top:6724;width:1970;height:2" coordorigin="3071,6724" coordsize="1970,0" path="m3071,6724l5041,6724e" filled="false" stroked="true" strokeweight=".50003pt" strokecolor="#0058a9">
                <v:path arrowok="t"/>
              </v:shape>
            </v:group>
            <v:group style="position:absolute;left:3855;top:6729;width:2;height:274" coordorigin="3855,6729" coordsize="2,274">
              <v:shape style="position:absolute;left:3855;top:6729;width:2;height:274" coordorigin="3855,6729" coordsize="0,274" path="m3855,6729l3855,7002e" filled="false" stroked="true" strokeweight=".5pt" strokecolor="#0058a9">
                <v:path arrowok="t"/>
              </v:shape>
            </v:group>
            <v:group style="position:absolute;left:5041;top:6724;width:1423;height:2" coordorigin="5041,6724" coordsize="1423,2">
              <v:shape style="position:absolute;left:5041;top:6724;width:1423;height:2" coordorigin="5041,6724" coordsize="1423,0" path="m5041,6724l6463,6724e" filled="false" stroked="true" strokeweight=".50003pt" strokecolor="#0058a9">
                <v:path arrowok="t"/>
              </v:shape>
            </v:group>
            <v:group style="position:absolute;left:5041;top:6729;width:2;height:274" coordorigin="5041,6729" coordsize="2,274">
              <v:shape style="position:absolute;left:5041;top:6729;width:2;height:274" coordorigin="5041,6729" coordsize="0,274" path="m5041,6729l5041,7002e" filled="false" stroked="true" strokeweight=".5pt" strokecolor="#0058a9">
                <v:path arrowok="t"/>
              </v:shape>
            </v:group>
            <v:group style="position:absolute;left:8122;top:6724;width:2028;height:2" coordorigin="8122,6724" coordsize="2028,2">
              <v:shape style="position:absolute;left:8122;top:6724;width:2028;height:2" coordorigin="8122,6724" coordsize="2028,0" path="m8122,6724l10150,6724e" filled="false" stroked="true" strokeweight=".50003pt" strokecolor="#0058a9">
                <v:path arrowok="t"/>
              </v:shape>
            </v:group>
            <v:group style="position:absolute;left:9136;top:6729;width:2;height:274" coordorigin="9136,6729" coordsize="2,274">
              <v:shape style="position:absolute;left:9136;top:6729;width:2;height:274" coordorigin="9136,6729" coordsize="0,274" path="m9136,6729l9136,7002e" filled="false" stroked="true" strokeweight=".5pt" strokecolor="#0058a9">
                <v:path arrowok="t"/>
              </v:shape>
            </v:group>
            <v:group style="position:absolute;left:10150;top:6724;width:1019;height:2" coordorigin="10150,6724" coordsize="1019,2">
              <v:shape style="position:absolute;left:10150;top:6724;width:1019;height:2" coordorigin="10150,6724" coordsize="1019,0" path="m10150,6724l11169,6724e" filled="false" stroked="true" strokeweight=".50003pt" strokecolor="#0058a9">
                <v:path arrowok="t"/>
              </v:shape>
            </v:group>
            <v:group style="position:absolute;left:10150;top:6729;width:2;height:274" coordorigin="10150,6729" coordsize="2,274">
              <v:shape style="position:absolute;left:10150;top:6729;width:2;height:274" coordorigin="10150,6729" coordsize="0,274" path="m10150,6729l10150,7002e" filled="false" stroked="true" strokeweight=".49997pt" strokecolor="#0058a9">
                <v:path arrowok="t"/>
              </v:shape>
            </v:group>
            <v:group style="position:absolute;left:11164;top:6729;width:2;height:274" coordorigin="11164,6729" coordsize="2,274">
              <v:shape style="position:absolute;left:11164;top:6729;width:2;height:274" coordorigin="11164,6729" coordsize="0,274" path="m11164,6729l11164,7002e" filled="false" stroked="true" strokeweight=".5pt" strokecolor="#0058a9">
                <v:path arrowok="t"/>
              </v:shape>
            </v:group>
            <v:group style="position:absolute;left:3071;top:7007;width:1970;height:2" coordorigin="3071,7007" coordsize="1970,2">
              <v:shape style="position:absolute;left:3071;top:7007;width:1970;height:2" coordorigin="3071,7007" coordsize="1970,0" path="m3071,7007l5041,7007e" filled="false" stroked="true" strokeweight=".50003pt" strokecolor="#0058a9">
                <v:path arrowok="t"/>
              </v:shape>
            </v:group>
            <v:group style="position:absolute;left:3855;top:7012;width:2;height:274" coordorigin="3855,7012" coordsize="2,274">
              <v:shape style="position:absolute;left:3855;top:7012;width:2;height:274" coordorigin="3855,7012" coordsize="0,274" path="m3855,7012l3855,7285e" filled="false" stroked="true" strokeweight=".5pt" strokecolor="#0058a9">
                <v:path arrowok="t"/>
              </v:shape>
            </v:group>
            <v:group style="position:absolute;left:5041;top:7007;width:1428;height:2" coordorigin="5041,7007" coordsize="1428,2">
              <v:shape style="position:absolute;left:5041;top:7007;width:1428;height:2" coordorigin="5041,7007" coordsize="1428,0" path="m5041,7007l6468,7007e" filled="false" stroked="true" strokeweight=".50003pt" strokecolor="#0058a9">
                <v:path arrowok="t"/>
              </v:shape>
            </v:group>
            <v:group style="position:absolute;left:5041;top:7012;width:2;height:274" coordorigin="5041,7012" coordsize="2,274">
              <v:shape style="position:absolute;left:5041;top:7012;width:2;height:274" coordorigin="5041,7012" coordsize="0,274" path="m5041,7012l5041,7285e" filled="false" stroked="true" strokeweight=".5pt" strokecolor="#0058a9">
                <v:path arrowok="t"/>
              </v:shape>
            </v:group>
            <v:group style="position:absolute;left:8117;top:7007;width:2033;height:2" coordorigin="8117,7007" coordsize="2033,2">
              <v:shape style="position:absolute;left:8117;top:7007;width:2033;height:2" coordorigin="8117,7007" coordsize="2033,0" path="m8117,7007l10150,7007e" filled="false" stroked="true" strokeweight=".50003pt" strokecolor="#0058a9">
                <v:path arrowok="t"/>
              </v:shape>
            </v:group>
            <v:group style="position:absolute;left:9136;top:7012;width:2;height:274" coordorigin="9136,7012" coordsize="2,274">
              <v:shape style="position:absolute;left:9136;top:7012;width:2;height:274" coordorigin="9136,7012" coordsize="0,274" path="m9136,7012l9136,7285e" filled="false" stroked="true" strokeweight=".5pt" strokecolor="#0058a9">
                <v:path arrowok="t"/>
              </v:shape>
            </v:group>
            <v:group style="position:absolute;left:10150;top:7007;width:1019;height:2" coordorigin="10150,7007" coordsize="1019,2">
              <v:shape style="position:absolute;left:10150;top:7007;width:1019;height:2" coordorigin="10150,7007" coordsize="1019,0" path="m10150,7007l11169,7007e" filled="false" stroked="true" strokeweight=".50003pt" strokecolor="#0058a9">
                <v:path arrowok="t"/>
              </v:shape>
            </v:group>
            <v:group style="position:absolute;left:10150;top:7012;width:2;height:274" coordorigin="10150,7012" coordsize="2,274">
              <v:shape style="position:absolute;left:10150;top:7012;width:2;height:274" coordorigin="10150,7012" coordsize="0,274" path="m10150,7012l10150,7285e" filled="false" stroked="true" strokeweight=".49997pt" strokecolor="#0058a9">
                <v:path arrowok="t"/>
              </v:shape>
            </v:group>
            <v:group style="position:absolute;left:11164;top:7012;width:2;height:274" coordorigin="11164,7012" coordsize="2,274">
              <v:shape style="position:absolute;left:11164;top:7012;width:2;height:274" coordorigin="11164,7012" coordsize="0,274" path="m11164,7012l11164,7285e" filled="false" stroked="true" strokeweight=".5pt" strokecolor="#0058a9">
                <v:path arrowok="t"/>
              </v:shape>
            </v:group>
            <v:group style="position:absolute;left:3071;top:7290;width:1970;height:2" coordorigin="3071,7290" coordsize="1970,2">
              <v:shape style="position:absolute;left:3071;top:7290;width:1970;height:2" coordorigin="3071,7290" coordsize="1970,0" path="m3071,7290l5041,7290e" filled="false" stroked="true" strokeweight=".49997pt" strokecolor="#0058a9">
                <v:path arrowok="t"/>
              </v:shape>
            </v:group>
            <v:group style="position:absolute;left:3855;top:7295;width:2;height:274" coordorigin="3855,7295" coordsize="2,274">
              <v:shape style="position:absolute;left:3855;top:7295;width:2;height:274" coordorigin="3855,7295" coordsize="0,274" path="m3855,7295l3855,7569e" filled="false" stroked="true" strokeweight=".5pt" strokecolor="#0058a9">
                <v:path arrowok="t"/>
              </v:shape>
            </v:group>
            <v:group style="position:absolute;left:5041;top:7290;width:1428;height:2" coordorigin="5041,7290" coordsize="1428,2">
              <v:shape style="position:absolute;left:5041;top:7290;width:1428;height:2" coordorigin="5041,7290" coordsize="1428,0" path="m5041,7290l6468,7290e" filled="false" stroked="true" strokeweight=".49997pt" strokecolor="#0058a9">
                <v:path arrowok="t"/>
              </v:shape>
            </v:group>
            <v:group style="position:absolute;left:5041;top:7295;width:2;height:274" coordorigin="5041,7295" coordsize="2,274">
              <v:shape style="position:absolute;left:5041;top:7295;width:2;height:274" coordorigin="5041,7295" coordsize="0,274" path="m5041,7295l5041,7569e" filled="false" stroked="true" strokeweight=".5pt" strokecolor="#0058a9">
                <v:path arrowok="t"/>
              </v:shape>
            </v:group>
            <v:group style="position:absolute;left:8117;top:7290;width:2033;height:2" coordorigin="8117,7290" coordsize="2033,2">
              <v:shape style="position:absolute;left:8117;top:7290;width:2033;height:2" coordorigin="8117,7290" coordsize="2033,0" path="m8117,7290l10150,7290e" filled="false" stroked="true" strokeweight=".49997pt" strokecolor="#0058a9">
                <v:path arrowok="t"/>
              </v:shape>
            </v:group>
            <v:group style="position:absolute;left:9136;top:7295;width:2;height:274" coordorigin="9136,7295" coordsize="2,274">
              <v:shape style="position:absolute;left:9136;top:7295;width:2;height:274" coordorigin="9136,7295" coordsize="0,274" path="m9136,7295l9136,7569e" filled="false" stroked="true" strokeweight=".5pt" strokecolor="#0058a9">
                <v:path arrowok="t"/>
              </v:shape>
            </v:group>
            <v:group style="position:absolute;left:10150;top:7290;width:1019;height:2" coordorigin="10150,7290" coordsize="1019,2">
              <v:shape style="position:absolute;left:10150;top:7290;width:1019;height:2" coordorigin="10150,7290" coordsize="1019,0" path="m10150,7290l11169,7290e" filled="false" stroked="true" strokeweight=".49997pt" strokecolor="#0058a9">
                <v:path arrowok="t"/>
              </v:shape>
            </v:group>
            <v:group style="position:absolute;left:10150;top:7295;width:2;height:274" coordorigin="10150,7295" coordsize="2,274">
              <v:shape style="position:absolute;left:10150;top:7295;width:2;height:274" coordorigin="10150,7295" coordsize="0,274" path="m10150,7295l10150,7569e" filled="false" stroked="true" strokeweight=".49997pt" strokecolor="#0058a9">
                <v:path arrowok="t"/>
              </v:shape>
            </v:group>
            <v:group style="position:absolute;left:11164;top:7295;width:2;height:274" coordorigin="11164,7295" coordsize="2,274">
              <v:shape style="position:absolute;left:11164;top:7295;width:2;height:274" coordorigin="11164,7295" coordsize="0,274" path="m11164,7295l11164,7569e" filled="false" stroked="true" strokeweight=".5pt" strokecolor="#0058a9">
                <v:path arrowok="t"/>
              </v:shape>
            </v:group>
            <v:group style="position:absolute;left:3071;top:7574;width:1970;height:2" coordorigin="3071,7574" coordsize="1970,2">
              <v:shape style="position:absolute;left:3071;top:7574;width:1970;height:2" coordorigin="3071,7574" coordsize="1970,0" path="m3071,7574l5041,7574e" filled="false" stroked="true" strokeweight=".49997pt" strokecolor="#0058a9">
                <v:path arrowok="t"/>
              </v:shape>
            </v:group>
            <v:group style="position:absolute;left:3855;top:7579;width:2;height:274" coordorigin="3855,7579" coordsize="2,274">
              <v:shape style="position:absolute;left:3855;top:7579;width:2;height:274" coordorigin="3855,7579" coordsize="0,274" path="m3855,7579l3855,7852e" filled="false" stroked="true" strokeweight=".5pt" strokecolor="#0058a9">
                <v:path arrowok="t"/>
              </v:shape>
            </v:group>
            <v:group style="position:absolute;left:5041;top:7574;width:1428;height:2" coordorigin="5041,7574" coordsize="1428,2">
              <v:shape style="position:absolute;left:5041;top:7574;width:1428;height:2" coordorigin="5041,7574" coordsize="1428,0" path="m5041,7574l6468,7574e" filled="false" stroked="true" strokeweight=".49997pt" strokecolor="#0058a9">
                <v:path arrowok="t"/>
              </v:shape>
            </v:group>
            <v:group style="position:absolute;left:5041;top:7579;width:2;height:274" coordorigin="5041,7579" coordsize="2,274">
              <v:shape style="position:absolute;left:5041;top:7579;width:2;height:274" coordorigin="5041,7579" coordsize="0,274" path="m5041,7579l5041,7852e" filled="false" stroked="true" strokeweight=".5pt" strokecolor="#0058a9">
                <v:path arrowok="t"/>
              </v:shape>
            </v:group>
            <v:group style="position:absolute;left:8117;top:7574;width:2033;height:2" coordorigin="8117,7574" coordsize="2033,2">
              <v:shape style="position:absolute;left:8117;top:7574;width:2033;height:2" coordorigin="8117,7574" coordsize="2033,0" path="m8117,7574l10150,7574e" filled="false" stroked="true" strokeweight=".49997pt" strokecolor="#0058a9">
                <v:path arrowok="t"/>
              </v:shape>
            </v:group>
            <v:group style="position:absolute;left:9136;top:7579;width:2;height:274" coordorigin="9136,7579" coordsize="2,274">
              <v:shape style="position:absolute;left:9136;top:7579;width:2;height:274" coordorigin="9136,7579" coordsize="0,274" path="m9136,7579l9136,7852e" filled="false" stroked="true" strokeweight=".5pt" strokecolor="#0058a9">
                <v:path arrowok="t"/>
              </v:shape>
            </v:group>
            <v:group style="position:absolute;left:10150;top:7574;width:1019;height:2" coordorigin="10150,7574" coordsize="1019,2">
              <v:shape style="position:absolute;left:10150;top:7574;width:1019;height:2" coordorigin="10150,7574" coordsize="1019,0" path="m10150,7574l11169,7574e" filled="false" stroked="true" strokeweight=".49997pt" strokecolor="#0058a9">
                <v:path arrowok="t"/>
              </v:shape>
            </v:group>
            <v:group style="position:absolute;left:10150;top:7579;width:2;height:274" coordorigin="10150,7579" coordsize="2,274">
              <v:shape style="position:absolute;left:10150;top:7579;width:2;height:274" coordorigin="10150,7579" coordsize="0,274" path="m10150,7579l10150,7852e" filled="false" stroked="true" strokeweight=".49997pt" strokecolor="#0058a9">
                <v:path arrowok="t"/>
              </v:shape>
            </v:group>
            <v:group style="position:absolute;left:11164;top:7579;width:2;height:274" coordorigin="11164,7579" coordsize="2,274">
              <v:shape style="position:absolute;left:11164;top:7579;width:2;height:274" coordorigin="11164,7579" coordsize="0,274" path="m11164,7579l11164,7852e" filled="false" stroked="true" strokeweight=".5pt" strokecolor="#0058a9">
                <v:path arrowok="t"/>
              </v:shape>
            </v:group>
            <v:group style="position:absolute;left:3071;top:7857;width:1970;height:2" coordorigin="3071,7857" coordsize="1970,2">
              <v:shape style="position:absolute;left:3071;top:7857;width:1970;height:2" coordorigin="3071,7857" coordsize="1970,0" path="m3071,7857l5041,7857e" filled="false" stroked="true" strokeweight=".5pt" strokecolor="#0058a9">
                <v:path arrowok="t"/>
              </v:shape>
            </v:group>
            <v:group style="position:absolute;left:3855;top:7862;width:2;height:274" coordorigin="3855,7862" coordsize="2,274">
              <v:shape style="position:absolute;left:3855;top:7862;width:2;height:274" coordorigin="3855,7862" coordsize="0,274" path="m3855,7862l3855,8136e" filled="false" stroked="true" strokeweight=".5pt" strokecolor="#0058a9">
                <v:path arrowok="t"/>
              </v:shape>
            </v:group>
            <v:group style="position:absolute;left:8117;top:7857;width:2033;height:2" coordorigin="8117,7857" coordsize="2033,2">
              <v:shape style="position:absolute;left:8117;top:7857;width:2033;height:2" coordorigin="8117,7857" coordsize="2033,0" path="m8117,7857l10150,7857e" filled="false" stroked="true" strokeweight=".5pt" strokecolor="#0058a9">
                <v:path arrowok="t"/>
              </v:shape>
            </v:group>
            <v:group style="position:absolute;left:9136;top:7862;width:2;height:274" coordorigin="9136,7862" coordsize="2,274">
              <v:shape style="position:absolute;left:9136;top:7862;width:2;height:274" coordorigin="9136,7862" coordsize="0,274" path="m9136,7862l9136,8136e" filled="false" stroked="true" strokeweight=".5pt" strokecolor="#0058a9">
                <v:path arrowok="t"/>
              </v:shape>
            </v:group>
            <v:group style="position:absolute;left:10150;top:7857;width:1019;height:2" coordorigin="10150,7857" coordsize="1019,2">
              <v:shape style="position:absolute;left:10150;top:7857;width:1019;height:2" coordorigin="10150,7857" coordsize="1019,0" path="m10150,7857l11169,7857e" filled="false" stroked="true" strokeweight=".5pt" strokecolor="#0058a9">
                <v:path arrowok="t"/>
              </v:shape>
            </v:group>
            <v:group style="position:absolute;left:10150;top:7862;width:2;height:274" coordorigin="10150,7862" coordsize="2,274">
              <v:shape style="position:absolute;left:10150;top:7862;width:2;height:274" coordorigin="10150,7862" coordsize="0,274" path="m10150,7862l10150,8136e" filled="false" stroked="true" strokeweight=".49997pt" strokecolor="#0058a9">
                <v:path arrowok="t"/>
              </v:shape>
            </v:group>
            <v:group style="position:absolute;left:11164;top:7862;width:2;height:274" coordorigin="11164,7862" coordsize="2,274">
              <v:shape style="position:absolute;left:11164;top:7862;width:2;height:274" coordorigin="11164,7862" coordsize="0,274" path="m11164,7862l11164,8136e" filled="false" stroked="true" strokeweight=".5pt" strokecolor="#0058a9">
                <v:path arrowok="t"/>
              </v:shape>
            </v:group>
            <v:group style="position:absolute;left:3071;top:8141;width:1970;height:2" coordorigin="3071,8141" coordsize="1970,2">
              <v:shape style="position:absolute;left:3071;top:8141;width:1970;height:2" coordorigin="3071,8141" coordsize="1970,0" path="m3071,8141l5041,8141e" filled="false" stroked="true" strokeweight=".5pt" strokecolor="#0058a9">
                <v:path arrowok="t"/>
              </v:shape>
            </v:group>
            <v:group style="position:absolute;left:3855;top:8146;width:2;height:274" coordorigin="3855,8146" coordsize="2,274">
              <v:shape style="position:absolute;left:3855;top:8146;width:2;height:274" coordorigin="3855,8146" coordsize="0,274" path="m3855,8146l3855,8419e" filled="false" stroked="true" strokeweight=".5pt" strokecolor="#0058a9">
                <v:path arrowok="t"/>
              </v:shape>
            </v:group>
            <v:group style="position:absolute;left:5041;top:8141;width:1428;height:2" coordorigin="5041,8141" coordsize="1428,2">
              <v:shape style="position:absolute;left:5041;top:8141;width:1428;height:2" coordorigin="5041,8141" coordsize="1428,0" path="m5041,8141l6468,8141e" filled="false" stroked="true" strokeweight=".5pt" strokecolor="#0058a9">
                <v:path arrowok="t"/>
              </v:shape>
            </v:group>
            <v:group style="position:absolute;left:8117;top:8141;width:2033;height:2" coordorigin="8117,8141" coordsize="2033,2">
              <v:shape style="position:absolute;left:8117;top:8141;width:2033;height:2" coordorigin="8117,8141" coordsize="2033,0" path="m8117,8141l10150,8141e" filled="false" stroked="true" strokeweight=".5pt" strokecolor="#0058a9">
                <v:path arrowok="t"/>
              </v:shape>
            </v:group>
            <v:group style="position:absolute;left:9136;top:8146;width:2;height:274" coordorigin="9136,8146" coordsize="2,274">
              <v:shape style="position:absolute;left:9136;top:8146;width:2;height:274" coordorigin="9136,8146" coordsize="0,274" path="m9136,8146l9136,8419e" filled="false" stroked="true" strokeweight=".5pt" strokecolor="#0058a9">
                <v:path arrowok="t"/>
              </v:shape>
            </v:group>
            <v:group style="position:absolute;left:10150;top:8141;width:1019;height:2" coordorigin="10150,8141" coordsize="1019,2">
              <v:shape style="position:absolute;left:10150;top:8141;width:1019;height:2" coordorigin="10150,8141" coordsize="1019,0" path="m10150,8141l11169,8141e" filled="false" stroked="true" strokeweight=".5pt" strokecolor="#0058a9">
                <v:path arrowok="t"/>
              </v:shape>
            </v:group>
            <v:group style="position:absolute;left:10150;top:8146;width:2;height:274" coordorigin="10150,8146" coordsize="2,274">
              <v:shape style="position:absolute;left:10150;top:8146;width:2;height:274" coordorigin="10150,8146" coordsize="0,274" path="m10150,8146l10150,8419e" filled="false" stroked="true" strokeweight=".49997pt" strokecolor="#0058a9">
                <v:path arrowok="t"/>
              </v:shape>
            </v:group>
            <v:group style="position:absolute;left:11164;top:8146;width:2;height:274" coordorigin="11164,8146" coordsize="2,274">
              <v:shape style="position:absolute;left:11164;top:8146;width:2;height:274" coordorigin="11164,8146" coordsize="0,274" path="m11164,8146l11164,8419e" filled="false" stroked="true" strokeweight=".5pt" strokecolor="#0058a9">
                <v:path arrowok="t"/>
              </v:shape>
            </v:group>
            <v:group style="position:absolute;left:3071;top:8424;width:1970;height:2" coordorigin="3071,8424" coordsize="1970,2">
              <v:shape style="position:absolute;left:3071;top:8424;width:1970;height:2" coordorigin="3071,8424" coordsize="1970,0" path="m3071,8424l5041,8424e" filled="false" stroked="true" strokeweight=".50003pt" strokecolor="#0058a9">
                <v:path arrowok="t"/>
              </v:shape>
            </v:group>
            <v:group style="position:absolute;left:3855;top:8429;width:2;height:274" coordorigin="3855,8429" coordsize="2,274">
              <v:shape style="position:absolute;left:3855;top:8429;width:2;height:274" coordorigin="3855,8429" coordsize="0,274" path="m3855,8429l3855,8703e" filled="false" stroked="true" strokeweight=".5pt" strokecolor="#0058a9">
                <v:path arrowok="t"/>
              </v:shape>
            </v:group>
            <v:group style="position:absolute;left:5041;top:8424;width:1428;height:2" coordorigin="5041,8424" coordsize="1428,2">
              <v:shape style="position:absolute;left:5041;top:8424;width:1428;height:2" coordorigin="5041,8424" coordsize="1428,0" path="m5041,8424l6468,8424e" filled="false" stroked="true" strokeweight=".50003pt" strokecolor="#0058a9">
                <v:path arrowok="t"/>
              </v:shape>
            </v:group>
            <v:group style="position:absolute;left:8117;top:8424;width:2033;height:2" coordorigin="8117,8424" coordsize="2033,2">
              <v:shape style="position:absolute;left:8117;top:8424;width:2033;height:2" coordorigin="8117,8424" coordsize="2033,0" path="m8117,8424l10150,8424e" filled="false" stroked="true" strokeweight=".50003pt" strokecolor="#0058a9">
                <v:path arrowok="t"/>
              </v:shape>
            </v:group>
            <v:group style="position:absolute;left:9136;top:8429;width:2;height:274" coordorigin="9136,8429" coordsize="2,274">
              <v:shape style="position:absolute;left:9136;top:8429;width:2;height:274" coordorigin="9136,8429" coordsize="0,274" path="m9136,8429l9136,8703e" filled="false" stroked="true" strokeweight=".5pt" strokecolor="#0058a9">
                <v:path arrowok="t"/>
              </v:shape>
            </v:group>
            <v:group style="position:absolute;left:10150;top:8424;width:1019;height:2" coordorigin="10150,8424" coordsize="1019,2">
              <v:shape style="position:absolute;left:10150;top:8424;width:1019;height:2" coordorigin="10150,8424" coordsize="1019,0" path="m10150,8424l11169,8424e" filled="false" stroked="true" strokeweight=".50003pt" strokecolor="#0058a9">
                <v:path arrowok="t"/>
              </v:shape>
            </v:group>
            <v:group style="position:absolute;left:10150;top:8429;width:2;height:274" coordorigin="10150,8429" coordsize="2,274">
              <v:shape style="position:absolute;left:10150;top:8429;width:2;height:274" coordorigin="10150,8429" coordsize="0,274" path="m10150,8429l10150,8703e" filled="false" stroked="true" strokeweight=".49997pt" strokecolor="#0058a9">
                <v:path arrowok="t"/>
              </v:shape>
            </v:group>
            <v:group style="position:absolute;left:11164;top:8429;width:2;height:274" coordorigin="11164,8429" coordsize="2,274">
              <v:shape style="position:absolute;left:11164;top:8429;width:2;height:274" coordorigin="11164,8429" coordsize="0,274" path="m11164,8429l11164,8703e" filled="false" stroked="true" strokeweight=".5pt" strokecolor="#0058a9">
                <v:path arrowok="t"/>
              </v:shape>
            </v:group>
            <v:group style="position:absolute;left:5041;top:7857;width:1428;height:2" coordorigin="5041,7857" coordsize="1428,2">
              <v:shape style="position:absolute;left:5041;top:7857;width:1428;height:2" coordorigin="5041,7857" coordsize="1428,0" path="m5041,7857l6468,7857e" filled="false" stroked="true" strokeweight=".5pt" strokecolor="#0058a9">
                <v:path arrowok="t"/>
              </v:shape>
            </v:group>
            <v:group style="position:absolute;left:5041;top:7862;width:2;height:274" coordorigin="5041,7862" coordsize="2,274">
              <v:shape style="position:absolute;left:5041;top:7862;width:2;height:274" coordorigin="5041,7862" coordsize="0,274" path="m5041,7862l5041,8136e" filled="false" stroked="true" strokeweight=".5pt" strokecolor="#0058a9">
                <v:path arrowok="t"/>
              </v:shape>
            </v:group>
            <v:group style="position:absolute;left:5041;top:8146;width:2;height:274" coordorigin="5041,8146" coordsize="2,274">
              <v:shape style="position:absolute;left:5041;top:8146;width:2;height:274" coordorigin="5041,8146" coordsize="0,274" path="m5041,8146l5041,8419e" filled="false" stroked="true" strokeweight=".5pt" strokecolor="#0058a9">
                <v:path arrowok="t"/>
              </v:shape>
            </v:group>
            <v:group style="position:absolute;left:5041;top:8429;width:2;height:274" coordorigin="5041,8429" coordsize="2,274">
              <v:shape style="position:absolute;left:5041;top:8429;width:2;height:274" coordorigin="5041,8429" coordsize="0,274" path="m5041,8429l5041,8703e" filled="false" stroked="true" strokeweight=".5pt" strokecolor="#0058a9">
                <v:path arrowok="t"/>
              </v:shape>
            </v:group>
            <v:group style="position:absolute;left:1020;top:6724;width:2051;height:2" coordorigin="1020,6724" coordsize="2051,2">
              <v:shape style="position:absolute;left:1020;top:6724;width:2051;height:2" coordorigin="1020,6724" coordsize="2051,0" path="m1020,6724l3071,6724e" filled="false" stroked="true" strokeweight=".50003pt" strokecolor="#005aaa">
                <v:path arrowok="t"/>
              </v:shape>
            </v:group>
            <v:group style="position:absolute;left:1025;top:6729;width:2;height:279" coordorigin="1025,6729" coordsize="2,279">
              <v:shape style="position:absolute;left:1025;top:6729;width:2;height:279" coordorigin="1025,6729" coordsize="0,279" path="m1025,6729l1025,7007e" filled="false" stroked="true" strokeweight=".49998pt" strokecolor="#005aaa">
                <v:path arrowok="t"/>
              </v:shape>
            </v:group>
            <v:group style="position:absolute;left:3066;top:6729;width:2;height:279" coordorigin="3066,6729" coordsize="2,279">
              <v:shape style="position:absolute;left:3066;top:6729;width:2;height:279" coordorigin="3066,6729" coordsize="0,279" path="m3066,6729l3066,7007e" filled="false" stroked="true" strokeweight=".49998pt" strokecolor="#005aaa">
                <v:path arrowok="t"/>
              </v:shape>
            </v:group>
            <v:group style="position:absolute;left:1025;top:7007;width:2;height:284" coordorigin="1025,7007" coordsize="2,284">
              <v:shape style="position:absolute;left:1025;top:7007;width:2;height:284" coordorigin="1025,7007" coordsize="0,284" path="m1025,7007l1025,7290e" filled="false" stroked="true" strokeweight=".49998pt" strokecolor="#005aaa">
                <v:path arrowok="t"/>
              </v:shape>
            </v:group>
            <v:group style="position:absolute;left:3066;top:7007;width:2;height:284" coordorigin="3066,7007" coordsize="2,284">
              <v:shape style="position:absolute;left:3066;top:7007;width:2;height:284" coordorigin="3066,7007" coordsize="0,284" path="m3066,7007l3066,7290e" filled="false" stroked="true" strokeweight=".49998pt" strokecolor="#005aaa">
                <v:path arrowok="t"/>
              </v:shape>
            </v:group>
            <v:group style="position:absolute;left:1025;top:7290;width:2;height:284" coordorigin="1025,7290" coordsize="2,284">
              <v:shape style="position:absolute;left:1025;top:7290;width:2;height:284" coordorigin="1025,7290" coordsize="0,284" path="m1025,7290l1025,7574e" filled="false" stroked="true" strokeweight=".49998pt" strokecolor="#005aaa">
                <v:path arrowok="t"/>
              </v:shape>
            </v:group>
            <v:group style="position:absolute;left:3066;top:7290;width:2;height:284" coordorigin="3066,7290" coordsize="2,284">
              <v:shape style="position:absolute;left:3066;top:7290;width:2;height:284" coordorigin="3066,7290" coordsize="0,284" path="m3066,7290l3066,7574e" filled="false" stroked="true" strokeweight=".49998pt" strokecolor="#005aaa">
                <v:path arrowok="t"/>
              </v:shape>
            </v:group>
            <v:group style="position:absolute;left:1025;top:7574;width:2;height:284" coordorigin="1025,7574" coordsize="2,284">
              <v:shape style="position:absolute;left:1025;top:7574;width:2;height:284" coordorigin="1025,7574" coordsize="0,284" path="m1025,7574l1025,7857e" filled="false" stroked="true" strokeweight=".49998pt" strokecolor="#005aaa">
                <v:path arrowok="t"/>
              </v:shape>
            </v:group>
            <v:group style="position:absolute;left:3066;top:7574;width:2;height:284" coordorigin="3066,7574" coordsize="2,284">
              <v:shape style="position:absolute;left:3066;top:7574;width:2;height:284" coordorigin="3066,7574" coordsize="0,284" path="m3066,7574l3066,7857e" filled="false" stroked="true" strokeweight=".49998pt" strokecolor="#005aaa">
                <v:path arrowok="t"/>
              </v:shape>
            </v:group>
            <v:group style="position:absolute;left:1025;top:7857;width:2;height:284" coordorigin="1025,7857" coordsize="2,284">
              <v:shape style="position:absolute;left:1025;top:7857;width:2;height:284" coordorigin="1025,7857" coordsize="0,284" path="m1025,7857l1025,8141e" filled="false" stroked="true" strokeweight=".49998pt" strokecolor="#005aaa">
                <v:path arrowok="t"/>
              </v:shape>
            </v:group>
            <v:group style="position:absolute;left:3066;top:7857;width:2;height:284" coordorigin="3066,7857" coordsize="2,284">
              <v:shape style="position:absolute;left:3066;top:7857;width:2;height:284" coordorigin="3066,7857" coordsize="0,284" path="m3066,7857l3066,8141e" filled="false" stroked="true" strokeweight=".49998pt" strokecolor="#005aaa">
                <v:path arrowok="t"/>
              </v:shape>
            </v:group>
            <v:group style="position:absolute;left:1025;top:8141;width:2;height:284" coordorigin="1025,8141" coordsize="2,284">
              <v:shape style="position:absolute;left:1025;top:8141;width:2;height:284" coordorigin="1025,8141" coordsize="0,284" path="m1025,8141l1025,8424e" filled="false" stroked="true" strokeweight=".49998pt" strokecolor="#005aaa">
                <v:path arrowok="t"/>
              </v:shape>
            </v:group>
            <v:group style="position:absolute;left:3066;top:8141;width:2;height:284" coordorigin="3066,8141" coordsize="2,284">
              <v:shape style="position:absolute;left:3066;top:8141;width:2;height:284" coordorigin="3066,8141" coordsize="0,284" path="m3066,8141l3066,8424e" filled="false" stroked="true" strokeweight=".49998pt" strokecolor="#005aaa">
                <v:path arrowok="t"/>
              </v:shape>
            </v:group>
            <v:group style="position:absolute;left:1025;top:8424;width:2;height:279" coordorigin="1025,8424" coordsize="2,279">
              <v:shape style="position:absolute;left:1025;top:8424;width:2;height:279" coordorigin="1025,8424" coordsize="0,279" path="m1025,8424l1025,8703e" filled="false" stroked="true" strokeweight=".49998pt" strokecolor="#005aaa">
                <v:path arrowok="t"/>
              </v:shape>
            </v:group>
            <v:group style="position:absolute;left:3066;top:8424;width:2;height:279" coordorigin="3066,8424" coordsize="2,279">
              <v:shape style="position:absolute;left:3066;top:8424;width:2;height:279" coordorigin="3066,8424" coordsize="0,279" path="m3066,8424l3066,8703e" filled="false" stroked="true" strokeweight=".49998pt" strokecolor="#005aaa">
                <v:path arrowok="t"/>
              </v:shape>
            </v:group>
            <v:group style="position:absolute;left:1020;top:8708;width:2051;height:2" coordorigin="1020,8708" coordsize="2051,2">
              <v:shape style="position:absolute;left:1020;top:8708;width:2051;height:2" coordorigin="1020,8708" coordsize="2051,0" path="m1020,8708l3071,8708e" filled="false" stroked="true" strokeweight=".50003pt" strokecolor="#005aaa">
                <v:path arrowok="t"/>
              </v:shape>
            </v:group>
            <v:group style="position:absolute;left:1025;top:8713;width:2;height:265" coordorigin="1025,8713" coordsize="2,265">
              <v:shape style="position:absolute;left:1025;top:8713;width:2;height:265" coordorigin="1025,8713" coordsize="0,265" path="m1025,8713l1025,8977e" filled="false" stroked="true" strokeweight=".49998pt" strokecolor="#0058a9">
                <v:path arrowok="t"/>
              </v:shape>
            </v:group>
            <v:group style="position:absolute;left:3071;top:8708;width:3392;height:2" coordorigin="3071,8708" coordsize="3392,2">
              <v:shape style="position:absolute;left:3071;top:8708;width:3392;height:2" coordorigin="3071,8708" coordsize="3392,0" path="m3071,8708l6463,8708e" filled="false" stroked="true" strokeweight=".50003pt" strokecolor="#0058a9">
                <v:path arrowok="t"/>
              </v:shape>
            </v:group>
            <v:group style="position:absolute;left:8122;top:8708;width:3047;height:2" coordorigin="8122,8708" coordsize="3047,2">
              <v:shape style="position:absolute;left:8122;top:8708;width:3047;height:2" coordorigin="8122,8708" coordsize="3047,0" path="m8122,8708l11168,8708e" filled="false" stroked="true" strokeweight=".50003pt" strokecolor="#0058a9">
                <v:path arrowok="t"/>
              </v:shape>
            </v:group>
            <v:group style="position:absolute;left:11164;top:8713;width:2;height:265" coordorigin="11164,8713" coordsize="2,265">
              <v:shape style="position:absolute;left:11164;top:8713;width:2;height:265" coordorigin="11164,8713" coordsize="0,265" path="m11164,8713l11164,8977e" filled="false" stroked="true" strokeweight=".5pt" strokecolor="#0058a9">
                <v:path arrowok="t"/>
              </v:shape>
            </v:group>
            <v:group style="position:absolute;left:3071;top:8982;width:1970;height:2" coordorigin="3071,8982" coordsize="1970,2">
              <v:shape style="position:absolute;left:3071;top:8982;width:1970;height:2" coordorigin="3071,8982" coordsize="1970,0" path="m3071,8982l5041,8982e" filled="false" stroked="true" strokeweight=".5pt" strokecolor="#0058a9">
                <v:path arrowok="t"/>
              </v:shape>
            </v:group>
            <v:group style="position:absolute;left:3855;top:8987;width:2;height:472" coordorigin="3855,8987" coordsize="2,472">
              <v:shape style="position:absolute;left:3855;top:8987;width:2;height:472" coordorigin="3855,8987" coordsize="0,472" path="m3855,8987l3855,9459e" filled="false" stroked="true" strokeweight=".5pt" strokecolor="#0058a9">
                <v:path arrowok="t"/>
              </v:shape>
            </v:group>
            <v:group style="position:absolute;left:5041;top:8982;width:1423;height:2" coordorigin="5041,8982" coordsize="1423,2">
              <v:shape style="position:absolute;left:5041;top:8982;width:1423;height:2" coordorigin="5041,8982" coordsize="1423,0" path="m5041,8982l6463,8982e" filled="false" stroked="true" strokeweight=".5pt" strokecolor="#0058a9">
                <v:path arrowok="t"/>
              </v:shape>
            </v:group>
            <v:group style="position:absolute;left:5041;top:8987;width:2;height:472" coordorigin="5041,8987" coordsize="2,472">
              <v:shape style="position:absolute;left:5041;top:8987;width:2;height:472" coordorigin="5041,8987" coordsize="0,472" path="m5041,8987l5041,9459e" filled="false" stroked="true" strokeweight=".5pt" strokecolor="#0058a9">
                <v:path arrowok="t"/>
              </v:shape>
            </v:group>
            <v:group style="position:absolute;left:8122;top:8982;width:2028;height:2" coordorigin="8122,8982" coordsize="2028,2">
              <v:shape style="position:absolute;left:8122;top:8982;width:2028;height:2" coordorigin="8122,8982" coordsize="2028,0" path="m8122,8982l10150,8982e" filled="false" stroked="true" strokeweight=".5pt" strokecolor="#0058a9">
                <v:path arrowok="t"/>
              </v:shape>
            </v:group>
            <v:group style="position:absolute;left:9136;top:8987;width:2;height:472" coordorigin="9136,8987" coordsize="2,472">
              <v:shape style="position:absolute;left:9136;top:8987;width:2;height:472" coordorigin="9136,8987" coordsize="0,472" path="m9136,8987l9136,9459e" filled="false" stroked="true" strokeweight=".5pt" strokecolor="#0058a9">
                <v:path arrowok="t"/>
              </v:shape>
            </v:group>
            <v:group style="position:absolute;left:10150;top:8982;width:1019;height:2" coordorigin="10150,8982" coordsize="1019,2">
              <v:shape style="position:absolute;left:10150;top:8982;width:1019;height:2" coordorigin="10150,8982" coordsize="1019,0" path="m10150,8982l11169,8982e" filled="false" stroked="true" strokeweight=".5pt" strokecolor="#0058a9">
                <v:path arrowok="t"/>
              </v:shape>
            </v:group>
            <v:group style="position:absolute;left:10150;top:8987;width:2;height:472" coordorigin="10150,8987" coordsize="2,472">
              <v:shape style="position:absolute;left:10150;top:8987;width:2;height:472" coordorigin="10150,8987" coordsize="0,472" path="m10150,8987l10150,9459e" filled="false" stroked="true" strokeweight=".49997pt" strokecolor="#0058a9">
                <v:path arrowok="t"/>
              </v:shape>
            </v:group>
            <v:group style="position:absolute;left:11164;top:8987;width:2;height:472" coordorigin="11164,8987" coordsize="2,472">
              <v:shape style="position:absolute;left:11164;top:8987;width:2;height:472" coordorigin="11164,8987" coordsize="0,472" path="m11164,8987l11164,9459e" filled="false" stroked="true" strokeweight=".5pt" strokecolor="#0058a9">
                <v:path arrowok="t"/>
              </v:shape>
            </v:group>
            <v:group style="position:absolute;left:3071;top:9464;width:1970;height:2" coordorigin="3071,9464" coordsize="1970,2">
              <v:shape style="position:absolute;left:3071;top:9464;width:1970;height:2" coordorigin="3071,9464" coordsize="1970,0" path="m3071,9464l5041,9464e" filled="false" stroked="true" strokeweight=".5pt" strokecolor="#0058a9">
                <v:path arrowok="t"/>
              </v:shape>
            </v:group>
            <v:group style="position:absolute;left:3855;top:9469;width:2;height:472" coordorigin="3855,9469" coordsize="2,472">
              <v:shape style="position:absolute;left:3855;top:9469;width:2;height:472" coordorigin="3855,9469" coordsize="0,472" path="m3855,9469l3855,9941e" filled="false" stroked="true" strokeweight=".5pt" strokecolor="#0058a9">
                <v:path arrowok="t"/>
              </v:shape>
            </v:group>
            <v:group style="position:absolute;left:5041;top:9464;width:1428;height:2" coordorigin="5041,9464" coordsize="1428,2">
              <v:shape style="position:absolute;left:5041;top:9464;width:1428;height:2" coordorigin="5041,9464" coordsize="1428,0" path="m5041,9464l6468,9464e" filled="false" stroked="true" strokeweight=".5pt" strokecolor="#0058a9">
                <v:path arrowok="t"/>
              </v:shape>
            </v:group>
            <v:group style="position:absolute;left:5041;top:9469;width:2;height:472" coordorigin="5041,9469" coordsize="2,472">
              <v:shape style="position:absolute;left:5041;top:9469;width:2;height:472" coordorigin="5041,9469" coordsize="0,472" path="m5041,9469l5041,9941e" filled="false" stroked="true" strokeweight=".5pt" strokecolor="#0058a9">
                <v:path arrowok="t"/>
              </v:shape>
            </v:group>
            <v:group style="position:absolute;left:8117;top:9464;width:2033;height:2" coordorigin="8117,9464" coordsize="2033,2">
              <v:shape style="position:absolute;left:8117;top:9464;width:2033;height:2" coordorigin="8117,9464" coordsize="2033,0" path="m8117,9464l10150,9464e" filled="false" stroked="true" strokeweight=".5pt" strokecolor="#0058a9">
                <v:path arrowok="t"/>
              </v:shape>
            </v:group>
            <v:group style="position:absolute;left:9136;top:9469;width:2;height:472" coordorigin="9136,9469" coordsize="2,472">
              <v:shape style="position:absolute;left:9136;top:9469;width:2;height:472" coordorigin="9136,9469" coordsize="0,472" path="m9136,9469l9136,9941e" filled="false" stroked="true" strokeweight=".5pt" strokecolor="#0058a9">
                <v:path arrowok="t"/>
              </v:shape>
            </v:group>
            <v:group style="position:absolute;left:10150;top:9464;width:1019;height:2" coordorigin="10150,9464" coordsize="1019,2">
              <v:shape style="position:absolute;left:10150;top:9464;width:1019;height:2" coordorigin="10150,9464" coordsize="1019,0" path="m10150,9464l11169,9464e" filled="false" stroked="true" strokeweight=".5pt" strokecolor="#0058a9">
                <v:path arrowok="t"/>
              </v:shape>
            </v:group>
            <v:group style="position:absolute;left:10150;top:9469;width:2;height:472" coordorigin="10150,9469" coordsize="2,472">
              <v:shape style="position:absolute;left:10150;top:9469;width:2;height:472" coordorigin="10150,9469" coordsize="0,472" path="m10150,9469l10150,9941e" filled="false" stroked="true" strokeweight=".49997pt" strokecolor="#0058a9">
                <v:path arrowok="t"/>
              </v:shape>
            </v:group>
            <v:group style="position:absolute;left:11164;top:9469;width:2;height:472" coordorigin="11164,9469" coordsize="2,472">
              <v:shape style="position:absolute;left:11164;top:9469;width:2;height:472" coordorigin="11164,9469" coordsize="0,472" path="m11164,9469l11164,9941e" filled="false" stroked="true" strokeweight=".5pt" strokecolor="#0058a9">
                <v:path arrowok="t"/>
              </v:shape>
            </v:group>
            <v:group style="position:absolute;left:3071;top:9946;width:1970;height:2" coordorigin="3071,9946" coordsize="1970,2">
              <v:shape style="position:absolute;left:3071;top:9946;width:1970;height:2" coordorigin="3071,9946" coordsize="1970,0" path="m3071,9946l5041,9946e" filled="false" stroked="true" strokeweight=".49997pt" strokecolor="#0058a9">
                <v:path arrowok="t"/>
              </v:shape>
            </v:group>
            <v:group style="position:absolute;left:3855;top:9951;width:2;height:472" coordorigin="3855,9951" coordsize="2,472">
              <v:shape style="position:absolute;left:3855;top:9951;width:2;height:472" coordorigin="3855,9951" coordsize="0,472" path="m3855,9951l3855,10423e" filled="false" stroked="true" strokeweight=".5pt" strokecolor="#0058a9">
                <v:path arrowok="t"/>
              </v:shape>
            </v:group>
            <v:group style="position:absolute;left:5041;top:9946;width:1428;height:2" coordorigin="5041,9946" coordsize="1428,2">
              <v:shape style="position:absolute;left:5041;top:9946;width:1428;height:2" coordorigin="5041,9946" coordsize="1428,0" path="m5041,9946l6468,9946e" filled="false" stroked="true" strokeweight=".49997pt" strokecolor="#0058a9">
                <v:path arrowok="t"/>
              </v:shape>
            </v:group>
            <v:group style="position:absolute;left:5041;top:9951;width:2;height:472" coordorigin="5041,9951" coordsize="2,472">
              <v:shape style="position:absolute;left:5041;top:9951;width:2;height:472" coordorigin="5041,9951" coordsize="0,472" path="m5041,9951l5041,10423e" filled="false" stroked="true" strokeweight=".5pt" strokecolor="#0058a9">
                <v:path arrowok="t"/>
              </v:shape>
            </v:group>
            <v:group style="position:absolute;left:8117;top:9946;width:2033;height:2" coordorigin="8117,9946" coordsize="2033,2">
              <v:shape style="position:absolute;left:8117;top:9946;width:2033;height:2" coordorigin="8117,9946" coordsize="2033,0" path="m8117,9946l10150,9946e" filled="false" stroked="true" strokeweight=".49997pt" strokecolor="#0058a9">
                <v:path arrowok="t"/>
              </v:shape>
            </v:group>
            <v:group style="position:absolute;left:9136;top:9951;width:2;height:472" coordorigin="9136,9951" coordsize="2,472">
              <v:shape style="position:absolute;left:9136;top:9951;width:2;height:472" coordorigin="9136,9951" coordsize="0,472" path="m9136,9951l9136,10423e" filled="false" stroked="true" strokeweight=".5pt" strokecolor="#0058a9">
                <v:path arrowok="t"/>
              </v:shape>
            </v:group>
            <v:group style="position:absolute;left:10150;top:9946;width:1019;height:2" coordorigin="10150,9946" coordsize="1019,2">
              <v:shape style="position:absolute;left:10150;top:9946;width:1019;height:2" coordorigin="10150,9946" coordsize="1019,0" path="m10150,9946l11169,9946e" filled="false" stroked="true" strokeweight=".49997pt" strokecolor="#0058a9">
                <v:path arrowok="t"/>
              </v:shape>
            </v:group>
            <v:group style="position:absolute;left:10150;top:9951;width:2;height:472" coordorigin="10150,9951" coordsize="2,472">
              <v:shape style="position:absolute;left:10150;top:9951;width:2;height:472" coordorigin="10150,9951" coordsize="0,472" path="m10150,9951l10150,10423e" filled="false" stroked="true" strokeweight=".49997pt" strokecolor="#0058a9">
                <v:path arrowok="t"/>
              </v:shape>
            </v:group>
            <v:group style="position:absolute;left:11164;top:9951;width:2;height:472" coordorigin="11164,9951" coordsize="2,472">
              <v:shape style="position:absolute;left:11164;top:9951;width:2;height:472" coordorigin="11164,9951" coordsize="0,472" path="m11164,9951l11164,10423e" filled="false" stroked="true" strokeweight=".5pt" strokecolor="#0058a9">
                <v:path arrowok="t"/>
              </v:shape>
            </v:group>
            <v:group style="position:absolute;left:3071;top:10428;width:1970;height:2" coordorigin="3071,10428" coordsize="1970,2">
              <v:shape style="position:absolute;left:3071;top:10428;width:1970;height:2" coordorigin="3071,10428" coordsize="1970,0" path="m3071,10428l5041,10428e" filled="false" stroked="true" strokeweight=".5pt" strokecolor="#0058a9">
                <v:path arrowok="t"/>
              </v:shape>
            </v:group>
            <v:group style="position:absolute;left:3855;top:10433;width:2;height:472" coordorigin="3855,10433" coordsize="2,472">
              <v:shape style="position:absolute;left:3855;top:10433;width:2;height:472" coordorigin="3855,10433" coordsize="0,472" path="m3855,10433l3855,10905e" filled="false" stroked="true" strokeweight=".5pt" strokecolor="#0058a9">
                <v:path arrowok="t"/>
              </v:shape>
            </v:group>
            <v:group style="position:absolute;left:5041;top:10428;width:1428;height:2" coordorigin="5041,10428" coordsize="1428,2">
              <v:shape style="position:absolute;left:5041;top:10428;width:1428;height:2" coordorigin="5041,10428" coordsize="1428,0" path="m5041,10428l6468,10428e" filled="false" stroked="true" strokeweight=".5pt" strokecolor="#0058a9">
                <v:path arrowok="t"/>
              </v:shape>
            </v:group>
            <v:group style="position:absolute;left:5041;top:10433;width:2;height:472" coordorigin="5041,10433" coordsize="2,472">
              <v:shape style="position:absolute;left:5041;top:10433;width:2;height:472" coordorigin="5041,10433" coordsize="0,472" path="m5041,10433l5041,10905e" filled="false" stroked="true" strokeweight=".5pt" strokecolor="#0058a9">
                <v:path arrowok="t"/>
              </v:shape>
            </v:group>
            <v:group style="position:absolute;left:8117;top:10428;width:2033;height:2" coordorigin="8117,10428" coordsize="2033,2">
              <v:shape style="position:absolute;left:8117;top:10428;width:2033;height:2" coordorigin="8117,10428" coordsize="2033,0" path="m8117,10428l10150,10428e" filled="false" stroked="true" strokeweight=".5pt" strokecolor="#0058a9">
                <v:path arrowok="t"/>
              </v:shape>
            </v:group>
            <v:group style="position:absolute;left:9136;top:10433;width:2;height:472" coordorigin="9136,10433" coordsize="2,472">
              <v:shape style="position:absolute;left:9136;top:10433;width:2;height:472" coordorigin="9136,10433" coordsize="0,472" path="m9136,10433l9136,10905e" filled="false" stroked="true" strokeweight=".5pt" strokecolor="#0058a9">
                <v:path arrowok="t"/>
              </v:shape>
            </v:group>
            <v:group style="position:absolute;left:10150;top:10428;width:1019;height:2" coordorigin="10150,10428" coordsize="1019,2">
              <v:shape style="position:absolute;left:10150;top:10428;width:1019;height:2" coordorigin="10150,10428" coordsize="1019,0" path="m10150,10428l11169,10428e" filled="false" stroked="true" strokeweight=".5pt" strokecolor="#0058a9">
                <v:path arrowok="t"/>
              </v:shape>
            </v:group>
            <v:group style="position:absolute;left:10150;top:10433;width:2;height:472" coordorigin="10150,10433" coordsize="2,472">
              <v:shape style="position:absolute;left:10150;top:10433;width:2;height:472" coordorigin="10150,10433" coordsize="0,472" path="m10150,10433l10150,10905e" filled="false" stroked="true" strokeweight=".49997pt" strokecolor="#0058a9">
                <v:path arrowok="t"/>
              </v:shape>
            </v:group>
            <v:group style="position:absolute;left:11164;top:10433;width:2;height:472" coordorigin="11164,10433" coordsize="2,472">
              <v:shape style="position:absolute;left:11164;top:10433;width:2;height:472" coordorigin="11164,10433" coordsize="0,472" path="m11164,10433l11164,10905e" filled="false" stroked="true" strokeweight=".5pt" strokecolor="#0058a9">
                <v:path arrowok="t"/>
              </v:shape>
            </v:group>
            <v:group style="position:absolute;left:1020;top:8982;width:2051;height:2" coordorigin="1020,8982" coordsize="2051,2">
              <v:shape style="position:absolute;left:1020;top:8982;width:2051;height:2" coordorigin="1020,8982" coordsize="2051,0" path="m1020,8982l3071,8982e" filled="false" stroked="true" strokeweight=".5pt" strokecolor="#005aaa">
                <v:path arrowok="t"/>
              </v:shape>
            </v:group>
            <v:group style="position:absolute;left:1025;top:8987;width:2;height:477" coordorigin="1025,8987" coordsize="2,477">
              <v:shape style="position:absolute;left:1025;top:8987;width:2;height:477" coordorigin="1025,8987" coordsize="0,477" path="m1025,8987l1025,9464e" filled="false" stroked="true" strokeweight=".49998pt" strokecolor="#005aaa">
                <v:path arrowok="t"/>
              </v:shape>
            </v:group>
            <v:group style="position:absolute;left:3066;top:8987;width:2;height:477" coordorigin="3066,8987" coordsize="2,477">
              <v:shape style="position:absolute;left:3066;top:8987;width:2;height:477" coordorigin="3066,8987" coordsize="0,477" path="m3066,8987l3066,9464e" filled="false" stroked="true" strokeweight=".49998pt" strokecolor="#005aaa">
                <v:path arrowok="t"/>
              </v:shape>
            </v:group>
            <v:group style="position:absolute;left:1025;top:9464;width:2;height:482" coordorigin="1025,9464" coordsize="2,482">
              <v:shape style="position:absolute;left:1025;top:9464;width:2;height:482" coordorigin="1025,9464" coordsize="0,482" path="m1025,9464l1025,9946e" filled="false" stroked="true" strokeweight=".49998pt" strokecolor="#005aaa">
                <v:path arrowok="t"/>
              </v:shape>
            </v:group>
            <v:group style="position:absolute;left:3066;top:9464;width:2;height:482" coordorigin="3066,9464" coordsize="2,482">
              <v:shape style="position:absolute;left:3066;top:9464;width:2;height:482" coordorigin="3066,9464" coordsize="0,482" path="m3066,9464l3066,9946e" filled="false" stroked="true" strokeweight=".49998pt" strokecolor="#005aaa">
                <v:path arrowok="t"/>
              </v:shape>
            </v:group>
            <v:group style="position:absolute;left:1025;top:9946;width:2;height:482" coordorigin="1025,9946" coordsize="2,482">
              <v:shape style="position:absolute;left:1025;top:9946;width:2;height:482" coordorigin="1025,9946" coordsize="0,482" path="m1025,9946l1025,10428e" filled="false" stroked="true" strokeweight=".49998pt" strokecolor="#005aaa">
                <v:path arrowok="t"/>
              </v:shape>
            </v:group>
            <v:group style="position:absolute;left:3066;top:9946;width:2;height:482" coordorigin="3066,9946" coordsize="2,482">
              <v:shape style="position:absolute;left:3066;top:9946;width:2;height:482" coordorigin="3066,9946" coordsize="0,482" path="m3066,9946l3066,10428e" filled="false" stroked="true" strokeweight=".49998pt" strokecolor="#005aaa">
                <v:path arrowok="t"/>
              </v:shape>
            </v:group>
            <v:group style="position:absolute;left:1025;top:10428;width:2;height:477" coordorigin="1025,10428" coordsize="2,477">
              <v:shape style="position:absolute;left:1025;top:10428;width:2;height:477" coordorigin="1025,10428" coordsize="0,477" path="m1025,10428l1025,10905e" filled="false" stroked="true" strokeweight=".49998pt" strokecolor="#005aaa">
                <v:path arrowok="t"/>
              </v:shape>
            </v:group>
            <v:group style="position:absolute;left:3066;top:10428;width:2;height:477" coordorigin="3066,10428" coordsize="2,477">
              <v:shape style="position:absolute;left:3066;top:10428;width:2;height:477" coordorigin="3066,10428" coordsize="0,477" path="m3066,10428l3066,10905e" filled="false" stroked="true" strokeweight=".49998pt" strokecolor="#005aaa">
                <v:path arrowok="t"/>
              </v:shape>
            </v:group>
            <v:group style="position:absolute;left:1020;top:10910;width:2051;height:2" coordorigin="1020,10910" coordsize="2051,2">
              <v:shape style="position:absolute;left:1020;top:10910;width:2051;height:2" coordorigin="1020,10910" coordsize="2051,0" path="m1020,10910l3071,10910e" filled="false" stroked="true" strokeweight=".5pt" strokecolor="#005aaa">
                <v:path arrowok="t"/>
              </v:shape>
            </v:group>
            <v:group style="position:absolute;left:1025;top:10915;width:2;height:265" coordorigin="1025,10915" coordsize="2,265">
              <v:shape style="position:absolute;left:1025;top:10915;width:2;height:265" coordorigin="1025,10915" coordsize="0,265" path="m1025,10915l1025,11180e" filled="false" stroked="true" strokeweight=".49998pt" strokecolor="#0058a9">
                <v:path arrowok="t"/>
              </v:shape>
            </v:group>
            <v:group style="position:absolute;left:3071;top:10910;width:3392;height:2" coordorigin="3071,10910" coordsize="3392,2">
              <v:shape style="position:absolute;left:3071;top:10910;width:3392;height:2" coordorigin="3071,10910" coordsize="3392,0" path="m3071,10910l6463,10910e" filled="false" stroked="true" strokeweight=".5pt" strokecolor="#0058a9">
                <v:path arrowok="t"/>
              </v:shape>
            </v:group>
            <v:group style="position:absolute;left:8122;top:10910;width:3047;height:2" coordorigin="8122,10910" coordsize="3047,2">
              <v:shape style="position:absolute;left:8122;top:10910;width:3047;height:2" coordorigin="8122,10910" coordsize="3047,0" path="m8122,10910l11168,10910e" filled="false" stroked="true" strokeweight=".5pt" strokecolor="#0058a9">
                <v:path arrowok="t"/>
              </v:shape>
            </v:group>
            <v:group style="position:absolute;left:11164;top:10915;width:2;height:265" coordorigin="11164,10915" coordsize="2,265">
              <v:shape style="position:absolute;left:11164;top:10915;width:2;height:265" coordorigin="11164,10915" coordsize="0,265" path="m11164,10915l11164,11180e" filled="false" stroked="true" strokeweight=".5pt" strokecolor="#0058a9">
                <v:path arrowok="t"/>
              </v:shape>
            </v:group>
            <v:group style="position:absolute;left:3071;top:11185;width:1970;height:2" coordorigin="3071,11185" coordsize="1970,2">
              <v:shape style="position:absolute;left:3071;top:11185;width:1970;height:2" coordorigin="3071,11185" coordsize="1970,0" path="m3071,11185l5041,11185e" filled="false" stroked="true" strokeweight=".5pt" strokecolor="#0058a9">
                <v:path arrowok="t"/>
              </v:shape>
            </v:group>
            <v:group style="position:absolute;left:3855;top:11190;width:2;height:501" coordorigin="3855,11190" coordsize="2,501">
              <v:shape style="position:absolute;left:3855;top:11190;width:2;height:501" coordorigin="3855,11190" coordsize="0,501" path="m3855,11190l3855,11690e" filled="false" stroked="true" strokeweight=".5pt" strokecolor="#0058a9">
                <v:path arrowok="t"/>
              </v:shape>
            </v:group>
            <v:group style="position:absolute;left:5041;top:11185;width:1423;height:2" coordorigin="5041,11185" coordsize="1423,2">
              <v:shape style="position:absolute;left:5041;top:11185;width:1423;height:2" coordorigin="5041,11185" coordsize="1423,0" path="m5041,11185l6463,11185e" filled="false" stroked="true" strokeweight=".5pt" strokecolor="#0058a9">
                <v:path arrowok="t"/>
              </v:shape>
            </v:group>
            <v:group style="position:absolute;left:5041;top:11190;width:2;height:501" coordorigin="5041,11190" coordsize="2,501">
              <v:shape style="position:absolute;left:5041;top:11190;width:2;height:501" coordorigin="5041,11190" coordsize="0,501" path="m5041,11190l5041,11690e" filled="false" stroked="true" strokeweight=".5pt" strokecolor="#0058a9">
                <v:path arrowok="t"/>
              </v:shape>
            </v:group>
            <v:group style="position:absolute;left:3071;top:11695;width:1970;height:2" coordorigin="3071,11695" coordsize="1970,2">
              <v:shape style="position:absolute;left:3071;top:11695;width:1970;height:2" coordorigin="3071,11695" coordsize="1970,0" path="m3071,11695l5041,11695e" filled="false" stroked="true" strokeweight=".5pt" strokecolor="#0058a9">
                <v:path arrowok="t"/>
              </v:shape>
            </v:group>
            <v:group style="position:absolute;left:3855;top:11700;width:2;height:501" coordorigin="3855,11700" coordsize="2,501">
              <v:shape style="position:absolute;left:3855;top:11700;width:2;height:501" coordorigin="3855,11700" coordsize="0,501" path="m3855,11700l3855,12200e" filled="false" stroked="true" strokeweight=".5pt" strokecolor="#0058a9">
                <v:path arrowok="t"/>
              </v:shape>
            </v:group>
            <v:group style="position:absolute;left:5041;top:11695;width:1428;height:2" coordorigin="5041,11695" coordsize="1428,2">
              <v:shape style="position:absolute;left:5041;top:11695;width:1428;height:2" coordorigin="5041,11695" coordsize="1428,0" path="m5041,11695l6468,11695e" filled="false" stroked="true" strokeweight=".5pt" strokecolor="#0058a9">
                <v:path arrowok="t"/>
              </v:shape>
            </v:group>
            <v:group style="position:absolute;left:5041;top:11700;width:2;height:501" coordorigin="5041,11700" coordsize="2,501">
              <v:shape style="position:absolute;left:5041;top:11700;width:2;height:501" coordorigin="5041,11700" coordsize="0,501" path="m5041,11700l5041,12200e" filled="false" stroked="true" strokeweight=".5pt" strokecolor="#0058a9">
                <v:path arrowok="t"/>
              </v:shape>
            </v:group>
            <v:group style="position:absolute;left:3071;top:12205;width:1970;height:2" coordorigin="3071,12205" coordsize="1970,2">
              <v:shape style="position:absolute;left:3071;top:12205;width:1970;height:2" coordorigin="3071,12205" coordsize="1970,0" path="m3071,12205l5041,12205e" filled="false" stroked="true" strokeweight=".49998pt" strokecolor="#0058a9">
                <v:path arrowok="t"/>
              </v:shape>
            </v:group>
            <v:group style="position:absolute;left:3855;top:12210;width:2;height:501" coordorigin="3855,12210" coordsize="2,501">
              <v:shape style="position:absolute;left:3855;top:12210;width:2;height:501" coordorigin="3855,12210" coordsize="0,501" path="m3855,12210l3855,12710e" filled="false" stroked="true" strokeweight=".5pt" strokecolor="#0058a9">
                <v:path arrowok="t"/>
              </v:shape>
            </v:group>
            <v:group style="position:absolute;left:5041;top:12205;width:1428;height:2" coordorigin="5041,12205" coordsize="1428,2">
              <v:shape style="position:absolute;left:5041;top:12205;width:1428;height:2" coordorigin="5041,12205" coordsize="1428,0" path="m5041,12205l6468,12205e" filled="false" stroked="true" strokeweight=".49998pt" strokecolor="#0058a9">
                <v:path arrowok="t"/>
              </v:shape>
            </v:group>
            <v:group style="position:absolute;left:5041;top:12210;width:2;height:501" coordorigin="5041,12210" coordsize="2,501">
              <v:shape style="position:absolute;left:5041;top:12210;width:2;height:501" coordorigin="5041,12210" coordsize="0,501" path="m5041,12210l5041,12710e" filled="false" stroked="true" strokeweight=".5pt" strokecolor="#0058a9">
                <v:path arrowok="t"/>
              </v:shape>
            </v:group>
            <v:group style="position:absolute;left:1020;top:11185;width:2051;height:2" coordorigin="1020,11185" coordsize="2051,2">
              <v:shape style="position:absolute;left:1020;top:11185;width:2051;height:2" coordorigin="1020,11185" coordsize="2051,0" path="m1020,11185l3071,11185e" filled="false" stroked="true" strokeweight=".5pt" strokecolor="#005aaa">
                <v:path arrowok="t"/>
              </v:shape>
            </v:group>
            <v:group style="position:absolute;left:1025;top:11190;width:2;height:506" coordorigin="1025,11190" coordsize="2,506">
              <v:shape style="position:absolute;left:1025;top:11190;width:2;height:506" coordorigin="1025,11190" coordsize="0,506" path="m1025,11190l1025,11695e" filled="false" stroked="true" strokeweight=".49998pt" strokecolor="#005aaa">
                <v:path arrowok="t"/>
              </v:shape>
            </v:group>
            <v:group style="position:absolute;left:3066;top:11190;width:2;height:506" coordorigin="3066,11190" coordsize="2,506">
              <v:shape style="position:absolute;left:3066;top:11190;width:2;height:506" coordorigin="3066,11190" coordsize="0,506" path="m3066,11190l3066,11695e" filled="false" stroked="true" strokeweight=".49998pt" strokecolor="#005aaa">
                <v:path arrowok="t"/>
              </v:shape>
            </v:group>
            <v:group style="position:absolute;left:1025;top:11695;width:2;height:511" coordorigin="1025,11695" coordsize="2,511">
              <v:shape style="position:absolute;left:1025;top:11695;width:2;height:511" coordorigin="1025,11695" coordsize="0,511" path="m1025,11695l1025,12205e" filled="false" stroked="true" strokeweight=".49998pt" strokecolor="#005aaa">
                <v:path arrowok="t"/>
              </v:shape>
            </v:group>
            <v:group style="position:absolute;left:3066;top:11695;width:2;height:511" coordorigin="3066,11695" coordsize="2,511">
              <v:shape style="position:absolute;left:3066;top:11695;width:2;height:511" coordorigin="3066,11695" coordsize="0,511" path="m3066,11695l3066,12205e" filled="false" stroked="true" strokeweight=".49998pt" strokecolor="#005aaa">
                <v:path arrowok="t"/>
              </v:shape>
            </v:group>
            <v:group style="position:absolute;left:1025;top:12205;width:2;height:506" coordorigin="1025,12205" coordsize="2,506">
              <v:shape style="position:absolute;left:1025;top:12205;width:2;height:506" coordorigin="1025,12205" coordsize="0,506" path="m1025,12205l1025,12710e" filled="false" stroked="true" strokeweight=".49998pt" strokecolor="#005aaa">
                <v:path arrowok="t"/>
              </v:shape>
            </v:group>
            <v:group style="position:absolute;left:3066;top:12205;width:2;height:506" coordorigin="3066,12205" coordsize="2,506">
              <v:shape style="position:absolute;left:3066;top:12205;width:2;height:506" coordorigin="3066,12205" coordsize="0,506" path="m3066,12205l3066,12710e" filled="false" stroked="true" strokeweight=".49998pt" strokecolor="#005aaa">
                <v:path arrowok="t"/>
              </v:shape>
            </v:group>
            <v:group style="position:absolute;left:1020;top:12715;width:2051;height:2" coordorigin="1020,12715" coordsize="2051,2">
              <v:shape style="position:absolute;left:1020;top:12715;width:2051;height:2" coordorigin="1020,12715" coordsize="2051,0" path="m1020,12715l3071,12715e" filled="false" stroked="true" strokeweight=".49998pt" strokecolor="#005aaa">
                <v:path arrowok="t"/>
              </v:shape>
            </v:group>
            <v:group style="position:absolute;left:1025;top:12720;width:2;height:265" coordorigin="1025,12720" coordsize="2,265">
              <v:shape style="position:absolute;left:1025;top:12720;width:2;height:265" coordorigin="1025,12720" coordsize="0,265" path="m1025,12720l1025,12985e" filled="false" stroked="true" strokeweight=".49998pt" strokecolor="#0058a9">
                <v:path arrowok="t"/>
              </v:shape>
            </v:group>
            <v:group style="position:absolute;left:3071;top:12715;width:3392;height:2" coordorigin="3071,12715" coordsize="3392,2">
              <v:shape style="position:absolute;left:3071;top:12715;width:3392;height:2" coordorigin="3071,12715" coordsize="3392,0" path="m3071,12715l6463,12715e" filled="false" stroked="true" strokeweight=".49998pt" strokecolor="#0058a9">
                <v:path arrowok="t"/>
              </v:shape>
            </v:group>
            <v:group style="position:absolute;left:11164;top:12720;width:2;height:265" coordorigin="11164,12720" coordsize="2,265">
              <v:shape style="position:absolute;left:11164;top:12720;width:2;height:265" coordorigin="11164,12720" coordsize="0,265" path="m11164,12720l11164,12985e" filled="false" stroked="true" strokeweight=".5pt" strokecolor="#0058a9">
                <v:path arrowok="t"/>
              </v:shape>
            </v:group>
            <v:group style="position:absolute;left:3071;top:12990;width:1970;height:2" coordorigin="3071,12990" coordsize="1970,2">
              <v:shape style="position:absolute;left:3071;top:12990;width:1970;height:2" coordorigin="3071,12990" coordsize="1970,0" path="m3071,12990l5041,12990e" filled="false" stroked="true" strokeweight=".50003pt" strokecolor="#0058a9">
                <v:path arrowok="t"/>
              </v:shape>
            </v:group>
            <v:group style="position:absolute;left:3855;top:12995;width:2;height:727" coordorigin="3855,12995" coordsize="2,727">
              <v:shape style="position:absolute;left:3855;top:12995;width:2;height:727" coordorigin="3855,12995" coordsize="0,727" path="m3855,12995l3855,13722e" filled="false" stroked="true" strokeweight=".5pt" strokecolor="#0058a9">
                <v:path arrowok="t"/>
              </v:shape>
            </v:group>
            <v:group style="position:absolute;left:5041;top:12990;width:1423;height:2" coordorigin="5041,12990" coordsize="1423,2">
              <v:shape style="position:absolute;left:5041;top:12990;width:1423;height:2" coordorigin="5041,12990" coordsize="1423,0" path="m5041,12990l6463,12990e" filled="false" stroked="true" strokeweight=".50003pt" strokecolor="#0058a9">
                <v:path arrowok="t"/>
              </v:shape>
            </v:group>
            <v:group style="position:absolute;left:5041;top:12995;width:2;height:727" coordorigin="5041,12995" coordsize="2,727">
              <v:shape style="position:absolute;left:5041;top:12995;width:2;height:727" coordorigin="5041,12995" coordsize="0,727" path="m5041,12995l5041,13722e" filled="false" stroked="true" strokeweight=".5pt" strokecolor="#0058a9">
                <v:path arrowok="t"/>
              </v:shape>
            </v:group>
            <v:group style="position:absolute;left:10150;top:12990;width:1019;height:2" coordorigin="10150,12990" coordsize="1019,2">
              <v:shape style="position:absolute;left:10150;top:12990;width:1019;height:2" coordorigin="10150,12990" coordsize="1019,0" path="m10150,12990l11169,12990e" filled="false" stroked="true" strokeweight=".50003pt" strokecolor="#0058a9">
                <v:path arrowok="t"/>
              </v:shape>
            </v:group>
            <v:group style="position:absolute;left:11164;top:12995;width:2;height:727" coordorigin="11164,12995" coordsize="2,727">
              <v:shape style="position:absolute;left:11164;top:12995;width:2;height:727" coordorigin="11164,12995" coordsize="0,727" path="m11164,12995l11164,13722e" filled="false" stroked="true" strokeweight=".5pt" strokecolor="#0058a9">
                <v:path arrowok="t"/>
              </v:shape>
            </v:group>
            <v:group style="position:absolute;left:3071;top:13727;width:1970;height:2" coordorigin="3071,13727" coordsize="1970,2">
              <v:shape style="position:absolute;left:3071;top:13727;width:1970;height:2" coordorigin="3071,13727" coordsize="1970,0" path="m3071,13727l5041,13727e" filled="false" stroked="true" strokeweight=".49997pt" strokecolor="#0058a9">
                <v:path arrowok="t"/>
              </v:shape>
            </v:group>
            <v:group style="position:absolute;left:3855;top:13732;width:2;height:727" coordorigin="3855,13732" coordsize="2,727">
              <v:shape style="position:absolute;left:3855;top:13732;width:2;height:727" coordorigin="3855,13732" coordsize="0,727" path="m3855,13732l3855,14459e" filled="false" stroked="true" strokeweight=".5pt" strokecolor="#0058a9">
                <v:path arrowok="t"/>
              </v:shape>
            </v:group>
            <v:group style="position:absolute;left:5041;top:13727;width:1428;height:2" coordorigin="5041,13727" coordsize="1428,2">
              <v:shape style="position:absolute;left:5041;top:13727;width:1428;height:2" coordorigin="5041,13727" coordsize="1428,0" path="m5041,13727l6468,13727e" filled="false" stroked="true" strokeweight=".49997pt" strokecolor="#0058a9">
                <v:path arrowok="t"/>
              </v:shape>
            </v:group>
            <v:group style="position:absolute;left:5041;top:13732;width:2;height:727" coordorigin="5041,13732" coordsize="2,727">
              <v:shape style="position:absolute;left:5041;top:13732;width:2;height:727" coordorigin="5041,13732" coordsize="0,727" path="m5041,13732l5041,14459e" filled="false" stroked="true" strokeweight=".5pt" strokecolor="#0058a9">
                <v:path arrowok="t"/>
              </v:shape>
            </v:group>
            <v:group style="position:absolute;left:10145;top:13727;width:1024;height:2" coordorigin="10145,13727" coordsize="1024,2">
              <v:shape style="position:absolute;left:10145;top:13727;width:1024;height:2" coordorigin="10145,13727" coordsize="1024,0" path="m10145,13727l11169,13727e" filled="false" stroked="true" strokeweight=".49997pt" strokecolor="#0058a9">
                <v:path arrowok="t"/>
              </v:shape>
            </v:group>
            <v:group style="position:absolute;left:11164;top:13732;width:2;height:727" coordorigin="11164,13732" coordsize="2,727">
              <v:shape style="position:absolute;left:11164;top:13732;width:2;height:727" coordorigin="11164,13732" coordsize="0,727" path="m11164,13732l11164,14459e" filled="false" stroked="true" strokeweight=".5pt" strokecolor="#0058a9">
                <v:path arrowok="t"/>
              </v:shape>
            </v:group>
            <v:group style="position:absolute;left:3071;top:14464;width:1970;height:2" coordorigin="3071,14464" coordsize="1970,2">
              <v:shape style="position:absolute;left:3071;top:14464;width:1970;height:2" coordorigin="3071,14464" coordsize="1970,0" path="m3071,14464l5041,14464e" filled="false" stroked="true" strokeweight=".50003pt" strokecolor="#0058a9">
                <v:path arrowok="t"/>
              </v:shape>
            </v:group>
            <v:group style="position:absolute;left:3855;top:14469;width:2;height:727" coordorigin="3855,14469" coordsize="2,727">
              <v:shape style="position:absolute;left:3855;top:14469;width:2;height:727" coordorigin="3855,14469" coordsize="0,727" path="m3855,14469l3855,15196e" filled="false" stroked="true" strokeweight=".5pt" strokecolor="#0058a9">
                <v:path arrowok="t"/>
              </v:shape>
            </v:group>
            <v:group style="position:absolute;left:5041;top:14464;width:1428;height:2" coordorigin="5041,14464" coordsize="1428,2">
              <v:shape style="position:absolute;left:5041;top:14464;width:1428;height:2" coordorigin="5041,14464" coordsize="1428,0" path="m5041,14464l6468,14464e" filled="false" stroked="true" strokeweight=".50003pt" strokecolor="#0058a9">
                <v:path arrowok="t"/>
              </v:shape>
            </v:group>
            <v:group style="position:absolute;left:5041;top:14469;width:2;height:727" coordorigin="5041,14469" coordsize="2,727">
              <v:shape style="position:absolute;left:5041;top:14469;width:2;height:727" coordorigin="5041,14469" coordsize="0,727" path="m5041,14469l5041,15196e" filled="false" stroked="true" strokeweight=".5pt" strokecolor="#0058a9">
                <v:path arrowok="t"/>
              </v:shape>
            </v:group>
            <v:group style="position:absolute;left:10145;top:14464;width:1024;height:2" coordorigin="10145,14464" coordsize="1024,2">
              <v:shape style="position:absolute;left:10145;top:14464;width:1024;height:2" coordorigin="10145,14464" coordsize="1024,0" path="m10145,14464l11169,14464e" filled="false" stroked="true" strokeweight=".50003pt" strokecolor="#0058a9">
                <v:path arrowok="t"/>
              </v:shape>
            </v:group>
            <v:group style="position:absolute;left:11164;top:14469;width:2;height:727" coordorigin="11164,14469" coordsize="2,727">
              <v:shape style="position:absolute;left:11164;top:14469;width:2;height:727" coordorigin="11164,14469" coordsize="0,727" path="m11164,14469l11164,15196e" filled="false" stroked="true" strokeweight=".5pt" strokecolor="#0058a9">
                <v:path arrowok="t"/>
              </v:shape>
            </v:group>
            <v:group style="position:absolute;left:1020;top:12990;width:2051;height:2" coordorigin="1020,12990" coordsize="2051,2">
              <v:shape style="position:absolute;left:1020;top:12990;width:2051;height:2" coordorigin="1020,12990" coordsize="2051,0" path="m1020,12990l3071,12990e" filled="false" stroked="true" strokeweight=".50003pt" strokecolor="#005aaa">
                <v:path arrowok="t"/>
              </v:shape>
            </v:group>
            <v:group style="position:absolute;left:1025;top:12995;width:2;height:732" coordorigin="1025,12995" coordsize="2,732">
              <v:shape style="position:absolute;left:1025;top:12995;width:2;height:732" coordorigin="1025,12995" coordsize="0,732" path="m1025,12995l1025,13727e" filled="false" stroked="true" strokeweight=".49998pt" strokecolor="#005aaa">
                <v:path arrowok="t"/>
              </v:shape>
            </v:group>
            <v:group style="position:absolute;left:3066;top:12995;width:2;height:732" coordorigin="3066,12995" coordsize="2,732">
              <v:shape style="position:absolute;left:3066;top:12995;width:2;height:732" coordorigin="3066,12995" coordsize="0,732" path="m3066,12995l3066,13727e" filled="false" stroked="true" strokeweight=".49998pt" strokecolor="#005aaa">
                <v:path arrowok="t"/>
              </v:shape>
            </v:group>
            <v:group style="position:absolute;left:1025;top:13727;width:2;height:737" coordorigin="1025,13727" coordsize="2,737">
              <v:shape style="position:absolute;left:1025;top:13727;width:2;height:737" coordorigin="1025,13727" coordsize="0,737" path="m1025,13727l1025,14464e" filled="false" stroked="true" strokeweight=".49998pt" strokecolor="#005aaa">
                <v:path arrowok="t"/>
              </v:shape>
            </v:group>
            <v:group style="position:absolute;left:3066;top:13727;width:2;height:737" coordorigin="3066,13727" coordsize="2,737">
              <v:shape style="position:absolute;left:3066;top:13727;width:2;height:737" coordorigin="3066,13727" coordsize="0,737" path="m3066,13727l3066,14464e" filled="false" stroked="true" strokeweight=".49998pt" strokecolor="#005aaa">
                <v:path arrowok="t"/>
              </v:shape>
            </v:group>
            <v:group style="position:absolute;left:1025;top:14464;width:2;height:732" coordorigin="1025,14464" coordsize="2,732">
              <v:shape style="position:absolute;left:1025;top:14464;width:2;height:732" coordorigin="1025,14464" coordsize="0,732" path="m1025,14464l1025,15196e" filled="false" stroked="true" strokeweight=".49998pt" strokecolor="#005aaa">
                <v:path arrowok="t"/>
              </v:shape>
            </v:group>
            <v:group style="position:absolute;left:3066;top:14464;width:2;height:732" coordorigin="3066,14464" coordsize="2,732">
              <v:shape style="position:absolute;left:3066;top:14464;width:2;height:732" coordorigin="3066,14464" coordsize="0,732" path="m3066,14464l3066,15196e" filled="false" stroked="true" strokeweight=".49998pt" strokecolor="#005aaa">
                <v:path arrowok="t"/>
              </v:shape>
              <v:shape style="position:absolute;left:1232;top:2450;width:1629;height:2307" type="#_x0000_t75" stroked="false">
                <v:imagedata r:id="rId26" o:title=""/>
              </v:shape>
              <v:shape style="position:absolute;left:1082;top:5197;width:1928;height:1143" type="#_x0000_t75" stroked="false">
                <v:imagedata r:id="rId27" o:title=""/>
              </v:shape>
              <v:shape style="position:absolute;left:1082;top:6829;width:1928;height:1773" type="#_x0000_t75" stroked="false">
                <v:imagedata r:id="rId28" o:title=""/>
              </v:shape>
              <v:shape style="position:absolute;left:1087;top:9064;width:1918;height:1764" type="#_x0000_t75" stroked="false">
                <v:imagedata r:id="rId29" o:title=""/>
              </v:shape>
              <v:shape style="position:absolute;left:1082;top:11279;width:1928;height:1342" type="#_x0000_t75" stroked="false">
                <v:imagedata r:id="rId30" o:title=""/>
              </v:shape>
              <v:shape style="position:absolute;left:1246;top:13126;width:1600;height:1939" type="#_x0000_t75" stroked="false">
                <v:imagedata r:id="rId31" o:title=""/>
              </v:shape>
            </v:group>
            <w10:wrap type="none"/>
          </v:group>
        </w:pict>
      </w:r>
      <w:r>
        <w:rPr/>
        <w:pict>
          <v:shape style="position:absolute;margin-left:50.023602pt;margin-top:19.075081pt;width:328.25pt;height:20pt;mso-position-horizontal-relative:page;mso-position-vertical-relative:page;z-index:-386680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назначения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23602pt;margin-top:62.498466pt;width:440.85pt;height:16pt;mso-position-horizontal-relative:page;mso-position-vertical-relative:page;z-index:-386656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88"/>
                      <w:sz w:val="28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2"/>
                      <w:w w:val="88"/>
                      <w:sz w:val="28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е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6"/>
                      <w:sz w:val="28"/>
                    </w:rPr>
                    <w:t>систе</w:t>
                  </w:r>
                  <w:r>
                    <w:rPr>
                      <w:rFonts w:ascii="Lucida Sans" w:hAnsi="Lucida Sans"/>
                      <w:b/>
                      <w:color w:val="F15A2A"/>
                      <w:w w:val="96"/>
                      <w:sz w:val="28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3"/>
                      <w:sz w:val="28"/>
                    </w:rPr>
                    <w:t>горячег</w:t>
                  </w:r>
                  <w:r>
                    <w:rPr>
                      <w:rFonts w:ascii="Lucida Sans" w:hAnsi="Lucida Sans"/>
                      <w:b/>
                      <w:color w:val="F15A2A"/>
                      <w:w w:val="93"/>
                      <w:sz w:val="28"/>
                    </w:rPr>
                    <w:t>о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водоснабжения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-1pt;margin-top:93.950897pt;width:44.5pt;height:28pt;mso-position-horizontal-relative:page;mso-position-vertical-relative:page;z-index:-386632" type="#_x0000_t202" filled="false" stroked="false">
            <v:textbox inset="0,0,0,0">
              <w:txbxContent>
                <w:p>
                  <w:pPr>
                    <w:tabs>
                      <w:tab w:pos="870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85.289001pt;width:102.05pt;height:20.65pt;mso-position-horizontal-relative:page;mso-position-vertical-relative:page;z-index:-38660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85.289001pt;width:39.450pt;height:20.65pt;mso-position-horizontal-relative:page;mso-position-vertical-relative:page;z-index:-38658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41" w:right="237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85.289001pt;width:59.3pt;height:20.65pt;mso-position-horizontal-relative:page;mso-position-vertical-relative:page;z-index:-386560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49" w:right="143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85.289001pt;width:71.150pt;height:20.65pt;mso-position-horizontal-relative:page;mso-position-vertical-relative:page;z-index:-38653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4" w:right="0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149994pt;margin-top:85.289001pt;width:43.95pt;height:20.65pt;mso-position-horizontal-relative:page;mso-position-vertical-relative:page;z-index:-38651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6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087006pt;margin-top:85.289001pt;width:39.050pt;height:20.65pt;mso-position-horizontal-relative:page;mso-position-vertical-relative:page;z-index:-38648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16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85.289001pt;width:50.7pt;height:20.65pt;mso-position-horizontal-relative:page;mso-position-vertical-relative:page;z-index:-386464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329" w:right="215" w:hanging="108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Напряже-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3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85.289001pt;width:50.7pt;height:20.65pt;mso-position-horizontal-relative:page;mso-position-vertical-relative:page;z-index:-38644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07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Ду</w:t>
                  </w:r>
                  <w:r>
                    <w:rPr>
                      <w:rFonts w:ascii="Lucida Sans" w:hAnsi="Lucida Sans"/>
                      <w:b/>
                      <w:color w:val="231F20"/>
                      <w:w w:val="8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85.289001pt;width:50.7pt;height:20.65pt;mso-position-horizontal-relative:page;mso-position-vertical-relative:page;z-index:-38641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8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Мак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Напор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105.930969pt;width:506.95pt;height:13.75pt;mso-position-horizontal-relative:page;mso-position-vertical-relative:page;z-index:-386392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ГВ</w:t>
                  </w:r>
                  <w:r>
                    <w:rPr>
                      <w:rFonts w:ascii="Lucida Sans" w:hAnsi="Lucida Sans"/>
                      <w:b/>
                      <w:color w:val="FFFFFF"/>
                      <w:w w:val="10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Star-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Z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Nova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119.661003pt;width:102.05pt;height:121.05pt;mso-position-horizontal-relative:page;mso-position-vertical-relative:page;z-index:-38636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119.661003pt;width:39.450pt;height:39.7pt;mso-position-horizontal-relative:page;mso-position-vertical-relative:page;z-index:-3863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015-1233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119.661003pt;width:59.3pt;height:39.7pt;mso-position-horizontal-relative:page;mso-position-vertical-relative:page;z-index:-3863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4132760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119.661003pt;width:71.150pt;height:39.7pt;mso-position-horizontal-relative:page;mso-position-vertical-relative:page;z-index:-3862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5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NOVA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3.149994pt;margin-top:119.661003pt;width:43.95pt;height:121.05pt;mso-position-horizontal-relative:page;mso-position-vertical-relative:page;z-index:-3862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02" w:right="30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7.087006pt;margin-top:119.661003pt;width:39.050pt;height:121.05pt;mso-position-horizontal-relative:page;mso-position-vertical-relative:page;z-index:-3862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Star-Z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119.661003pt;width:50.7pt;height:121.05pt;mso-position-horizontal-relative:page;mso-position-vertical-relative:page;z-index:-3862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119.661003pt;width:50.7pt;height:39.7pt;mso-position-horizontal-relative:page;mso-position-vertical-relative:page;z-index:-3862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9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119.661003pt;width:50.7pt;height:39.7pt;mso-position-horizontal-relative:page;mso-position-vertical-relative:page;z-index:-3861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0,9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159.345993pt;width:39.450pt;height:39.7pt;mso-position-horizontal-relative:page;mso-position-vertical-relative:page;z-index:-3861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015-1234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159.345993pt;width:59.3pt;height:39.7pt;mso-position-horizontal-relative:page;mso-position-vertical-relative:page;z-index:-3861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4132761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159.345993pt;width:71.150pt;height:39.7pt;mso-position-horizontal-relative:page;mso-position-vertical-relative:page;z-index:-3861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NOV</w:t>
                  </w:r>
                  <w:r>
                    <w:rPr>
                      <w:color w:val="231F20"/>
                      <w:w w:val="79"/>
                    </w:rPr>
                    <w:t>A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A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159.345993pt;width:50.7pt;height:39.7pt;mso-position-horizontal-relative:page;mso-position-vertical-relative:page;z-index:-3860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159.345993pt;width:50.7pt;height:39.7pt;mso-position-horizontal-relative:page;mso-position-vertical-relative:page;z-index:-3860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199.031006pt;width:39.450pt;height:41.7pt;mso-position-horizontal-relative:page;mso-position-vertical-relative:page;z-index:-3860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199.031006pt;width:59.3pt;height:41.7pt;mso-position-horizontal-relative:page;mso-position-vertical-relative:page;z-index:-3860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4132762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199.031006pt;width:71.150pt;height:41.7pt;mso-position-horizontal-relative:page;mso-position-vertical-relative:page;z-index:-3859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Star-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NOV</w:t>
                  </w:r>
                  <w:r>
                    <w:rPr>
                      <w:color w:val="231F20"/>
                      <w:w w:val="79"/>
                    </w:rPr>
                    <w:t>A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C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199.031006pt;width:50.7pt;height:41.7pt;mso-position-horizontal-relative:page;mso-position-vertical-relative:page;z-index:-3859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199.031006pt;width:50.7pt;height:41.7pt;mso-position-horizontal-relative:page;mso-position-vertical-relative:page;z-index:-3859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240.686005pt;width:506.95pt;height:13.75pt;mso-position-horizontal-relative:page;mso-position-vertical-relative:page;z-index:-385912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ГВ</w:t>
                  </w:r>
                  <w:r>
                    <w:rPr>
                      <w:rFonts w:ascii="Lucida Sans" w:hAnsi="Lucida Sans"/>
                      <w:b/>
                      <w:color w:val="FFFFFF"/>
                      <w:w w:val="10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6"/>
                      <w:sz w:val="20"/>
                    </w:rPr>
                    <w:t>TOP-Z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корп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8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з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нержавеюще</w:t>
                  </w:r>
                  <w:r>
                    <w:rPr>
                      <w:rFonts w:ascii="Lucida Sans" w:hAnsi="Lucida Sans"/>
                      <w:b/>
                      <w:color w:val="FFFFFF"/>
                      <w:w w:val="92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7"/>
                      <w:sz w:val="20"/>
                    </w:rPr>
                    <w:t>ст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7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ли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254.416pt;width:102.05pt;height:68.05pt;mso-position-horizontal-relative:page;mso-position-vertical-relative:page;z-index:-38588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254.416pt;width:39.450pt;height:17.05pt;mso-position-horizontal-relative:page;mso-position-vertical-relative:page;z-index:-3858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015-1206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254.416pt;width:59.3pt;height:17.05pt;mso-position-horizontal-relative:page;mso-position-vertical-relative:page;z-index:-3858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2045519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254.416pt;width:71.150pt;height:17.05pt;mso-position-horizontal-relative:page;mso-position-vertical-relative:page;z-index:-3858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7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20/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149994pt;margin-top:254.416pt;width:43.95pt;height:68.05pt;mso-position-horizontal-relative:page;mso-position-vertical-relative:page;z-index:-3857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8"/>
                    <w:ind w:left="302" w:right="30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7.087006pt;margin-top:254.416pt;width:39.050pt;height:68.05pt;mso-position-horizontal-relative:page;mso-position-vertical-relative:page;z-index:-3857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8"/>
                    <w:ind w:left="21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TOP-Z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254.416pt;width:50.7pt;height:17.05pt;mso-position-horizontal-relative:page;mso-position-vertical-relative:page;z-index:-3857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254.416pt;width:50.7pt;height:17.05pt;mso-position-horizontal-relative:page;mso-position-vertical-relative:page;z-index:-3857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254.416pt;width:50.7pt;height:17.05pt;mso-position-horizontal-relative:page;mso-position-vertical-relative:page;z-index:-3856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8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271.424011pt;width:39.450pt;height:17.05pt;mso-position-horizontal-relative:page;mso-position-vertical-relative:page;z-index:-3856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015-1205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271.424011pt;width:59.3pt;height:17.05pt;mso-position-horizontal-relative:page;mso-position-vertical-relative:page;z-index:-3856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2045520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271.424011pt;width:71.150pt;height:17.05pt;mso-position-horizontal-relative:page;mso-position-vertical-relative:page;z-index:-3856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20/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271.424011pt;width:50.7pt;height:17.05pt;mso-position-horizontal-relative:page;mso-position-vertical-relative:page;z-index:-3856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271.424011pt;width:50.7pt;height:17.05pt;mso-position-horizontal-relative:page;mso-position-vertical-relative:page;z-index:-3855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271.424011pt;width:50.7pt;height:17.05pt;mso-position-horizontal-relative:page;mso-position-vertical-relative:page;z-index:-3855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288.430969pt;width:39.450pt;height:17.05pt;mso-position-horizontal-relative:page;mso-position-vertical-relative:page;z-index:-3855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015-1209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288.430969pt;width:59.3pt;height:17.05pt;mso-position-horizontal-relative:page;mso-position-vertical-relative:page;z-index:-3855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2045521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288.430969pt;width:71.150pt;height:17.05pt;mso-position-horizontal-relative:page;mso-position-vertical-relative:page;z-index:-3854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7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</w:t>
                  </w: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288.430969pt;width:50.7pt;height:17.05pt;mso-position-horizontal-relative:page;mso-position-vertical-relative:page;z-index:-3854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288.430969pt;width:50.7pt;height:17.05pt;mso-position-horizontal-relative:page;mso-position-vertical-relative:page;z-index:-3854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288.430969pt;width:50.7pt;height:17.05pt;mso-position-horizontal-relative:page;mso-position-vertical-relative:page;z-index:-3854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05.438995pt;width:39.450pt;height:17.05pt;mso-position-horizontal-relative:page;mso-position-vertical-relative:page;z-index:-3853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015-0607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305.438995pt;width:59.3pt;height:17.05pt;mso-position-horizontal-relative:page;mso-position-vertical-relative:page;z-index:-3853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2045522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305.438995pt;width:71.150pt;height:17.05pt;mso-position-horizontal-relative:page;mso-position-vertical-relative:page;z-index:-3853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</w:t>
                  </w: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305.438995pt;width:50.7pt;height:17.05pt;mso-position-horizontal-relative:page;mso-position-vertical-relative:page;z-index:-3853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305.438995pt;width:50.7pt;height:17.05pt;mso-position-horizontal-relative:page;mso-position-vertical-relative:page;z-index:-3852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305.438995pt;width:50.7pt;height:17.05pt;mso-position-horizontal-relative:page;mso-position-vertical-relative:page;z-index:-3852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322.446991pt;width:506.95pt;height:13.75pt;mso-position-horizontal-relative:page;mso-position-vertical-relative:page;z-index:-38524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ГВ</w:t>
                  </w:r>
                  <w:r>
                    <w:rPr>
                      <w:rFonts w:ascii="Lucida Sans" w:hAnsi="Lucida Sans"/>
                      <w:b/>
                      <w:color w:val="FFFFFF"/>
                      <w:w w:val="10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6"/>
                      <w:sz w:val="20"/>
                    </w:rPr>
                    <w:t>TOP-Z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корп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8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з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бронзы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336.176971pt;width:102.05pt;height:99.25pt;mso-position-horizontal-relative:page;mso-position-vertical-relative:page;z-index:-38521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36.176971pt;width:39.450pt;height:14.2pt;mso-position-horizontal-relative:page;mso-position-vertical-relative:page;z-index:-3851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015-1208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336.176971pt;width:59.3pt;height:14.2pt;mso-position-horizontal-relative:page;mso-position-vertical-relative:page;z-index:-3851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2061964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336.176971pt;width:71.150pt;height:14.2pt;mso-position-horizontal-relative:page;mso-position-vertical-relative:page;z-index:-3851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147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RG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149994pt;margin-top:336.176971pt;width:43.95pt;height:99.25pt;mso-position-horizontal-relative:page;mso-position-vertical-relative:page;z-index:-3851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88"/>
                    <w:ind w:left="302" w:right="30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7.087006pt;margin-top:336.176971pt;width:39.050pt;height:99.25pt;mso-position-horizontal-relative:page;mso-position-vertical-relative:page;z-index:-3850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88"/>
                    <w:ind w:left="21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TOP-Z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336.176971pt;width:50.7pt;height:14.2pt;mso-position-horizontal-relative:page;mso-position-vertical-relative:page;z-index:-3850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336.176971pt;width:50.7pt;height:14.2pt;mso-position-horizontal-relative:page;mso-position-vertical-relative:page;z-index:-3850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336.176971pt;width:50.7pt;height:14.2pt;mso-position-horizontal-relative:page;mso-position-vertical-relative:page;z-index:-3850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50.349976pt;width:39.450pt;height:14.2pt;mso-position-horizontal-relative:page;mso-position-vertical-relative:page;z-index:-3850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015-1207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350.349976pt;width:59.3pt;height:14.2pt;mso-position-horizontal-relative:page;mso-position-vertical-relative:page;z-index:-3849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2061965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350.349976pt;width:71.150pt;height:14.2pt;mso-position-horizontal-relative:page;mso-position-vertical-relative:page;z-index:-3849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13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RG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350.349976pt;width:50.7pt;height:14.2pt;mso-position-horizontal-relative:page;mso-position-vertical-relative:page;z-index:-3849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350.349976pt;width:50.7pt;height:14.2pt;mso-position-horizontal-relative:page;mso-position-vertical-relative:page;z-index:-3849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350.349976pt;width:50.7pt;height:14.2pt;mso-position-horizontal-relative:page;mso-position-vertical-relative:page;z-index:-3848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64.52301pt;width:39.450pt;height:14.2pt;mso-position-horizontal-relative:page;mso-position-vertical-relative:page;z-index:-3848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015-1212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364.52301pt;width:59.3pt;height:14.2pt;mso-position-horizontal-relative:page;mso-position-vertical-relative:page;z-index:-3848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2048340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364.52301pt;width:71.150pt;height:14.2pt;mso-position-horizontal-relative:page;mso-position-vertical-relative:page;z-index:-3848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183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RG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364.52301pt;width:50.7pt;height:14.2pt;mso-position-horizontal-relative:page;mso-position-vertical-relative:page;z-index:-3847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364.52301pt;width:50.7pt;height:14.2pt;mso-position-horizontal-relative:page;mso-position-vertical-relative:page;z-index:-3847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364.52301pt;width:50.7pt;height:14.2pt;mso-position-horizontal-relative:page;mso-position-vertical-relative:page;z-index:-3847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78.696014pt;width:39.450pt;height:14.2pt;mso-position-horizontal-relative:page;mso-position-vertical-relative:page;z-index:-3847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378.696014pt;width:59.3pt;height:14.2pt;mso-position-horizontal-relative:page;mso-position-vertical-relative:page;z-index:-3846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2048341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378.696014pt;width:71.150pt;height:14.2pt;mso-position-horizontal-relative:page;mso-position-vertical-relative:page;z-index:-3846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17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RG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378.696014pt;width:50.7pt;height:14.2pt;mso-position-horizontal-relative:page;mso-position-vertical-relative:page;z-index:-3846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378.696014pt;width:50.7pt;height:14.2pt;mso-position-horizontal-relative:page;mso-position-vertical-relative:page;z-index:-3846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378.696014pt;width:50.7pt;height:14.2pt;mso-position-horizontal-relative:page;mso-position-vertical-relative:page;z-index:-3845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92.868988pt;width:39.450pt;height:14.2pt;mso-position-horizontal-relative:page;mso-position-vertical-relative:page;z-index:-3845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392.868988pt;width:59.3pt;height:14.2pt;mso-position-horizontal-relative:page;mso-position-vertical-relative:page;z-index:-3845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2059857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392.868988pt;width:71.150pt;height:14.2pt;mso-position-horizontal-relative:page;mso-position-vertical-relative:page;z-index:-3845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147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</w:t>
                  </w:r>
                  <w:r>
                    <w:rPr>
                      <w:color w:val="231F20"/>
                      <w:w w:val="80"/>
                    </w:rPr>
                    <w:t>Z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RG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392.868988pt;width:50.7pt;height:14.2pt;mso-position-horizontal-relative:page;mso-position-vertical-relative:page;z-index:-3844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392.868988pt;width:50.7pt;height:14.2pt;mso-position-horizontal-relative:page;mso-position-vertical-relative:page;z-index:-3844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392.868988pt;width:50.7pt;height:14.2pt;mso-position-horizontal-relative:page;mso-position-vertical-relative:page;z-index:-3844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07.042999pt;width:39.450pt;height:14.2pt;mso-position-horizontal-relative:page;mso-position-vertical-relative:page;z-index:-3844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015-1214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407.042999pt;width:59.3pt;height:14.2pt;mso-position-horizontal-relative:page;mso-position-vertical-relative:page;z-index:-3844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2046638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407.042999pt;width:71.150pt;height:14.2pt;mso-position-horizontal-relative:page;mso-position-vertical-relative:page;z-index:-3843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189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TOP-Z40/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RG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407.042999pt;width:50.7pt;height:14.2pt;mso-position-horizontal-relative:page;mso-position-vertical-relative:page;z-index:-3843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407.042999pt;width:50.7pt;height:14.2pt;mso-position-horizontal-relative:page;mso-position-vertical-relative:page;z-index:-3843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407.042999pt;width:50.7pt;height:14.2pt;mso-position-horizontal-relative:page;mso-position-vertical-relative:page;z-index:-3843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21.215973pt;width:39.450pt;height:14.2pt;mso-position-horizontal-relative:page;mso-position-vertical-relative:page;z-index:-3842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015-1217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421.215973pt;width:59.3pt;height:14.2pt;mso-position-horizontal-relative:page;mso-position-vertical-relative:page;z-index:-3842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2046640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421.215973pt;width:71.150pt;height:14.2pt;mso-position-horizontal-relative:page;mso-position-vertical-relative:page;z-index:-3842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153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TOP-Z65/1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RG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421.215973pt;width:50.7pt;height:14.2pt;mso-position-horizontal-relative:page;mso-position-vertical-relative:page;z-index:-3842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421.215973pt;width:50.7pt;height:14.2pt;mso-position-horizontal-relative:page;mso-position-vertical-relative:page;z-index:-3841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421.215973pt;width:50.7pt;height:14.2pt;mso-position-horizontal-relative:page;mso-position-vertical-relative:page;z-index:-3841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43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435.388977pt;width:506.95pt;height:13.75pt;mso-position-horizontal-relative:page;mso-position-vertical-relative:page;z-index:-38413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ГВ</w:t>
                  </w:r>
                  <w:r>
                    <w:rPr>
                      <w:rFonts w:ascii="Lucida Sans" w:hAnsi="Lucida Sans"/>
                      <w:b/>
                      <w:color w:val="FFFFFF"/>
                      <w:w w:val="10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6"/>
                      <w:sz w:val="20"/>
                    </w:rPr>
                    <w:t>TOP-Z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корп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8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з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чу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12"/>
                      <w:w w:val="94"/>
                      <w:sz w:val="20"/>
                    </w:rPr>
                    <w:t>г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уна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449.118011pt;width:102.05pt;height:96.4pt;mso-position-horizontal-relative:page;mso-position-vertical-relative:page;z-index:-38411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49.118011pt;width:39.450pt;height:24.1pt;mso-position-horizontal-relative:page;mso-position-vertical-relative:page;z-index:-384088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015-0670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449.118011pt;width:59.3pt;height:24.1pt;mso-position-horizontal-relative:page;mso-position-vertical-relative:page;z-index:-384064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2046631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449.118011pt;width:71.150pt;height:24.1pt;mso-position-horizontal-relative:page;mso-position-vertical-relative:page;z-index:-384040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9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TOP-Z40/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GG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149994pt;margin-top:449.118011pt;width:43.95pt;height:96.4pt;mso-position-horizontal-relative:page;mso-position-vertical-relative:page;z-index:-3840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02" w:right="30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7.087006pt;margin-top:449.118011pt;width:39.050pt;height:96.4pt;mso-position-horizontal-relative:page;mso-position-vertical-relative:page;z-index:-3839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TOP-Z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449.118011pt;width:50.7pt;height:24.1pt;mso-position-horizontal-relative:page;mso-position-vertical-relative:page;z-index:-383968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449.118011pt;width:50.7pt;height:24.1pt;mso-position-horizontal-relative:page;mso-position-vertical-relative:page;z-index:-383944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449.118011pt;width:50.7pt;height:24.1pt;mso-position-horizontal-relative:page;mso-position-vertical-relative:page;z-index:-383920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73.213013pt;width:39.450pt;height:24.1pt;mso-position-horizontal-relative:page;mso-position-vertical-relative:page;z-index:-383896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473.213013pt;width:59.3pt;height:24.1pt;mso-position-horizontal-relative:page;mso-position-vertical-relative:page;z-index:-383872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2046632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473.213013pt;width:71.150pt;height:24.1pt;mso-position-horizontal-relative:page;mso-position-vertical-relative:page;z-index:-383848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84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TOP-Z40/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GG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473.213013pt;width:50.7pt;height:24.1pt;mso-position-horizontal-relative:page;mso-position-vertical-relative:page;z-index:-383824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473.213013pt;width:50.7pt;height:24.1pt;mso-position-horizontal-relative:page;mso-position-vertical-relative:page;z-index:-383800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473.213013pt;width:50.7pt;height:24.1pt;mso-position-horizontal-relative:page;mso-position-vertical-relative:page;z-index:-383776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97.307007pt;width:39.450pt;height:24.1pt;mso-position-horizontal-relative:page;mso-position-vertical-relative:page;z-index:-383752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497.307007pt;width:59.3pt;height:24.1pt;mso-position-horizontal-relative:page;mso-position-vertical-relative:page;z-index:-383728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2046633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497.307007pt;width:71.150pt;height:24.1pt;mso-position-horizontal-relative:page;mso-position-vertical-relative:page;z-index:-383704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84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TOP-Z50/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GG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497.307007pt;width:50.7pt;height:24.1pt;mso-position-horizontal-relative:page;mso-position-vertical-relative:page;z-index:-383680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497.307007pt;width:50.7pt;height:24.1pt;mso-position-horizontal-relative:page;mso-position-vertical-relative:page;z-index:-383656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497.307007pt;width:50.7pt;height:24.1pt;mso-position-horizontal-relative:page;mso-position-vertical-relative:page;z-index:-383632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521.401978pt;width:39.450pt;height:24.1pt;mso-position-horizontal-relative:page;mso-position-vertical-relative:page;z-index:-383608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015-1216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521.401978pt;width:59.3pt;height:24.1pt;mso-position-horizontal-relative:page;mso-position-vertical-relative:page;z-index:-383584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41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2046634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521.401978pt;width:71.150pt;height:24.1pt;mso-position-horizontal-relative:page;mso-position-vertical-relative:page;z-index:-383560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4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TOP-Z65/1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</w:t>
                  </w:r>
                  <w:r>
                    <w:rPr>
                      <w:color w:val="231F20"/>
                      <w:w w:val="80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GG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521.401978pt;width:50.7pt;height:24.1pt;mso-position-horizontal-relative:page;mso-position-vertical-relative:page;z-index:-383536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521.401978pt;width:50.7pt;height:24.1pt;mso-position-horizontal-relative:page;mso-position-vertical-relative:page;z-index:-383512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521.401978pt;width:50.7pt;height:24.1pt;mso-position-horizontal-relative:page;mso-position-vertical-relative:page;z-index:-383488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7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545.495972pt;width:506.95pt;height:13.75pt;mso-position-horizontal-relative:page;mso-position-vertical-relative:page;z-index:-38346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ГВ</w:t>
                  </w:r>
                  <w:r>
                    <w:rPr>
                      <w:rFonts w:ascii="Lucida Sans" w:hAnsi="Lucida Sans"/>
                      <w:b/>
                      <w:color w:val="FFFFFF"/>
                      <w:w w:val="10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1"/>
                      <w:sz w:val="20"/>
                    </w:rPr>
                    <w:t>COM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101"/>
                      <w:sz w:val="20"/>
                    </w:rPr>
                    <w:t>F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9"/>
                      <w:sz w:val="20"/>
                    </w:rPr>
                    <w:t>OR</w:t>
                  </w:r>
                  <w:r>
                    <w:rPr>
                      <w:rFonts w:ascii="Lucida Sans" w:hAnsi="Lucida Sans"/>
                      <w:b/>
                      <w:color w:val="FFFFFF"/>
                      <w:w w:val="99"/>
                      <w:sz w:val="20"/>
                    </w:rPr>
                    <w:t>T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7"/>
                      <w:sz w:val="20"/>
                    </w:rPr>
                    <w:t>UP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559.226013pt;width:102.05pt;height:76.55pt;mso-position-horizontal-relative:page;mso-position-vertical-relative:page;z-index:-38344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559.226013pt;width:39.450pt;height:25.55pt;mso-position-horizontal-relative:page;mso-position-vertical-relative:page;z-index:-38341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015-0368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559.226013pt;width:59.3pt;height:25.55pt;mso-position-horizontal-relative:page;mso-position-vertical-relative:page;z-index:-38339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05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96433883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559.226013pt;width:71.150pt;height:25.55pt;mso-position-horizontal-relative:page;mso-position-vertical-relative:page;z-index:-38336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97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COMFOR</w:t>
                  </w:r>
                  <w:r>
                    <w:rPr>
                      <w:color w:val="231F20"/>
                      <w:w w:val="80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U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15-1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В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149994pt;margin-top:559.226013pt;width:43.95pt;height:76.55pt;mso-position-horizontal-relative:page;mso-position-vertical-relative:page;z-index:-3833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8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7.087006pt;margin-top:559.226013pt;width:39.050pt;height:76.55pt;mso-position-horizontal-relative:page;mso-position-vertical-relative:page;z-index:-3833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177" w:lineRule="auto"/>
                    <w:ind w:left="319" w:right="0" w:hanging="208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COMFORT </w:t>
                  </w: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559.226013pt;width:50.7pt;height:76.55pt;mso-position-horizontal-relative:page;mso-position-vertical-relative:page;z-index:-3832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9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559.226013pt;width:50.7pt;height:76.55pt;mso-position-horizontal-relative:page;mso-position-vertical-relative:page;z-index:-3832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559.226013pt;width:50.7pt;height:76.55pt;mso-position-horizontal-relative:page;mso-position-vertical-relative:page;z-index:-3832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8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584.737pt;width:39.450pt;height:25.55pt;mso-position-horizontal-relative:page;mso-position-vertical-relative:page;z-index:-38322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015-0528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584.737pt;width:59.3pt;height:25.55pt;mso-position-horizontal-relative:page;mso-position-vertical-relative:page;z-index:-38320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05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96433885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584.737pt;width:71.150pt;height:25.55pt;mso-position-horizontal-relative:page;mso-position-vertical-relative:page;z-index:-38317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6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COMFOR</w:t>
                  </w:r>
                  <w:r>
                    <w:rPr>
                      <w:color w:val="231F20"/>
                      <w:w w:val="80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U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15-1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BT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610.249023pt;width:39.450pt;height:25.55pt;mso-position-horizontal-relative:page;mso-position-vertical-relative:page;z-index:-38315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015-0527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610.249023pt;width:59.3pt;height:25.55pt;mso-position-horizontal-relative:page;mso-position-vertical-relative:page;z-index:-38312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05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96433884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610.249023pt;width:71.150pt;height:25.55pt;mso-position-horizontal-relative:page;mso-position-vertical-relative:page;z-index:-38310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COMFOR</w:t>
                  </w:r>
                  <w:r>
                    <w:rPr>
                      <w:color w:val="231F20"/>
                      <w:w w:val="80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U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15-1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BU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635.760986pt;width:506.95pt;height:13.75pt;mso-position-horizontal-relative:page;mso-position-vertical-relative:page;z-index:-38308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цирк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8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ляционны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ГВ</w:t>
                  </w:r>
                  <w:r>
                    <w:rPr>
                      <w:rFonts w:ascii="Lucida Sans" w:hAnsi="Lucida Sans"/>
                      <w:b/>
                      <w:color w:val="FFFFFF"/>
                      <w:w w:val="10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7"/>
                      <w:sz w:val="20"/>
                    </w:rPr>
                    <w:t>UP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3991pt;margin-top:649.48999pt;width:102.05pt;height:110.6pt;mso-position-horizontal-relative:page;mso-position-vertical-relative:page;z-index:-38305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649.48999pt;width:39.450pt;height:36.9pt;mso-position-horizontal-relative:page;mso-position-vertical-relative:page;z-index:-3830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9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015-0167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649.48999pt;width:59.3pt;height:36.9pt;mso-position-horizontal-relative:page;mso-position-vertical-relative:page;z-index:-3830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9"/>
                    <w:ind w:left="305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59641500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649.48999pt;width:71.150pt;height:36.9pt;mso-position-horizontal-relative:page;mso-position-vertical-relative:page;z-index:-3829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9"/>
                    <w:ind w:left="294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79"/>
                    </w:rPr>
                    <w:t>U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20-15</w:t>
                  </w:r>
                  <w:r>
                    <w:rPr>
                      <w:color w:val="231F20"/>
                      <w:w w:val="80"/>
                    </w:rPr>
                    <w:t>N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в</w:t>
                  </w:r>
                  <w:r>
                    <w:rPr>
                      <w:color w:val="231F20"/>
                      <w:spacing w:val="1"/>
                      <w:w w:val="80"/>
                    </w:rPr>
                    <w:t>/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к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3.149994pt;margin-top:649.48999pt;width:43.95pt;height:110.6pt;mso-position-horizontal-relative:page;mso-position-vertical-relative:page;z-index:-3829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8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7.087006pt;margin-top:649.48999pt;width:39.050pt;height:110.6pt;mso-position-horizontal-relative:page;mso-position-vertical-relative:page;z-index:-3829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" w:right="0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6.105011pt;margin-top:649.48999pt;width:50.7pt;height:110.6pt;mso-position-horizontal-relative:page;mso-position-vertical-relative:page;z-index:-3829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9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6.795013pt;margin-top:649.48999pt;width:50.7pt;height:110.6pt;mso-position-horizontal-relative:page;mso-position-vertical-relative:page;z-index:-3828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9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649.48999pt;width:50.7pt;height:36.9pt;mso-position-horizontal-relative:page;mso-position-vertical-relative:page;z-index:-3828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9"/>
                    <w:ind w:left="379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686.341003pt;width:39.450pt;height:36.85pt;mso-position-horizontal-relative:page;mso-position-vertical-relative:page;z-index:-3828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015-0169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686.341003pt;width:59.3pt;height:36.85pt;mso-position-horizontal-relative:page;mso-position-vertical-relative:page;z-index:-3828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8"/>
                    <w:ind w:left="305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59643500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686.341003pt;width:71.150pt;height:36.85pt;mso-position-horizontal-relative:page;mso-position-vertical-relative:page;z-index:-3827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8"/>
                    <w:ind w:left="135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79"/>
                    </w:rPr>
                    <w:t>U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20-30</w:t>
                  </w:r>
                  <w:r>
                    <w:rPr>
                      <w:color w:val="231F20"/>
                      <w:w w:val="80"/>
                    </w:rPr>
                    <w:t>N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В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в</w:t>
                  </w:r>
                  <w:r>
                    <w:rPr>
                      <w:color w:val="231F20"/>
                      <w:spacing w:val="1"/>
                      <w:w w:val="80"/>
                    </w:rPr>
                    <w:t>/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к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686.341003pt;width:50.7pt;height:36.85pt;mso-position-horizontal-relative:page;mso-position-vertical-relative:page;z-index:-3827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8"/>
                    <w:ind w:left="378" w:right="378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723.190979pt;width:39.450pt;height:36.85pt;mso-position-horizontal-relative:page;mso-position-vertical-relative:page;z-index:-3827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015-0619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2.755997pt;margin-top:723.190979pt;width:59.3pt;height:36.85pt;mso-position-horizontal-relative:page;mso-position-vertical-relative:page;z-index:-3827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8"/>
                    <w:ind w:left="305" w:right="143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95906472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2.033005pt;margin-top:723.190979pt;width:71.150pt;height:36.85pt;mso-position-horizontal-relative:page;mso-position-vertical-relative:page;z-index:-3826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8"/>
                    <w:ind w:left="294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79"/>
                    </w:rPr>
                    <w:t>U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20-45</w:t>
                  </w:r>
                  <w:r>
                    <w:rPr>
                      <w:color w:val="231F20"/>
                      <w:w w:val="80"/>
                    </w:rPr>
                    <w:t>N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в</w:t>
                  </w:r>
                  <w:r>
                    <w:rPr>
                      <w:color w:val="231F20"/>
                      <w:spacing w:val="1"/>
                      <w:w w:val="80"/>
                    </w:rPr>
                    <w:t>/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к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7.484985pt;margin-top:723.190979pt;width:50.7pt;height:36.85pt;mso-position-horizontal-relative:page;mso-position-vertical-relative:page;z-index:-3826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8"/>
                    <w:ind w:left="379" w:right="3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4,5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0pt;width:595pt;height:47pt;mso-position-horizontal-relative:page;mso-position-vertical-relative:page;z-index:-38264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.28348pt;margin-top:0pt;width:594.950pt;height:47pt;mso-position-horizontal-relative:page;mso-position-vertical-relative:page;z-index:-382624" coordorigin="6,0" coordsize="11899,940">
            <v:group style="position:absolute;left:364;top:0;width:11540;height:940" coordorigin="364,0" coordsize="11540,940">
              <v:shape style="position:absolute;left:364;top:0;width:11540;height:940" coordorigin="364,0" coordsize="11540,940" path="m364,939l11904,939,11904,0,364,0,364,939xe" filled="true" fillcolor="#f15a2a" stroked="false">
                <v:path arrowok="t"/>
                <v:fill type="solid"/>
              </v:shape>
            </v:group>
            <v:group style="position:absolute;left:6;top:0;width:359;height:940" coordorigin="6,0" coordsize="359,940">
              <v:shape style="position:absolute;left:6;top:0;width:359;height:940" coordorigin="6,0" coordsize="359,940" path="m6,939l364,939,364,0,6,0,6,939xe" filled="true" fillcolor="#f15a2a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6.599983pt;margin-top:131.285995pt;width:507.95pt;height:315.1pt;mso-position-horizontal-relative:page;mso-position-vertical-relative:page;z-index:-382600" coordorigin="732,2626" coordsize="10159,6302">
            <v:group style="position:absolute;left:742;top:2631;width:2041;height:413" coordorigin="742,2631" coordsize="2041,413">
              <v:shape style="position:absolute;left:742;top:2631;width:2041;height:413" coordorigin="742,2631" coordsize="2041,413" path="m2783,2631l742,2631,742,3044,2783,3044,2783,2631xe" filled="true" fillcolor="#d9e1f3" stroked="false">
                <v:path arrowok="t"/>
                <v:fill type="solid"/>
              </v:shape>
            </v:group>
            <v:group style="position:absolute;left:2783;top:2631;width:832;height:413" coordorigin="2783,2631" coordsize="832,413">
              <v:shape style="position:absolute;left:2783;top:2631;width:832;height:413" coordorigin="2783,2631" coordsize="832,413" path="m3614,2631l2783,2631,2783,3044,3614,3044,3614,2631xe" filled="true" fillcolor="#d9e1f3" stroked="false">
                <v:path arrowok="t"/>
                <v:fill type="solid"/>
              </v:shape>
            </v:group>
            <v:group style="position:absolute;left:3614;top:2631;width:1078;height:413" coordorigin="3614,2631" coordsize="1078,413">
              <v:shape style="position:absolute;left:3614;top:2631;width:1078;height:413" coordorigin="3614,2631" coordsize="1078,413" path="m4691,2631l3614,2631,3614,3044,4691,3044,4691,2631xe" filled="true" fillcolor="#d9e1f3" stroked="false">
                <v:path arrowok="t"/>
                <v:fill type="solid"/>
              </v:shape>
            </v:group>
            <v:group style="position:absolute;left:4691;top:2631;width:964;height:413" coordorigin="4691,2631" coordsize="964,413">
              <v:shape style="position:absolute;left:4691;top:2631;width:964;height:413" coordorigin="4691,2631" coordsize="964,413" path="m5655,2631l4691,2631,4691,3044,5655,3044,5655,2631xe" filled="true" fillcolor="#d9e1f3" stroked="false">
                <v:path arrowok="t"/>
                <v:fill type="solid"/>
              </v:shape>
            </v:group>
            <v:group style="position:absolute;left:5655;top:2631;width:1021;height:413" coordorigin="5655,2631" coordsize="1021,413">
              <v:shape style="position:absolute;left:5655;top:2631;width:1021;height:413" coordorigin="5655,2631" coordsize="1021,413" path="m6676,2631l5655,2631,5655,3044,6676,3044,6676,2631xe" filled="true" fillcolor="#d9e1f3" stroked="false">
                <v:path arrowok="t"/>
                <v:fill type="solid"/>
              </v:shape>
            </v:group>
            <v:group style="position:absolute;left:6676;top:2631;width:1021;height:413" coordorigin="6676,2631" coordsize="1021,413">
              <v:shape style="position:absolute;left:6676;top:2631;width:1021;height:413" coordorigin="6676,2631" coordsize="1021,413" path="m7696,2631l6676,2631,6676,3044,7696,3044,7696,2631xe" filled="true" fillcolor="#d9e1f3" stroked="false">
                <v:path arrowok="t"/>
                <v:fill type="solid"/>
              </v:shape>
            </v:group>
            <v:group style="position:absolute;left:7696;top:2631;width:2;height:413" coordorigin="7696,2631" coordsize="2,413">
              <v:shape style="position:absolute;left:7696;top:2631;width:2;height:413" coordorigin="7696,2631" coordsize="0,413" path="m7696,2631l7696,3044e" filled="false" stroked="true" strokeweight=".001pt" strokecolor="#d9e1f3">
                <v:path arrowok="t"/>
              </v:shape>
            </v:group>
            <v:group style="position:absolute;left:7696;top:2631;width:1021;height:413" coordorigin="7696,2631" coordsize="1021,413">
              <v:shape style="position:absolute;left:7696;top:2631;width:1021;height:413" coordorigin="7696,2631" coordsize="1021,413" path="m8717,2631l7696,2631,7696,3044,8717,3044,8717,2631xe" filled="true" fillcolor="#d9e1f3" stroked="false">
                <v:path arrowok="t"/>
                <v:fill type="solid"/>
              </v:shape>
            </v:group>
            <v:group style="position:absolute;left:8717;top:2631;width:1021;height:413" coordorigin="8717,2631" coordsize="1021,413">
              <v:shape style="position:absolute;left:8717;top:2631;width:1021;height:413" coordorigin="8717,2631" coordsize="1021,413" path="m9737,2631l8717,2631,8717,3044,9737,3044,9737,2631xe" filled="true" fillcolor="#d9e1f3" stroked="false">
                <v:path arrowok="t"/>
                <v:fill type="solid"/>
              </v:shape>
            </v:group>
            <v:group style="position:absolute;left:9737;top:2631;width:2;height:413" coordorigin="9737,2631" coordsize="2,413">
              <v:shape style="position:absolute;left:9737;top:2631;width:2;height:413" coordorigin="9737,2631" coordsize="0,413" path="m9737,2631l9737,3044e" filled="false" stroked="true" strokeweight=".001pt" strokecolor="#d9e1f3">
                <v:path arrowok="t"/>
              </v:shape>
            </v:group>
            <v:group style="position:absolute;left:9737;top:2631;width:1144;height:413" coordorigin="9737,2631" coordsize="1144,413">
              <v:shape style="position:absolute;left:9737;top:2631;width:1144;height:413" coordorigin="9737,2631" coordsize="1144,413" path="m10880,2631l9737,2631,9737,3044,10880,3044,10880,2631xe" filled="true" fillcolor="#d9e1f3" stroked="false">
                <v:path arrowok="t"/>
                <v:fill type="solid"/>
              </v:shape>
            </v:group>
            <v:group style="position:absolute;left:742;top:3044;width:10139;height:275" coordorigin="742,3044" coordsize="10139,275">
              <v:shape style="position:absolute;left:742;top:3044;width:10139;height:275" coordorigin="742,3044" coordsize="10139,275" path="m10880,3044l742,3044,742,3318,10880,3318,10880,3044xe" filled="true" fillcolor="#0058a9" stroked="false">
                <v:path arrowok="t"/>
                <v:fill type="solid"/>
              </v:shape>
            </v:group>
            <v:group style="position:absolute;left:742;top:6380;width:10139;height:275" coordorigin="742,6380" coordsize="10139,275">
              <v:shape style="position:absolute;left:742;top:6380;width:10139;height:275" coordorigin="742,6380" coordsize="10139,275" path="m10880,6380l742,6380,742,6654,10880,6654,10880,6380xe" filled="true" fillcolor="#0058a9" stroked="false">
                <v:path arrowok="t"/>
                <v:fill type="solid"/>
              </v:shape>
            </v:group>
            <v:group style="position:absolute;left:742;top:3318;width:2041;height:3062" coordorigin="742,3318" coordsize="2041,3062">
              <v:shape style="position:absolute;left:742;top:3318;width:2041;height:3062" coordorigin="742,3318" coordsize="2041,3062" path="m2783,3318l742,3318,742,6380,2783,6380,2783,3318xe" filled="true" fillcolor="#8caedb" stroked="false">
                <v:path arrowok="t"/>
                <v:fill type="solid"/>
              </v:shape>
            </v:group>
            <v:group style="position:absolute;left:742;top:6654;width:2041;height:2268" coordorigin="742,6654" coordsize="2041,2268">
              <v:shape style="position:absolute;left:742;top:6654;width:2041;height:2268" coordorigin="742,6654" coordsize="2041,2268" path="m2783,6654l742,6654,742,8922,2783,8922,2783,6654xe" filled="true" fillcolor="#8caedb" stroked="false">
                <v:path arrowok="t"/>
                <v:fill type="solid"/>
              </v:shape>
            </v:group>
            <v:group style="position:absolute;left:2783;top:2631;width:832;height:2" coordorigin="2783,2631" coordsize="832,2">
              <v:shape style="position:absolute;left:2783;top:2631;width:832;height:2" coordorigin="2783,2631" coordsize="832,0" path="m2783,2631l3614,2631e" filled="false" stroked="true" strokeweight=".5pt" strokecolor="#0058a9">
                <v:path arrowok="t"/>
              </v:shape>
            </v:group>
            <v:group style="position:absolute;left:5655;top:3323;width:2;height:331" coordorigin="5655,3323" coordsize="2,331">
              <v:shape style="position:absolute;left:5655;top:3323;width:2;height:331" coordorigin="5655,3323" coordsize="0,331" path="m5655,3323l5655,3653e" filled="false" stroked="true" strokeweight=".50003pt" strokecolor="#0058a9">
                <v:path arrowok="t"/>
              </v:shape>
            </v:group>
            <v:group style="position:absolute;left:5655;top:3663;width:2;height:331" coordorigin="5655,3663" coordsize="2,331">
              <v:shape style="position:absolute;left:5655;top:3663;width:2;height:331" coordorigin="5655,3663" coordsize="0,331" path="m5655,3663l5655,3993e" filled="false" stroked="true" strokeweight=".50003pt" strokecolor="#0058a9">
                <v:path arrowok="t"/>
              </v:shape>
            </v:group>
            <v:group style="position:absolute;left:5655;top:4003;width:2;height:331" coordorigin="5655,4003" coordsize="2,331">
              <v:shape style="position:absolute;left:5655;top:4003;width:2;height:331" coordorigin="5655,4003" coordsize="0,331" path="m5655,4003l5655,4334e" filled="false" stroked="true" strokeweight=".50003pt" strokecolor="#0058a9">
                <v:path arrowok="t"/>
              </v:shape>
            </v:group>
            <v:group style="position:absolute;left:5655;top:4344;width:2;height:331" coordorigin="5655,4344" coordsize="2,331">
              <v:shape style="position:absolute;left:5655;top:4344;width:2;height:331" coordorigin="5655,4344" coordsize="0,331" path="m5655,4344l5655,4674e" filled="false" stroked="true" strokeweight=".50003pt" strokecolor="#0058a9">
                <v:path arrowok="t"/>
              </v:shape>
            </v:group>
            <v:group style="position:absolute;left:5655;top:4684;width:2;height:331" coordorigin="5655,4684" coordsize="2,331">
              <v:shape style="position:absolute;left:5655;top:4684;width:2;height:331" coordorigin="5655,4684" coordsize="0,331" path="m5655,4684l5655,5014e" filled="false" stroked="true" strokeweight=".50003pt" strokecolor="#0058a9">
                <v:path arrowok="t"/>
              </v:shape>
            </v:group>
            <v:group style="position:absolute;left:5655;top:5024;width:2;height:331" coordorigin="5655,5024" coordsize="2,331">
              <v:shape style="position:absolute;left:5655;top:5024;width:2;height:331" coordorigin="5655,5024" coordsize="0,331" path="m5655,5024l5655,5354e" filled="false" stroked="true" strokeweight=".50003pt" strokecolor="#0058a9">
                <v:path arrowok="t"/>
              </v:shape>
            </v:group>
            <v:group style="position:absolute;left:5655;top:5364;width:2;height:331" coordorigin="5655,5364" coordsize="2,331">
              <v:shape style="position:absolute;left:5655;top:5364;width:2;height:331" coordorigin="5655,5364" coordsize="0,331" path="m5655,5364l5655,5694e" filled="false" stroked="true" strokeweight=".50003pt" strokecolor="#0058a9">
                <v:path arrowok="t"/>
              </v:shape>
            </v:group>
            <v:group style="position:absolute;left:5655;top:5704;width:2;height:331" coordorigin="5655,5704" coordsize="2,331">
              <v:shape style="position:absolute;left:5655;top:5704;width:2;height:331" coordorigin="5655,5704" coordsize="0,331" path="m5655,5704l5655,6034e" filled="false" stroked="true" strokeweight=".50003pt" strokecolor="#0058a9">
                <v:path arrowok="t"/>
              </v:shape>
            </v:group>
            <v:group style="position:absolute;left:5655;top:6044;width:2;height:331" coordorigin="5655,6044" coordsize="2,331">
              <v:shape style="position:absolute;left:5655;top:6044;width:2;height:331" coordorigin="5655,6044" coordsize="0,331" path="m5655,6044l5655,6375e" filled="false" stroked="true" strokeweight=".50003pt" strokecolor="#0058a9">
                <v:path arrowok="t"/>
              </v:shape>
            </v:group>
            <v:group style="position:absolute;left:3614;top:2631;width:1078;height:2" coordorigin="3614,2631" coordsize="1078,2">
              <v:shape style="position:absolute;left:3614;top:2631;width:1078;height:2" coordorigin="3614,2631" coordsize="1078,0" path="m3614,2631l4691,2631e" filled="false" stroked="true" strokeweight=".5pt" strokecolor="#0058a9">
                <v:path arrowok="t"/>
              </v:shape>
            </v:group>
            <v:group style="position:absolute;left:3614;top:2636;width:2;height:403" coordorigin="3614,2636" coordsize="2,403">
              <v:shape style="position:absolute;left:3614;top:2636;width:2;height:403" coordorigin="3614,2636" coordsize="0,403" path="m3614,2636l3614,3039e" filled="false" stroked="true" strokeweight=".5pt" strokecolor="#0058a9">
                <v:path arrowok="t"/>
              </v:shape>
            </v:group>
            <v:group style="position:absolute;left:6676;top:3323;width:2;height:3052" coordorigin="6676,3323" coordsize="2,3052">
              <v:shape style="position:absolute;left:6676;top:3323;width:2;height:3052" coordorigin="6676,3323" coordsize="0,3052" path="m6676,3323l6676,6375e" filled="false" stroked="true" strokeweight=".5pt" strokecolor="#0058a9">
                <v:path arrowok="t"/>
              </v:shape>
            </v:group>
            <v:group style="position:absolute;left:4691;top:2631;width:964;height:2" coordorigin="4691,2631" coordsize="964,2">
              <v:shape style="position:absolute;left:4691;top:2631;width:964;height:2" coordorigin="4691,2631" coordsize="964,0" path="m4691,2631l5655,2631e" filled="false" stroked="true" strokeweight=".5pt" strokecolor="#0058a9">
                <v:path arrowok="t"/>
              </v:shape>
            </v:group>
            <v:group style="position:absolute;left:4691;top:2636;width:2;height:403" coordorigin="4691,2636" coordsize="2,403">
              <v:shape style="position:absolute;left:4691;top:2636;width:2;height:403" coordorigin="4691,2636" coordsize="0,403" path="m4691,2636l4691,3039e" filled="false" stroked="true" strokeweight=".5pt" strokecolor="#0058a9">
                <v:path arrowok="t"/>
              </v:shape>
            </v:group>
            <v:group style="position:absolute;left:7696;top:3323;width:2;height:3052" coordorigin="7696,3323" coordsize="2,3052">
              <v:shape style="position:absolute;left:7696;top:3323;width:2;height:3052" coordorigin="7696,3323" coordsize="0,3052" path="m7696,3323l7696,6375e" filled="false" stroked="true" strokeweight=".5pt" strokecolor="#0058a9">
                <v:path arrowok="t"/>
              </v:shape>
            </v:group>
            <v:group style="position:absolute;left:5655;top:2631;width:1021;height:2" coordorigin="5655,2631" coordsize="1021,2">
              <v:shape style="position:absolute;left:5655;top:2631;width:1021;height:2" coordorigin="5655,2631" coordsize="1021,0" path="m5655,2631l6676,2631e" filled="false" stroked="true" strokeweight=".5pt" strokecolor="#0058a9">
                <v:path arrowok="t"/>
              </v:shape>
            </v:group>
            <v:group style="position:absolute;left:5655;top:2636;width:2;height:403" coordorigin="5655,2636" coordsize="2,403">
              <v:shape style="position:absolute;left:5655;top:2636;width:2;height:403" coordorigin="5655,2636" coordsize="0,403" path="m5655,2636l5655,3039e" filled="false" stroked="true" strokeweight=".50003pt" strokecolor="#0058a9">
                <v:path arrowok="t"/>
              </v:shape>
            </v:group>
            <v:group style="position:absolute;left:8717;top:3323;width:2;height:336" coordorigin="8717,3323" coordsize="2,336">
              <v:shape style="position:absolute;left:8717;top:3323;width:2;height:336" coordorigin="8717,3323" coordsize="0,336" path="m8717,3323l8717,3658e" filled="false" stroked="true" strokeweight=".5pt" strokecolor="#0058a9">
                <v:path arrowok="t"/>
              </v:shape>
            </v:group>
            <v:group style="position:absolute;left:9737;top:3323;width:2;height:331" coordorigin="9737,3323" coordsize="2,331">
              <v:shape style="position:absolute;left:9737;top:3323;width:2;height:331" coordorigin="9737,3323" coordsize="0,331" path="m9737,3323l9737,3653e" filled="false" stroked="true" strokeweight=".5pt" strokecolor="#0058a9">
                <v:path arrowok="t"/>
              </v:shape>
            </v:group>
            <v:group style="position:absolute;left:10880;top:3323;width:2;height:331" coordorigin="10880,3323" coordsize="2,331">
              <v:shape style="position:absolute;left:10880;top:3323;width:2;height:331" coordorigin="10880,3323" coordsize="0,331" path="m10880,3323l10880,3653e" filled="false" stroked="true" strokeweight=".5pt" strokecolor="#0058a9">
                <v:path arrowok="t"/>
              </v:shape>
            </v:group>
            <v:group style="position:absolute;left:8717;top:3658;width:2;height:341" coordorigin="8717,3658" coordsize="2,341">
              <v:shape style="position:absolute;left:8717;top:3658;width:2;height:341" coordorigin="8717,3658" coordsize="0,341" path="m8717,3658l8717,3998e" filled="false" stroked="true" strokeweight=".5pt" strokecolor="#0058a9">
                <v:path arrowok="t"/>
              </v:shape>
            </v:group>
            <v:group style="position:absolute;left:9737;top:3663;width:2;height:331" coordorigin="9737,3663" coordsize="2,331">
              <v:shape style="position:absolute;left:9737;top:3663;width:2;height:331" coordorigin="9737,3663" coordsize="0,331" path="m9737,3663l9737,3993e" filled="false" stroked="true" strokeweight=".5pt" strokecolor="#0058a9">
                <v:path arrowok="t"/>
              </v:shape>
            </v:group>
            <v:group style="position:absolute;left:10880;top:3663;width:2;height:331" coordorigin="10880,3663" coordsize="2,331">
              <v:shape style="position:absolute;left:10880;top:3663;width:2;height:331" coordorigin="10880,3663" coordsize="0,331" path="m10880,3663l10880,3993e" filled="false" stroked="true" strokeweight=".5pt" strokecolor="#0058a9">
                <v:path arrowok="t"/>
              </v:shape>
            </v:group>
            <v:group style="position:absolute;left:8717;top:3998;width:2;height:341" coordorigin="8717,3998" coordsize="2,341">
              <v:shape style="position:absolute;left:8717;top:3998;width:2;height:341" coordorigin="8717,3998" coordsize="0,341" path="m8717,3998l8717,4339e" filled="false" stroked="true" strokeweight=".5pt" strokecolor="#0058a9">
                <v:path arrowok="t"/>
              </v:shape>
            </v:group>
            <v:group style="position:absolute;left:9737;top:4003;width:2;height:331" coordorigin="9737,4003" coordsize="2,331">
              <v:shape style="position:absolute;left:9737;top:4003;width:2;height:331" coordorigin="9737,4003" coordsize="0,331" path="m9737,4003l9737,4334e" filled="false" stroked="true" strokeweight=".5pt" strokecolor="#0058a9">
                <v:path arrowok="t"/>
              </v:shape>
            </v:group>
            <v:group style="position:absolute;left:10880;top:4003;width:2;height:331" coordorigin="10880,4003" coordsize="2,331">
              <v:shape style="position:absolute;left:10880;top:4003;width:2;height:331" coordorigin="10880,4003" coordsize="0,331" path="m10880,4003l10880,4334e" filled="false" stroked="true" strokeweight=".5pt" strokecolor="#0058a9">
                <v:path arrowok="t"/>
              </v:shape>
            </v:group>
            <v:group style="position:absolute;left:8717;top:4339;width:2;height:341" coordorigin="8717,4339" coordsize="2,341">
              <v:shape style="position:absolute;left:8717;top:4339;width:2;height:341" coordorigin="8717,4339" coordsize="0,341" path="m8717,4339l8717,4679e" filled="false" stroked="true" strokeweight=".5pt" strokecolor="#0058a9">
                <v:path arrowok="t"/>
              </v:shape>
            </v:group>
            <v:group style="position:absolute;left:9737;top:4344;width:2;height:331" coordorigin="9737,4344" coordsize="2,331">
              <v:shape style="position:absolute;left:9737;top:4344;width:2;height:331" coordorigin="9737,4344" coordsize="0,331" path="m9737,4344l9737,4674e" filled="false" stroked="true" strokeweight=".5pt" strokecolor="#0058a9">
                <v:path arrowok="t"/>
              </v:shape>
            </v:group>
            <v:group style="position:absolute;left:10880;top:4344;width:2;height:331" coordorigin="10880,4344" coordsize="2,331">
              <v:shape style="position:absolute;left:10880;top:4344;width:2;height:331" coordorigin="10880,4344" coordsize="0,331" path="m10880,4344l10880,4674e" filled="false" stroked="true" strokeweight=".5pt" strokecolor="#0058a9">
                <v:path arrowok="t"/>
              </v:shape>
            </v:group>
            <v:group style="position:absolute;left:8717;top:4679;width:2;height:341" coordorigin="8717,4679" coordsize="2,341">
              <v:shape style="position:absolute;left:8717;top:4679;width:2;height:341" coordorigin="8717,4679" coordsize="0,341" path="m8717,4679l8717,5019e" filled="false" stroked="true" strokeweight=".5pt" strokecolor="#0058a9">
                <v:path arrowok="t"/>
              </v:shape>
            </v:group>
            <v:group style="position:absolute;left:9737;top:4684;width:2;height:331" coordorigin="9737,4684" coordsize="2,331">
              <v:shape style="position:absolute;left:9737;top:4684;width:2;height:331" coordorigin="9737,4684" coordsize="0,331" path="m9737,4684l9737,5014e" filled="false" stroked="true" strokeweight=".5pt" strokecolor="#0058a9">
                <v:path arrowok="t"/>
              </v:shape>
            </v:group>
            <v:group style="position:absolute;left:10880;top:4684;width:2;height:331" coordorigin="10880,4684" coordsize="2,331">
              <v:shape style="position:absolute;left:10880;top:4684;width:2;height:331" coordorigin="10880,4684" coordsize="0,331" path="m10880,4684l10880,5014e" filled="false" stroked="true" strokeweight=".5pt" strokecolor="#0058a9">
                <v:path arrowok="t"/>
              </v:shape>
            </v:group>
            <v:group style="position:absolute;left:8717;top:5019;width:2;height:341" coordorigin="8717,5019" coordsize="2,341">
              <v:shape style="position:absolute;left:8717;top:5019;width:2;height:341" coordorigin="8717,5019" coordsize="0,341" path="m8717,5019l8717,5359e" filled="false" stroked="true" strokeweight=".5pt" strokecolor="#0058a9">
                <v:path arrowok="t"/>
              </v:shape>
            </v:group>
            <v:group style="position:absolute;left:9737;top:5024;width:2;height:331" coordorigin="9737,5024" coordsize="2,331">
              <v:shape style="position:absolute;left:9737;top:5024;width:2;height:331" coordorigin="9737,5024" coordsize="0,331" path="m9737,5024l9737,5354e" filled="false" stroked="true" strokeweight=".5pt" strokecolor="#0058a9">
                <v:path arrowok="t"/>
              </v:shape>
            </v:group>
            <v:group style="position:absolute;left:10880;top:5024;width:2;height:331" coordorigin="10880,5024" coordsize="2,331">
              <v:shape style="position:absolute;left:10880;top:5024;width:2;height:331" coordorigin="10880,5024" coordsize="0,331" path="m10880,5024l10880,5354e" filled="false" stroked="true" strokeweight=".5pt" strokecolor="#0058a9">
                <v:path arrowok="t"/>
              </v:shape>
            </v:group>
            <v:group style="position:absolute;left:8717;top:5359;width:2;height:341" coordorigin="8717,5359" coordsize="2,341">
              <v:shape style="position:absolute;left:8717;top:5359;width:2;height:341" coordorigin="8717,5359" coordsize="0,341" path="m8717,5359l8717,5699e" filled="false" stroked="true" strokeweight=".5pt" strokecolor="#0058a9">
                <v:path arrowok="t"/>
              </v:shape>
            </v:group>
            <v:group style="position:absolute;left:9737;top:5364;width:2;height:331" coordorigin="9737,5364" coordsize="2,331">
              <v:shape style="position:absolute;left:9737;top:5364;width:2;height:331" coordorigin="9737,5364" coordsize="0,331" path="m9737,5364l9737,5694e" filled="false" stroked="true" strokeweight=".5pt" strokecolor="#0058a9">
                <v:path arrowok="t"/>
              </v:shape>
            </v:group>
            <v:group style="position:absolute;left:10880;top:5364;width:2;height:331" coordorigin="10880,5364" coordsize="2,331">
              <v:shape style="position:absolute;left:10880;top:5364;width:2;height:331" coordorigin="10880,5364" coordsize="0,331" path="m10880,5364l10880,5694e" filled="false" stroked="true" strokeweight=".5pt" strokecolor="#0058a9">
                <v:path arrowok="t"/>
              </v:shape>
            </v:group>
            <v:group style="position:absolute;left:8717;top:5699;width:2;height:341" coordorigin="8717,5699" coordsize="2,341">
              <v:shape style="position:absolute;left:8717;top:5699;width:2;height:341" coordorigin="8717,5699" coordsize="0,341" path="m8717,5699l8717,6039e" filled="false" stroked="true" strokeweight=".5pt" strokecolor="#0058a9">
                <v:path arrowok="t"/>
              </v:shape>
            </v:group>
            <v:group style="position:absolute;left:9737;top:5704;width:2;height:331" coordorigin="9737,5704" coordsize="2,331">
              <v:shape style="position:absolute;left:9737;top:5704;width:2;height:331" coordorigin="9737,5704" coordsize="0,331" path="m9737,5704l9737,6034e" filled="false" stroked="true" strokeweight=".5pt" strokecolor="#0058a9">
                <v:path arrowok="t"/>
              </v:shape>
            </v:group>
            <v:group style="position:absolute;left:10880;top:5704;width:2;height:331" coordorigin="10880,5704" coordsize="2,331">
              <v:shape style="position:absolute;left:10880;top:5704;width:2;height:331" coordorigin="10880,5704" coordsize="0,331" path="m10880,5704l10880,6034e" filled="false" stroked="true" strokeweight=".5pt" strokecolor="#0058a9">
                <v:path arrowok="t"/>
              </v:shape>
            </v:group>
            <v:group style="position:absolute;left:8717;top:6039;width:2;height:336" coordorigin="8717,6039" coordsize="2,336">
              <v:shape style="position:absolute;left:8717;top:6039;width:2;height:336" coordorigin="8717,6039" coordsize="0,336" path="m8717,6039l8717,6375e" filled="false" stroked="true" strokeweight=".5pt" strokecolor="#0058a9">
                <v:path arrowok="t"/>
              </v:shape>
            </v:group>
            <v:group style="position:absolute;left:9737;top:6044;width:2;height:331" coordorigin="9737,6044" coordsize="2,331">
              <v:shape style="position:absolute;left:9737;top:6044;width:2;height:331" coordorigin="9737,6044" coordsize="0,331" path="m9737,6044l9737,6375e" filled="false" stroked="true" strokeweight=".5pt" strokecolor="#0058a9">
                <v:path arrowok="t"/>
              </v:shape>
            </v:group>
            <v:group style="position:absolute;left:10880;top:6044;width:2;height:331" coordorigin="10880,6044" coordsize="2,331">
              <v:shape style="position:absolute;left:10880;top:6044;width:2;height:331" coordorigin="10880,6044" coordsize="0,331" path="m10880,6044l10880,6375e" filled="false" stroked="true" strokeweight=".5pt" strokecolor="#0058a9">
                <v:path arrowok="t"/>
              </v:shape>
            </v:group>
            <v:group style="position:absolute;left:6676;top:2631;width:1021;height:2" coordorigin="6676,2631" coordsize="1021,2">
              <v:shape style="position:absolute;left:6676;top:2631;width:1021;height:2" coordorigin="6676,2631" coordsize="1021,0" path="m6676,2631l7696,2631e" filled="false" stroked="true" strokeweight=".5pt" strokecolor="#0058a9">
                <v:path arrowok="t"/>
              </v:shape>
            </v:group>
            <v:group style="position:absolute;left:6676;top:2636;width:2;height:403" coordorigin="6676,2636" coordsize="2,403">
              <v:shape style="position:absolute;left:6676;top:2636;width:2;height:403" coordorigin="6676,2636" coordsize="0,403" path="m6676,2636l6676,3039e" filled="false" stroked="true" strokeweight=".5pt" strokecolor="#0058a9">
                <v:path arrowok="t"/>
              </v:shape>
            </v:group>
            <v:group style="position:absolute;left:5655;top:6659;width:2;height:557" coordorigin="5655,6659" coordsize="2,557">
              <v:shape style="position:absolute;left:5655;top:6659;width:2;height:557" coordorigin="5655,6659" coordsize="0,557" path="m5655,6659l5655,7216e" filled="false" stroked="true" strokeweight=".50003pt" strokecolor="#0058a9">
                <v:path arrowok="t"/>
              </v:shape>
            </v:group>
            <v:group style="position:absolute;left:5655;top:7226;width:2;height:557" coordorigin="5655,7226" coordsize="2,557">
              <v:shape style="position:absolute;left:5655;top:7226;width:2;height:557" coordorigin="5655,7226" coordsize="0,557" path="m5655,7226l5655,7783e" filled="false" stroked="true" strokeweight=".50003pt" strokecolor="#0058a9">
                <v:path arrowok="t"/>
              </v:shape>
            </v:group>
            <v:group style="position:absolute;left:5655;top:7793;width:2;height:557" coordorigin="5655,7793" coordsize="2,557">
              <v:shape style="position:absolute;left:5655;top:7793;width:2;height:557" coordorigin="5655,7793" coordsize="0,557" path="m5655,7793l5655,8350e" filled="false" stroked="true" strokeweight=".50003pt" strokecolor="#0058a9">
                <v:path arrowok="t"/>
              </v:shape>
            </v:group>
            <v:group style="position:absolute;left:5655;top:8360;width:2;height:557" coordorigin="5655,8360" coordsize="2,557">
              <v:shape style="position:absolute;left:5655;top:8360;width:2;height:557" coordorigin="5655,8360" coordsize="0,557" path="m5655,8360l5655,8917e" filled="false" stroked="true" strokeweight=".50003pt" strokecolor="#0058a9">
                <v:path arrowok="t"/>
              </v:shape>
            </v:group>
            <v:group style="position:absolute;left:5655;top:8922;width:1021;height:2" coordorigin="5655,8922" coordsize="1021,2">
              <v:shape style="position:absolute;left:5655;top:8922;width:1021;height:2" coordorigin="5655,8922" coordsize="1021,0" path="m5655,8922l6676,8922e" filled="false" stroked="true" strokeweight=".50003pt" strokecolor="#0058a9">
                <v:path arrowok="t"/>
              </v:shape>
            </v:group>
            <v:group style="position:absolute;left:7696;top:2631;width:1021;height:2" coordorigin="7696,2631" coordsize="1021,2">
              <v:shape style="position:absolute;left:7696;top:2631;width:1021;height:2" coordorigin="7696,2631" coordsize="1021,0" path="m7696,2631l8717,2631e" filled="false" stroked="true" strokeweight=".5pt" strokecolor="#0058a9">
                <v:path arrowok="t"/>
              </v:shape>
            </v:group>
            <v:group style="position:absolute;left:7696;top:2636;width:2;height:403" coordorigin="7696,2636" coordsize="2,403">
              <v:shape style="position:absolute;left:7696;top:2636;width:2;height:403" coordorigin="7696,2636" coordsize="0,403" path="m7696,2636l7696,3039e" filled="false" stroked="true" strokeweight=".5pt" strokecolor="#0058a9">
                <v:path arrowok="t"/>
              </v:shape>
            </v:group>
            <v:group style="position:absolute;left:6676;top:6659;width:2;height:2258" coordorigin="6676,6659" coordsize="2,2258">
              <v:shape style="position:absolute;left:6676;top:6659;width:2;height:2258" coordorigin="6676,6659" coordsize="0,2258" path="m6676,6659l6676,8917e" filled="false" stroked="true" strokeweight=".5pt" strokecolor="#0058a9">
                <v:path arrowok="t"/>
              </v:shape>
            </v:group>
            <v:group style="position:absolute;left:6676;top:8922;width:1021;height:2" coordorigin="6676,8922" coordsize="1021,2">
              <v:shape style="position:absolute;left:6676;top:8922;width:1021;height:2" coordorigin="6676,8922" coordsize="1021,0" path="m6676,8922l7696,8922e" filled="false" stroked="true" strokeweight=".50003pt" strokecolor="#0058a9">
                <v:path arrowok="t"/>
              </v:shape>
            </v:group>
            <v:group style="position:absolute;left:8717;top:2631;width:1021;height:2" coordorigin="8717,2631" coordsize="1021,2">
              <v:shape style="position:absolute;left:8717;top:2631;width:1021;height:2" coordorigin="8717,2631" coordsize="1021,0" path="m8717,2631l9737,2631e" filled="false" stroked="true" strokeweight=".5pt" strokecolor="#0058a9">
                <v:path arrowok="t"/>
              </v:shape>
            </v:group>
            <v:group style="position:absolute;left:8717;top:2636;width:2;height:403" coordorigin="8717,2636" coordsize="2,403">
              <v:shape style="position:absolute;left:8717;top:2636;width:2;height:403" coordorigin="8717,2636" coordsize="0,403" path="m8717,2636l8717,3039e" filled="false" stroked="true" strokeweight=".5pt" strokecolor="#0058a9">
                <v:path arrowok="t"/>
              </v:shape>
            </v:group>
            <v:group style="position:absolute;left:9737;top:2631;width:1149;height:2" coordorigin="9737,2631" coordsize="1149,2">
              <v:shape style="position:absolute;left:9737;top:2631;width:1149;height:2" coordorigin="9737,2631" coordsize="1149,0" path="m9737,2631l10885,2631e" filled="false" stroked="true" strokeweight=".5pt" strokecolor="#0058a9">
                <v:path arrowok="t"/>
              </v:shape>
            </v:group>
            <v:group style="position:absolute;left:9737;top:2636;width:2;height:403" coordorigin="9737,2636" coordsize="2,403">
              <v:shape style="position:absolute;left:9737;top:2636;width:2;height:403" coordorigin="9737,2636" coordsize="0,403" path="m9737,2636l9737,3039e" filled="false" stroked="true" strokeweight=".5pt" strokecolor="#0058a9">
                <v:path arrowok="t"/>
              </v:shape>
            </v:group>
            <v:group style="position:absolute;left:10880;top:2636;width:2;height:403" coordorigin="10880,2636" coordsize="2,403">
              <v:shape style="position:absolute;left:10880;top:2636;width:2;height:403" coordorigin="10880,2636" coordsize="0,403" path="m10880,2636l10880,3039e" filled="false" stroked="true" strokeweight=".5pt" strokecolor="#0058a9">
                <v:path arrowok="t"/>
              </v:shape>
            </v:group>
            <v:group style="position:absolute;left:7696;top:6659;width:2;height:2258" coordorigin="7696,6659" coordsize="2,2258">
              <v:shape style="position:absolute;left:7696;top:6659;width:2;height:2258" coordorigin="7696,6659" coordsize="0,2258" path="m7696,6659l7696,8917e" filled="false" stroked="true" strokeweight=".5pt" strokecolor="#0058a9">
                <v:path arrowok="t"/>
              </v:shape>
            </v:group>
            <v:group style="position:absolute;left:7696;top:8922;width:1021;height:2" coordorigin="7696,8922" coordsize="1021,2">
              <v:shape style="position:absolute;left:7696;top:8922;width:1021;height:2" coordorigin="7696,8922" coordsize="1021,0" path="m7696,8922l8717,8922e" filled="false" stroked="true" strokeweight=".50003pt" strokecolor="#0058a9">
                <v:path arrowok="t"/>
              </v:shape>
            </v:group>
            <v:group style="position:absolute;left:737;top:2631;width:2046;height:2" coordorigin="737,2631" coordsize="2046,2">
              <v:shape style="position:absolute;left:737;top:2631;width:2046;height:2" coordorigin="737,2631" coordsize="2046,0" path="m737,2631l2783,2631e" filled="false" stroked="true" strokeweight=".5pt" strokecolor="#0058a9">
                <v:path arrowok="t"/>
              </v:shape>
            </v:group>
            <v:group style="position:absolute;left:742;top:2636;width:2;height:403" coordorigin="742,2636" coordsize="2,403">
              <v:shape style="position:absolute;left:742;top:2636;width:2;height:403" coordorigin="742,2636" coordsize="0,403" path="m742,2636l742,3039e" filled="false" stroked="true" strokeweight=".5pt" strokecolor="#0058a9">
                <v:path arrowok="t"/>
              </v:shape>
            </v:group>
            <v:group style="position:absolute;left:2783;top:2636;width:2;height:403" coordorigin="2783,2636" coordsize="2,403">
              <v:shape style="position:absolute;left:2783;top:2636;width:2;height:403" coordorigin="2783,2636" coordsize="0,403" path="m2783,2636l2783,3039e" filled="false" stroked="true" strokeweight=".5pt" strokecolor="#0058a9">
                <v:path arrowok="t"/>
              </v:shape>
            </v:group>
            <v:group style="position:absolute;left:8717;top:6659;width:2;height:562" coordorigin="8717,6659" coordsize="2,562">
              <v:shape style="position:absolute;left:8717;top:6659;width:2;height:562" coordorigin="8717,6659" coordsize="0,562" path="m8717,6659l8717,7221e" filled="false" stroked="true" strokeweight=".5pt" strokecolor="#0058a9">
                <v:path arrowok="t"/>
              </v:shape>
            </v:group>
            <v:group style="position:absolute;left:9737;top:6659;width:2;height:557" coordorigin="9737,6659" coordsize="2,557">
              <v:shape style="position:absolute;left:9737;top:6659;width:2;height:557" coordorigin="9737,6659" coordsize="0,557" path="m9737,6659l9737,7216e" filled="false" stroked="true" strokeweight=".5pt" strokecolor="#0058a9">
                <v:path arrowok="t"/>
              </v:shape>
            </v:group>
            <v:group style="position:absolute;left:10880;top:6659;width:2;height:557" coordorigin="10880,6659" coordsize="2,557">
              <v:shape style="position:absolute;left:10880;top:6659;width:2;height:557" coordorigin="10880,6659" coordsize="0,557" path="m10880,6659l10880,7216e" filled="false" stroked="true" strokeweight=".5pt" strokecolor="#0058a9">
                <v:path arrowok="t"/>
              </v:shape>
            </v:group>
            <v:group style="position:absolute;left:8717;top:7221;width:2;height:567" coordorigin="8717,7221" coordsize="2,567">
              <v:shape style="position:absolute;left:8717;top:7221;width:2;height:567" coordorigin="8717,7221" coordsize="0,567" path="m8717,7221l8717,7788e" filled="false" stroked="true" strokeweight=".5pt" strokecolor="#0058a9">
                <v:path arrowok="t"/>
              </v:shape>
            </v:group>
            <v:group style="position:absolute;left:9737;top:7226;width:2;height:557" coordorigin="9737,7226" coordsize="2,557">
              <v:shape style="position:absolute;left:9737;top:7226;width:2;height:557" coordorigin="9737,7226" coordsize="0,557" path="m9737,7226l9737,7783e" filled="false" stroked="true" strokeweight=".5pt" strokecolor="#0058a9">
                <v:path arrowok="t"/>
              </v:shape>
            </v:group>
            <v:group style="position:absolute;left:10880;top:7226;width:2;height:557" coordorigin="10880,7226" coordsize="2,557">
              <v:shape style="position:absolute;left:10880;top:7226;width:2;height:557" coordorigin="10880,7226" coordsize="0,557" path="m10880,7226l10880,7783e" filled="false" stroked="true" strokeweight=".5pt" strokecolor="#0058a9">
                <v:path arrowok="t"/>
              </v:shape>
            </v:group>
            <v:group style="position:absolute;left:8717;top:7788;width:2;height:567" coordorigin="8717,7788" coordsize="2,567">
              <v:shape style="position:absolute;left:8717;top:7788;width:2;height:567" coordorigin="8717,7788" coordsize="0,567" path="m8717,7788l8717,8355e" filled="false" stroked="true" strokeweight=".5pt" strokecolor="#0058a9">
                <v:path arrowok="t"/>
              </v:shape>
            </v:group>
            <v:group style="position:absolute;left:9737;top:7793;width:2;height:557" coordorigin="9737,7793" coordsize="2,557">
              <v:shape style="position:absolute;left:9737;top:7793;width:2;height:557" coordorigin="9737,7793" coordsize="0,557" path="m9737,7793l9737,8350e" filled="false" stroked="true" strokeweight=".5pt" strokecolor="#0058a9">
                <v:path arrowok="t"/>
              </v:shape>
            </v:group>
            <v:group style="position:absolute;left:10880;top:7793;width:2;height:557" coordorigin="10880,7793" coordsize="2,557">
              <v:shape style="position:absolute;left:10880;top:7793;width:2;height:557" coordorigin="10880,7793" coordsize="0,557" path="m10880,7793l10880,8350e" filled="false" stroked="true" strokeweight=".5pt" strokecolor="#0058a9">
                <v:path arrowok="t"/>
              </v:shape>
            </v:group>
            <v:group style="position:absolute;left:8717;top:8355;width:2;height:562" coordorigin="8717,8355" coordsize="2,562">
              <v:shape style="position:absolute;left:8717;top:8355;width:2;height:562" coordorigin="8717,8355" coordsize="0,562" path="m8717,8355l8717,8917e" filled="false" stroked="true" strokeweight=".5pt" strokecolor="#0058a9">
                <v:path arrowok="t"/>
              </v:shape>
            </v:group>
            <v:group style="position:absolute;left:9737;top:8360;width:2;height:557" coordorigin="9737,8360" coordsize="2,557">
              <v:shape style="position:absolute;left:9737;top:8360;width:2;height:557" coordorigin="9737,8360" coordsize="0,557" path="m9737,8360l9737,8917e" filled="false" stroked="true" strokeweight=".5pt" strokecolor="#0058a9">
                <v:path arrowok="t"/>
              </v:shape>
            </v:group>
            <v:group style="position:absolute;left:10880;top:8360;width:2;height:557" coordorigin="10880,8360" coordsize="2,557">
              <v:shape style="position:absolute;left:10880;top:8360;width:2;height:557" coordorigin="10880,8360" coordsize="0,557" path="m10880,8360l10880,8917e" filled="false" stroked="true" strokeweight=".5pt" strokecolor="#0058a9">
                <v:path arrowok="t"/>
              </v:shape>
            </v:group>
            <v:group style="position:absolute;left:8717;top:8922;width:2169;height:2" coordorigin="8717,8922" coordsize="2169,2">
              <v:shape style="position:absolute;left:8717;top:8922;width:2169;height:2" coordorigin="8717,8922" coordsize="2169,0" path="m8717,8922l10885,8922e" filled="false" stroked="true" strokeweight=".50003pt" strokecolor="#0058a9">
                <v:path arrowok="t"/>
              </v:shape>
            </v:group>
            <v:group style="position:absolute;left:742;top:3049;width:2;height:265" coordorigin="742,3049" coordsize="2,265">
              <v:shape style="position:absolute;left:742;top:3049;width:2;height:265" coordorigin="742,3049" coordsize="0,265" path="m742,3049l742,3313e" filled="false" stroked="true" strokeweight=".5pt" strokecolor="#0058a9">
                <v:path arrowok="t"/>
              </v:shape>
            </v:group>
            <v:group style="position:absolute;left:10880;top:3049;width:2;height:265" coordorigin="10880,3049" coordsize="2,265">
              <v:shape style="position:absolute;left:10880;top:3049;width:2;height:265" coordorigin="10880,3049" coordsize="0,265" path="m10880,3049l10880,3313e" filled="false" stroked="true" strokeweight=".5pt" strokecolor="#0058a9">
                <v:path arrowok="t"/>
              </v:shape>
            </v:group>
            <v:group style="position:absolute;left:2788;top:3318;width:8098;height:2" coordorigin="2788,3318" coordsize="8098,2">
              <v:shape style="position:absolute;left:2788;top:3318;width:8098;height:2" coordorigin="2788,3318" coordsize="8098,0" path="m2788,3318l10885,3318e" filled="false" stroked="true" strokeweight=".5pt" strokecolor="#0058a9">
                <v:path arrowok="t"/>
              </v:shape>
            </v:group>
            <v:group style="position:absolute;left:737;top:3318;width:2051;height:2" coordorigin="737,3318" coordsize="2051,2">
              <v:shape style="position:absolute;left:737;top:3318;width:2051;height:2" coordorigin="737,3318" coordsize="2051,0" path="m737,3318l2788,3318e" filled="false" stroked="true" strokeweight=".5pt" strokecolor="#005aaa">
                <v:path arrowok="t"/>
              </v:shape>
            </v:group>
            <v:group style="position:absolute;left:737;top:3044;width:10149;height:2" coordorigin="737,3044" coordsize="10149,2">
              <v:shape style="position:absolute;left:737;top:3044;width:10149;height:2" coordorigin="737,3044" coordsize="10149,0" path="m737,3044l10885,3044e" filled="false" stroked="true" strokeweight=".5pt" strokecolor="#0058a9">
                <v:path arrowok="t"/>
              </v:shape>
            </v:group>
            <v:group style="position:absolute;left:742;top:6385;width:2;height:265" coordorigin="742,6385" coordsize="2,265">
              <v:shape style="position:absolute;left:742;top:6385;width:2;height:265" coordorigin="742,6385" coordsize="0,265" path="m742,6385l742,6649e" filled="false" stroked="true" strokeweight=".5pt" strokecolor="#0058a9">
                <v:path arrowok="t"/>
              </v:shape>
            </v:group>
            <v:group style="position:absolute;left:2788;top:6380;width:8098;height:2" coordorigin="2788,6380" coordsize="8098,2">
              <v:shape style="position:absolute;left:2788;top:6380;width:8098;height:2" coordorigin="2788,6380" coordsize="8098,0" path="m2788,6380l10885,6380e" filled="false" stroked="true" strokeweight=".5pt" strokecolor="#0058a9">
                <v:path arrowok="t"/>
              </v:shape>
            </v:group>
            <v:group style="position:absolute;left:10880;top:6385;width:2;height:265" coordorigin="10880,6385" coordsize="2,265">
              <v:shape style="position:absolute;left:10880;top:6385;width:2;height:265" coordorigin="10880,6385" coordsize="0,265" path="m10880,6385l10880,6649e" filled="false" stroked="true" strokeweight=".5pt" strokecolor="#0058a9">
                <v:path arrowok="t"/>
              </v:shape>
            </v:group>
            <v:group style="position:absolute;left:2788;top:6654;width:8098;height:2" coordorigin="2788,6654" coordsize="8098,2">
              <v:shape style="position:absolute;left:2788;top:6654;width:8098;height:2" coordorigin="2788,6654" coordsize="8098,0" path="m2788,6654l10885,6654e" filled="false" stroked="true" strokeweight=".5pt" strokecolor="#0058a9">
                <v:path arrowok="t"/>
              </v:shape>
            </v:group>
            <v:group style="position:absolute;left:737;top:6380;width:2051;height:2" coordorigin="737,6380" coordsize="2051,2">
              <v:shape style="position:absolute;left:737;top:6380;width:2051;height:2" coordorigin="737,6380" coordsize="2051,0" path="m737,6380l2788,6380e" filled="false" stroked="true" strokeweight=".5pt" strokecolor="#005aaa">
                <v:path arrowok="t"/>
              </v:shape>
            </v:group>
            <v:group style="position:absolute;left:737;top:6654;width:2051;height:2" coordorigin="737,6654" coordsize="2051,2">
              <v:shape style="position:absolute;left:737;top:6654;width:2051;height:2" coordorigin="737,6654" coordsize="2051,0" path="m737,6654l2788,6654e" filled="false" stroked="true" strokeweight=".5pt" strokecolor="#005aaa">
                <v:path arrowok="t"/>
              </v:shape>
            </v:group>
            <v:group style="position:absolute;left:3614;top:3323;width:2;height:331" coordorigin="3614,3323" coordsize="2,331">
              <v:shape style="position:absolute;left:3614;top:3323;width:2;height:331" coordorigin="3614,3323" coordsize="0,331" path="m3614,3323l3614,3653e" filled="false" stroked="true" strokeweight=".5pt" strokecolor="#0058a9">
                <v:path arrowok="t"/>
              </v:shape>
            </v:group>
            <v:group style="position:absolute;left:4691;top:3323;width:2;height:331" coordorigin="4691,3323" coordsize="2,331">
              <v:shape style="position:absolute;left:4691;top:3323;width:2;height:331" coordorigin="4691,3323" coordsize="0,331" path="m4691,3323l4691,3653e" filled="false" stroked="true" strokeweight=".5pt" strokecolor="#0058a9">
                <v:path arrowok="t"/>
              </v:shape>
            </v:group>
            <v:group style="position:absolute;left:2788;top:3658;width:1904;height:2" coordorigin="2788,3658" coordsize="1904,2">
              <v:shape style="position:absolute;left:2788;top:3658;width:1904;height:2" coordorigin="2788,3658" coordsize="1904,0" path="m2788,3658l4691,3658e" filled="false" stroked="true" strokeweight=".5pt" strokecolor="#0058a9">
                <v:path arrowok="t"/>
              </v:shape>
            </v:group>
            <v:group style="position:absolute;left:3614;top:3663;width:2;height:331" coordorigin="3614,3663" coordsize="2,331">
              <v:shape style="position:absolute;left:3614;top:3663;width:2;height:331" coordorigin="3614,3663" coordsize="0,331" path="m3614,3663l3614,3993e" filled="false" stroked="true" strokeweight=".5pt" strokecolor="#0058a9">
                <v:path arrowok="t"/>
              </v:shape>
            </v:group>
            <v:group style="position:absolute;left:4691;top:3658;width:969;height:2" coordorigin="4691,3658" coordsize="969,2">
              <v:shape style="position:absolute;left:4691;top:3658;width:969;height:2" coordorigin="4691,3658" coordsize="969,0" path="m4691,3658l5660,3658e" filled="false" stroked="true" strokeweight=".5pt" strokecolor="#0058a9">
                <v:path arrowok="t"/>
              </v:shape>
            </v:group>
            <v:group style="position:absolute;left:4691;top:3663;width:2;height:331" coordorigin="4691,3663" coordsize="2,331">
              <v:shape style="position:absolute;left:4691;top:3663;width:2;height:331" coordorigin="4691,3663" coordsize="0,331" path="m4691,3663l4691,3993e" filled="false" stroked="true" strokeweight=".5pt" strokecolor="#0058a9">
                <v:path arrowok="t"/>
              </v:shape>
            </v:group>
            <v:group style="position:absolute;left:9732;top:3658;width:1154;height:2" coordorigin="9732,3658" coordsize="1154,2">
              <v:shape style="position:absolute;left:9732;top:3658;width:1154;height:2" coordorigin="9732,3658" coordsize="1154,0" path="m9732,3658l10885,3658e" filled="false" stroked="true" strokeweight=".5pt" strokecolor="#0058a9">
                <v:path arrowok="t"/>
              </v:shape>
            </v:group>
            <v:group style="position:absolute;left:2788;top:3998;width:1904;height:2" coordorigin="2788,3998" coordsize="1904,2">
              <v:shape style="position:absolute;left:2788;top:3998;width:1904;height:2" coordorigin="2788,3998" coordsize="1904,0" path="m2788,3998l4691,3998e" filled="false" stroked="true" strokeweight=".5pt" strokecolor="#0058a9">
                <v:path arrowok="t"/>
              </v:shape>
            </v:group>
            <v:group style="position:absolute;left:3614;top:4003;width:2;height:331" coordorigin="3614,4003" coordsize="2,331">
              <v:shape style="position:absolute;left:3614;top:4003;width:2;height:331" coordorigin="3614,4003" coordsize="0,331" path="m3614,4003l3614,4334e" filled="false" stroked="true" strokeweight=".5pt" strokecolor="#0058a9">
                <v:path arrowok="t"/>
              </v:shape>
            </v:group>
            <v:group style="position:absolute;left:4691;top:3998;width:969;height:2" coordorigin="4691,3998" coordsize="969,2">
              <v:shape style="position:absolute;left:4691;top:3998;width:969;height:2" coordorigin="4691,3998" coordsize="969,0" path="m4691,3998l5660,3998e" filled="false" stroked="true" strokeweight=".5pt" strokecolor="#0058a9">
                <v:path arrowok="t"/>
              </v:shape>
            </v:group>
            <v:group style="position:absolute;left:4691;top:4003;width:2;height:331" coordorigin="4691,4003" coordsize="2,331">
              <v:shape style="position:absolute;left:4691;top:4003;width:2;height:331" coordorigin="4691,4003" coordsize="0,331" path="m4691,4003l4691,4334e" filled="false" stroked="true" strokeweight=".5pt" strokecolor="#0058a9">
                <v:path arrowok="t"/>
              </v:shape>
            </v:group>
            <v:group style="position:absolute;left:9732;top:3998;width:1154;height:2" coordorigin="9732,3998" coordsize="1154,2">
              <v:shape style="position:absolute;left:9732;top:3998;width:1154;height:2" coordorigin="9732,3998" coordsize="1154,0" path="m9732,3998l10885,3998e" filled="false" stroked="true" strokeweight=".5pt" strokecolor="#0058a9">
                <v:path arrowok="t"/>
              </v:shape>
            </v:group>
            <v:group style="position:absolute;left:2788;top:4339;width:1904;height:2" coordorigin="2788,4339" coordsize="1904,2">
              <v:shape style="position:absolute;left:2788;top:4339;width:1904;height:2" coordorigin="2788,4339" coordsize="1904,0" path="m2788,4339l4691,4339e" filled="false" stroked="true" strokeweight=".5pt" strokecolor="#0058a9">
                <v:path arrowok="t"/>
              </v:shape>
            </v:group>
            <v:group style="position:absolute;left:3614;top:4344;width:2;height:331" coordorigin="3614,4344" coordsize="2,331">
              <v:shape style="position:absolute;left:3614;top:4344;width:2;height:331" coordorigin="3614,4344" coordsize="0,331" path="m3614,4344l3614,4674e" filled="false" stroked="true" strokeweight=".5pt" strokecolor="#0058a9">
                <v:path arrowok="t"/>
              </v:shape>
            </v:group>
            <v:group style="position:absolute;left:4691;top:4339;width:969;height:2" coordorigin="4691,4339" coordsize="969,2">
              <v:shape style="position:absolute;left:4691;top:4339;width:969;height:2" coordorigin="4691,4339" coordsize="969,0" path="m4691,4339l5660,4339e" filled="false" stroked="true" strokeweight=".5pt" strokecolor="#0058a9">
                <v:path arrowok="t"/>
              </v:shape>
            </v:group>
            <v:group style="position:absolute;left:4691;top:4344;width:2;height:331" coordorigin="4691,4344" coordsize="2,331">
              <v:shape style="position:absolute;left:4691;top:4344;width:2;height:331" coordorigin="4691,4344" coordsize="0,331" path="m4691,4344l4691,4674e" filled="false" stroked="true" strokeweight=".5pt" strokecolor="#0058a9">
                <v:path arrowok="t"/>
              </v:shape>
            </v:group>
            <v:group style="position:absolute;left:9732;top:4339;width:1154;height:2" coordorigin="9732,4339" coordsize="1154,2">
              <v:shape style="position:absolute;left:9732;top:4339;width:1154;height:2" coordorigin="9732,4339" coordsize="1154,0" path="m9732,4339l10885,4339e" filled="false" stroked="true" strokeweight=".5pt" strokecolor="#0058a9">
                <v:path arrowok="t"/>
              </v:shape>
            </v:group>
            <v:group style="position:absolute;left:2788;top:4679;width:1904;height:2" coordorigin="2788,4679" coordsize="1904,2">
              <v:shape style="position:absolute;left:2788;top:4679;width:1904;height:2" coordorigin="2788,4679" coordsize="1904,0" path="m2788,4679l4691,4679e" filled="false" stroked="true" strokeweight=".5pt" strokecolor="#0058a9">
                <v:path arrowok="t"/>
              </v:shape>
            </v:group>
            <v:group style="position:absolute;left:3614;top:4684;width:2;height:331" coordorigin="3614,4684" coordsize="2,331">
              <v:shape style="position:absolute;left:3614;top:4684;width:2;height:331" coordorigin="3614,4684" coordsize="0,331" path="m3614,4684l3614,5014e" filled="false" stroked="true" strokeweight=".5pt" strokecolor="#0058a9">
                <v:path arrowok="t"/>
              </v:shape>
            </v:group>
            <v:group style="position:absolute;left:4691;top:4679;width:969;height:2" coordorigin="4691,4679" coordsize="969,2">
              <v:shape style="position:absolute;left:4691;top:4679;width:969;height:2" coordorigin="4691,4679" coordsize="969,0" path="m4691,4679l5660,4679e" filled="false" stroked="true" strokeweight=".5pt" strokecolor="#0058a9">
                <v:path arrowok="t"/>
              </v:shape>
            </v:group>
            <v:group style="position:absolute;left:4691;top:4684;width:2;height:331" coordorigin="4691,4684" coordsize="2,331">
              <v:shape style="position:absolute;left:4691;top:4684;width:2;height:331" coordorigin="4691,4684" coordsize="0,331" path="m4691,4684l4691,5014e" filled="false" stroked="true" strokeweight=".5pt" strokecolor="#0058a9">
                <v:path arrowok="t"/>
              </v:shape>
            </v:group>
            <v:group style="position:absolute;left:9732;top:4679;width:1154;height:2" coordorigin="9732,4679" coordsize="1154,2">
              <v:shape style="position:absolute;left:9732;top:4679;width:1154;height:2" coordorigin="9732,4679" coordsize="1154,0" path="m9732,4679l10885,4679e" filled="false" stroked="true" strokeweight=".5pt" strokecolor="#0058a9">
                <v:path arrowok="t"/>
              </v:shape>
            </v:group>
            <v:group style="position:absolute;left:2788;top:5019;width:1904;height:2" coordorigin="2788,5019" coordsize="1904,2">
              <v:shape style="position:absolute;left:2788;top:5019;width:1904;height:2" coordorigin="2788,5019" coordsize="1904,0" path="m2788,5019l4691,5019e" filled="false" stroked="true" strokeweight=".5pt" strokecolor="#0058a9">
                <v:path arrowok="t"/>
              </v:shape>
            </v:group>
            <v:group style="position:absolute;left:3614;top:5024;width:2;height:331" coordorigin="3614,5024" coordsize="2,331">
              <v:shape style="position:absolute;left:3614;top:5024;width:2;height:331" coordorigin="3614,5024" coordsize="0,331" path="m3614,5024l3614,5354e" filled="false" stroked="true" strokeweight=".5pt" strokecolor="#0058a9">
                <v:path arrowok="t"/>
              </v:shape>
            </v:group>
            <v:group style="position:absolute;left:4691;top:5019;width:969;height:2" coordorigin="4691,5019" coordsize="969,2">
              <v:shape style="position:absolute;left:4691;top:5019;width:969;height:2" coordorigin="4691,5019" coordsize="969,0" path="m4691,5019l5660,5019e" filled="false" stroked="true" strokeweight=".5pt" strokecolor="#0058a9">
                <v:path arrowok="t"/>
              </v:shape>
            </v:group>
            <v:group style="position:absolute;left:4691;top:5024;width:2;height:331" coordorigin="4691,5024" coordsize="2,331">
              <v:shape style="position:absolute;left:4691;top:5024;width:2;height:331" coordorigin="4691,5024" coordsize="0,331" path="m4691,5024l4691,5354e" filled="false" stroked="true" strokeweight=".5pt" strokecolor="#0058a9">
                <v:path arrowok="t"/>
              </v:shape>
            </v:group>
            <v:group style="position:absolute;left:9732;top:5019;width:1154;height:2" coordorigin="9732,5019" coordsize="1154,2">
              <v:shape style="position:absolute;left:9732;top:5019;width:1154;height:2" coordorigin="9732,5019" coordsize="1154,0" path="m9732,5019l10885,5019e" filled="false" stroked="true" strokeweight=".5pt" strokecolor="#0058a9">
                <v:path arrowok="t"/>
              </v:shape>
            </v:group>
            <v:group style="position:absolute;left:2788;top:5359;width:1904;height:2" coordorigin="2788,5359" coordsize="1904,2">
              <v:shape style="position:absolute;left:2788;top:5359;width:1904;height:2" coordorigin="2788,5359" coordsize="1904,0" path="m2788,5359l4691,5359e" filled="false" stroked="true" strokeweight=".5pt" strokecolor="#0058a9">
                <v:path arrowok="t"/>
              </v:shape>
            </v:group>
            <v:group style="position:absolute;left:3614;top:5364;width:2;height:331" coordorigin="3614,5364" coordsize="2,331">
              <v:shape style="position:absolute;left:3614;top:5364;width:2;height:331" coordorigin="3614,5364" coordsize="0,331" path="m3614,5364l3614,5694e" filled="false" stroked="true" strokeweight=".5pt" strokecolor="#0058a9">
                <v:path arrowok="t"/>
              </v:shape>
            </v:group>
            <v:group style="position:absolute;left:4691;top:5359;width:969;height:2" coordorigin="4691,5359" coordsize="969,2">
              <v:shape style="position:absolute;left:4691;top:5359;width:969;height:2" coordorigin="4691,5359" coordsize="969,0" path="m4691,5359l5660,5359e" filled="false" stroked="true" strokeweight=".5pt" strokecolor="#0058a9">
                <v:path arrowok="t"/>
              </v:shape>
            </v:group>
            <v:group style="position:absolute;left:4691;top:5364;width:2;height:331" coordorigin="4691,5364" coordsize="2,331">
              <v:shape style="position:absolute;left:4691;top:5364;width:2;height:331" coordorigin="4691,5364" coordsize="0,331" path="m4691,5364l4691,5694e" filled="false" stroked="true" strokeweight=".5pt" strokecolor="#0058a9">
                <v:path arrowok="t"/>
              </v:shape>
            </v:group>
            <v:group style="position:absolute;left:9732;top:5359;width:1154;height:2" coordorigin="9732,5359" coordsize="1154,2">
              <v:shape style="position:absolute;left:9732;top:5359;width:1154;height:2" coordorigin="9732,5359" coordsize="1154,0" path="m9732,5359l10885,5359e" filled="false" stroked="true" strokeweight=".5pt" strokecolor="#0058a9">
                <v:path arrowok="t"/>
              </v:shape>
            </v:group>
            <v:group style="position:absolute;left:2788;top:5699;width:1904;height:2" coordorigin="2788,5699" coordsize="1904,2">
              <v:shape style="position:absolute;left:2788;top:5699;width:1904;height:2" coordorigin="2788,5699" coordsize="1904,0" path="m2788,5699l4691,5699e" filled="false" stroked="true" strokeweight=".5pt" strokecolor="#0058a9">
                <v:path arrowok="t"/>
              </v:shape>
            </v:group>
            <v:group style="position:absolute;left:3614;top:5704;width:2;height:331" coordorigin="3614,5704" coordsize="2,331">
              <v:shape style="position:absolute;left:3614;top:5704;width:2;height:331" coordorigin="3614,5704" coordsize="0,331" path="m3614,5704l3614,6034e" filled="false" stroked="true" strokeweight=".5pt" strokecolor="#0058a9">
                <v:path arrowok="t"/>
              </v:shape>
            </v:group>
            <v:group style="position:absolute;left:4691;top:5699;width:969;height:2" coordorigin="4691,5699" coordsize="969,2">
              <v:shape style="position:absolute;left:4691;top:5699;width:969;height:2" coordorigin="4691,5699" coordsize="969,0" path="m4691,5699l5660,5699e" filled="false" stroked="true" strokeweight=".5pt" strokecolor="#0058a9">
                <v:path arrowok="t"/>
              </v:shape>
            </v:group>
            <v:group style="position:absolute;left:4691;top:5704;width:2;height:331" coordorigin="4691,5704" coordsize="2,331">
              <v:shape style="position:absolute;left:4691;top:5704;width:2;height:331" coordorigin="4691,5704" coordsize="0,331" path="m4691,5704l4691,6034e" filled="false" stroked="true" strokeweight=".5pt" strokecolor="#0058a9">
                <v:path arrowok="t"/>
              </v:shape>
            </v:group>
            <v:group style="position:absolute;left:9732;top:5699;width:1154;height:2" coordorigin="9732,5699" coordsize="1154,2">
              <v:shape style="position:absolute;left:9732;top:5699;width:1154;height:2" coordorigin="9732,5699" coordsize="1154,0" path="m9732,5699l10885,5699e" filled="false" stroked="true" strokeweight=".5pt" strokecolor="#0058a9">
                <v:path arrowok="t"/>
              </v:shape>
            </v:group>
            <v:group style="position:absolute;left:2788;top:6039;width:1904;height:2" coordorigin="2788,6039" coordsize="1904,2">
              <v:shape style="position:absolute;left:2788;top:6039;width:1904;height:2" coordorigin="2788,6039" coordsize="1904,0" path="m2788,6039l4691,6039e" filled="false" stroked="true" strokeweight=".5pt" strokecolor="#0058a9">
                <v:path arrowok="t"/>
              </v:shape>
            </v:group>
            <v:group style="position:absolute;left:3614;top:6044;width:2;height:331" coordorigin="3614,6044" coordsize="2,331">
              <v:shape style="position:absolute;left:3614;top:6044;width:2;height:331" coordorigin="3614,6044" coordsize="0,331" path="m3614,6044l3614,6375e" filled="false" stroked="true" strokeweight=".5pt" strokecolor="#0058a9">
                <v:path arrowok="t"/>
              </v:shape>
            </v:group>
            <v:group style="position:absolute;left:4691;top:6039;width:969;height:2" coordorigin="4691,6039" coordsize="969,2">
              <v:shape style="position:absolute;left:4691;top:6039;width:969;height:2" coordorigin="4691,6039" coordsize="969,0" path="m4691,6039l5660,6039e" filled="false" stroked="true" strokeweight=".5pt" strokecolor="#0058a9">
                <v:path arrowok="t"/>
              </v:shape>
            </v:group>
            <v:group style="position:absolute;left:4691;top:6044;width:2;height:331" coordorigin="4691,6044" coordsize="2,331">
              <v:shape style="position:absolute;left:4691;top:6044;width:2;height:331" coordorigin="4691,6044" coordsize="0,331" path="m4691,6044l4691,6375e" filled="false" stroked="true" strokeweight=".5pt" strokecolor="#0058a9">
                <v:path arrowok="t"/>
              </v:shape>
            </v:group>
            <v:group style="position:absolute;left:9732;top:6039;width:1154;height:2" coordorigin="9732,6039" coordsize="1154,2">
              <v:shape style="position:absolute;left:9732;top:6039;width:1154;height:2" coordorigin="9732,6039" coordsize="1154,0" path="m9732,6039l10885,6039e" filled="false" stroked="true" strokeweight=".5pt" strokecolor="#0058a9">
                <v:path arrowok="t"/>
              </v:shape>
            </v:group>
            <v:group style="position:absolute;left:742;top:3323;width:2;height:336" coordorigin="742,3323" coordsize="2,336">
              <v:shape style="position:absolute;left:742;top:3323;width:2;height:336" coordorigin="742,3323" coordsize="0,336" path="m742,3323l742,3658e" filled="false" stroked="true" strokeweight=".5pt" strokecolor="#005aaa">
                <v:path arrowok="t"/>
              </v:shape>
            </v:group>
            <v:group style="position:absolute;left:2783;top:3323;width:2;height:336" coordorigin="2783,3323" coordsize="2,336">
              <v:shape style="position:absolute;left:2783;top:3323;width:2;height:336" coordorigin="2783,3323" coordsize="0,336" path="m2783,3323l2783,3658e" filled="false" stroked="true" strokeweight=".5pt" strokecolor="#005aaa">
                <v:path arrowok="t"/>
              </v:shape>
            </v:group>
            <v:group style="position:absolute;left:742;top:3658;width:2;height:341" coordorigin="742,3658" coordsize="2,341">
              <v:shape style="position:absolute;left:742;top:3658;width:2;height:341" coordorigin="742,3658" coordsize="0,341" path="m742,3658l742,3998e" filled="false" stroked="true" strokeweight=".5pt" strokecolor="#005aaa">
                <v:path arrowok="t"/>
              </v:shape>
            </v:group>
            <v:group style="position:absolute;left:2783;top:3658;width:2;height:341" coordorigin="2783,3658" coordsize="2,341">
              <v:shape style="position:absolute;left:2783;top:3658;width:2;height:341" coordorigin="2783,3658" coordsize="0,341" path="m2783,3658l2783,3998e" filled="false" stroked="true" strokeweight=".5pt" strokecolor="#005aaa">
                <v:path arrowok="t"/>
              </v:shape>
            </v:group>
            <v:group style="position:absolute;left:742;top:3998;width:2;height:341" coordorigin="742,3998" coordsize="2,341">
              <v:shape style="position:absolute;left:742;top:3998;width:2;height:341" coordorigin="742,3998" coordsize="0,341" path="m742,3998l742,4339e" filled="false" stroked="true" strokeweight=".5pt" strokecolor="#005aaa">
                <v:path arrowok="t"/>
              </v:shape>
            </v:group>
            <v:group style="position:absolute;left:2783;top:3998;width:2;height:341" coordorigin="2783,3998" coordsize="2,341">
              <v:shape style="position:absolute;left:2783;top:3998;width:2;height:341" coordorigin="2783,3998" coordsize="0,341" path="m2783,3998l2783,4339e" filled="false" stroked="true" strokeweight=".5pt" strokecolor="#005aaa">
                <v:path arrowok="t"/>
              </v:shape>
            </v:group>
            <v:group style="position:absolute;left:742;top:4339;width:2;height:341" coordorigin="742,4339" coordsize="2,341">
              <v:shape style="position:absolute;left:742;top:4339;width:2;height:341" coordorigin="742,4339" coordsize="0,341" path="m742,4339l742,4679e" filled="false" stroked="true" strokeweight=".5pt" strokecolor="#005aaa">
                <v:path arrowok="t"/>
              </v:shape>
            </v:group>
            <v:group style="position:absolute;left:2783;top:4339;width:2;height:341" coordorigin="2783,4339" coordsize="2,341">
              <v:shape style="position:absolute;left:2783;top:4339;width:2;height:341" coordorigin="2783,4339" coordsize="0,341" path="m2783,4339l2783,4679e" filled="false" stroked="true" strokeweight=".5pt" strokecolor="#005aaa">
                <v:path arrowok="t"/>
              </v:shape>
            </v:group>
            <v:group style="position:absolute;left:742;top:4679;width:2;height:341" coordorigin="742,4679" coordsize="2,341">
              <v:shape style="position:absolute;left:742;top:4679;width:2;height:341" coordorigin="742,4679" coordsize="0,341" path="m742,4679l742,5019e" filled="false" stroked="true" strokeweight=".5pt" strokecolor="#005aaa">
                <v:path arrowok="t"/>
              </v:shape>
            </v:group>
            <v:group style="position:absolute;left:2783;top:4679;width:2;height:341" coordorigin="2783,4679" coordsize="2,341">
              <v:shape style="position:absolute;left:2783;top:4679;width:2;height:341" coordorigin="2783,4679" coordsize="0,341" path="m2783,4679l2783,5019e" filled="false" stroked="true" strokeweight=".5pt" strokecolor="#005aaa">
                <v:path arrowok="t"/>
              </v:shape>
            </v:group>
            <v:group style="position:absolute;left:742;top:5019;width:2;height:341" coordorigin="742,5019" coordsize="2,341">
              <v:shape style="position:absolute;left:742;top:5019;width:2;height:341" coordorigin="742,5019" coordsize="0,341" path="m742,5019l742,5359e" filled="false" stroked="true" strokeweight=".5pt" strokecolor="#005aaa">
                <v:path arrowok="t"/>
              </v:shape>
            </v:group>
            <v:group style="position:absolute;left:2783;top:5019;width:2;height:341" coordorigin="2783,5019" coordsize="2,341">
              <v:shape style="position:absolute;left:2783;top:5019;width:2;height:341" coordorigin="2783,5019" coordsize="0,341" path="m2783,5019l2783,5359e" filled="false" stroked="true" strokeweight=".5pt" strokecolor="#005aaa">
                <v:path arrowok="t"/>
              </v:shape>
            </v:group>
            <v:group style="position:absolute;left:742;top:5359;width:2;height:341" coordorigin="742,5359" coordsize="2,341">
              <v:shape style="position:absolute;left:742;top:5359;width:2;height:341" coordorigin="742,5359" coordsize="0,341" path="m742,5359l742,5699e" filled="false" stroked="true" strokeweight=".5pt" strokecolor="#005aaa">
                <v:path arrowok="t"/>
              </v:shape>
            </v:group>
            <v:group style="position:absolute;left:2783;top:5359;width:2;height:341" coordorigin="2783,5359" coordsize="2,341">
              <v:shape style="position:absolute;left:2783;top:5359;width:2;height:341" coordorigin="2783,5359" coordsize="0,341" path="m2783,5359l2783,5699e" filled="false" stroked="true" strokeweight=".5pt" strokecolor="#005aaa">
                <v:path arrowok="t"/>
              </v:shape>
            </v:group>
            <v:group style="position:absolute;left:742;top:5699;width:2;height:341" coordorigin="742,5699" coordsize="2,341">
              <v:shape style="position:absolute;left:742;top:5699;width:2;height:341" coordorigin="742,5699" coordsize="0,341" path="m742,5699l742,6039e" filled="false" stroked="true" strokeweight=".5pt" strokecolor="#005aaa">
                <v:path arrowok="t"/>
              </v:shape>
            </v:group>
            <v:group style="position:absolute;left:2783;top:5699;width:2;height:341" coordorigin="2783,5699" coordsize="2,341">
              <v:shape style="position:absolute;left:2783;top:5699;width:2;height:341" coordorigin="2783,5699" coordsize="0,341" path="m2783,5699l2783,6039e" filled="false" stroked="true" strokeweight=".5pt" strokecolor="#005aaa">
                <v:path arrowok="t"/>
              </v:shape>
            </v:group>
            <v:group style="position:absolute;left:742;top:6039;width:2;height:336" coordorigin="742,6039" coordsize="2,336">
              <v:shape style="position:absolute;left:742;top:6039;width:2;height:336" coordorigin="742,6039" coordsize="0,336" path="m742,6039l742,6375e" filled="false" stroked="true" strokeweight=".5pt" strokecolor="#005aaa">
                <v:path arrowok="t"/>
              </v:shape>
            </v:group>
            <v:group style="position:absolute;left:2783;top:6039;width:2;height:336" coordorigin="2783,6039" coordsize="2,336">
              <v:shape style="position:absolute;left:2783;top:6039;width:2;height:336" coordorigin="2783,6039" coordsize="0,336" path="m2783,6039l2783,6375e" filled="false" stroked="true" strokeweight=".5pt" strokecolor="#005aaa">
                <v:path arrowok="t"/>
              </v:shape>
            </v:group>
            <v:group style="position:absolute;left:3614;top:6659;width:2;height:557" coordorigin="3614,6659" coordsize="2,557">
              <v:shape style="position:absolute;left:3614;top:6659;width:2;height:557" coordorigin="3614,6659" coordsize="0,557" path="m3614,6659l3614,7216e" filled="false" stroked="true" strokeweight=".5pt" strokecolor="#0058a9">
                <v:path arrowok="t"/>
              </v:shape>
            </v:group>
            <v:group style="position:absolute;left:4691;top:6659;width:2;height:557" coordorigin="4691,6659" coordsize="2,557">
              <v:shape style="position:absolute;left:4691;top:6659;width:2;height:557" coordorigin="4691,6659" coordsize="0,557" path="m4691,6659l4691,7216e" filled="false" stroked="true" strokeweight=".5pt" strokecolor="#0058a9">
                <v:path arrowok="t"/>
              </v:shape>
            </v:group>
            <v:group style="position:absolute;left:2788;top:7221;width:1904;height:2" coordorigin="2788,7221" coordsize="1904,2">
              <v:shape style="position:absolute;left:2788;top:7221;width:1904;height:2" coordorigin="2788,7221" coordsize="1904,0" path="m2788,7221l4691,7221e" filled="false" stroked="true" strokeweight=".50003pt" strokecolor="#0058a9">
                <v:path arrowok="t"/>
              </v:shape>
            </v:group>
            <v:group style="position:absolute;left:3614;top:7226;width:2;height:557" coordorigin="3614,7226" coordsize="2,557">
              <v:shape style="position:absolute;left:3614;top:7226;width:2;height:557" coordorigin="3614,7226" coordsize="0,557" path="m3614,7226l3614,7783e" filled="false" stroked="true" strokeweight=".5pt" strokecolor="#0058a9">
                <v:path arrowok="t"/>
              </v:shape>
            </v:group>
            <v:group style="position:absolute;left:4691;top:7221;width:969;height:2" coordorigin="4691,7221" coordsize="969,2">
              <v:shape style="position:absolute;left:4691;top:7221;width:969;height:2" coordorigin="4691,7221" coordsize="969,0" path="m4691,7221l5660,7221e" filled="false" stroked="true" strokeweight=".50003pt" strokecolor="#0058a9">
                <v:path arrowok="t"/>
              </v:shape>
            </v:group>
            <v:group style="position:absolute;left:4691;top:7226;width:2;height:557" coordorigin="4691,7226" coordsize="2,557">
              <v:shape style="position:absolute;left:4691;top:7226;width:2;height:557" coordorigin="4691,7226" coordsize="0,557" path="m4691,7226l4691,7783e" filled="false" stroked="true" strokeweight=".5pt" strokecolor="#0058a9">
                <v:path arrowok="t"/>
              </v:shape>
            </v:group>
            <v:group style="position:absolute;left:9732;top:7221;width:1154;height:2" coordorigin="9732,7221" coordsize="1154,2">
              <v:shape style="position:absolute;left:9732;top:7221;width:1154;height:2" coordorigin="9732,7221" coordsize="1154,0" path="m9732,7221l10885,7221e" filled="false" stroked="true" strokeweight=".50003pt" strokecolor="#0058a9">
                <v:path arrowok="t"/>
              </v:shape>
            </v:group>
            <v:group style="position:absolute;left:2788;top:7788;width:1904;height:2" coordorigin="2788,7788" coordsize="1904,2">
              <v:shape style="position:absolute;left:2788;top:7788;width:1904;height:2" coordorigin="2788,7788" coordsize="1904,0" path="m2788,7788l4691,7788e" filled="false" stroked="true" strokeweight=".49997pt" strokecolor="#0058a9">
                <v:path arrowok="t"/>
              </v:shape>
            </v:group>
            <v:group style="position:absolute;left:3614;top:7793;width:2;height:557" coordorigin="3614,7793" coordsize="2,557">
              <v:shape style="position:absolute;left:3614;top:7793;width:2;height:557" coordorigin="3614,7793" coordsize="0,557" path="m3614,7793l3614,8350e" filled="false" stroked="true" strokeweight=".5pt" strokecolor="#0058a9">
                <v:path arrowok="t"/>
              </v:shape>
            </v:group>
            <v:group style="position:absolute;left:4691;top:7788;width:969;height:2" coordorigin="4691,7788" coordsize="969,2">
              <v:shape style="position:absolute;left:4691;top:7788;width:969;height:2" coordorigin="4691,7788" coordsize="969,0" path="m4691,7788l5660,7788e" filled="false" stroked="true" strokeweight=".49997pt" strokecolor="#0058a9">
                <v:path arrowok="t"/>
              </v:shape>
            </v:group>
            <v:group style="position:absolute;left:4691;top:7793;width:2;height:557" coordorigin="4691,7793" coordsize="2,557">
              <v:shape style="position:absolute;left:4691;top:7793;width:2;height:557" coordorigin="4691,7793" coordsize="0,557" path="m4691,7793l4691,8350e" filled="false" stroked="true" strokeweight=".5pt" strokecolor="#0058a9">
                <v:path arrowok="t"/>
              </v:shape>
            </v:group>
            <v:group style="position:absolute;left:9732;top:7788;width:1154;height:2" coordorigin="9732,7788" coordsize="1154,2">
              <v:shape style="position:absolute;left:9732;top:7788;width:1154;height:2" coordorigin="9732,7788" coordsize="1154,0" path="m9732,7788l10885,7788e" filled="false" stroked="true" strokeweight=".49997pt" strokecolor="#0058a9">
                <v:path arrowok="t"/>
              </v:shape>
            </v:group>
            <v:group style="position:absolute;left:2788;top:8355;width:827;height:2" coordorigin="2788,8355" coordsize="827,2">
              <v:shape style="position:absolute;left:2788;top:8355;width:827;height:2" coordorigin="2788,8355" coordsize="827,0" path="m2788,8355l3614,8355e" filled="false" stroked="true" strokeweight=".50003pt" strokecolor="#0058a9">
                <v:path arrowok="t"/>
              </v:shape>
            </v:group>
            <v:group style="position:absolute;left:2788;top:8922;width:827;height:2" coordorigin="2788,8922" coordsize="827,2">
              <v:shape style="position:absolute;left:2788;top:8922;width:827;height:2" coordorigin="2788,8922" coordsize="827,0" path="m2788,8922l3614,8922e" filled="false" stroked="true" strokeweight=".50003pt" strokecolor="#0058a9">
                <v:path arrowok="t"/>
              </v:shape>
            </v:group>
            <v:group style="position:absolute;left:3614;top:8355;width:1078;height:2" coordorigin="3614,8355" coordsize="1078,2">
              <v:shape style="position:absolute;left:3614;top:8355;width:1078;height:2" coordorigin="3614,8355" coordsize="1078,0" path="m3614,8355l4691,8355e" filled="false" stroked="true" strokeweight=".50003pt" strokecolor="#0058a9">
                <v:path arrowok="t"/>
              </v:shape>
            </v:group>
            <v:group style="position:absolute;left:3614;top:8360;width:2;height:557" coordorigin="3614,8360" coordsize="2,557">
              <v:shape style="position:absolute;left:3614;top:8360;width:2;height:557" coordorigin="3614,8360" coordsize="0,557" path="m3614,8360l3614,8917e" filled="false" stroked="true" strokeweight=".5pt" strokecolor="#0058a9">
                <v:path arrowok="t"/>
              </v:shape>
            </v:group>
            <v:group style="position:absolute;left:3614;top:8922;width:1078;height:2" coordorigin="3614,8922" coordsize="1078,2">
              <v:shape style="position:absolute;left:3614;top:8922;width:1078;height:2" coordorigin="3614,8922" coordsize="1078,0" path="m3614,8922l4691,8922e" filled="false" stroked="true" strokeweight=".50003pt" strokecolor="#0058a9">
                <v:path arrowok="t"/>
              </v:shape>
            </v:group>
            <v:group style="position:absolute;left:4691;top:8355;width:969;height:2" coordorigin="4691,8355" coordsize="969,2">
              <v:shape style="position:absolute;left:4691;top:8355;width:969;height:2" coordorigin="4691,8355" coordsize="969,0" path="m4691,8355l5660,8355e" filled="false" stroked="true" strokeweight=".50003pt" strokecolor="#0058a9">
                <v:path arrowok="t"/>
              </v:shape>
            </v:group>
            <v:group style="position:absolute;left:4691;top:8360;width:2;height:557" coordorigin="4691,8360" coordsize="2,557">
              <v:shape style="position:absolute;left:4691;top:8360;width:2;height:557" coordorigin="4691,8360" coordsize="0,557" path="m4691,8360l4691,8917e" filled="false" stroked="true" strokeweight=".5pt" strokecolor="#0058a9">
                <v:path arrowok="t"/>
              </v:shape>
            </v:group>
            <v:group style="position:absolute;left:4691;top:8922;width:964;height:2" coordorigin="4691,8922" coordsize="964,2">
              <v:shape style="position:absolute;left:4691;top:8922;width:964;height:2" coordorigin="4691,8922" coordsize="964,0" path="m4691,8922l5655,8922e" filled="false" stroked="true" strokeweight=".50003pt" strokecolor="#0058a9">
                <v:path arrowok="t"/>
              </v:shape>
            </v:group>
            <v:group style="position:absolute;left:9732;top:8355;width:1154;height:2" coordorigin="9732,8355" coordsize="1154,2">
              <v:shape style="position:absolute;left:9732;top:8355;width:1154;height:2" coordorigin="9732,8355" coordsize="1154,0" path="m9732,8355l10885,8355e" filled="false" stroked="true" strokeweight=".50003pt" strokecolor="#0058a9">
                <v:path arrowok="t"/>
              </v:shape>
            </v:group>
            <v:group style="position:absolute;left:742;top:6659;width:2;height:562" coordorigin="742,6659" coordsize="2,562">
              <v:shape style="position:absolute;left:742;top:6659;width:2;height:562" coordorigin="742,6659" coordsize="0,562" path="m742,6659l742,7221e" filled="false" stroked="true" strokeweight=".5pt" strokecolor="#005aaa">
                <v:path arrowok="t"/>
              </v:shape>
            </v:group>
            <v:group style="position:absolute;left:2783;top:6659;width:2;height:562" coordorigin="2783,6659" coordsize="2,562">
              <v:shape style="position:absolute;left:2783;top:6659;width:2;height:562" coordorigin="2783,6659" coordsize="0,562" path="m2783,6659l2783,7221e" filled="false" stroked="true" strokeweight=".5pt" strokecolor="#005aaa">
                <v:path arrowok="t"/>
              </v:shape>
            </v:group>
            <v:group style="position:absolute;left:742;top:7221;width:2;height:567" coordorigin="742,7221" coordsize="2,567">
              <v:shape style="position:absolute;left:742;top:7221;width:2;height:567" coordorigin="742,7221" coordsize="0,567" path="m742,7221l742,7788e" filled="false" stroked="true" strokeweight=".5pt" strokecolor="#005aaa">
                <v:path arrowok="t"/>
              </v:shape>
            </v:group>
            <v:group style="position:absolute;left:2783;top:7221;width:2;height:567" coordorigin="2783,7221" coordsize="2,567">
              <v:shape style="position:absolute;left:2783;top:7221;width:2;height:567" coordorigin="2783,7221" coordsize="0,567" path="m2783,7221l2783,7788e" filled="false" stroked="true" strokeweight=".5pt" strokecolor="#005aaa">
                <v:path arrowok="t"/>
              </v:shape>
            </v:group>
            <v:group style="position:absolute;left:742;top:7788;width:2;height:567" coordorigin="742,7788" coordsize="2,567">
              <v:shape style="position:absolute;left:742;top:7788;width:2;height:567" coordorigin="742,7788" coordsize="0,567" path="m742,7788l742,8355e" filled="false" stroked="true" strokeweight=".5pt" strokecolor="#005aaa">
                <v:path arrowok="t"/>
              </v:shape>
            </v:group>
            <v:group style="position:absolute;left:2783;top:7788;width:2;height:567" coordorigin="2783,7788" coordsize="2,567">
              <v:shape style="position:absolute;left:2783;top:7788;width:2;height:567" coordorigin="2783,7788" coordsize="0,567" path="m2783,7788l2783,8355e" filled="false" stroked="true" strokeweight=".5pt" strokecolor="#005aaa">
                <v:path arrowok="t"/>
              </v:shape>
            </v:group>
            <v:group style="position:absolute;left:742;top:8355;width:2;height:562" coordorigin="742,8355" coordsize="2,562">
              <v:shape style="position:absolute;left:742;top:8355;width:2;height:562" coordorigin="742,8355" coordsize="0,562" path="m742,8355l742,8917e" filled="false" stroked="true" strokeweight=".5pt" strokecolor="#005aaa">
                <v:path arrowok="t"/>
              </v:shape>
            </v:group>
            <v:group style="position:absolute;left:2783;top:8355;width:2;height:562" coordorigin="2783,8355" coordsize="2,562">
              <v:shape style="position:absolute;left:2783;top:8355;width:2;height:562" coordorigin="2783,8355" coordsize="0,562" path="m2783,8355l2783,8917e" filled="false" stroked="true" strokeweight=".5pt" strokecolor="#005aaa">
                <v:path arrowok="t"/>
              </v:shape>
            </v:group>
            <v:group style="position:absolute;left:737;top:8922;width:2051;height:2" coordorigin="737,8922" coordsize="2051,2">
              <v:shape style="position:absolute;left:737;top:8922;width:2051;height:2" coordorigin="737,8922" coordsize="2051,0" path="m737,8922l2788,8922e" filled="false" stroked="true" strokeweight=".50003pt" strokecolor="#005aaa">
                <v:path arrowok="t"/>
              </v:shape>
              <v:shape style="position:absolute;left:1226;top:3385;width:1072;height:2928" type="#_x0000_t75" stroked="false">
                <v:imagedata r:id="rId32" o:title=""/>
              </v:shape>
              <v:shape style="position:absolute;left:843;top:6726;width:1839;height:2125" type="#_x0000_t75" stroked="false">
                <v:imagedata r:id="rId33" o:title=""/>
              </v:shape>
            </v:group>
            <w10:wrap type="none"/>
          </v:group>
        </w:pict>
      </w:r>
      <w:r>
        <w:rPr/>
        <w:pict>
          <v:group style="position:absolute;margin-left:36.599983pt;margin-top:482.551025pt;width:507.95pt;height:267.8pt;mso-position-horizontal-relative:page;mso-position-vertical-relative:page;z-index:-382576" coordorigin="732,9651" coordsize="10159,5356">
            <v:group style="position:absolute;left:742;top:9656;width:2041;height:413" coordorigin="742,9656" coordsize="2041,413">
              <v:shape style="position:absolute;left:742;top:9656;width:2041;height:413" coordorigin="742,9656" coordsize="2041,413" path="m2783,9656l742,9656,742,10069,2783,10069,2783,9656xe" filled="true" fillcolor="#d9e1f3" stroked="false">
                <v:path arrowok="t"/>
                <v:fill type="solid"/>
              </v:shape>
            </v:group>
            <v:group style="position:absolute;left:2783;top:9656;width:767;height:413" coordorigin="2783,9656" coordsize="767,413">
              <v:shape style="position:absolute;left:2783;top:9656;width:767;height:413" coordorigin="2783,9656" coordsize="767,413" path="m3549,9656l2783,9656,2783,10069,3549,10069,3549,9656xe" filled="true" fillcolor="#d9e1f3" stroked="false">
                <v:path arrowok="t"/>
                <v:fill type="solid"/>
              </v:shape>
            </v:group>
            <v:group style="position:absolute;left:3549;top:9656;width:1168;height:413" coordorigin="3549,9656" coordsize="1168,413">
              <v:shape style="position:absolute;left:3549;top:9656;width:1168;height:413" coordorigin="3549,9656" coordsize="1168,413" path="m4717,9656l3549,9656,3549,10069,4717,10069,4717,9656xe" filled="true" fillcolor="#d9e1f3" stroked="false">
                <v:path arrowok="t"/>
                <v:fill type="solid"/>
              </v:shape>
            </v:group>
            <v:group style="position:absolute;left:4717;top:9656;width:2;height:413" coordorigin="4717,9656" coordsize="2,413">
              <v:shape style="position:absolute;left:4717;top:9656;width:2;height:413" coordorigin="4717,9656" coordsize="0,413" path="m4717,9656l4717,10069e" filled="false" stroked="true" strokeweight=".001pt" strokecolor="#d9e1f3">
                <v:path arrowok="t"/>
              </v:shape>
            </v:group>
            <v:group style="position:absolute;left:4717;top:9656;width:1381;height:413" coordorigin="4717,9656" coordsize="1381,413">
              <v:shape style="position:absolute;left:4717;top:9656;width:1381;height:413" coordorigin="4717,9656" coordsize="1381,413" path="m6097,9656l4717,9656,4717,10069,6097,10069,6097,9656xe" filled="true" fillcolor="#d9e1f3" stroked="false">
                <v:path arrowok="t"/>
                <v:fill type="solid"/>
              </v:shape>
            </v:group>
            <v:group style="position:absolute;left:6097;top:9656;width:1112;height:413" coordorigin="6097,9656" coordsize="1112,413">
              <v:shape style="position:absolute;left:6097;top:9656;width:1112;height:413" coordorigin="6097,9656" coordsize="1112,413" path="m7209,9656l6097,9656,6097,10069,7209,10069,7209,9656xe" filled="true" fillcolor="#d9e1f3" stroked="false">
                <v:path arrowok="t"/>
                <v:fill type="solid"/>
              </v:shape>
            </v:group>
            <v:group style="position:absolute;left:7208;top:9656;width:998;height:413" coordorigin="7208,9656" coordsize="998,413">
              <v:shape style="position:absolute;left:7208;top:9656;width:998;height:413" coordorigin="7208,9656" coordsize="998,413" path="m8206,9656l7208,9656,7208,10069,8206,10069,8206,9656xe" filled="true" fillcolor="#d9e1f3" stroked="false">
                <v:path arrowok="t"/>
                <v:fill type="solid"/>
              </v:shape>
            </v:group>
            <v:group style="position:absolute;left:8206;top:9656;width:1214;height:413" coordorigin="8206,9656" coordsize="1214,413">
              <v:shape style="position:absolute;left:8206;top:9656;width:1214;height:413" coordorigin="8206,9656" coordsize="1214,413" path="m9420,9656l8206,9656,8206,10069,9420,10069,9420,9656xe" filled="true" fillcolor="#d9e1f3" stroked="false">
                <v:path arrowok="t"/>
                <v:fill type="solid"/>
              </v:shape>
            </v:group>
            <v:group style="position:absolute;left:9420;top:9656;width:1461;height:413" coordorigin="9420,9656" coordsize="1461,413">
              <v:shape style="position:absolute;left:9420;top:9656;width:1461;height:413" coordorigin="9420,9656" coordsize="1461,413" path="m10880,9656l9420,9656,9420,10069,10880,10069,10880,9656xe" filled="true" fillcolor="#d9e1f3" stroked="false">
                <v:path arrowok="t"/>
                <v:fill type="solid"/>
              </v:shape>
            </v:group>
            <v:group style="position:absolute;left:742;top:10069;width:10139;height:275" coordorigin="742,10069" coordsize="10139,275">
              <v:shape style="position:absolute;left:742;top:10069;width:10139;height:275" coordorigin="742,10069" coordsize="10139,275" path="m10880,10069l742,10069,742,10343,10880,10343,10880,10069xe" filled="true" fillcolor="#0058a9" stroked="false">
                <v:path arrowok="t"/>
                <v:fill type="solid"/>
              </v:shape>
            </v:group>
            <v:group style="position:absolute;left:742;top:12725;width:10139;height:275" coordorigin="742,12725" coordsize="10139,275">
              <v:shape style="position:absolute;left:742;top:12725;width:10139;height:275" coordorigin="742,12725" coordsize="10139,275" path="m10880,12725l742,12725,742,12999,10880,12999,10880,12725xe" filled="true" fillcolor="#0058a9" stroked="false">
                <v:path arrowok="t"/>
                <v:fill type="solid"/>
              </v:shape>
            </v:group>
            <v:group style="position:absolute;left:742;top:10343;width:2041;height:2382" coordorigin="742,10343" coordsize="2041,2382">
              <v:shape style="position:absolute;left:742;top:10343;width:2041;height:2382" coordorigin="742,10343" coordsize="2041,2382" path="m2783,10343l742,10343,742,12725,2783,12725,2783,10343xe" filled="true" fillcolor="#8caedb" stroked="false">
                <v:path arrowok="t"/>
                <v:fill type="solid"/>
              </v:shape>
            </v:group>
            <v:group style="position:absolute;left:742;top:12999;width:2041;height:2003" coordorigin="742,12999" coordsize="2041,2003">
              <v:shape style="position:absolute;left:742;top:12999;width:2041;height:2003" coordorigin="742,12999" coordsize="2041,2003" path="m2783,12999l742,12999,742,15002,2783,15002,2783,12999xe" filled="true" fillcolor="#8caedb" stroked="false">
                <v:path arrowok="t"/>
                <v:fill type="solid"/>
              </v:shape>
            </v:group>
            <v:group style="position:absolute;left:2783;top:9656;width:767;height:2" coordorigin="2783,9656" coordsize="767,2">
              <v:shape style="position:absolute;left:2783;top:9656;width:767;height:2" coordorigin="2783,9656" coordsize="767,0" path="m2783,9656l3549,9656e" filled="false" stroked="true" strokeweight=".49997pt" strokecolor="#0058a9">
                <v:path arrowok="t"/>
              </v:shape>
            </v:group>
            <v:group style="position:absolute;left:6097;top:10343;width:1112;height:2" coordorigin="6097,10343" coordsize="1112,2">
              <v:shape style="position:absolute;left:6097;top:10343;width:1112;height:2" coordorigin="6097,10343" coordsize="1112,0" path="m6097,10343l7209,10343e" filled="false" stroked="true" strokeweight=".5pt" strokecolor="#0058a9">
                <v:path arrowok="t"/>
              </v:shape>
            </v:group>
            <v:group style="position:absolute;left:6097;top:10348;width:2;height:784" coordorigin="6097,10348" coordsize="2,784">
              <v:shape style="position:absolute;left:6097;top:10348;width:2;height:784" coordorigin="6097,10348" coordsize="0,784" path="m6097,10348l6097,11132e" filled="false" stroked="true" strokeweight=".5pt" strokecolor="#0058a9">
                <v:path arrowok="t"/>
              </v:shape>
            </v:group>
            <v:group style="position:absolute;left:6097;top:11142;width:2;height:784" coordorigin="6097,11142" coordsize="2,784">
              <v:shape style="position:absolute;left:6097;top:11142;width:2;height:784" coordorigin="6097,11142" coordsize="0,784" path="m6097,11142l6097,11926e" filled="false" stroked="true" strokeweight=".5pt" strokecolor="#0058a9">
                <v:path arrowok="t"/>
              </v:shape>
            </v:group>
            <v:group style="position:absolute;left:6097;top:11936;width:2;height:784" coordorigin="6097,11936" coordsize="2,784">
              <v:shape style="position:absolute;left:6097;top:11936;width:2;height:784" coordorigin="6097,11936" coordsize="0,784" path="m6097,11936l6097,12720e" filled="false" stroked="true" strokeweight=".5pt" strokecolor="#0058a9">
                <v:path arrowok="t"/>
              </v:shape>
            </v:group>
            <v:group style="position:absolute;left:6097;top:12725;width:1112;height:2" coordorigin="6097,12725" coordsize="1112,2">
              <v:shape style="position:absolute;left:6097;top:12725;width:1112;height:2" coordorigin="6097,12725" coordsize="1112,0" path="m6097,12725l7209,12725e" filled="false" stroked="true" strokeweight=".50003pt" strokecolor="#0058a9">
                <v:path arrowok="t"/>
              </v:shape>
            </v:group>
            <v:group style="position:absolute;left:3549;top:9656;width:1168;height:2" coordorigin="3549,9656" coordsize="1168,2">
              <v:shape style="position:absolute;left:3549;top:9656;width:1168;height:2" coordorigin="3549,9656" coordsize="1168,0" path="m3549,9656l4717,9656e" filled="false" stroked="true" strokeweight=".49997pt" strokecolor="#0058a9">
                <v:path arrowok="t"/>
              </v:shape>
            </v:group>
            <v:group style="position:absolute;left:3549;top:9661;width:2;height:403" coordorigin="3549,9661" coordsize="2,403">
              <v:shape style="position:absolute;left:3549;top:9661;width:2;height:403" coordorigin="3549,9661" coordsize="0,403" path="m3549,9661l3549,10064e" filled="false" stroked="true" strokeweight=".5pt" strokecolor="#0058a9">
                <v:path arrowok="t"/>
              </v:shape>
            </v:group>
            <v:group style="position:absolute;left:7208;top:10343;width:998;height:2" coordorigin="7208,10343" coordsize="998,2">
              <v:shape style="position:absolute;left:7208;top:10343;width:998;height:2" coordorigin="7208,10343" coordsize="998,0" path="m7208,10343l8206,10343e" filled="false" stroked="true" strokeweight=".5pt" strokecolor="#0058a9">
                <v:path arrowok="t"/>
              </v:shape>
            </v:group>
            <v:group style="position:absolute;left:7208;top:10348;width:2;height:2372" coordorigin="7208,10348" coordsize="2,2372">
              <v:shape style="position:absolute;left:7208;top:10348;width:2;height:2372" coordorigin="7208,10348" coordsize="0,2372" path="m7208,10348l7208,12720e" filled="false" stroked="true" strokeweight=".5pt" strokecolor="#0058a9">
                <v:path arrowok="t"/>
              </v:shape>
            </v:group>
            <v:group style="position:absolute;left:7208;top:12725;width:998;height:2" coordorigin="7208,12725" coordsize="998,2">
              <v:shape style="position:absolute;left:7208;top:12725;width:998;height:2" coordorigin="7208,12725" coordsize="998,0" path="m7208,12725l8206,12725e" filled="false" stroked="true" strokeweight=".50003pt" strokecolor="#0058a9">
                <v:path arrowok="t"/>
              </v:shape>
            </v:group>
            <v:group style="position:absolute;left:4717;top:9656;width:1381;height:2" coordorigin="4717,9656" coordsize="1381,2">
              <v:shape style="position:absolute;left:4717;top:9656;width:1381;height:2" coordorigin="4717,9656" coordsize="1381,0" path="m4717,9656l6097,9656e" filled="false" stroked="true" strokeweight=".49997pt" strokecolor="#0058a9">
                <v:path arrowok="t"/>
              </v:shape>
            </v:group>
            <v:group style="position:absolute;left:4717;top:9661;width:2;height:403" coordorigin="4717,9661" coordsize="2,403">
              <v:shape style="position:absolute;left:4717;top:9661;width:2;height:403" coordorigin="4717,9661" coordsize="0,403" path="m4717,9661l4717,10064e" filled="false" stroked="true" strokeweight=".49998pt" strokecolor="#0058a9">
                <v:path arrowok="t"/>
              </v:shape>
            </v:group>
            <v:group style="position:absolute;left:8206;top:10343;width:1214;height:2" coordorigin="8206,10343" coordsize="1214,2">
              <v:shape style="position:absolute;left:8206;top:10343;width:1214;height:2" coordorigin="8206,10343" coordsize="1214,0" path="m8206,10343l9420,10343e" filled="false" stroked="true" strokeweight=".5pt" strokecolor="#0058a9">
                <v:path arrowok="t"/>
              </v:shape>
            </v:group>
            <v:group style="position:absolute;left:8206;top:10348;width:2;height:2372" coordorigin="8206,10348" coordsize="2,2372">
              <v:shape style="position:absolute;left:8206;top:10348;width:2;height:2372" coordorigin="8206,10348" coordsize="0,2372" path="m8206,10348l8206,12720e" filled="false" stroked="true" strokeweight=".5pt" strokecolor="#0058a9">
                <v:path arrowok="t"/>
              </v:shape>
            </v:group>
            <v:group style="position:absolute;left:8206;top:12725;width:1214;height:2" coordorigin="8206,12725" coordsize="1214,2">
              <v:shape style="position:absolute;left:8206;top:12725;width:1214;height:2" coordorigin="8206,12725" coordsize="1214,0" path="m8206,12725l9420,12725e" filled="false" stroked="true" strokeweight=".50003pt" strokecolor="#0058a9">
                <v:path arrowok="t"/>
              </v:shape>
            </v:group>
            <v:group style="position:absolute;left:6097;top:9656;width:1112;height:2" coordorigin="6097,9656" coordsize="1112,2">
              <v:shape style="position:absolute;left:6097;top:9656;width:1112;height:2" coordorigin="6097,9656" coordsize="1112,0" path="m6097,9656l7209,9656e" filled="false" stroked="true" strokeweight=".49997pt" strokecolor="#0058a9">
                <v:path arrowok="t"/>
              </v:shape>
            </v:group>
            <v:group style="position:absolute;left:6097;top:9661;width:2;height:403" coordorigin="6097,9661" coordsize="2,403">
              <v:shape style="position:absolute;left:6097;top:9661;width:2;height:403" coordorigin="6097,9661" coordsize="0,403" path="m6097,9661l6097,10064e" filled="false" stroked="true" strokeweight=".5pt" strokecolor="#0058a9">
                <v:path arrowok="t"/>
              </v:shape>
            </v:group>
            <v:group style="position:absolute;left:9420;top:10343;width:1466;height:2" coordorigin="9420,10343" coordsize="1466,2">
              <v:shape style="position:absolute;left:9420;top:10343;width:1466;height:2" coordorigin="9420,10343" coordsize="1466,0" path="m9420,10343l10885,10343e" filled="false" stroked="true" strokeweight=".5pt" strokecolor="#0058a9">
                <v:path arrowok="t"/>
              </v:shape>
            </v:group>
            <v:group style="position:absolute;left:9420;top:10348;width:2;height:789" coordorigin="9420,10348" coordsize="2,789">
              <v:shape style="position:absolute;left:9420;top:10348;width:2;height:789" coordorigin="9420,10348" coordsize="0,789" path="m9420,10348l9420,11137e" filled="false" stroked="true" strokeweight=".49997pt" strokecolor="#0058a9">
                <v:path arrowok="t"/>
              </v:shape>
            </v:group>
            <v:group style="position:absolute;left:10880;top:10348;width:2;height:789" coordorigin="10880,10348" coordsize="2,789">
              <v:shape style="position:absolute;left:10880;top:10348;width:2;height:789" coordorigin="10880,10348" coordsize="0,789" path="m10880,10348l10880,11137e" filled="false" stroked="true" strokeweight=".5pt" strokecolor="#0058a9">
                <v:path arrowok="t"/>
              </v:shape>
            </v:group>
            <v:group style="position:absolute;left:9420;top:11137;width:2;height:794" coordorigin="9420,11137" coordsize="2,794">
              <v:shape style="position:absolute;left:9420;top:11137;width:2;height:794" coordorigin="9420,11137" coordsize="0,794" path="m9420,11137l9420,11931e" filled="false" stroked="true" strokeweight=".49997pt" strokecolor="#0058a9">
                <v:path arrowok="t"/>
              </v:shape>
            </v:group>
            <v:group style="position:absolute;left:10880;top:11137;width:2;height:794" coordorigin="10880,11137" coordsize="2,794">
              <v:shape style="position:absolute;left:10880;top:11137;width:2;height:794" coordorigin="10880,11137" coordsize="0,794" path="m10880,11137l10880,11931e" filled="false" stroked="true" strokeweight=".5pt" strokecolor="#0058a9">
                <v:path arrowok="t"/>
              </v:shape>
            </v:group>
            <v:group style="position:absolute;left:9420;top:11931;width:2;height:789" coordorigin="9420,11931" coordsize="2,789">
              <v:shape style="position:absolute;left:9420;top:11931;width:2;height:789" coordorigin="9420,11931" coordsize="0,789" path="m9420,11931l9420,12720e" filled="false" stroked="true" strokeweight=".49997pt" strokecolor="#0058a9">
                <v:path arrowok="t"/>
              </v:shape>
            </v:group>
            <v:group style="position:absolute;left:10880;top:11931;width:2;height:789" coordorigin="10880,11931" coordsize="2,789">
              <v:shape style="position:absolute;left:10880;top:11931;width:2;height:789" coordorigin="10880,11931" coordsize="0,789" path="m10880,11931l10880,12720e" filled="false" stroked="true" strokeweight=".5pt" strokecolor="#0058a9">
                <v:path arrowok="t"/>
              </v:shape>
            </v:group>
            <v:group style="position:absolute;left:9420;top:12725;width:1466;height:2" coordorigin="9420,12725" coordsize="1466,2">
              <v:shape style="position:absolute;left:9420;top:12725;width:1466;height:2" coordorigin="9420,12725" coordsize="1466,0" path="m9420,12725l10885,12725e" filled="false" stroked="true" strokeweight=".50003pt" strokecolor="#0058a9">
                <v:path arrowok="t"/>
              </v:shape>
            </v:group>
            <v:group style="position:absolute;left:7208;top:9656;width:998;height:2" coordorigin="7208,9656" coordsize="998,2">
              <v:shape style="position:absolute;left:7208;top:9656;width:998;height:2" coordorigin="7208,9656" coordsize="998,0" path="m7208,9656l8206,9656e" filled="false" stroked="true" strokeweight=".49997pt" strokecolor="#0058a9">
                <v:path arrowok="t"/>
              </v:shape>
            </v:group>
            <v:group style="position:absolute;left:7208;top:9661;width:2;height:403" coordorigin="7208,9661" coordsize="2,403">
              <v:shape style="position:absolute;left:7208;top:9661;width:2;height:403" coordorigin="7208,9661" coordsize="0,403" path="m7208,9661l7208,10064e" filled="false" stroked="true" strokeweight=".5pt" strokecolor="#0058a9">
                <v:path arrowok="t"/>
              </v:shape>
            </v:group>
            <v:group style="position:absolute;left:8206;top:9656;width:1214;height:2" coordorigin="8206,9656" coordsize="1214,2">
              <v:shape style="position:absolute;left:8206;top:9656;width:1214;height:2" coordorigin="8206,9656" coordsize="1214,0" path="m8206,9656l9420,9656e" filled="false" stroked="true" strokeweight=".49997pt" strokecolor="#0058a9">
                <v:path arrowok="t"/>
              </v:shape>
            </v:group>
            <v:group style="position:absolute;left:8206;top:9661;width:2;height:403" coordorigin="8206,9661" coordsize="2,403">
              <v:shape style="position:absolute;left:8206;top:9661;width:2;height:403" coordorigin="8206,9661" coordsize="0,403" path="m8206,9661l8206,10064e" filled="false" stroked="true" strokeweight=".5pt" strokecolor="#0058a9">
                <v:path arrowok="t"/>
              </v:shape>
            </v:group>
            <v:group style="position:absolute;left:9420;top:9656;width:1466;height:2" coordorigin="9420,9656" coordsize="1466,2">
              <v:shape style="position:absolute;left:9420;top:9656;width:1466;height:2" coordorigin="9420,9656" coordsize="1466,0" path="m9420,9656l10885,9656e" filled="false" stroked="true" strokeweight=".49997pt" strokecolor="#0058a9">
                <v:path arrowok="t"/>
              </v:shape>
            </v:group>
            <v:group style="position:absolute;left:9420;top:9661;width:2;height:403" coordorigin="9420,9661" coordsize="2,403">
              <v:shape style="position:absolute;left:9420;top:9661;width:2;height:403" coordorigin="9420,9661" coordsize="0,403" path="m9420,9661l9420,10064e" filled="false" stroked="true" strokeweight=".49997pt" strokecolor="#0058a9">
                <v:path arrowok="t"/>
              </v:shape>
            </v:group>
            <v:group style="position:absolute;left:10880;top:9661;width:2;height:403" coordorigin="10880,9661" coordsize="2,403">
              <v:shape style="position:absolute;left:10880;top:9661;width:2;height:403" coordorigin="10880,9661" coordsize="0,403" path="m10880,9661l10880,10064e" filled="false" stroked="true" strokeweight=".5pt" strokecolor="#0058a9">
                <v:path arrowok="t"/>
              </v:shape>
            </v:group>
            <v:group style="position:absolute;left:737;top:9656;width:2046;height:2" coordorigin="737,9656" coordsize="2046,2">
              <v:shape style="position:absolute;left:737;top:9656;width:2046;height:2" coordorigin="737,9656" coordsize="2046,0" path="m737,9656l2783,9656e" filled="false" stroked="true" strokeweight=".49997pt" strokecolor="#0058a9">
                <v:path arrowok="t"/>
              </v:shape>
            </v:group>
            <v:group style="position:absolute;left:742;top:9661;width:2;height:403" coordorigin="742,9661" coordsize="2,403">
              <v:shape style="position:absolute;left:742;top:9661;width:2;height:403" coordorigin="742,9661" coordsize="0,403" path="m742,9661l742,10064e" filled="false" stroked="true" strokeweight=".5pt" strokecolor="#0058a9">
                <v:path arrowok="t"/>
              </v:shape>
            </v:group>
            <v:group style="position:absolute;left:2783;top:9661;width:2;height:403" coordorigin="2783,9661" coordsize="2,403">
              <v:shape style="position:absolute;left:2783;top:9661;width:2;height:403" coordorigin="2783,9661" coordsize="0,403" path="m2783,9661l2783,10064e" filled="false" stroked="true" strokeweight=".5pt" strokecolor="#0058a9">
                <v:path arrowok="t"/>
              </v:shape>
            </v:group>
            <v:group style="position:absolute;left:737;top:10069;width:2046;height:2" coordorigin="737,10069" coordsize="2046,2">
              <v:shape style="position:absolute;left:737;top:10069;width:2046;height:2" coordorigin="737,10069" coordsize="2046,0" path="m737,10069l2783,10069e" filled="false" stroked="true" strokeweight=".49997pt" strokecolor="#0058a9">
                <v:path arrowok="t"/>
              </v:shape>
            </v:group>
            <v:group style="position:absolute;left:742;top:10074;width:2;height:265" coordorigin="742,10074" coordsize="2,265">
              <v:shape style="position:absolute;left:742;top:10074;width:2;height:265" coordorigin="742,10074" coordsize="0,265" path="m742,10074l742,10338e" filled="false" stroked="true" strokeweight=".5pt" strokecolor="#0058a9">
                <v:path arrowok="t"/>
              </v:shape>
            </v:group>
            <v:group style="position:absolute;left:2783;top:10069;width:8103;height:2" coordorigin="2783,10069" coordsize="8103,2">
              <v:shape style="position:absolute;left:2783;top:10069;width:8103;height:2" coordorigin="2783,10069" coordsize="8103,0" path="m2783,10069l10885,10069e" filled="false" stroked="true" strokeweight=".49997pt" strokecolor="#0058a9">
                <v:path arrowok="t"/>
              </v:shape>
            </v:group>
            <v:group style="position:absolute;left:10880;top:10074;width:2;height:265" coordorigin="10880,10074" coordsize="2,265">
              <v:shape style="position:absolute;left:10880;top:10074;width:2;height:265" coordorigin="10880,10074" coordsize="0,265" path="m10880,10074l10880,10338e" filled="false" stroked="true" strokeweight=".5pt" strokecolor="#0058a9">
                <v:path arrowok="t"/>
              </v:shape>
            </v:group>
            <v:group style="position:absolute;left:2788;top:10343;width:1929;height:2" coordorigin="2788,10343" coordsize="1929,2">
              <v:shape style="position:absolute;left:2788;top:10343;width:1929;height:2" coordorigin="2788,10343" coordsize="1929,0" path="m2788,10343l4717,10343e" filled="false" stroked="true" strokeweight=".5pt" strokecolor="#0058a9">
                <v:path arrowok="t"/>
              </v:shape>
            </v:group>
            <v:group style="position:absolute;left:3549;top:10348;width:2;height:784" coordorigin="3549,10348" coordsize="2,784">
              <v:shape style="position:absolute;left:3549;top:10348;width:2;height:784" coordorigin="3549,10348" coordsize="0,784" path="m3549,10348l3549,11132e" filled="false" stroked="true" strokeweight=".5pt" strokecolor="#0058a9">
                <v:path arrowok="t"/>
              </v:shape>
            </v:group>
            <v:group style="position:absolute;left:4717;top:10343;width:1381;height:2" coordorigin="4717,10343" coordsize="1381,2">
              <v:shape style="position:absolute;left:4717;top:10343;width:1381;height:2" coordorigin="4717,10343" coordsize="1381,0" path="m4717,10343l6097,10343e" filled="false" stroked="true" strokeweight=".5pt" strokecolor="#0058a9">
                <v:path arrowok="t"/>
              </v:shape>
            </v:group>
            <v:group style="position:absolute;left:4717;top:10348;width:2;height:784" coordorigin="4717,10348" coordsize="2,784">
              <v:shape style="position:absolute;left:4717;top:10348;width:2;height:784" coordorigin="4717,10348" coordsize="0,784" path="m4717,10348l4717,11132e" filled="false" stroked="true" strokeweight=".49998pt" strokecolor="#0058a9">
                <v:path arrowok="t"/>
              </v:shape>
            </v:group>
            <v:group style="position:absolute;left:2788;top:11137;width:1929;height:2" coordorigin="2788,11137" coordsize="1929,2">
              <v:shape style="position:absolute;left:2788;top:11137;width:1929;height:2" coordorigin="2788,11137" coordsize="1929,0" path="m2788,11137l4717,11137e" filled="false" stroked="true" strokeweight=".49994pt" strokecolor="#0058a9">
                <v:path arrowok="t"/>
              </v:shape>
            </v:group>
            <v:group style="position:absolute;left:3549;top:11142;width:2;height:784" coordorigin="3549,11142" coordsize="2,784">
              <v:shape style="position:absolute;left:3549;top:11142;width:2;height:784" coordorigin="3549,11142" coordsize="0,784" path="m3549,11142l3549,11926e" filled="false" stroked="true" strokeweight=".5pt" strokecolor="#0058a9">
                <v:path arrowok="t"/>
              </v:shape>
            </v:group>
            <v:group style="position:absolute;left:4717;top:11137;width:1386;height:2" coordorigin="4717,11137" coordsize="1386,2">
              <v:shape style="position:absolute;left:4717;top:11137;width:1386;height:2" coordorigin="4717,11137" coordsize="1386,0" path="m4717,11137l6102,11137e" filled="false" stroked="true" strokeweight=".49994pt" strokecolor="#0058a9">
                <v:path arrowok="t"/>
              </v:shape>
            </v:group>
            <v:group style="position:absolute;left:4717;top:11142;width:2;height:784" coordorigin="4717,11142" coordsize="2,784">
              <v:shape style="position:absolute;left:4717;top:11142;width:2;height:784" coordorigin="4717,11142" coordsize="0,784" path="m4717,11142l4717,11926e" filled="false" stroked="true" strokeweight=".49998pt" strokecolor="#0058a9">
                <v:path arrowok="t"/>
              </v:shape>
            </v:group>
            <v:group style="position:absolute;left:2788;top:11931;width:1929;height:2" coordorigin="2788,11931" coordsize="1929,2">
              <v:shape style="position:absolute;left:2788;top:11931;width:1929;height:2" coordorigin="2788,11931" coordsize="1929,0" path="m2788,11931l4717,11931e" filled="false" stroked="true" strokeweight=".49998pt" strokecolor="#0058a9">
                <v:path arrowok="t"/>
              </v:shape>
            </v:group>
            <v:group style="position:absolute;left:3549;top:11936;width:2;height:784" coordorigin="3549,11936" coordsize="2,784">
              <v:shape style="position:absolute;left:3549;top:11936;width:2;height:784" coordorigin="3549,11936" coordsize="0,784" path="m3549,11936l3549,12720e" filled="false" stroked="true" strokeweight=".5pt" strokecolor="#0058a9">
                <v:path arrowok="t"/>
              </v:shape>
            </v:group>
            <v:group style="position:absolute;left:4717;top:11931;width:1386;height:2" coordorigin="4717,11931" coordsize="1386,2">
              <v:shape style="position:absolute;left:4717;top:11931;width:1386;height:2" coordorigin="4717,11931" coordsize="1386,0" path="m4717,11931l6102,11931e" filled="false" stroked="true" strokeweight=".49998pt" strokecolor="#0058a9">
                <v:path arrowok="t"/>
              </v:shape>
            </v:group>
            <v:group style="position:absolute;left:4717;top:11936;width:2;height:784" coordorigin="4717,11936" coordsize="2,784">
              <v:shape style="position:absolute;left:4717;top:11936;width:2;height:784" coordorigin="4717,11936" coordsize="0,784" path="m4717,11936l4717,12720e" filled="false" stroked="true" strokeweight=".49998pt" strokecolor="#0058a9">
                <v:path arrowok="t"/>
              </v:shape>
            </v:group>
            <v:group style="position:absolute;left:737;top:10343;width:2051;height:2" coordorigin="737,10343" coordsize="2051,2">
              <v:shape style="position:absolute;left:737;top:10343;width:2051;height:2" coordorigin="737,10343" coordsize="2051,0" path="m737,10343l2788,10343e" filled="false" stroked="true" strokeweight=".5pt" strokecolor="#005aaa">
                <v:path arrowok="t"/>
              </v:shape>
            </v:group>
            <v:group style="position:absolute;left:742;top:10348;width:2;height:789" coordorigin="742,10348" coordsize="2,789">
              <v:shape style="position:absolute;left:742;top:10348;width:2;height:789" coordorigin="742,10348" coordsize="0,789" path="m742,10348l742,11137e" filled="false" stroked="true" strokeweight=".5pt" strokecolor="#005aaa">
                <v:path arrowok="t"/>
              </v:shape>
            </v:group>
            <v:group style="position:absolute;left:2783;top:10348;width:2;height:789" coordorigin="2783,10348" coordsize="2,789">
              <v:shape style="position:absolute;left:2783;top:10348;width:2;height:789" coordorigin="2783,10348" coordsize="0,789" path="m2783,10348l2783,11137e" filled="false" stroked="true" strokeweight=".5pt" strokecolor="#005aaa">
                <v:path arrowok="t"/>
              </v:shape>
            </v:group>
            <v:group style="position:absolute;left:742;top:11137;width:2;height:794" coordorigin="742,11137" coordsize="2,794">
              <v:shape style="position:absolute;left:742;top:11137;width:2;height:794" coordorigin="742,11137" coordsize="0,794" path="m742,11137l742,11931e" filled="false" stroked="true" strokeweight=".5pt" strokecolor="#005aaa">
                <v:path arrowok="t"/>
              </v:shape>
            </v:group>
            <v:group style="position:absolute;left:2783;top:11137;width:2;height:794" coordorigin="2783,11137" coordsize="2,794">
              <v:shape style="position:absolute;left:2783;top:11137;width:2;height:794" coordorigin="2783,11137" coordsize="0,794" path="m2783,11137l2783,11931e" filled="false" stroked="true" strokeweight=".5pt" strokecolor="#005aaa">
                <v:path arrowok="t"/>
              </v:shape>
            </v:group>
            <v:group style="position:absolute;left:742;top:11931;width:2;height:789" coordorigin="742,11931" coordsize="2,789">
              <v:shape style="position:absolute;left:742;top:11931;width:2;height:789" coordorigin="742,11931" coordsize="0,789" path="m742,11931l742,12720e" filled="false" stroked="true" strokeweight=".5pt" strokecolor="#005aaa">
                <v:path arrowok="t"/>
              </v:shape>
            </v:group>
            <v:group style="position:absolute;left:2783;top:11931;width:2;height:789" coordorigin="2783,11931" coordsize="2,789">
              <v:shape style="position:absolute;left:2783;top:11931;width:2;height:789" coordorigin="2783,11931" coordsize="0,789" path="m2783,11931l2783,12720e" filled="false" stroked="true" strokeweight=".5pt" strokecolor="#005aaa">
                <v:path arrowok="t"/>
              </v:shape>
            </v:group>
            <v:group style="position:absolute;left:737;top:12725;width:2051;height:2" coordorigin="737,12725" coordsize="2051,2">
              <v:shape style="position:absolute;left:737;top:12725;width:2051;height:2" coordorigin="737,12725" coordsize="2051,0" path="m737,12725l2788,12725e" filled="false" stroked="true" strokeweight=".50003pt" strokecolor="#005aaa">
                <v:path arrowok="t"/>
              </v:shape>
            </v:group>
            <v:group style="position:absolute;left:742;top:12730;width:2;height:265" coordorigin="742,12730" coordsize="2,265">
              <v:shape style="position:absolute;left:742;top:12730;width:2;height:265" coordorigin="742,12730" coordsize="0,265" path="m742,12730l742,12994e" filled="false" stroked="true" strokeweight=".5pt" strokecolor="#0058a9">
                <v:path arrowok="t"/>
              </v:shape>
            </v:group>
            <v:group style="position:absolute;left:2788;top:12725;width:3310;height:2" coordorigin="2788,12725" coordsize="3310,2">
              <v:shape style="position:absolute;left:2788;top:12725;width:3310;height:2" coordorigin="2788,12725" coordsize="3310,0" path="m2788,12725l6097,12725e" filled="false" stroked="true" strokeweight=".50003pt" strokecolor="#0058a9">
                <v:path arrowok="t"/>
              </v:shape>
            </v:group>
            <v:group style="position:absolute;left:10880;top:12730;width:2;height:265" coordorigin="10880,12730" coordsize="2,265">
              <v:shape style="position:absolute;left:10880;top:12730;width:2;height:265" coordorigin="10880,12730" coordsize="0,265" path="m10880,12730l10880,12994e" filled="false" stroked="true" strokeweight=".5pt" strokecolor="#0058a9">
                <v:path arrowok="t"/>
              </v:shape>
            </v:group>
            <v:group style="position:absolute;left:2788;top:12999;width:1929;height:2" coordorigin="2788,12999" coordsize="1929,2">
              <v:shape style="position:absolute;left:2788;top:12999;width:1929;height:2" coordorigin="2788,12999" coordsize="1929,0" path="m2788,12999l4717,12999e" filled="false" stroked="true" strokeweight=".49998pt" strokecolor="#0058a9">
                <v:path arrowok="t"/>
              </v:shape>
            </v:group>
            <v:group style="position:absolute;left:3549;top:13004;width:2;height:1993" coordorigin="3549,13004" coordsize="2,1993">
              <v:shape style="position:absolute;left:3549;top:13004;width:2;height:1993" coordorigin="3549,13004" coordsize="0,1993" path="m3549,13004l3549,14997e" filled="false" stroked="true" strokeweight=".5pt" strokecolor="#0058a9">
                <v:path arrowok="t"/>
              </v:shape>
            </v:group>
            <v:group style="position:absolute;left:4717;top:12999;width:1381;height:2" coordorigin="4717,12999" coordsize="1381,2">
              <v:shape style="position:absolute;left:4717;top:12999;width:1381;height:2" coordorigin="4717,12999" coordsize="1381,0" path="m4717,12999l6097,12999e" filled="false" stroked="true" strokeweight=".49998pt" strokecolor="#0058a9">
                <v:path arrowok="t"/>
              </v:shape>
            </v:group>
            <v:group style="position:absolute;left:4717;top:13004;width:2;height:1993" coordorigin="4717,13004" coordsize="2,1993">
              <v:shape style="position:absolute;left:4717;top:13004;width:2;height:1993" coordorigin="4717,13004" coordsize="0,1993" path="m4717,13004l4717,14997e" filled="false" stroked="true" strokeweight=".49998pt" strokecolor="#0058a9">
                <v:path arrowok="t"/>
              </v:shape>
            </v:group>
            <v:group style="position:absolute;left:6097;top:12999;width:1112;height:2" coordorigin="6097,12999" coordsize="1112,2">
              <v:shape style="position:absolute;left:6097;top:12999;width:1112;height:2" coordorigin="6097,12999" coordsize="1112,0" path="m6097,12999l7209,12999e" filled="false" stroked="true" strokeweight=".49998pt" strokecolor="#0058a9">
                <v:path arrowok="t"/>
              </v:shape>
            </v:group>
            <v:group style="position:absolute;left:6097;top:13004;width:2;height:1993" coordorigin="6097,13004" coordsize="2,1993">
              <v:shape style="position:absolute;left:6097;top:13004;width:2;height:1993" coordorigin="6097,13004" coordsize="0,1993" path="m6097,13004l6097,14997e" filled="false" stroked="true" strokeweight=".5pt" strokecolor="#0058a9">
                <v:path arrowok="t"/>
              </v:shape>
            </v:group>
            <v:group style="position:absolute;left:7208;top:12999;width:998;height:2" coordorigin="7208,12999" coordsize="998,2">
              <v:shape style="position:absolute;left:7208;top:12999;width:998;height:2" coordorigin="7208,12999" coordsize="998,0" path="m7208,12999l8206,12999e" filled="false" stroked="true" strokeweight=".49998pt" strokecolor="#0058a9">
                <v:path arrowok="t"/>
              </v:shape>
            </v:group>
            <v:group style="position:absolute;left:7208;top:13004;width:2;height:1993" coordorigin="7208,13004" coordsize="2,1993">
              <v:shape style="position:absolute;left:7208;top:13004;width:2;height:1993" coordorigin="7208,13004" coordsize="0,1993" path="m7208,13004l7208,14997e" filled="false" stroked="true" strokeweight=".5pt" strokecolor="#0058a9">
                <v:path arrowok="t"/>
              </v:shape>
            </v:group>
            <v:group style="position:absolute;left:8206;top:12999;width:1214;height:2" coordorigin="8206,12999" coordsize="1214,2">
              <v:shape style="position:absolute;left:8206;top:12999;width:1214;height:2" coordorigin="8206,12999" coordsize="1214,0" path="m8206,12999l9420,12999e" filled="false" stroked="true" strokeweight=".49998pt" strokecolor="#0058a9">
                <v:path arrowok="t"/>
              </v:shape>
            </v:group>
            <v:group style="position:absolute;left:8206;top:13004;width:2;height:1993" coordorigin="8206,13004" coordsize="2,1993">
              <v:shape style="position:absolute;left:8206;top:13004;width:2;height:1993" coordorigin="8206,13004" coordsize="0,1993" path="m8206,13004l8206,14997e" filled="false" stroked="true" strokeweight=".5pt" strokecolor="#0058a9">
                <v:path arrowok="t"/>
              </v:shape>
            </v:group>
            <v:group style="position:absolute;left:9420;top:12999;width:1466;height:2" coordorigin="9420,12999" coordsize="1466,2">
              <v:shape style="position:absolute;left:9420;top:12999;width:1466;height:2" coordorigin="9420,12999" coordsize="1466,0" path="m9420,12999l10885,12999e" filled="false" stroked="true" strokeweight=".49998pt" strokecolor="#0058a9">
                <v:path arrowok="t"/>
              </v:shape>
            </v:group>
            <v:group style="position:absolute;left:9420;top:13004;width:2;height:1993" coordorigin="9420,13004" coordsize="2,1993">
              <v:shape style="position:absolute;left:9420;top:13004;width:2;height:1993" coordorigin="9420,13004" coordsize="0,1993" path="m9420,13004l9420,14997e" filled="false" stroked="true" strokeweight=".49997pt" strokecolor="#0058a9">
                <v:path arrowok="t"/>
              </v:shape>
            </v:group>
            <v:group style="position:absolute;left:10880;top:13004;width:2;height:1993" coordorigin="10880,13004" coordsize="2,1993">
              <v:shape style="position:absolute;left:10880;top:13004;width:2;height:1993" coordorigin="10880,13004" coordsize="0,1993" path="m10880,13004l10880,14997e" filled="false" stroked="true" strokeweight=".5pt" strokecolor="#0058a9">
                <v:path arrowok="t"/>
              </v:shape>
            </v:group>
            <v:group style="position:absolute;left:737;top:12999;width:2051;height:2" coordorigin="737,12999" coordsize="2051,2">
              <v:shape style="position:absolute;left:737;top:12999;width:2051;height:2" coordorigin="737,12999" coordsize="2051,0" path="m737,12999l2788,12999e" filled="false" stroked="true" strokeweight=".49998pt" strokecolor="#005aaa">
                <v:path arrowok="t"/>
              </v:shape>
            </v:group>
            <v:group style="position:absolute;left:742;top:13004;width:2;height:1993" coordorigin="742,13004" coordsize="2,1993">
              <v:shape style="position:absolute;left:742;top:13004;width:2;height:1993" coordorigin="742,13004" coordsize="0,1993" path="m742,13004l742,14997e" filled="false" stroked="true" strokeweight=".5pt" strokecolor="#005aaa">
                <v:path arrowok="t"/>
              </v:shape>
            </v:group>
            <v:group style="position:absolute;left:2783;top:13004;width:2;height:1993" coordorigin="2783,13004" coordsize="2,1993">
              <v:shape style="position:absolute;left:2783;top:13004;width:2;height:1993" coordorigin="2783,13004" coordsize="0,1993" path="m2783,13004l2783,14997e" filled="false" stroked="true" strokeweight=".5pt" strokecolor="#005aaa">
                <v:path arrowok="t"/>
              </v:shape>
            </v:group>
            <v:group style="position:absolute;left:737;top:15002;width:2051;height:2" coordorigin="737,15002" coordsize="2051,2">
              <v:shape style="position:absolute;left:737;top:15002;width:2051;height:2" coordorigin="737,15002" coordsize="2051,0" path="m737,15002l2788,15002e" filled="false" stroked="true" strokeweight=".49997pt" strokecolor="#005aaa">
                <v:path arrowok="t"/>
              </v:shape>
            </v:group>
            <v:group style="position:absolute;left:2788;top:15002;width:8098;height:2" coordorigin="2788,15002" coordsize="8098,2">
              <v:shape style="position:absolute;left:2788;top:15002;width:8098;height:2" coordorigin="2788,15002" coordsize="8098,0" path="m2788,15002l10885,15002e" filled="false" stroked="true" strokeweight=".49997pt" strokecolor="#0058a9">
                <v:path arrowok="t"/>
              </v:shape>
              <v:shape style="position:absolute;left:1392;top:10417;width:742;height:2235" type="#_x0000_t75" stroked="false">
                <v:imagedata r:id="rId34" o:title=""/>
              </v:shape>
              <v:shape style="position:absolute;left:829;top:13056;width:1867;height:1889" type="#_x0000_t75" stroked="false">
                <v:imagedata r:id="rId35" o:title=""/>
              </v:shape>
            </v:group>
            <w10:wrap type="none"/>
          </v:group>
        </w:pict>
      </w:r>
      <w:r>
        <w:rPr/>
        <w:pict>
          <v:shape style="position:absolute;margin-left:217.365799pt;margin-top:19.075081pt;width:298.45pt;height:20pt;mso-position-horizontal-relative:page;mso-position-vertical-relative:page;z-index:-382552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назначения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2.933838pt;margin-top:19.075081pt;width:5.6pt;height:20pt;mso-position-horizontal-relative:page;mso-position-vertical-relative:page;z-index:-382528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6.001831pt;margin-top:19.075081pt;width:9.25pt;height:20pt;mso-position-horizontal-relative:page;mso-position-vertical-relative:page;z-index:-382504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.850399pt;margin-top:60.742836pt;width:443.4pt;height:64.6pt;mso-position-horizontal-relative:page;mso-position-vertical-relative:page;z-index:-382480" type="#_x0000_t202" filled="false" stroked="false">
            <v:textbox inset="0,0,0,0">
              <w:txbxContent>
                <w:p>
                  <w:pPr>
                    <w:spacing w:line="421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40"/>
                      <w:szCs w:val="40"/>
                    </w:rPr>
                  </w:pPr>
                  <w:r>
                    <w:rPr>
                      <w:rFonts w:ascii="Arial Narrow" w:hAnsi="Arial Narrow"/>
                      <w:color w:val="0058A9"/>
                      <w:spacing w:val="12"/>
                      <w:w w:val="138"/>
                      <w:sz w:val="40"/>
                    </w:rPr>
                    <w:t>Насос</w:t>
                  </w:r>
                  <w:r>
                    <w:rPr>
                      <w:rFonts w:ascii="Arial Narrow" w:hAnsi="Arial Narrow"/>
                      <w:color w:val="0058A9"/>
                      <w:w w:val="138"/>
                      <w:sz w:val="40"/>
                    </w:rPr>
                    <w:t>ы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w w:val="146"/>
                      <w:sz w:val="40"/>
                    </w:rPr>
                    <w:t>и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-4"/>
                      <w:w w:val="161"/>
                      <w:sz w:val="40"/>
                    </w:rPr>
                    <w:t>у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5"/>
                      <w:sz w:val="40"/>
                    </w:rPr>
                    <w:t>становк</w:t>
                  </w:r>
                  <w:r>
                    <w:rPr>
                      <w:rFonts w:ascii="Arial Narrow" w:hAnsi="Arial Narrow"/>
                      <w:color w:val="0058A9"/>
                      <w:w w:val="145"/>
                      <w:sz w:val="40"/>
                    </w:rPr>
                    <w:t>и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38"/>
                      <w:sz w:val="40"/>
                    </w:rPr>
                    <w:t>дл</w:t>
                  </w:r>
                  <w:r>
                    <w:rPr>
                      <w:rFonts w:ascii="Arial Narrow" w:hAnsi="Arial Narrow"/>
                      <w:color w:val="0058A9"/>
                      <w:w w:val="138"/>
                      <w:sz w:val="40"/>
                    </w:rPr>
                    <w:t>я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1"/>
                      <w:sz w:val="40"/>
                    </w:rPr>
                    <w:t>систем</w:t>
                  </w:r>
                  <w:r>
                    <w:rPr>
                      <w:rFonts w:ascii="Arial Narrow" w:hAnsi="Arial Narrow"/>
                      <w:sz w:val="40"/>
                    </w:rPr>
                  </w:r>
                </w:p>
                <w:p>
                  <w:pPr>
                    <w:spacing w:line="43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40"/>
                      <w:szCs w:val="40"/>
                    </w:rPr>
                  </w:pPr>
                  <w:r>
                    <w:rPr>
                      <w:rFonts w:ascii="Arial Narrow" w:hAnsi="Arial Narrow"/>
                      <w:color w:val="0058A9"/>
                      <w:spacing w:val="12"/>
                      <w:w w:val="141"/>
                      <w:sz w:val="40"/>
                    </w:rPr>
                    <w:t>водоснабжени</w:t>
                  </w:r>
                  <w:r>
                    <w:rPr>
                      <w:rFonts w:ascii="Arial Narrow" w:hAnsi="Arial Narrow"/>
                      <w:color w:val="0058A9"/>
                      <w:w w:val="141"/>
                      <w:sz w:val="40"/>
                    </w:rPr>
                    <w:t>я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w w:val="146"/>
                      <w:sz w:val="40"/>
                    </w:rPr>
                    <w:t>и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39"/>
                      <w:sz w:val="40"/>
                    </w:rPr>
                    <w:t>повышени</w:t>
                  </w:r>
                  <w:r>
                    <w:rPr>
                      <w:rFonts w:ascii="Arial Narrow" w:hAnsi="Arial Narrow"/>
                      <w:color w:val="0058A9"/>
                      <w:w w:val="139"/>
                      <w:sz w:val="40"/>
                    </w:rPr>
                    <w:t>я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38"/>
                      <w:sz w:val="40"/>
                    </w:rPr>
                    <w:t>давления</w:t>
                  </w:r>
                  <w:r>
                    <w:rPr>
                      <w:rFonts w:ascii="Arial Narrow" w:hAnsi="Arial Narrow"/>
                      <w:sz w:val="40"/>
                    </w:rPr>
                  </w:r>
                </w:p>
                <w:p>
                  <w:pPr>
                    <w:spacing w:before="52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32"/>
                      <w:szCs w:val="32"/>
                    </w:rPr>
                  </w:pP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4"/>
                      <w:sz w:val="32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0058A9"/>
                      <w:w w:val="94"/>
                      <w:sz w:val="32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0058A9"/>
                      <w:spacing w:val="-12"/>
                      <w:sz w:val="32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1"/>
                      <w:sz w:val="32"/>
                    </w:rPr>
                    <w:t>скважинные</w:t>
                  </w:r>
                  <w:r>
                    <w:rPr>
                      <w:rFonts w:ascii="Lucida Sans" w:hAnsi="Lucida Sans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1.755981pt;margin-top:93.950897pt;width:44.4pt;height:28pt;mso-position-horizontal-relative:page;mso-position-vertical-relative:page;z-index:-382456" type="#_x0000_t202" filled="false" stroked="false">
            <v:textbox inset="0,0,0,0">
              <w:txbxContent>
                <w:p>
                  <w:pPr>
                    <w:tabs>
                      <w:tab w:pos="868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.850399pt;margin-top:458.602509pt;width:165.8pt;height:18pt;mso-position-horizontal-relative:page;mso-position-vertical-relative:page;z-index:-382432" type="#_x0000_t202" filled="false" stroked="false">
            <v:textbox inset="0,0,0,0">
              <w:txbxContent>
                <w:p>
                  <w:pPr>
                    <w:spacing w:line="354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32"/>
                      <w:szCs w:val="32"/>
                    </w:rPr>
                  </w:pP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4"/>
                      <w:sz w:val="32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0058A9"/>
                      <w:w w:val="94"/>
                      <w:sz w:val="32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0058A9"/>
                      <w:spacing w:val="-12"/>
                      <w:sz w:val="32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1"/>
                      <w:sz w:val="32"/>
                    </w:rPr>
                    <w:t>к</w:t>
                  </w:r>
                  <w:r>
                    <w:rPr>
                      <w:rFonts w:ascii="Lucida Sans" w:hAnsi="Lucida Sans"/>
                      <w:b/>
                      <w:color w:val="0058A9"/>
                      <w:w w:val="91"/>
                      <w:sz w:val="32"/>
                    </w:rPr>
                    <w:t>о</w:t>
                  </w:r>
                  <w:r>
                    <w:rPr>
                      <w:rFonts w:ascii="Lucida Sans" w:hAnsi="Lucida Sans"/>
                      <w:b/>
                      <w:color w:val="0058A9"/>
                      <w:w w:val="90"/>
                      <w:sz w:val="32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2"/>
                      <w:sz w:val="32"/>
                    </w:rPr>
                    <w:t>одезные</w:t>
                  </w:r>
                  <w:r>
                    <w:rPr>
                      <w:rFonts w:ascii="Lucida Sans" w:hAnsi="Lucida Sans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482.801025pt;width:102.05pt;height:20.65pt;mso-position-horizontal-relative:page;mso-position-vertical-relative:page;z-index:-38240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82.801025pt;width:38.35pt;height:20.65pt;mso-position-horizontal-relative:page;mso-position-vertical-relative:page;z-index:-38238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29" w:right="225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H/н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482.801025pt;width:58.4pt;height:20.65pt;mso-position-horizontal-relative:page;mso-position-vertical-relative:page;z-index:-382360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41" w:right="134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841995pt;margin-top:482.801025pt;width:69.05pt;height:20.65pt;mso-position-horizontal-relative:page;mso-position-vertical-relative:page;z-index:-38233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46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865997pt;margin-top:482.801025pt;width:55.6pt;height:20.65pt;mso-position-horizontal-relative:page;mso-position-vertical-relative:page;z-index:-38231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69" w:right="265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424988pt;margin-top:482.801025pt;width:49.9pt;height:20.65pt;mso-position-horizontal-relative:page;mso-position-vertical-relative:page;z-index:-38228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4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0.315002pt;margin-top:482.801025pt;width:60.7pt;height:20.65pt;mso-position-horizontal-relative:page;mso-position-vertical-relative:page;z-index:-38226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69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0.975983pt;margin-top:482.801025pt;width:73.05pt;height:20.65pt;mso-position-horizontal-relative:page;mso-position-vertical-relative:page;z-index:-38224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60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7"/>
                      <w:sz w:val="14"/>
                    </w:rPr>
                    <w:t>Но</w:t>
                  </w:r>
                  <w:r>
                    <w:rPr>
                      <w:rFonts w:ascii="Lucida Sans" w:hAnsi="Lucida Sans"/>
                      <w:b/>
                      <w:color w:val="231F20"/>
                      <w:w w:val="77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подача</w:t>
                  </w:r>
                  <w:r>
                    <w:rPr>
                      <w:rFonts w:ascii="Lucida Sans" w:hAnsi="Lucida Sans"/>
                      <w:b/>
                      <w:color w:val="231F20"/>
                      <w:w w:val="73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231F20"/>
                      <w:spacing w:val="2"/>
                      <w:w w:val="76"/>
                      <w:position w:val="5"/>
                      <w:sz w:val="8"/>
                    </w:rPr>
                    <w:t>3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/час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503.443024pt;width:506.95pt;height:13.75pt;mso-position-horizontal-relative:page;mso-position-vertical-relative:page;z-index:-38221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вибрационны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погружно</w:t>
                  </w:r>
                  <w:r>
                    <w:rPr>
                      <w:rFonts w:ascii="Lucida Sans" w:hAnsi="Lucida Sans"/>
                      <w:b/>
                      <w:color w:val="FFFFFF"/>
                      <w:w w:val="92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3"/>
                      <w:sz w:val="20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103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ш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термозащитой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517.172974pt;width:102.05pt;height:119.1pt;mso-position-horizontal-relative:page;mso-position-vertical-relative:page;z-index:-38219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517.172974pt;width:38.35pt;height:39.7pt;mso-position-horizontal-relative:page;mso-position-vertical-relative:page;z-index:-3821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015-0120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517.172974pt;width:58.4pt;height:39.7pt;mso-position-horizontal-relative:page;mso-position-vertical-relative:page;z-index:-3821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31" w:right="531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5.841995pt;margin-top:517.172974pt;width:69.05pt;height:39.7pt;mso-position-horizontal-relative:page;mso-position-vertical-relative:page;z-index:-3821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11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Малыш</w:t>
                  </w:r>
                  <w:r>
                    <w:rPr>
                      <w:color w:val="231F20"/>
                      <w:w w:val="80"/>
                    </w:rPr>
                    <w:t>,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кабел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ь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04.865997pt;margin-top:517.172974pt;width:55.6pt;height:119.1pt;mso-position-horizontal-relative:page;mso-position-vertical-relative:page;z-index:-3820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223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Групп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а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ГМС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424988pt;margin-top:517.172974pt;width:49.9pt;height:119.1pt;mso-position-horizontal-relative:page;mso-position-vertical-relative:page;z-index:-3820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296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Малыш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0.315002pt;margin-top:517.172974pt;width:60.7pt;height:119.1pt;mso-position-horizontal-relative:page;mso-position-vertical-relative:page;z-index:-3820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479" w:right="4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220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70.975983pt;margin-top:517.172974pt;width:73.05pt;height:119.1pt;mso-position-horizontal-relative:page;mso-position-vertical-relative:page;z-index:-3820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584" w:right="5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0,43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556.858032pt;width:38.35pt;height:39.7pt;mso-position-horizontal-relative:page;mso-position-vertical-relative:page;z-index:-3820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015-0121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556.858032pt;width:58.4pt;height:39.7pt;mso-position-horizontal-relative:page;mso-position-vertical-relative:page;z-index:-3819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31" w:right="531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5.841995pt;margin-top:556.858032pt;width:69.05pt;height:39.7pt;mso-position-horizontal-relative:page;mso-position-vertical-relative:page;z-index:-3819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11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Малыш</w:t>
                  </w:r>
                  <w:r>
                    <w:rPr>
                      <w:color w:val="231F20"/>
                      <w:w w:val="80"/>
                    </w:rPr>
                    <w:t>,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кабел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ь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</w:t>
                  </w: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596.543030pt;width:38.35pt;height:39.7pt;mso-position-horizontal-relative:page;mso-position-vertical-relative:page;z-index:-3819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015-0122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596.543030pt;width:58.4pt;height:39.7pt;mso-position-horizontal-relative:page;mso-position-vertical-relative:page;z-index:-3819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31" w:right="531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5.841995pt;margin-top:596.543030pt;width:69.05pt;height:39.7pt;mso-position-horizontal-relative:page;mso-position-vertical-relative:page;z-index:-3818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11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Малыш</w:t>
                  </w:r>
                  <w:r>
                    <w:rPr>
                      <w:color w:val="231F20"/>
                      <w:w w:val="80"/>
                    </w:rPr>
                    <w:t>,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кабел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ь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636.227966pt;width:506.95pt;height:13.75pt;mso-position-horizontal-relative:page;mso-position-vertical-relative:page;z-index:-38185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вибрационны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погружно</w:t>
                  </w:r>
                  <w:r>
                    <w:rPr>
                      <w:rFonts w:ascii="Lucida Sans" w:hAnsi="Lucida Sans"/>
                      <w:b/>
                      <w:color w:val="FFFFFF"/>
                      <w:w w:val="92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8"/>
                      <w:sz w:val="20"/>
                    </w:rPr>
                    <w:t>Ручеёк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649.957031pt;width:102.05pt;height:100.15pt;mso-position-horizontal-relative:page;mso-position-vertical-relative:page;z-index:-38183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49.957031pt;width:38.35pt;height:100.15pt;mso-position-horizontal-relative:page;mso-position-vertical-relative:page;z-index:-3818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7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015-0123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649.957031pt;width:58.4pt;height:100.15pt;mso-position-horizontal-relative:page;mso-position-vertical-relative:page;z-index:-3817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7"/>
                    <w:ind w:left="531" w:right="531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5.841995pt;margin-top:649.957031pt;width:69.05pt;height:100.15pt;mso-position-horizontal-relative:page;mso-position-vertical-relative:page;z-index:-3817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7"/>
                    <w:ind w:left="128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Ручеёк</w:t>
                  </w:r>
                  <w:r>
                    <w:rPr>
                      <w:color w:val="231F20"/>
                      <w:w w:val="80"/>
                    </w:rPr>
                    <w:t>,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кабел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ь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04.865997pt;margin-top:649.957031pt;width:55.6pt;height:100.15pt;mso-position-horizontal-relative:page;mso-position-vertical-relative:page;z-index:-3817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7"/>
                    <w:ind w:left="223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Групп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а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ГМС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424988pt;margin-top:649.957031pt;width:49.9pt;height:100.15pt;mso-position-horizontal-relative:page;mso-position-vertical-relative:page;z-index:-3817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7"/>
                    <w:ind w:left="313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Ручеёк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0.315002pt;margin-top:649.957031pt;width:60.7pt;height:100.15pt;mso-position-horizontal-relative:page;mso-position-vertical-relative:page;z-index:-3816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7"/>
                    <w:ind w:left="479" w:right="4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220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70.975983pt;margin-top:649.957031pt;width:73.05pt;height:100.15pt;mso-position-horizontal-relative:page;mso-position-vertical-relative:page;z-index:-3816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7"/>
                    <w:ind w:left="584" w:right="5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0,43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31.535995pt;width:102.05pt;height:20.65pt;mso-position-horizontal-relative:page;mso-position-vertical-relative:page;z-index:-38164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131.535995pt;width:41.6pt;height:20.65pt;mso-position-horizontal-relative:page;mso-position-vertical-relative:page;z-index:-38161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4" w:right="0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131.535995pt;width:53.9pt;height:20.65pt;mso-position-horizontal-relative:page;mso-position-vertical-relative:page;z-index:-381592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95" w:right="89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131.535995pt;width:48.2pt;height:20.65pt;mso-position-horizontal-relative:page;mso-position-vertical-relative:page;z-index:-38156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53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756012pt;margin-top:131.535995pt;width:51.05pt;height:20.65pt;mso-position-horizontal-relative:page;mso-position-vertical-relative:page;z-index:-38154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33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779999pt;margin-top:131.535995pt;width:51.05pt;height:20.65pt;mso-position-horizontal-relative:page;mso-position-vertical-relative:page;z-index:-38152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36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4.803009pt;margin-top:131.535995pt;width:51.05pt;height:20.65pt;mso-position-horizontal-relative:page;mso-position-vertical-relative:page;z-index:-381496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333" w:right="219" w:hanging="108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Напряже-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3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826996pt;margin-top:131.535995pt;width:51.05pt;height:20.65pt;mso-position-horizontal-relative:page;mso-position-vertical-relative:page;z-index:-38147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97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Диаметр</w:t>
                  </w:r>
                  <w:r>
                    <w:rPr>
                      <w:rFonts w:ascii="Lucida Sans" w:hAnsi="Lucida Sans"/>
                      <w:b/>
                      <w:color w:val="231F20"/>
                      <w:w w:val="76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68"/>
                      <w:sz w:val="14"/>
                    </w:rPr>
                    <w:t>"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131.535995pt;width:57.2pt;height:20.65pt;mso-position-horizontal-relative:page;mso-position-vertical-relative:page;z-index:-381448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202" w:right="195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Номи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н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1"/>
                      <w:sz w:val="14"/>
                    </w:rPr>
                    <w:t>мощ-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1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ност</w:t>
                  </w:r>
                  <w:r>
                    <w:rPr>
                      <w:rFonts w:ascii="Lucida Sans" w:hAnsi="Lucida Sans"/>
                      <w:b/>
                      <w:color w:val="231F20"/>
                      <w:w w:val="76"/>
                      <w:sz w:val="14"/>
                    </w:rPr>
                    <w:t>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spacing w:val="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425" w:right="279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77"/>
                      <w:sz w:val="8"/>
                    </w:rPr>
                    <w:t>2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52.177994pt;width:506.95pt;height:13.75pt;mso-position-horizontal-relative:page;mso-position-vertical-relative:page;z-index:-38142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скважинны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SQ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65.908005pt;width:102.05pt;height:153.1pt;mso-position-horizontal-relative:page;mso-position-vertical-relative:page;z-index:-38140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165.908005pt;width:41.6pt;height:17.05pt;mso-position-horizontal-relative:page;mso-position-vertical-relative:page;z-index:-3813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165.908005pt;width:53.9pt;height:17.05pt;mso-position-horizontal-relative:page;mso-position-vertical-relative:page;z-index:-3813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51" w:right="8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96510179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165.908005pt;width:48.2pt;height:17.05pt;mso-position-horizontal-relative:page;mso-position-vertical-relative:page;z-index:-3813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</w:t>
                  </w:r>
                  <w:r>
                    <w:rPr>
                      <w:color w:val="231F20"/>
                      <w:w w:val="79"/>
                    </w:rPr>
                    <w:t>Q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1-50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756012pt;margin-top:165.908005pt;width:51.05pt;height:153.1pt;mso-position-horizontal-relative:page;mso-position-vertical-relative:page;z-index:-3813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5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33.779999pt;margin-top:165.908005pt;width:51.05pt;height:153.1pt;mso-position-horizontal-relative:page;mso-position-vertical-relative:page;z-index:-3812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16" w:right="415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SQ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84.803009pt;margin-top:165.908005pt;width:51.05pt;height:153.1pt;mso-position-horizontal-relative:page;mso-position-vertical-relative:page;z-index:-3812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2" w:right="381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5.826996pt;margin-top:165.908005pt;width:51.05pt;height:153.1pt;mso-position-horizontal-relative:page;mso-position-vertical-relative:page;z-index:-3812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15" w:right="415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165.908005pt;width:57.2pt;height:17.05pt;mso-position-horizontal-relative:page;mso-position-vertical-relative:page;z-index:-3812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5" w:right="4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182.914993pt;width:41.6pt;height:17.05pt;mso-position-horizontal-relative:page;mso-position-vertical-relative:page;z-index:-3811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015-0126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182.914993pt;width:53.9pt;height:17.05pt;mso-position-horizontal-relative:page;mso-position-vertical-relative:page;z-index:-3811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51" w:right="8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96510190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182.914993pt;width:48.2pt;height:17.05pt;mso-position-horizontal-relative:page;mso-position-vertical-relative:page;z-index:-3811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</w:t>
                  </w:r>
                  <w:r>
                    <w:rPr>
                      <w:color w:val="231F20"/>
                      <w:w w:val="79"/>
                    </w:rPr>
                    <w:t>Q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1-65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182.914993pt;width:57.2pt;height:17.05pt;mso-position-horizontal-relative:page;mso-position-vertical-relative:page;z-index:-3811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5" w:right="4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199.923004pt;width:41.6pt;height:17.05pt;mso-position-horizontal-relative:page;mso-position-vertical-relative:page;z-index:-3810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015-0127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199.923004pt;width:53.9pt;height:17.05pt;mso-position-horizontal-relative:page;mso-position-vertical-relative:page;z-index:-3810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51" w:right="8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96510199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199.923004pt;width:48.2pt;height:17.05pt;mso-position-horizontal-relative:page;mso-position-vertical-relative:page;z-index:-3810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</w:t>
                  </w:r>
                  <w:r>
                    <w:rPr>
                      <w:color w:val="231F20"/>
                      <w:w w:val="79"/>
                    </w:rPr>
                    <w:t>Q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2-55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199.923004pt;width:57.2pt;height:17.05pt;mso-position-horizontal-relative:page;mso-position-vertical-relative:page;z-index:-3810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5" w:right="4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16.931pt;width:41.6pt;height:17.05pt;mso-position-horizontal-relative:page;mso-position-vertical-relative:page;z-index:-3809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015-0128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216.931pt;width:53.9pt;height:17.05pt;mso-position-horizontal-relative:page;mso-position-vertical-relative:page;z-index:-3809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51" w:right="8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96510200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216.931pt;width:48.2pt;height:17.05pt;mso-position-horizontal-relative:page;mso-position-vertical-relative:page;z-index:-3809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</w:t>
                  </w:r>
                  <w:r>
                    <w:rPr>
                      <w:color w:val="231F20"/>
                      <w:w w:val="79"/>
                    </w:rPr>
                    <w:t>Q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2-70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216.931pt;width:57.2pt;height:17.05pt;mso-position-horizontal-relative:page;mso-position-vertical-relative:page;z-index:-3809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5" w:right="4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33.938995pt;width:41.6pt;height:17.05pt;mso-position-horizontal-relative:page;mso-position-vertical-relative:page;z-index:-3808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015-0129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233.938995pt;width:53.9pt;height:17.05pt;mso-position-horizontal-relative:page;mso-position-vertical-relative:page;z-index:-3808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51" w:right="8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96510201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233.938995pt;width:48.2pt;height:17.05pt;mso-position-horizontal-relative:page;mso-position-vertical-relative:page;z-index:-3808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</w:t>
                  </w:r>
                  <w:r>
                    <w:rPr>
                      <w:color w:val="231F20"/>
                      <w:w w:val="79"/>
                    </w:rPr>
                    <w:t>Q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2-85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233.938995pt;width:57.2pt;height:17.05pt;mso-position-horizontal-relative:page;mso-position-vertical-relative:page;z-index:-3808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5" w:right="4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50.947006pt;width:41.6pt;height:17.05pt;mso-position-horizontal-relative:page;mso-position-vertical-relative:page;z-index:-3808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250.947006pt;width:53.9pt;height:17.05pt;mso-position-horizontal-relative:page;mso-position-vertical-relative:page;z-index:-3807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51" w:right="8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96510207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250.947006pt;width:48.2pt;height:17.05pt;mso-position-horizontal-relative:page;mso-position-vertical-relative:page;z-index:-3807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</w:t>
                  </w:r>
                  <w:r>
                    <w:rPr>
                      <w:color w:val="231F20"/>
                      <w:w w:val="79"/>
                    </w:rPr>
                    <w:t>Q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3-65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250.947006pt;width:57.2pt;height:17.05pt;mso-position-horizontal-relative:page;mso-position-vertical-relative:page;z-index:-3807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5" w:right="4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67.954987pt;width:41.6pt;height:17.05pt;mso-position-horizontal-relative:page;mso-position-vertical-relative:page;z-index:-3807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015-0131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267.954987pt;width:53.9pt;height:17.05pt;mso-position-horizontal-relative:page;mso-position-vertical-relative:page;z-index:-3806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51" w:right="8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96510208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267.954987pt;width:48.2pt;height:17.05pt;mso-position-horizontal-relative:page;mso-position-vertical-relative:page;z-index:-3806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</w:t>
                  </w:r>
                  <w:r>
                    <w:rPr>
                      <w:color w:val="231F20"/>
                      <w:w w:val="79"/>
                    </w:rPr>
                    <w:t>Q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3-80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267.954987pt;width:57.2pt;height:17.05pt;mso-position-horizontal-relative:page;mso-position-vertical-relative:page;z-index:-3806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5" w:right="4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1,68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84.963013pt;width:41.6pt;height:17.05pt;mso-position-horizontal-relative:page;mso-position-vertical-relative:page;z-index:-3806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284.963013pt;width:53.9pt;height:17.05pt;mso-position-horizontal-relative:page;mso-position-vertical-relative:page;z-index:-3805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51" w:right="8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96510209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284.963013pt;width:48.2pt;height:17.05pt;mso-position-horizontal-relative:page;mso-position-vertical-relative:page;z-index:-3805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</w:t>
                  </w:r>
                  <w:r>
                    <w:rPr>
                      <w:color w:val="231F20"/>
                      <w:w w:val="79"/>
                    </w:rPr>
                    <w:t>Q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3-95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284.963013pt;width:57.2pt;height:17.05pt;mso-position-horizontal-relative:page;mso-position-vertical-relative:page;z-index:-3805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5" w:right="4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1,68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01.971008pt;width:41.6pt;height:17.05pt;mso-position-horizontal-relative:page;mso-position-vertical-relative:page;z-index:-3805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015-0481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301.971008pt;width:53.9pt;height:17.05pt;mso-position-horizontal-relative:page;mso-position-vertical-relative:page;z-index:-3804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51" w:right="8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96510210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301.971008pt;width:48.2pt;height:17.05pt;mso-position-horizontal-relative:page;mso-position-vertical-relative:page;z-index:-3804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1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</w:t>
                  </w:r>
                  <w:r>
                    <w:rPr>
                      <w:color w:val="231F20"/>
                      <w:w w:val="79"/>
                    </w:rPr>
                    <w:t>Q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3-105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301.971008pt;width:57.2pt;height:17.05pt;mso-position-horizontal-relative:page;mso-position-vertical-relative:page;z-index:-3804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425" w:right="4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1,85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18.977997pt;width:506.95pt;height:13.75pt;mso-position-horizontal-relative:page;mso-position-vertical-relative:page;z-index:-38041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скважинны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7"/>
                      <w:sz w:val="20"/>
                    </w:rPr>
                    <w:t>Водомет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32.708008pt;width:102.05pt;height:113.4pt;mso-position-horizontal-relative:page;mso-position-vertical-relative:page;z-index:-38039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32.708008pt;width:41.6pt;height:28.35pt;mso-position-horizontal-relative:page;mso-position-vertical-relative:page;z-index:-38036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015-0136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332.708008pt;width:53.9pt;height:28.35pt;mso-position-horizontal-relative:page;mso-position-vertical-relative:page;z-index:-38034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4" w:right="37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332.708008pt;width:48.2pt;height:28.35pt;mso-position-horizontal-relative:page;mso-position-vertical-relative:page;z-index:-38032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8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Водоме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т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60/32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756012pt;margin-top:332.708008pt;width:51.05pt;height:113.4pt;mso-position-horizontal-relative:page;mso-position-vertical-relative:page;z-index:-3802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65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Джилекс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33.779999pt;margin-top:332.708008pt;width:51.05pt;height:113.4pt;mso-position-horizontal-relative:page;mso-position-vertical-relative:page;z-index:-3802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68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Водомет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84.803009pt;margin-top:332.708008pt;width:51.05pt;height:113.4pt;mso-position-horizontal-relative:page;mso-position-vertical-relative:page;z-index:-3802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2" w:right="38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220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5.826996pt;margin-top:332.708008pt;width:51.05pt;height:113.4pt;mso-position-horizontal-relative:page;mso-position-vertical-relative:page;z-index:-3802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15" w:right="415"/>
                    <w:jc w:val="center"/>
                  </w:pP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332.708008pt;width:57.2pt;height:28.35pt;mso-position-horizontal-relative:page;mso-position-vertical-relative:page;z-index:-38020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25" w:right="4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0,47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61.053986pt;width:41.6pt;height:28.35pt;mso-position-horizontal-relative:page;mso-position-vertical-relative:page;z-index:-38017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015-0137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361.053986pt;width:53.9pt;height:28.35pt;mso-position-horizontal-relative:page;mso-position-vertical-relative:page;z-index:-38015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4" w:right="37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1052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361.053986pt;width:48.2pt;height:28.35pt;mso-position-horizontal-relative:page;mso-position-vertical-relative:page;z-index:-38012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8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Водоме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т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60/52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361.053986pt;width:57.2pt;height:28.35pt;mso-position-horizontal-relative:page;mso-position-vertical-relative:page;z-index:-38010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25" w:right="4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89.401001pt;width:41.6pt;height:28.35pt;mso-position-horizontal-relative:page;mso-position-vertical-relative:page;z-index:-38008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015-0138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389.401001pt;width:53.9pt;height:28.35pt;mso-position-horizontal-relative:page;mso-position-vertical-relative:page;z-index:-38005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4" w:right="37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1072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389.401001pt;width:48.2pt;height:28.35pt;mso-position-horizontal-relative:page;mso-position-vertical-relative:page;z-index:-38003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8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Водоме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т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60/72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389.401001pt;width:57.2pt;height:28.35pt;mso-position-horizontal-relative:page;mso-position-vertical-relative:page;z-index:-38000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25" w:right="4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0,88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17.746979pt;width:41.6pt;height:28.35pt;mso-position-horizontal-relative:page;mso-position-vertical-relative:page;z-index:-37998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015-0285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09pt;margin-top:417.746979pt;width:53.9pt;height:28.35pt;mso-position-horizontal-relative:page;mso-position-vertical-relative:page;z-index:-37996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74" w:right="37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8115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417.746979pt;width:48.2pt;height:28.35pt;mso-position-horizontal-relative:page;mso-position-vertical-relative:page;z-index:-379936" type="#_x0000_t202" filled="false" stroked="false">
            <v:textbox inset="0,0,0,0">
              <w:txbxContent>
                <w:p>
                  <w:pPr>
                    <w:pStyle w:val="BodyText"/>
                    <w:spacing w:line="188" w:lineRule="exact" w:before="104"/>
                    <w:ind w:left="240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Водомет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pStyle w:val="BodyText"/>
                    <w:spacing w:line="188" w:lineRule="exact"/>
                    <w:ind w:left="218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115/7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Ч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850006pt;margin-top:417.746979pt;width:57.2pt;height:28.35pt;mso-position-horizontal-relative:page;mso-position-vertical-relative:page;z-index:-37991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25" w:right="4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.28348pt;margin-top:0pt;width:594.950pt;height:47pt;mso-position-horizontal-relative:page;mso-position-vertical-relative:page;z-index:-37988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0pt;width:595pt;height:47pt;mso-position-horizontal-relative:page;mso-position-vertical-relative:page;z-index:-379864" coordorigin="0,0" coordsize="11900,940">
            <v:shape style="position:absolute;left:0;top:0;width:11900;height:940" coordorigin="0,0" coordsize="11900,940" path="m0,939l11900,939,11900,0,0,0,0,939xe" filled="true" fillcolor="#f15a2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0.773972pt;margin-top:85.039001pt;width:507.95pt;height:274.75pt;mso-position-horizontal-relative:page;mso-position-vertical-relative:page;z-index:-379840" coordorigin="1015,1701" coordsize="10159,5495">
            <v:group style="position:absolute;left:1025;top:1706;width:2041;height:413" coordorigin="1025,1706" coordsize="2041,413">
              <v:shape style="position:absolute;left:1025;top:1706;width:2041;height:413" coordorigin="1025,1706" coordsize="2041,413" path="m3066,1706l1025,1706,1025,2119,3066,2119,3066,1706xe" filled="true" fillcolor="#d9e1f3" stroked="false">
                <v:path arrowok="t"/>
                <v:fill type="solid"/>
              </v:shape>
            </v:group>
            <v:group style="position:absolute;left:3066;top:1706;width:767;height:413" coordorigin="3066,1706" coordsize="767,413">
              <v:shape style="position:absolute;left:3066;top:1706;width:767;height:413" coordorigin="3066,1706" coordsize="767,413" path="m3832,1706l3066,1706,3066,2119,3832,2119,3832,1706xe" filled="true" fillcolor="#d9e1f3" stroked="false">
                <v:path arrowok="t"/>
                <v:fill type="solid"/>
              </v:shape>
            </v:group>
            <v:group style="position:absolute;left:3832;top:1706;width:1168;height:413" coordorigin="3832,1706" coordsize="1168,413">
              <v:shape style="position:absolute;left:3832;top:1706;width:1168;height:413" coordorigin="3832,1706" coordsize="1168,413" path="m5000,1706l3832,1706,3832,2119,5000,2119,5000,1706xe" filled="true" fillcolor="#d9e1f3" stroked="false">
                <v:path arrowok="t"/>
                <v:fill type="solid"/>
              </v:shape>
            </v:group>
            <v:group style="position:absolute;left:5000;top:1706;width:1381;height:413" coordorigin="5000,1706" coordsize="1381,413">
              <v:shape style="position:absolute;left:5000;top:1706;width:1381;height:413" coordorigin="5000,1706" coordsize="1381,413" path="m6381,1706l5000,1706,5000,2119,6381,2119,6381,1706xe" filled="true" fillcolor="#d9e1f3" stroked="false">
                <v:path arrowok="t"/>
                <v:fill type="solid"/>
              </v:shape>
            </v:group>
            <v:group style="position:absolute;left:6381;top:1706;width:2;height:413" coordorigin="6381,1706" coordsize="2,413">
              <v:shape style="position:absolute;left:6381;top:1706;width:2;height:413" coordorigin="6381,1706" coordsize="0,413" path="m6381,1706l6381,2119e" filled="false" stroked="true" strokeweight=".001pt" strokecolor="#d9e1f3">
                <v:path arrowok="t"/>
              </v:shape>
            </v:group>
            <v:group style="position:absolute;left:6381;top:1706;width:1112;height:413" coordorigin="6381,1706" coordsize="1112,413">
              <v:shape style="position:absolute;left:6381;top:1706;width:1112;height:413" coordorigin="6381,1706" coordsize="1112,413" path="m7492,1706l6381,1706,6381,2119,7492,2119,7492,1706xe" filled="true" fillcolor="#d9e1f3" stroked="false">
                <v:path arrowok="t"/>
                <v:fill type="solid"/>
              </v:shape>
            </v:group>
            <v:group style="position:absolute;left:7492;top:1706;width:998;height:413" coordorigin="7492,1706" coordsize="998,413">
              <v:shape style="position:absolute;left:7492;top:1706;width:998;height:413" coordorigin="7492,1706" coordsize="998,413" path="m8490,1706l7492,1706,7492,2119,8490,2119,8490,1706xe" filled="true" fillcolor="#d9e1f3" stroked="false">
                <v:path arrowok="t"/>
                <v:fill type="solid"/>
              </v:shape>
            </v:group>
            <v:group style="position:absolute;left:8490;top:1706;width:1214;height:413" coordorigin="8490,1706" coordsize="1214,413">
              <v:shape style="position:absolute;left:8490;top:1706;width:1214;height:413" coordorigin="8490,1706" coordsize="1214,413" path="m9703,1706l8490,1706,8490,2119,9703,2119,9703,1706xe" filled="true" fillcolor="#d9e1f3" stroked="false">
                <v:path arrowok="t"/>
                <v:fill type="solid"/>
              </v:shape>
            </v:group>
            <v:group style="position:absolute;left:9703;top:1706;width:1461;height:413" coordorigin="9703,1706" coordsize="1461,413">
              <v:shape style="position:absolute;left:9703;top:1706;width:1461;height:413" coordorigin="9703,1706" coordsize="1461,413" path="m11164,1706l9703,1706,9703,2119,11164,2119,11164,1706xe" filled="true" fillcolor="#d9e1f3" stroked="false">
                <v:path arrowok="t"/>
                <v:fill type="solid"/>
              </v:shape>
            </v:group>
            <v:group style="position:absolute;left:1025;top:2119;width:10139;height:275" coordorigin="1025,2119" coordsize="10139,275">
              <v:shape style="position:absolute;left:1025;top:2119;width:10139;height:275" coordorigin="1025,2119" coordsize="10139,275" path="m11164,2119l1025,2119,1025,2393,11164,2393,11164,2119xe" filled="true" fillcolor="#0058a9" stroked="false">
                <v:path arrowok="t"/>
                <v:fill type="solid"/>
              </v:shape>
            </v:group>
            <v:group style="position:absolute;left:1025;top:4595;width:10139;height:275" coordorigin="1025,4595" coordsize="10139,275">
              <v:shape style="position:absolute;left:1025;top:4595;width:10139;height:275" coordorigin="1025,4595" coordsize="10139,275" path="m11164,4595l1025,4595,1025,4869,11164,4869,11164,4595xe" filled="true" fillcolor="#0058a9" stroked="false">
                <v:path arrowok="t"/>
                <v:fill type="solid"/>
              </v:shape>
            </v:group>
            <v:group style="position:absolute;left:1025;top:2393;width:2041;height:2202" coordorigin="1025,2393" coordsize="2041,2202">
              <v:shape style="position:absolute;left:1025;top:2393;width:2041;height:2202" coordorigin="1025,2393" coordsize="2041,2202" path="m3066,2393l1025,2393,1025,4595,3066,4595,3066,2393xe" filled="true" fillcolor="#8caedb" stroked="false">
                <v:path arrowok="t"/>
                <v:fill type="solid"/>
              </v:shape>
            </v:group>
            <v:group style="position:absolute;left:1025;top:4869;width:2041;height:2322" coordorigin="1025,4869" coordsize="2041,2322">
              <v:shape style="position:absolute;left:1025;top:4869;width:2041;height:2322" coordorigin="1025,4869" coordsize="2041,2322" path="m3066,4869l1025,4869,1025,7190,3066,7190,3066,4869xe" filled="true" fillcolor="#8caedb" stroked="false">
                <v:path arrowok="t"/>
                <v:fill type="solid"/>
              </v:shape>
            </v:group>
            <v:group style="position:absolute;left:3066;top:1706;width:1934;height:2" coordorigin="3066,1706" coordsize="1934,2">
              <v:shape style="position:absolute;left:3066;top:1706;width:1934;height:2" coordorigin="3066,1706" coordsize="1934,0" path="m3066,1706l5000,1706e" filled="false" stroked="true" strokeweight=".5pt" strokecolor="#0058a9">
                <v:path arrowok="t"/>
              </v:shape>
            </v:group>
            <v:group style="position:absolute;left:3832;top:1711;width:2;height:403" coordorigin="3832,1711" coordsize="2,403">
              <v:shape style="position:absolute;left:3832;top:1711;width:2;height:403" coordorigin="3832,1711" coordsize="0,403" path="m3832,1711l3832,2114e" filled="false" stroked="true" strokeweight=".5pt" strokecolor="#0058a9">
                <v:path arrowok="t"/>
              </v:shape>
            </v:group>
            <v:group style="position:absolute;left:5000;top:1706;width:1381;height:2" coordorigin="5000,1706" coordsize="1381,2">
              <v:shape style="position:absolute;left:5000;top:1706;width:1381;height:2" coordorigin="5000,1706" coordsize="1381,0" path="m5000,1706l6381,1706e" filled="false" stroked="true" strokeweight=".5pt" strokecolor="#0058a9">
                <v:path arrowok="t"/>
              </v:shape>
            </v:group>
            <v:group style="position:absolute;left:5000;top:1711;width:2;height:403" coordorigin="5000,1711" coordsize="2,403">
              <v:shape style="position:absolute;left:5000;top:1711;width:2;height:403" coordorigin="5000,1711" coordsize="0,403" path="m5000,1711l5000,2114e" filled="false" stroked="true" strokeweight=".50002pt" strokecolor="#0058a9">
                <v:path arrowok="t"/>
              </v:shape>
            </v:group>
            <v:group style="position:absolute;left:6381;top:1706;width:1112;height:2" coordorigin="6381,1706" coordsize="1112,2">
              <v:shape style="position:absolute;left:6381;top:1706;width:1112;height:2" coordorigin="6381,1706" coordsize="1112,0" path="m6381,1706l7492,1706e" filled="false" stroked="true" strokeweight=".5pt" strokecolor="#0058a9">
                <v:path arrowok="t"/>
              </v:shape>
            </v:group>
            <v:group style="position:absolute;left:6381;top:1711;width:2;height:403" coordorigin="6381,1711" coordsize="2,403">
              <v:shape style="position:absolute;left:6381;top:1711;width:2;height:403" coordorigin="6381,1711" coordsize="0,403" path="m6381,1711l6381,2114e" filled="false" stroked="true" strokeweight=".5pt" strokecolor="#0058a9">
                <v:path arrowok="t"/>
              </v:shape>
            </v:group>
            <v:group style="position:absolute;left:7492;top:1706;width:998;height:2" coordorigin="7492,1706" coordsize="998,2">
              <v:shape style="position:absolute;left:7492;top:1706;width:998;height:2" coordorigin="7492,1706" coordsize="998,0" path="m7492,1706l8490,1706e" filled="false" stroked="true" strokeweight=".5pt" strokecolor="#0058a9">
                <v:path arrowok="t"/>
              </v:shape>
            </v:group>
            <v:group style="position:absolute;left:7492;top:1711;width:2;height:403" coordorigin="7492,1711" coordsize="2,403">
              <v:shape style="position:absolute;left:7492;top:1711;width:2;height:403" coordorigin="7492,1711" coordsize="0,403" path="m7492,1711l7492,2114e" filled="false" stroked="true" strokeweight=".5pt" strokecolor="#0058a9">
                <v:path arrowok="t"/>
              </v:shape>
            </v:group>
            <v:group style="position:absolute;left:6381;top:2393;width:1112;height:2" coordorigin="6381,2393" coordsize="1112,2">
              <v:shape style="position:absolute;left:6381;top:2393;width:1112;height:2" coordorigin="6381,2393" coordsize="1112,0" path="m6381,2393l7492,2393e" filled="false" stroked="true" strokeweight=".5pt" strokecolor="#0058a9">
                <v:path arrowok="t"/>
              </v:shape>
            </v:group>
            <v:group style="position:absolute;left:6381;top:2398;width:2;height:1068" coordorigin="6381,2398" coordsize="2,1068">
              <v:shape style="position:absolute;left:6381;top:2398;width:2;height:1068" coordorigin="6381,2398" coordsize="0,1068" path="m6381,2398l6381,3465e" filled="false" stroked="true" strokeweight=".5pt" strokecolor="#0058a9">
                <v:path arrowok="t"/>
              </v:shape>
            </v:group>
            <v:group style="position:absolute;left:6381;top:3475;width:2;height:1115" coordorigin="6381,3475" coordsize="2,1115">
              <v:shape style="position:absolute;left:6381;top:3475;width:2;height:1115" coordorigin="6381,3475" coordsize="0,1115" path="m6381,3475l6381,4590e" filled="false" stroked="true" strokeweight=".5pt" strokecolor="#0058a9">
                <v:path arrowok="t"/>
              </v:shape>
            </v:group>
            <v:group style="position:absolute;left:6381;top:4595;width:1112;height:2" coordorigin="6381,4595" coordsize="1112,2">
              <v:shape style="position:absolute;left:6381;top:4595;width:1112;height:2" coordorigin="6381,4595" coordsize="1112,0" path="m6381,4595l7492,4595e" filled="false" stroked="true" strokeweight=".49994pt" strokecolor="#0058a9">
                <v:path arrowok="t"/>
              </v:shape>
            </v:group>
            <v:group style="position:absolute;left:8490;top:1706;width:1214;height:2" coordorigin="8490,1706" coordsize="1214,2">
              <v:shape style="position:absolute;left:8490;top:1706;width:1214;height:2" coordorigin="8490,1706" coordsize="1214,0" path="m8490,1706l9703,1706e" filled="false" stroked="true" strokeweight=".5pt" strokecolor="#0058a9">
                <v:path arrowok="t"/>
              </v:shape>
            </v:group>
            <v:group style="position:absolute;left:8490;top:1711;width:2;height:403" coordorigin="8490,1711" coordsize="2,403">
              <v:shape style="position:absolute;left:8490;top:1711;width:2;height:403" coordorigin="8490,1711" coordsize="0,403" path="m8490,1711l8490,2114e" filled="false" stroked="true" strokeweight=".5pt" strokecolor="#0058a9">
                <v:path arrowok="t"/>
              </v:shape>
            </v:group>
            <v:group style="position:absolute;left:7492;top:2393;width:998;height:2" coordorigin="7492,2393" coordsize="998,2">
              <v:shape style="position:absolute;left:7492;top:2393;width:998;height:2" coordorigin="7492,2393" coordsize="998,0" path="m7492,2393l8490,2393e" filled="false" stroked="true" strokeweight=".5pt" strokecolor="#0058a9">
                <v:path arrowok="t"/>
              </v:shape>
            </v:group>
            <v:group style="position:absolute;left:7492;top:2398;width:2;height:2192" coordorigin="7492,2398" coordsize="2,2192">
              <v:shape style="position:absolute;left:7492;top:2398;width:2;height:2192" coordorigin="7492,2398" coordsize="0,2192" path="m7492,2398l7492,4589e" filled="false" stroked="true" strokeweight=".5pt" strokecolor="#0058a9">
                <v:path arrowok="t"/>
              </v:shape>
            </v:group>
            <v:group style="position:absolute;left:7492;top:4595;width:998;height:2" coordorigin="7492,4595" coordsize="998,2">
              <v:shape style="position:absolute;left:7492;top:4595;width:998;height:2" coordorigin="7492,4595" coordsize="998,0" path="m7492,4595l8490,4595e" filled="false" stroked="true" strokeweight=".49994pt" strokecolor="#0058a9">
                <v:path arrowok="t"/>
              </v:shape>
            </v:group>
            <v:group style="position:absolute;left:9703;top:1706;width:1466;height:2" coordorigin="9703,1706" coordsize="1466,2">
              <v:shape style="position:absolute;left:9703;top:1706;width:1466;height:2" coordorigin="9703,1706" coordsize="1466,0" path="m9703,1706l11169,1706e" filled="false" stroked="true" strokeweight=".5pt" strokecolor="#0058a9">
                <v:path arrowok="t"/>
              </v:shape>
            </v:group>
            <v:group style="position:absolute;left:9703;top:1711;width:2;height:403" coordorigin="9703,1711" coordsize="2,403">
              <v:shape style="position:absolute;left:9703;top:1711;width:2;height:403" coordorigin="9703,1711" coordsize="0,403" path="m9703,1711l9703,2114e" filled="false" stroked="true" strokeweight=".5pt" strokecolor="#0058a9">
                <v:path arrowok="t"/>
              </v:shape>
            </v:group>
            <v:group style="position:absolute;left:11164;top:1711;width:2;height:403" coordorigin="11164,1711" coordsize="2,403">
              <v:shape style="position:absolute;left:11164;top:1711;width:2;height:403" coordorigin="11164,1711" coordsize="0,403" path="m11164,1711l11164,2114e" filled="false" stroked="true" strokeweight=".5pt" strokecolor="#0058a9">
                <v:path arrowok="t"/>
              </v:shape>
            </v:group>
            <v:group style="position:absolute;left:8490;top:2393;width:1214;height:2" coordorigin="8490,2393" coordsize="1214,2">
              <v:shape style="position:absolute;left:8490;top:2393;width:1214;height:2" coordorigin="8490,2393" coordsize="1214,0" path="m8490,2393l9703,2393e" filled="false" stroked="true" strokeweight=".5pt" strokecolor="#0058a9">
                <v:path arrowok="t"/>
              </v:shape>
            </v:group>
            <v:group style="position:absolute;left:8490;top:2398;width:2;height:2192" coordorigin="8490,2398" coordsize="2,2192">
              <v:shape style="position:absolute;left:8490;top:2398;width:2;height:2192" coordorigin="8490,2398" coordsize="0,2192" path="m8490,2398l8490,4589e" filled="false" stroked="true" strokeweight=".5pt" strokecolor="#0058a9">
                <v:path arrowok="t"/>
              </v:shape>
            </v:group>
            <v:group style="position:absolute;left:8490;top:4595;width:1214;height:2" coordorigin="8490,4595" coordsize="1214,2">
              <v:shape style="position:absolute;left:8490;top:4595;width:1214;height:2" coordorigin="8490,4595" coordsize="1214,0" path="m8490,4595l9703,4595e" filled="false" stroked="true" strokeweight=".49994pt" strokecolor="#0058a9">
                <v:path arrowok="t"/>
              </v:shape>
            </v:group>
            <v:group style="position:absolute;left:1020;top:1706;width:2046;height:2" coordorigin="1020,1706" coordsize="2046,2">
              <v:shape style="position:absolute;left:1020;top:1706;width:2046;height:2" coordorigin="1020,1706" coordsize="2046,0" path="m1020,1706l3066,1706e" filled="false" stroked="true" strokeweight=".5pt" strokecolor="#0058a9">
                <v:path arrowok="t"/>
              </v:shape>
            </v:group>
            <v:group style="position:absolute;left:1025;top:1711;width:2;height:403" coordorigin="1025,1711" coordsize="2,403">
              <v:shape style="position:absolute;left:1025;top:1711;width:2;height:403" coordorigin="1025,1711" coordsize="0,403" path="m1025,1711l1025,2114e" filled="false" stroked="true" strokeweight=".50002pt" strokecolor="#0058a9">
                <v:path arrowok="t"/>
              </v:shape>
            </v:group>
            <v:group style="position:absolute;left:3066;top:1711;width:2;height:403" coordorigin="3066,1711" coordsize="2,403">
              <v:shape style="position:absolute;left:3066;top:1711;width:2;height:403" coordorigin="3066,1711" coordsize="0,403" path="m3066,1711l3066,2114e" filled="false" stroked="true" strokeweight=".49998pt" strokecolor="#0058a9">
                <v:path arrowok="t"/>
              </v:shape>
            </v:group>
            <v:group style="position:absolute;left:9703;top:2393;width:1466;height:2" coordorigin="9703,2393" coordsize="1466,2">
              <v:shape style="position:absolute;left:9703;top:2393;width:1466;height:2" coordorigin="9703,2393" coordsize="1466,0" path="m9703,2393l11169,2393e" filled="false" stroked="true" strokeweight=".5pt" strokecolor="#0058a9">
                <v:path arrowok="t"/>
              </v:shape>
            </v:group>
            <v:group style="position:absolute;left:9703;top:2398;width:2;height:1073" coordorigin="9703,2398" coordsize="2,1073">
              <v:shape style="position:absolute;left:9703;top:2398;width:2;height:1073" coordorigin="9703,2398" coordsize="0,1073" path="m9703,2398l9703,3470e" filled="false" stroked="true" strokeweight=".5pt" strokecolor="#0058a9">
                <v:path arrowok="t"/>
              </v:shape>
            </v:group>
            <v:group style="position:absolute;left:11164;top:2398;width:2;height:1073" coordorigin="11164,2398" coordsize="2,1073">
              <v:shape style="position:absolute;left:11164;top:2398;width:2;height:1073" coordorigin="11164,2398" coordsize="0,1073" path="m11164,2398l11164,3470e" filled="false" stroked="true" strokeweight=".5pt" strokecolor="#0058a9">
                <v:path arrowok="t"/>
              </v:shape>
            </v:group>
            <v:group style="position:absolute;left:9703;top:3470;width:2;height:1120" coordorigin="9703,3470" coordsize="2,1120">
              <v:shape style="position:absolute;left:9703;top:3470;width:2;height:1120" coordorigin="9703,3470" coordsize="0,1120" path="m9703,3470l9703,4590e" filled="false" stroked="true" strokeweight=".5pt" strokecolor="#0058a9">
                <v:path arrowok="t"/>
              </v:shape>
            </v:group>
            <v:group style="position:absolute;left:11164;top:3470;width:2;height:1120" coordorigin="11164,3470" coordsize="2,1120">
              <v:shape style="position:absolute;left:11164;top:3470;width:2;height:1120" coordorigin="11164,3470" coordsize="0,1120" path="m11164,3470l11164,4590e" filled="false" stroked="true" strokeweight=".5pt" strokecolor="#0058a9">
                <v:path arrowok="t"/>
              </v:shape>
            </v:group>
            <v:group style="position:absolute;left:9703;top:4595;width:1466;height:2" coordorigin="9703,4595" coordsize="1466,2">
              <v:shape style="position:absolute;left:9703;top:4595;width:1466;height:2" coordorigin="9703,4595" coordsize="1466,0" path="m9703,4595l11169,4595e" filled="false" stroked="true" strokeweight=".49994pt" strokecolor="#0058a9">
                <v:path arrowok="t"/>
              </v:shape>
            </v:group>
            <v:group style="position:absolute;left:1020;top:2119;width:10149;height:2" coordorigin="1020,2119" coordsize="10149,2">
              <v:shape style="position:absolute;left:1020;top:2119;width:10149;height:2" coordorigin="1020,2119" coordsize="10149,0" path="m1020,2119l11169,2119e" filled="false" stroked="true" strokeweight=".500060pt" strokecolor="#0058a9">
                <v:path arrowok="t"/>
              </v:shape>
            </v:group>
            <v:group style="position:absolute;left:1025;top:2124;width:2;height:265" coordorigin="1025,2124" coordsize="2,265">
              <v:shape style="position:absolute;left:1025;top:2124;width:2;height:265" coordorigin="1025,2124" coordsize="0,265" path="m1025,2124l1025,2388e" filled="false" stroked="true" strokeweight=".50002pt" strokecolor="#0058a9">
                <v:path arrowok="t"/>
              </v:shape>
            </v:group>
            <v:group style="position:absolute;left:11164;top:2124;width:2;height:265" coordorigin="11164,2124" coordsize="2,265">
              <v:shape style="position:absolute;left:11164;top:2124;width:2;height:265" coordorigin="11164,2124" coordsize="0,265" path="m11164,2124l11164,2388e" filled="false" stroked="true" strokeweight=".5pt" strokecolor="#0058a9">
                <v:path arrowok="t"/>
              </v:shape>
            </v:group>
            <v:group style="position:absolute;left:3071;top:2393;width:1929;height:2" coordorigin="3071,2393" coordsize="1929,2">
              <v:shape style="position:absolute;left:3071;top:2393;width:1929;height:2" coordorigin="3071,2393" coordsize="1929,0" path="m3071,2393l5000,2393e" filled="false" stroked="true" strokeweight=".5pt" strokecolor="#0058a9">
                <v:path arrowok="t"/>
              </v:shape>
            </v:group>
            <v:group style="position:absolute;left:3832;top:2398;width:2;height:1068" coordorigin="3832,2398" coordsize="2,1068">
              <v:shape style="position:absolute;left:3832;top:2398;width:2;height:1068" coordorigin="3832,2398" coordsize="0,1068" path="m3832,2398l3832,3465e" filled="false" stroked="true" strokeweight=".5pt" strokecolor="#0058a9">
                <v:path arrowok="t"/>
              </v:shape>
            </v:group>
            <v:group style="position:absolute;left:5000;top:2393;width:1381;height:2" coordorigin="5000,2393" coordsize="1381,2">
              <v:shape style="position:absolute;left:5000;top:2393;width:1381;height:2" coordorigin="5000,2393" coordsize="1381,0" path="m5000,2393l6381,2393e" filled="false" stroked="true" strokeweight=".5pt" strokecolor="#0058a9">
                <v:path arrowok="t"/>
              </v:shape>
            </v:group>
            <v:group style="position:absolute;left:5000;top:2398;width:2;height:1068" coordorigin="5000,2398" coordsize="2,1068">
              <v:shape style="position:absolute;left:5000;top:2398;width:2;height:1068" coordorigin="5000,2398" coordsize="0,1068" path="m5000,2398l5000,3465e" filled="false" stroked="true" strokeweight=".50002pt" strokecolor="#0058a9">
                <v:path arrowok="t"/>
              </v:shape>
            </v:group>
            <v:group style="position:absolute;left:3071;top:3470;width:1929;height:2" coordorigin="3071,3470" coordsize="1929,2">
              <v:shape style="position:absolute;left:3071;top:3470;width:1929;height:2" coordorigin="3071,3470" coordsize="1929,0" path="m3071,3470l5000,3470e" filled="false" stroked="true" strokeweight=".5pt" strokecolor="#0058a9">
                <v:path arrowok="t"/>
              </v:shape>
            </v:group>
            <v:group style="position:absolute;left:3832;top:3475;width:2;height:1115" coordorigin="3832,3475" coordsize="2,1115">
              <v:shape style="position:absolute;left:3832;top:3475;width:2;height:1115" coordorigin="3832,3475" coordsize="0,1115" path="m3832,3475l3832,4590e" filled="false" stroked="true" strokeweight=".5pt" strokecolor="#0058a9">
                <v:path arrowok="t"/>
              </v:shape>
            </v:group>
            <v:group style="position:absolute;left:5000;top:3470;width:1386;height:2" coordorigin="5000,3470" coordsize="1386,2">
              <v:shape style="position:absolute;left:5000;top:3470;width:1386;height:2" coordorigin="5000,3470" coordsize="1386,0" path="m5000,3470l6386,3470e" filled="false" stroked="true" strokeweight=".5pt" strokecolor="#0058a9">
                <v:path arrowok="t"/>
              </v:shape>
            </v:group>
            <v:group style="position:absolute;left:5000;top:3475;width:2;height:1115" coordorigin="5000,3475" coordsize="2,1115">
              <v:shape style="position:absolute;left:5000;top:3475;width:2;height:1115" coordorigin="5000,3475" coordsize="0,1115" path="m5000,3475l5000,4590e" filled="false" stroked="true" strokeweight=".50002pt" strokecolor="#0058a9">
                <v:path arrowok="t"/>
              </v:shape>
            </v:group>
            <v:group style="position:absolute;left:1020;top:2393;width:2051;height:2" coordorigin="1020,2393" coordsize="2051,2">
              <v:shape style="position:absolute;left:1020;top:2393;width:2051;height:2" coordorigin="1020,2393" coordsize="2051,0" path="m1020,2393l3071,2393e" filled="false" stroked="true" strokeweight=".5pt" strokecolor="#005aaa">
                <v:path arrowok="t"/>
              </v:shape>
            </v:group>
            <v:group style="position:absolute;left:1025;top:2398;width:2;height:1073" coordorigin="1025,2398" coordsize="2,1073">
              <v:shape style="position:absolute;left:1025;top:2398;width:2;height:1073" coordorigin="1025,2398" coordsize="0,1073" path="m1025,2398l1025,3470e" filled="false" stroked="true" strokeweight=".50002pt" strokecolor="#005aaa">
                <v:path arrowok="t"/>
              </v:shape>
            </v:group>
            <v:group style="position:absolute;left:3066;top:2398;width:2;height:1073" coordorigin="3066,2398" coordsize="2,1073">
              <v:shape style="position:absolute;left:3066;top:2398;width:2;height:1073" coordorigin="3066,2398" coordsize="0,1073" path="m3066,2398l3066,3470e" filled="false" stroked="true" strokeweight=".49998pt" strokecolor="#005aaa">
                <v:path arrowok="t"/>
              </v:shape>
            </v:group>
            <v:group style="position:absolute;left:1025;top:3470;width:2;height:1120" coordorigin="1025,3470" coordsize="2,1120">
              <v:shape style="position:absolute;left:1025;top:3470;width:2;height:1120" coordorigin="1025,3470" coordsize="0,1120" path="m1025,3470l1025,4590e" filled="false" stroked="true" strokeweight=".50002pt" strokecolor="#005aaa">
                <v:path arrowok="t"/>
              </v:shape>
            </v:group>
            <v:group style="position:absolute;left:3066;top:3470;width:2;height:1120" coordorigin="3066,3470" coordsize="2,1120">
              <v:shape style="position:absolute;left:3066;top:3470;width:2;height:1120" coordorigin="3066,3470" coordsize="0,1120" path="m3066,3470l3066,4590e" filled="false" stroked="true" strokeweight=".49998pt" strokecolor="#005aaa">
                <v:path arrowok="t"/>
              </v:shape>
            </v:group>
            <v:group style="position:absolute;left:1020;top:4595;width:2051;height:2" coordorigin="1020,4595" coordsize="2051,2">
              <v:shape style="position:absolute;left:1020;top:4595;width:2051;height:2" coordorigin="1020,4595" coordsize="2051,0" path="m1020,4595l3071,4595e" filled="false" stroked="true" strokeweight=".49994pt" strokecolor="#005aaa">
                <v:path arrowok="t"/>
              </v:shape>
            </v:group>
            <v:group style="position:absolute;left:1025;top:4600;width:2;height:265" coordorigin="1025,4600" coordsize="2,265">
              <v:shape style="position:absolute;left:1025;top:4600;width:2;height:265" coordorigin="1025,4600" coordsize="0,265" path="m1025,4600l1025,4864e" filled="false" stroked="true" strokeweight=".50002pt" strokecolor="#0058a9">
                <v:path arrowok="t"/>
              </v:shape>
            </v:group>
            <v:group style="position:absolute;left:3071;top:4595;width:3310;height:2" coordorigin="3071,4595" coordsize="3310,2">
              <v:shape style="position:absolute;left:3071;top:4595;width:3310;height:2" coordorigin="3071,4595" coordsize="3310,0" path="m3071,4595l6381,4595e" filled="false" stroked="true" strokeweight=".49994pt" strokecolor="#0058a9">
                <v:path arrowok="t"/>
              </v:shape>
            </v:group>
            <v:group style="position:absolute;left:11164;top:4600;width:2;height:265" coordorigin="11164,4600" coordsize="2,265">
              <v:shape style="position:absolute;left:11164;top:4600;width:2;height:265" coordorigin="11164,4600" coordsize="0,265" path="m11164,4600l11164,4864e" filled="false" stroked="true" strokeweight=".5pt" strokecolor="#0058a9">
                <v:path arrowok="t"/>
              </v:shape>
            </v:group>
            <v:group style="position:absolute;left:3071;top:4869;width:762;height:2" coordorigin="3071,4869" coordsize="762,2">
              <v:shape style="position:absolute;left:3071;top:4869;width:762;height:2" coordorigin="3071,4869" coordsize="762,0" path="m3071,4869l3832,4869e" filled="false" stroked="true" strokeweight=".5pt" strokecolor="#0058a9">
                <v:path arrowok="t"/>
              </v:shape>
            </v:group>
            <v:group style="position:absolute;left:3071;top:7190;width:762;height:2" coordorigin="3071,7190" coordsize="762,2">
              <v:shape style="position:absolute;left:3071;top:7190;width:762;height:2" coordorigin="3071,7190" coordsize="762,0" path="m3071,7190l3832,7190e" filled="false" stroked="true" strokeweight=".5pt" strokecolor="#0058a9">
                <v:path arrowok="t"/>
              </v:shape>
            </v:group>
            <v:group style="position:absolute;left:3832;top:4869;width:1168;height:2" coordorigin="3832,4869" coordsize="1168,2">
              <v:shape style="position:absolute;left:3832;top:4869;width:1168;height:2" coordorigin="3832,4869" coordsize="1168,0" path="m3832,4869l5000,4869e" filled="false" stroked="true" strokeweight=".5pt" strokecolor="#0058a9">
                <v:path arrowok="t"/>
              </v:shape>
            </v:group>
            <v:group style="position:absolute;left:3832;top:4874;width:2;height:2312" coordorigin="3832,4874" coordsize="2,2312">
              <v:shape style="position:absolute;left:3832;top:4874;width:2;height:2312" coordorigin="3832,4874" coordsize="0,2312" path="m3832,4874l3832,7185e" filled="false" stroked="true" strokeweight=".5pt" strokecolor="#0058a9">
                <v:path arrowok="t"/>
              </v:shape>
            </v:group>
            <v:group style="position:absolute;left:3832;top:7190;width:1168;height:2" coordorigin="3832,7190" coordsize="1168,2">
              <v:shape style="position:absolute;left:3832;top:7190;width:1168;height:2" coordorigin="3832,7190" coordsize="1168,0" path="m3832,7190l5000,7190e" filled="false" stroked="true" strokeweight=".5pt" strokecolor="#0058a9">
                <v:path arrowok="t"/>
              </v:shape>
            </v:group>
            <v:group style="position:absolute;left:5000;top:4869;width:1381;height:2" coordorigin="5000,4869" coordsize="1381,2">
              <v:shape style="position:absolute;left:5000;top:4869;width:1381;height:2" coordorigin="5000,4869" coordsize="1381,0" path="m5000,4869l6381,4869e" filled="false" stroked="true" strokeweight=".5pt" strokecolor="#0058a9">
                <v:path arrowok="t"/>
              </v:shape>
            </v:group>
            <v:group style="position:absolute;left:5000;top:4874;width:2;height:2312" coordorigin="5000,4874" coordsize="2,2312">
              <v:shape style="position:absolute;left:5000;top:4874;width:2;height:2312" coordorigin="5000,4874" coordsize="0,2312" path="m5000,4874l5000,7185e" filled="false" stroked="true" strokeweight=".50002pt" strokecolor="#0058a9">
                <v:path arrowok="t"/>
              </v:shape>
            </v:group>
            <v:group style="position:absolute;left:5000;top:7190;width:1381;height:2" coordorigin="5000,7190" coordsize="1381,2">
              <v:shape style="position:absolute;left:5000;top:7190;width:1381;height:2" coordorigin="5000,7190" coordsize="1381,0" path="m5000,7190l6381,7190e" filled="false" stroked="true" strokeweight=".5pt" strokecolor="#0058a9">
                <v:path arrowok="t"/>
              </v:shape>
            </v:group>
            <v:group style="position:absolute;left:6381;top:4869;width:1112;height:2" coordorigin="6381,4869" coordsize="1112,2">
              <v:shape style="position:absolute;left:6381;top:4869;width:1112;height:2" coordorigin="6381,4869" coordsize="1112,0" path="m6381,4869l7492,4869e" filled="false" stroked="true" strokeweight=".5pt" strokecolor="#0058a9">
                <v:path arrowok="t"/>
              </v:shape>
            </v:group>
            <v:group style="position:absolute;left:6381;top:4874;width:2;height:2312" coordorigin="6381,4874" coordsize="2,2312">
              <v:shape style="position:absolute;left:6381;top:4874;width:2;height:2312" coordorigin="6381,4874" coordsize="0,2312" path="m6381,4874l6381,7185e" filled="false" stroked="true" strokeweight=".5pt" strokecolor="#0058a9">
                <v:path arrowok="t"/>
              </v:shape>
            </v:group>
            <v:group style="position:absolute;left:6381;top:7190;width:1112;height:2" coordorigin="6381,7190" coordsize="1112,2">
              <v:shape style="position:absolute;left:6381;top:7190;width:1112;height:2" coordorigin="6381,7190" coordsize="1112,0" path="m6381,7190l7492,7190e" filled="false" stroked="true" strokeweight=".5pt" strokecolor="#0058a9">
                <v:path arrowok="t"/>
              </v:shape>
            </v:group>
            <v:group style="position:absolute;left:7492;top:4869;width:998;height:2" coordorigin="7492,4869" coordsize="998,2">
              <v:shape style="position:absolute;left:7492;top:4869;width:998;height:2" coordorigin="7492,4869" coordsize="998,0" path="m7492,4869l8490,4869e" filled="false" stroked="true" strokeweight=".5pt" strokecolor="#0058a9">
                <v:path arrowok="t"/>
              </v:shape>
            </v:group>
            <v:group style="position:absolute;left:7492;top:4874;width:2;height:2312" coordorigin="7492,4874" coordsize="2,2312">
              <v:shape style="position:absolute;left:7492;top:4874;width:2;height:2312" coordorigin="7492,4874" coordsize="0,2312" path="m7492,4874l7492,7185e" filled="false" stroked="true" strokeweight=".5pt" strokecolor="#0058a9">
                <v:path arrowok="t"/>
              </v:shape>
            </v:group>
            <v:group style="position:absolute;left:7492;top:7190;width:998;height:2" coordorigin="7492,7190" coordsize="998,2">
              <v:shape style="position:absolute;left:7492;top:7190;width:998;height:2" coordorigin="7492,7190" coordsize="998,0" path="m7492,7190l8490,7190e" filled="false" stroked="true" strokeweight=".5pt" strokecolor="#0058a9">
                <v:path arrowok="t"/>
              </v:shape>
            </v:group>
            <v:group style="position:absolute;left:8490;top:4869;width:1214;height:2" coordorigin="8490,4869" coordsize="1214,2">
              <v:shape style="position:absolute;left:8490;top:4869;width:1214;height:2" coordorigin="8490,4869" coordsize="1214,0" path="m8490,4869l9703,4869e" filled="false" stroked="true" strokeweight=".5pt" strokecolor="#0058a9">
                <v:path arrowok="t"/>
              </v:shape>
            </v:group>
            <v:group style="position:absolute;left:8490;top:4874;width:2;height:2312" coordorigin="8490,4874" coordsize="2,2312">
              <v:shape style="position:absolute;left:8490;top:4874;width:2;height:2312" coordorigin="8490,4874" coordsize="0,2312" path="m8490,4874l8490,7185e" filled="false" stroked="true" strokeweight=".5pt" strokecolor="#0058a9">
                <v:path arrowok="t"/>
              </v:shape>
            </v:group>
            <v:group style="position:absolute;left:8490;top:7190;width:1214;height:2" coordorigin="8490,7190" coordsize="1214,2">
              <v:shape style="position:absolute;left:8490;top:7190;width:1214;height:2" coordorigin="8490,7190" coordsize="1214,0" path="m8490,7190l9703,7190e" filled="false" stroked="true" strokeweight=".5pt" strokecolor="#0058a9">
                <v:path arrowok="t"/>
              </v:shape>
            </v:group>
            <v:group style="position:absolute;left:9703;top:4869;width:1466;height:2" coordorigin="9703,4869" coordsize="1466,2">
              <v:shape style="position:absolute;left:9703;top:4869;width:1466;height:2" coordorigin="9703,4869" coordsize="1466,0" path="m9703,4869l11169,4869e" filled="false" stroked="true" strokeweight=".5pt" strokecolor="#0058a9">
                <v:path arrowok="t"/>
              </v:shape>
            </v:group>
            <v:group style="position:absolute;left:9703;top:4874;width:2;height:2312" coordorigin="9703,4874" coordsize="2,2312">
              <v:shape style="position:absolute;left:9703;top:4874;width:2;height:2312" coordorigin="9703,4874" coordsize="0,2312" path="m9703,4874l9703,7185e" filled="false" stroked="true" strokeweight=".5pt" strokecolor="#0058a9">
                <v:path arrowok="t"/>
              </v:shape>
            </v:group>
            <v:group style="position:absolute;left:11164;top:4874;width:2;height:2312" coordorigin="11164,4874" coordsize="2,2312">
              <v:shape style="position:absolute;left:11164;top:4874;width:2;height:2312" coordorigin="11164,4874" coordsize="0,2312" path="m11164,4874l11164,7185e" filled="false" stroked="true" strokeweight=".5pt" strokecolor="#0058a9">
                <v:path arrowok="t"/>
              </v:shape>
            </v:group>
            <v:group style="position:absolute;left:9703;top:7190;width:1466;height:2" coordorigin="9703,7190" coordsize="1466,2">
              <v:shape style="position:absolute;left:9703;top:7190;width:1466;height:2" coordorigin="9703,7190" coordsize="1466,0" path="m9703,7190l11169,7190e" filled="false" stroked="true" strokeweight=".5pt" strokecolor="#0058a9">
                <v:path arrowok="t"/>
              </v:shape>
            </v:group>
            <v:group style="position:absolute;left:1020;top:4869;width:2051;height:2" coordorigin="1020,4869" coordsize="2051,2">
              <v:shape style="position:absolute;left:1020;top:4869;width:2051;height:2" coordorigin="1020,4869" coordsize="2051,0" path="m1020,4869l3071,4869e" filled="false" stroked="true" strokeweight=".5pt" strokecolor="#005aaa">
                <v:path arrowok="t"/>
              </v:shape>
            </v:group>
            <v:group style="position:absolute;left:1025;top:4874;width:2;height:2312" coordorigin="1025,4874" coordsize="2,2312">
              <v:shape style="position:absolute;left:1025;top:4874;width:2;height:2312" coordorigin="1025,4874" coordsize="0,2312" path="m1025,4874l1025,7185e" filled="false" stroked="true" strokeweight=".50002pt" strokecolor="#005aaa">
                <v:path arrowok="t"/>
              </v:shape>
            </v:group>
            <v:group style="position:absolute;left:3066;top:4874;width:2;height:2312" coordorigin="3066,4874" coordsize="2,2312">
              <v:shape style="position:absolute;left:3066;top:4874;width:2;height:2312" coordorigin="3066,4874" coordsize="0,2312" path="m3066,4874l3066,7185e" filled="false" stroked="true" strokeweight=".49998pt" strokecolor="#005aaa">
                <v:path arrowok="t"/>
              </v:shape>
            </v:group>
            <v:group style="position:absolute;left:1020;top:7190;width:2051;height:2" coordorigin="1020,7190" coordsize="2051,2">
              <v:shape style="position:absolute;left:1020;top:7190;width:2051;height:2" coordorigin="1020,7190" coordsize="2051,0" path="m1020,7190l3071,7190e" filled="false" stroked="true" strokeweight=".5pt" strokecolor="#005aaa">
                <v:path arrowok="t"/>
              </v:shape>
              <v:shape style="position:absolute;left:1489;top:2450;width:1114;height:2088" type="#_x0000_t75" stroked="false">
                <v:imagedata r:id="rId36" o:title=""/>
              </v:shape>
              <v:shape style="position:absolute;left:1582;top:4926;width:927;height:2208" type="#_x0000_t75" stroked="false">
                <v:imagedata r:id="rId37" o:title=""/>
              </v:shape>
            </v:group>
            <w10:wrap type="none"/>
          </v:group>
        </w:pict>
      </w:r>
      <w:r>
        <w:rPr/>
        <w:pict>
          <v:group style="position:absolute;margin-left:50.773998pt;margin-top:395.981995pt;width:507.95pt;height:330.55pt;mso-position-horizontal-relative:page;mso-position-vertical-relative:page;z-index:-379816" coordorigin="1015,7920" coordsize="10159,6611">
            <v:group style="position:absolute;left:1025;top:7925;width:2041;height:413" coordorigin="1025,7925" coordsize="2041,413">
              <v:shape style="position:absolute;left:1025;top:7925;width:2041;height:413" coordorigin="1025,7925" coordsize="2041,413" path="m3066,7925l1025,7925,1025,8337,3066,8337,3066,7925xe" filled="true" fillcolor="#d9e1f3" stroked="false">
                <v:path arrowok="t"/>
                <v:fill type="solid"/>
              </v:shape>
            </v:group>
            <v:group style="position:absolute;left:3066;top:7925;width:767;height:413" coordorigin="3066,7925" coordsize="767,413">
              <v:shape style="position:absolute;left:3066;top:7925;width:767;height:413" coordorigin="3066,7925" coordsize="767,413" path="m3832,7925l3066,7925,3066,8337,3832,8337,3832,7925xe" filled="true" fillcolor="#d9e1f3" stroked="false">
                <v:path arrowok="t"/>
                <v:fill type="solid"/>
              </v:shape>
            </v:group>
            <v:group style="position:absolute;left:3832;top:7925;width:1222;height:413" coordorigin="3832,7925" coordsize="1222,413">
              <v:shape style="position:absolute;left:3832;top:7925;width:1222;height:413" coordorigin="3832,7925" coordsize="1222,413" path="m5054,7925l3832,7925,3832,8337,5054,8337,5054,7925xe" filled="true" fillcolor="#d9e1f3" stroked="false">
                <v:path arrowok="t"/>
                <v:fill type="solid"/>
              </v:shape>
            </v:group>
            <v:group style="position:absolute;left:5054;top:7925;width:1222;height:413" coordorigin="5054,7925" coordsize="1222,413">
              <v:shape style="position:absolute;left:5054;top:7925;width:1222;height:413" coordorigin="5054,7925" coordsize="1222,413" path="m6276,7925l5054,7925,5054,8337,6276,8337,6276,7925xe" filled="true" fillcolor="#d9e1f3" stroked="false">
                <v:path arrowok="t"/>
                <v:fill type="solid"/>
              </v:shape>
            </v:group>
            <v:group style="position:absolute;left:6276;top:7925;width:1222;height:413" coordorigin="6276,7925" coordsize="1222,413">
              <v:shape style="position:absolute;left:6276;top:7925;width:1222;height:413" coordorigin="6276,7925" coordsize="1222,413" path="m7498,7925l6276,7925,6276,8337,7498,8337,7498,7925xe" filled="true" fillcolor="#d9e1f3" stroked="false">
                <v:path arrowok="t"/>
                <v:fill type="solid"/>
              </v:shape>
            </v:group>
            <v:group style="position:absolute;left:7498;top:7925;width:1222;height:413" coordorigin="7498,7925" coordsize="1222,413">
              <v:shape style="position:absolute;left:7498;top:7925;width:1222;height:413" coordorigin="7498,7925" coordsize="1222,413" path="m8720,7925l7498,7925,7498,8337,8720,8337,8720,7925xe" filled="true" fillcolor="#d9e1f3" stroked="false">
                <v:path arrowok="t"/>
                <v:fill type="solid"/>
              </v:shape>
            </v:group>
            <v:group style="position:absolute;left:8720;top:7925;width:1074;height:413" coordorigin="8720,7925" coordsize="1074,413">
              <v:shape style="position:absolute;left:8720;top:7925;width:1074;height:413" coordorigin="8720,7925" coordsize="1074,413" path="m9794,7925l8720,7925,8720,8337,9794,8337,9794,7925xe" filled="true" fillcolor="#d9e1f3" stroked="false">
                <v:path arrowok="t"/>
                <v:fill type="solid"/>
              </v:shape>
            </v:group>
            <v:group style="position:absolute;left:9794;top:7925;width:1370;height:413" coordorigin="9794,7925" coordsize="1370,413">
              <v:shape style="position:absolute;left:9794;top:7925;width:1370;height:413" coordorigin="9794,7925" coordsize="1370,413" path="m11164,7925l9794,7925,9794,8337,11164,8337,11164,7925xe" filled="true" fillcolor="#d9e1f3" stroked="false">
                <v:path arrowok="t"/>
                <v:fill type="solid"/>
              </v:shape>
            </v:group>
            <v:group style="position:absolute;left:1025;top:8337;width:10139;height:275" coordorigin="1025,8337" coordsize="10139,275">
              <v:shape style="position:absolute;left:1025;top:8337;width:10139;height:275" coordorigin="1025,8337" coordsize="10139,275" path="m11164,8337l1025,8337,1025,8612,11164,8612,11164,8337xe" filled="true" fillcolor="#0058a9" stroked="false">
                <v:path arrowok="t"/>
                <v:fill type="solid"/>
              </v:shape>
            </v:group>
            <v:group style="position:absolute;left:1025;top:9935;width:10139;height:275" coordorigin="1025,9935" coordsize="10139,275">
              <v:shape style="position:absolute;left:1025;top:9935;width:10139;height:275" coordorigin="1025,9935" coordsize="10139,275" path="m11164,9935l1025,9935,1025,10210,11164,10210,11164,9935xe" filled="true" fillcolor="#0058a9" stroked="false">
                <v:path arrowok="t"/>
                <v:fill type="solid"/>
              </v:shape>
            </v:group>
            <v:group style="position:absolute;left:1025;top:8612;width:2041;height:1324" coordorigin="1025,8612" coordsize="2041,1324">
              <v:shape style="position:absolute;left:1025;top:8612;width:2041;height:1324" coordorigin="1025,8612" coordsize="2041,1324" path="m3066,8612l1025,8612,1025,9935,3066,9935,3066,8612xe" filled="true" fillcolor="#8caedb" stroked="false">
                <v:path arrowok="t"/>
                <v:fill type="solid"/>
              </v:shape>
            </v:group>
            <v:group style="position:absolute;left:1025;top:12137;width:10139;height:275" coordorigin="1025,12137" coordsize="10139,275">
              <v:shape style="position:absolute;left:1025;top:12137;width:10139;height:275" coordorigin="1025,12137" coordsize="10139,275" path="m11164,12137l1025,12137,1025,12412,11164,12412,11164,12137xe" filled="true" fillcolor="#0058a9" stroked="false">
                <v:path arrowok="t"/>
                <v:fill type="solid"/>
              </v:shape>
            </v:group>
            <v:group style="position:absolute;left:1025;top:10210;width:2041;height:1928" coordorigin="1025,10210" coordsize="2041,1928">
              <v:shape style="position:absolute;left:1025;top:10210;width:2041;height:1928" coordorigin="1025,10210" coordsize="2041,1928" path="m3066,10210l1025,10210,1025,12137,3066,12137,3066,10210xe" filled="true" fillcolor="#8caedb" stroked="false">
                <v:path arrowok="t"/>
                <v:fill type="solid"/>
              </v:shape>
            </v:group>
            <v:group style="position:absolute;left:1025;top:12412;width:2041;height:2113" coordorigin="1025,12412" coordsize="2041,2113">
              <v:shape style="position:absolute;left:1025;top:12412;width:2041;height:2113" coordorigin="1025,12412" coordsize="2041,2113" path="m3066,12412l1025,12412,1025,14525,3066,14525,3066,12412xe" filled="true" fillcolor="#8caedb" stroked="false">
                <v:path arrowok="t"/>
                <v:fill type="solid"/>
              </v:shape>
            </v:group>
            <v:group style="position:absolute;left:3066;top:7925;width:767;height:2" coordorigin="3066,7925" coordsize="767,2">
              <v:shape style="position:absolute;left:3066;top:7925;width:767;height:2" coordorigin="3066,7925" coordsize="767,0" path="m3066,7925l3832,7925e" filled="false" stroked="true" strokeweight=".5pt" strokecolor="#0058a9">
                <v:path arrowok="t"/>
              </v:shape>
            </v:group>
            <v:group style="position:absolute;left:6276;top:8612;width:1222;height:2" coordorigin="6276,8612" coordsize="1222,2">
              <v:shape style="position:absolute;left:6276;top:8612;width:1222;height:2" coordorigin="6276,8612" coordsize="1222,0" path="m6276,8612l7498,8612e" filled="false" stroked="true" strokeweight=".49997pt" strokecolor="#0058a9">
                <v:path arrowok="t"/>
              </v:shape>
            </v:group>
            <v:group style="position:absolute;left:6276;top:8617;width:2;height:179" coordorigin="6276,8617" coordsize="2,179">
              <v:shape style="position:absolute;left:6276;top:8617;width:2;height:179" coordorigin="6276,8617" coordsize="0,179" path="m6276,8617l6276,8796e" filled="false" stroked="true" strokeweight=".5pt" strokecolor="#0058a9">
                <v:path arrowok="t"/>
              </v:shape>
            </v:group>
            <v:group style="position:absolute;left:6276;top:8806;width:2;height:179" coordorigin="6276,8806" coordsize="2,179">
              <v:shape style="position:absolute;left:6276;top:8806;width:2;height:179" coordorigin="6276,8806" coordsize="0,179" path="m6276,8806l6276,8985e" filled="false" stroked="true" strokeweight=".5pt" strokecolor="#0058a9">
                <v:path arrowok="t"/>
              </v:shape>
            </v:group>
            <v:group style="position:absolute;left:6276;top:8995;width:2;height:179" coordorigin="6276,8995" coordsize="2,179">
              <v:shape style="position:absolute;left:6276;top:8995;width:2;height:179" coordorigin="6276,8995" coordsize="0,179" path="m6276,8995l6276,9174e" filled="false" stroked="true" strokeweight=".5pt" strokecolor="#0058a9">
                <v:path arrowok="t"/>
              </v:shape>
            </v:group>
            <v:group style="position:absolute;left:6276;top:9184;width:2;height:179" coordorigin="6276,9184" coordsize="2,179">
              <v:shape style="position:absolute;left:6276;top:9184;width:2;height:179" coordorigin="6276,9184" coordsize="0,179" path="m6276,9184l6276,9363e" filled="false" stroked="true" strokeweight=".5pt" strokecolor="#0058a9">
                <v:path arrowok="t"/>
              </v:shape>
            </v:group>
            <v:group style="position:absolute;left:6276;top:9373;width:2;height:179" coordorigin="6276,9373" coordsize="2,179">
              <v:shape style="position:absolute;left:6276;top:9373;width:2;height:179" coordorigin="6276,9373" coordsize="0,179" path="m6276,9373l6276,9552e" filled="false" stroked="true" strokeweight=".5pt" strokecolor="#0058a9">
                <v:path arrowok="t"/>
              </v:shape>
            </v:group>
            <v:group style="position:absolute;left:6276;top:9562;width:2;height:179" coordorigin="6276,9562" coordsize="2,179">
              <v:shape style="position:absolute;left:6276;top:9562;width:2;height:179" coordorigin="6276,9562" coordsize="0,179" path="m6276,9562l6276,9741e" filled="false" stroked="true" strokeweight=".5pt" strokecolor="#0058a9">
                <v:path arrowok="t"/>
              </v:shape>
            </v:group>
            <v:group style="position:absolute;left:6276;top:9751;width:2;height:180" coordorigin="6276,9751" coordsize="2,180">
              <v:shape style="position:absolute;left:6276;top:9751;width:2;height:180" coordorigin="6276,9751" coordsize="0,180" path="m6276,9751l6276,9930e" filled="false" stroked="true" strokeweight=".5pt" strokecolor="#0058a9">
                <v:path arrowok="t"/>
              </v:shape>
            </v:group>
            <v:group style="position:absolute;left:6276;top:9935;width:1222;height:2" coordorigin="6276,9935" coordsize="1222,2">
              <v:shape style="position:absolute;left:6276;top:9935;width:1222;height:2" coordorigin="6276,9935" coordsize="1222,0" path="m6276,9935l7498,9935e" filled="false" stroked="true" strokeweight=".49997pt" strokecolor="#0058a9">
                <v:path arrowok="t"/>
              </v:shape>
            </v:group>
            <v:group style="position:absolute;left:3832;top:7925;width:1222;height:2" coordorigin="3832,7925" coordsize="1222,2">
              <v:shape style="position:absolute;left:3832;top:7925;width:1222;height:2" coordorigin="3832,7925" coordsize="1222,0" path="m3832,7925l5054,7925e" filled="false" stroked="true" strokeweight=".5pt" strokecolor="#0058a9">
                <v:path arrowok="t"/>
              </v:shape>
            </v:group>
            <v:group style="position:absolute;left:3832;top:7930;width:2;height:403" coordorigin="3832,7930" coordsize="2,403">
              <v:shape style="position:absolute;left:3832;top:7930;width:2;height:403" coordorigin="3832,7930" coordsize="0,403" path="m3832,7930l3832,8332e" filled="false" stroked="true" strokeweight=".5pt" strokecolor="#0058a9">
                <v:path arrowok="t"/>
              </v:shape>
            </v:group>
            <v:group style="position:absolute;left:7498;top:8612;width:1222;height:2" coordorigin="7498,8612" coordsize="1222,2">
              <v:shape style="position:absolute;left:7498;top:8612;width:1222;height:2" coordorigin="7498,8612" coordsize="1222,0" path="m7498,8612l8720,8612e" filled="false" stroked="true" strokeweight=".49997pt" strokecolor="#0058a9">
                <v:path arrowok="t"/>
              </v:shape>
            </v:group>
            <v:group style="position:absolute;left:7498;top:8617;width:2;height:185" coordorigin="7498,8617" coordsize="2,185">
              <v:shape style="position:absolute;left:7498;top:8617;width:2;height:185" coordorigin="7498,8617" coordsize="0,185" path="m7498,8617l7498,8801e" filled="false" stroked="true" strokeweight=".49997pt" strokecolor="#0058a9">
                <v:path arrowok="t"/>
              </v:shape>
            </v:group>
            <v:group style="position:absolute;left:8720;top:8617;width:2;height:179" coordorigin="8720,8617" coordsize="2,179">
              <v:shape style="position:absolute;left:8720;top:8617;width:2;height:179" coordorigin="8720,8617" coordsize="0,179" path="m8720,8617l8720,8796e" filled="false" stroked="true" strokeweight=".5pt" strokecolor="#0058a9">
                <v:path arrowok="t"/>
              </v:shape>
            </v:group>
            <v:group style="position:absolute;left:7498;top:8801;width:2;height:189" coordorigin="7498,8801" coordsize="2,189">
              <v:shape style="position:absolute;left:7498;top:8801;width:2;height:189" coordorigin="7498,8801" coordsize="0,189" path="m7498,8801l7498,8990e" filled="false" stroked="true" strokeweight=".49997pt" strokecolor="#0058a9">
                <v:path arrowok="t"/>
              </v:shape>
            </v:group>
            <v:group style="position:absolute;left:8720;top:8806;width:2;height:179" coordorigin="8720,8806" coordsize="2,179">
              <v:shape style="position:absolute;left:8720;top:8806;width:2;height:179" coordorigin="8720,8806" coordsize="0,179" path="m8720,8806l8720,8985e" filled="false" stroked="true" strokeweight=".5pt" strokecolor="#0058a9">
                <v:path arrowok="t"/>
              </v:shape>
            </v:group>
            <v:group style="position:absolute;left:7498;top:8990;width:2;height:190" coordorigin="7498,8990" coordsize="2,190">
              <v:shape style="position:absolute;left:7498;top:8990;width:2;height:190" coordorigin="7498,8990" coordsize="0,190" path="m7498,8990l7498,9179e" filled="false" stroked="true" strokeweight=".49997pt" strokecolor="#0058a9">
                <v:path arrowok="t"/>
              </v:shape>
            </v:group>
            <v:group style="position:absolute;left:8720;top:8995;width:2;height:179" coordorigin="8720,8995" coordsize="2,179">
              <v:shape style="position:absolute;left:8720;top:8995;width:2;height:179" coordorigin="8720,8995" coordsize="0,179" path="m8720,8995l8720,9174e" filled="false" stroked="true" strokeweight=".5pt" strokecolor="#0058a9">
                <v:path arrowok="t"/>
              </v:shape>
            </v:group>
            <v:group style="position:absolute;left:7498;top:9179;width:2;height:189" coordorigin="7498,9179" coordsize="2,189">
              <v:shape style="position:absolute;left:7498;top:9179;width:2;height:189" coordorigin="7498,9179" coordsize="0,189" path="m7498,9179l7498,9368e" filled="false" stroked="true" strokeweight=".49997pt" strokecolor="#0058a9">
                <v:path arrowok="t"/>
              </v:shape>
            </v:group>
            <v:group style="position:absolute;left:8720;top:9184;width:2;height:179" coordorigin="8720,9184" coordsize="2,179">
              <v:shape style="position:absolute;left:8720;top:9184;width:2;height:179" coordorigin="8720,9184" coordsize="0,179" path="m8720,9184l8720,9363e" filled="false" stroked="true" strokeweight=".5pt" strokecolor="#0058a9">
                <v:path arrowok="t"/>
              </v:shape>
            </v:group>
            <v:group style="position:absolute;left:7498;top:9368;width:2;height:189" coordorigin="7498,9368" coordsize="2,189">
              <v:shape style="position:absolute;left:7498;top:9368;width:2;height:189" coordorigin="7498,9368" coordsize="0,189" path="m7498,9368l7498,9557e" filled="false" stroked="true" strokeweight=".49997pt" strokecolor="#0058a9">
                <v:path arrowok="t"/>
              </v:shape>
            </v:group>
            <v:group style="position:absolute;left:8720;top:9373;width:2;height:179" coordorigin="8720,9373" coordsize="2,179">
              <v:shape style="position:absolute;left:8720;top:9373;width:2;height:179" coordorigin="8720,9373" coordsize="0,179" path="m8720,9373l8720,9552e" filled="false" stroked="true" strokeweight=".5pt" strokecolor="#0058a9">
                <v:path arrowok="t"/>
              </v:shape>
            </v:group>
            <v:group style="position:absolute;left:7498;top:9557;width:2;height:190" coordorigin="7498,9557" coordsize="2,190">
              <v:shape style="position:absolute;left:7498;top:9557;width:2;height:190" coordorigin="7498,9557" coordsize="0,190" path="m7498,9557l7498,9746e" filled="false" stroked="true" strokeweight=".49997pt" strokecolor="#0058a9">
                <v:path arrowok="t"/>
              </v:shape>
            </v:group>
            <v:group style="position:absolute;left:8720;top:9562;width:2;height:179" coordorigin="8720,9562" coordsize="2,179">
              <v:shape style="position:absolute;left:8720;top:9562;width:2;height:179" coordorigin="8720,9562" coordsize="0,179" path="m8720,9562l8720,9741e" filled="false" stroked="true" strokeweight=".5pt" strokecolor="#0058a9">
                <v:path arrowok="t"/>
              </v:shape>
            </v:group>
            <v:group style="position:absolute;left:7498;top:9746;width:2;height:185" coordorigin="7498,9746" coordsize="2,185">
              <v:shape style="position:absolute;left:7498;top:9746;width:2;height:185" coordorigin="7498,9746" coordsize="0,185" path="m7498,9746l7498,9930e" filled="false" stroked="true" strokeweight=".49997pt" strokecolor="#0058a9">
                <v:path arrowok="t"/>
              </v:shape>
            </v:group>
            <v:group style="position:absolute;left:8720;top:9751;width:2;height:180" coordorigin="8720,9751" coordsize="2,180">
              <v:shape style="position:absolute;left:8720;top:9751;width:2;height:180" coordorigin="8720,9751" coordsize="0,180" path="m8720,9751l8720,9930e" filled="false" stroked="true" strokeweight=".5pt" strokecolor="#0058a9">
                <v:path arrowok="t"/>
              </v:shape>
            </v:group>
            <v:group style="position:absolute;left:7498;top:9935;width:1222;height:2" coordorigin="7498,9935" coordsize="1222,2">
              <v:shape style="position:absolute;left:7498;top:9935;width:1222;height:2" coordorigin="7498,9935" coordsize="1222,0" path="m7498,9935l8720,9935e" filled="false" stroked="true" strokeweight=".49997pt" strokecolor="#0058a9">
                <v:path arrowok="t"/>
              </v:shape>
            </v:group>
            <v:group style="position:absolute;left:5054;top:7925;width:1222;height:2" coordorigin="5054,7925" coordsize="1222,2">
              <v:shape style="position:absolute;left:5054;top:7925;width:1222;height:2" coordorigin="5054,7925" coordsize="1222,0" path="m5054,7925l6276,7925e" filled="false" stroked="true" strokeweight=".5pt" strokecolor="#0058a9">
                <v:path arrowok="t"/>
              </v:shape>
            </v:group>
            <v:group style="position:absolute;left:5054;top:7930;width:2;height:403" coordorigin="5054,7930" coordsize="2,403">
              <v:shape style="position:absolute;left:5054;top:7930;width:2;height:403" coordorigin="5054,7930" coordsize="0,403" path="m5054,7930l5054,8332e" filled="false" stroked="true" strokeweight=".50002pt" strokecolor="#0058a9">
                <v:path arrowok="t"/>
              </v:shape>
            </v:group>
            <v:group style="position:absolute;left:6276;top:10210;width:1222;height:2" coordorigin="6276,10210" coordsize="1222,2">
              <v:shape style="position:absolute;left:6276;top:10210;width:1222;height:2" coordorigin="6276,10210" coordsize="1222,0" path="m6276,10210l7498,10210e" filled="false" stroked="true" strokeweight=".5pt" strokecolor="#0058a9">
                <v:path arrowok="t"/>
              </v:shape>
            </v:group>
            <v:group style="position:absolute;left:6276;top:10215;width:2;height:472" coordorigin="6276,10215" coordsize="2,472">
              <v:shape style="position:absolute;left:6276;top:10215;width:2;height:472" coordorigin="6276,10215" coordsize="0,472" path="m6276,10215l6276,10687e" filled="false" stroked="true" strokeweight=".5pt" strokecolor="#0058a9">
                <v:path arrowok="t"/>
              </v:shape>
            </v:group>
            <v:group style="position:absolute;left:6276;top:10697;width:2;height:472" coordorigin="6276,10697" coordsize="2,472">
              <v:shape style="position:absolute;left:6276;top:10697;width:2;height:472" coordorigin="6276,10697" coordsize="0,472" path="m6276,10697l6276,11169e" filled="false" stroked="true" strokeweight=".5pt" strokecolor="#0058a9">
                <v:path arrowok="t"/>
              </v:shape>
            </v:group>
            <v:group style="position:absolute;left:6276;top:11179;width:2;height:472" coordorigin="6276,11179" coordsize="2,472">
              <v:shape style="position:absolute;left:6276;top:11179;width:2;height:472" coordorigin="6276,11179" coordsize="0,472" path="m6276,11179l6276,11650e" filled="false" stroked="true" strokeweight=".5pt" strokecolor="#0058a9">
                <v:path arrowok="t"/>
              </v:shape>
            </v:group>
            <v:group style="position:absolute;left:6276;top:11660;width:2;height:472" coordorigin="6276,11660" coordsize="2,472">
              <v:shape style="position:absolute;left:6276;top:11660;width:2;height:472" coordorigin="6276,11660" coordsize="0,472" path="m6276,11660l6276,12132e" filled="false" stroked="true" strokeweight=".5pt" strokecolor="#0058a9">
                <v:path arrowok="t"/>
              </v:shape>
            </v:group>
            <v:group style="position:absolute;left:6276;top:12137;width:1222;height:2" coordorigin="6276,12137" coordsize="1222,2">
              <v:shape style="position:absolute;left:6276;top:12137;width:1222;height:2" coordorigin="6276,12137" coordsize="1222,0" path="m6276,12137l7498,12137e" filled="false" stroked="true" strokeweight=".49998pt" strokecolor="#0058a9">
                <v:path arrowok="t"/>
              </v:shape>
            </v:group>
            <v:group style="position:absolute;left:6276;top:7925;width:1222;height:2" coordorigin="6276,7925" coordsize="1222,2">
              <v:shape style="position:absolute;left:6276;top:7925;width:1222;height:2" coordorigin="6276,7925" coordsize="1222,0" path="m6276,7925l7498,7925e" filled="false" stroked="true" strokeweight=".5pt" strokecolor="#0058a9">
                <v:path arrowok="t"/>
              </v:shape>
            </v:group>
            <v:group style="position:absolute;left:6276;top:7930;width:2;height:403" coordorigin="6276,7930" coordsize="2,403">
              <v:shape style="position:absolute;left:6276;top:7930;width:2;height:403" coordorigin="6276,7930" coordsize="0,403" path="m6276,7930l6276,8332e" filled="false" stroked="true" strokeweight=".5pt" strokecolor="#0058a9">
                <v:path arrowok="t"/>
              </v:shape>
            </v:group>
            <v:group style="position:absolute;left:7498;top:10210;width:1222;height:2" coordorigin="7498,10210" coordsize="1222,2">
              <v:shape style="position:absolute;left:7498;top:10210;width:1222;height:2" coordorigin="7498,10210" coordsize="1222,0" path="m7498,10210l8720,10210e" filled="false" stroked="true" strokeweight=".5pt" strokecolor="#0058a9">
                <v:path arrowok="t"/>
              </v:shape>
            </v:group>
            <v:group style="position:absolute;left:7498;top:10215;width:2;height:1918" coordorigin="7498,10215" coordsize="2,1918">
              <v:shape style="position:absolute;left:7498;top:10215;width:2;height:1918" coordorigin="7498,10215" coordsize="0,1918" path="m7498,10215l7498,12132e" filled="false" stroked="true" strokeweight=".49997pt" strokecolor="#0058a9">
                <v:path arrowok="t"/>
              </v:shape>
            </v:group>
            <v:group style="position:absolute;left:7498;top:12137;width:1222;height:2" coordorigin="7498,12137" coordsize="1222,2">
              <v:shape style="position:absolute;left:7498;top:12137;width:1222;height:2" coordorigin="7498,12137" coordsize="1222,0" path="m7498,12137l8720,12137e" filled="false" stroked="true" strokeweight=".49998pt" strokecolor="#0058a9">
                <v:path arrowok="t"/>
              </v:shape>
            </v:group>
            <v:group style="position:absolute;left:7498;top:7925;width:1222;height:2" coordorigin="7498,7925" coordsize="1222,2">
              <v:shape style="position:absolute;left:7498;top:7925;width:1222;height:2" coordorigin="7498,7925" coordsize="1222,0" path="m7498,7925l8720,7925e" filled="false" stroked="true" strokeweight=".5pt" strokecolor="#0058a9">
                <v:path arrowok="t"/>
              </v:shape>
            </v:group>
            <v:group style="position:absolute;left:7498;top:7930;width:2;height:403" coordorigin="7498,7930" coordsize="2,403">
              <v:shape style="position:absolute;left:7498;top:7930;width:2;height:403" coordorigin="7498,7930" coordsize="0,403" path="m7498,7930l7498,8332e" filled="false" stroked="true" strokeweight=".49997pt" strokecolor="#0058a9">
                <v:path arrowok="t"/>
              </v:shape>
            </v:group>
            <v:group style="position:absolute;left:8720;top:10210;width:1074;height:2" coordorigin="8720,10210" coordsize="1074,2">
              <v:shape style="position:absolute;left:8720;top:10210;width:1074;height:2" coordorigin="8720,10210" coordsize="1074,0" path="m8720,10210l9794,10210e" filled="false" stroked="true" strokeweight=".5pt" strokecolor="#0058a9">
                <v:path arrowok="t"/>
              </v:shape>
            </v:group>
            <v:group style="position:absolute;left:8720;top:10215;width:2;height:477" coordorigin="8720,10215" coordsize="2,477">
              <v:shape style="position:absolute;left:8720;top:10215;width:2;height:477" coordorigin="8720,10215" coordsize="0,477" path="m8720,10215l8720,10692e" filled="false" stroked="true" strokeweight=".5pt" strokecolor="#0058a9">
                <v:path arrowok="t"/>
              </v:shape>
            </v:group>
            <v:group style="position:absolute;left:9794;top:10215;width:2;height:472" coordorigin="9794,10215" coordsize="2,472">
              <v:shape style="position:absolute;left:9794;top:10215;width:2;height:472" coordorigin="9794,10215" coordsize="0,472" path="m9794,10215l9794,10687e" filled="false" stroked="true" strokeweight=".5pt" strokecolor="#0058a9">
                <v:path arrowok="t"/>
              </v:shape>
            </v:group>
            <v:group style="position:absolute;left:8720;top:10692;width:2;height:482" coordorigin="8720,10692" coordsize="2,482">
              <v:shape style="position:absolute;left:8720;top:10692;width:2;height:482" coordorigin="8720,10692" coordsize="0,482" path="m8720,10692l8720,11174e" filled="false" stroked="true" strokeweight=".5pt" strokecolor="#0058a9">
                <v:path arrowok="t"/>
              </v:shape>
            </v:group>
            <v:group style="position:absolute;left:9794;top:10697;width:2;height:472" coordorigin="9794,10697" coordsize="2,472">
              <v:shape style="position:absolute;left:9794;top:10697;width:2;height:472" coordorigin="9794,10697" coordsize="0,472" path="m9794,10697l9794,11169e" filled="false" stroked="true" strokeweight=".5pt" strokecolor="#0058a9">
                <v:path arrowok="t"/>
              </v:shape>
            </v:group>
            <v:group style="position:absolute;left:8720;top:11174;width:2;height:482" coordorigin="8720,11174" coordsize="2,482">
              <v:shape style="position:absolute;left:8720;top:11174;width:2;height:482" coordorigin="8720,11174" coordsize="0,482" path="m8720,11174l8720,11655e" filled="false" stroked="true" strokeweight=".5pt" strokecolor="#0058a9">
                <v:path arrowok="t"/>
              </v:shape>
            </v:group>
            <v:group style="position:absolute;left:9794;top:11179;width:2;height:472" coordorigin="9794,11179" coordsize="2,472">
              <v:shape style="position:absolute;left:9794;top:11179;width:2;height:472" coordorigin="9794,11179" coordsize="0,472" path="m9794,11179l9794,11650e" filled="false" stroked="true" strokeweight=".5pt" strokecolor="#0058a9">
                <v:path arrowok="t"/>
              </v:shape>
            </v:group>
            <v:group style="position:absolute;left:8720;top:11655;width:2;height:477" coordorigin="8720,11655" coordsize="2,477">
              <v:shape style="position:absolute;left:8720;top:11655;width:2;height:477" coordorigin="8720,11655" coordsize="0,477" path="m8720,11655l8720,12132e" filled="false" stroked="true" strokeweight=".5pt" strokecolor="#0058a9">
                <v:path arrowok="t"/>
              </v:shape>
            </v:group>
            <v:group style="position:absolute;left:9794;top:11660;width:2;height:472" coordorigin="9794,11660" coordsize="2,472">
              <v:shape style="position:absolute;left:9794;top:11660;width:2;height:472" coordorigin="9794,11660" coordsize="0,472" path="m9794,11660l9794,12132e" filled="false" stroked="true" strokeweight=".5pt" strokecolor="#0058a9">
                <v:path arrowok="t"/>
              </v:shape>
            </v:group>
            <v:group style="position:absolute;left:8720;top:12137;width:1074;height:2" coordorigin="8720,12137" coordsize="1074,2">
              <v:shape style="position:absolute;left:8720;top:12137;width:1074;height:2" coordorigin="8720,12137" coordsize="1074,0" path="m8720,12137l9794,12137e" filled="false" stroked="true" strokeweight=".49998pt" strokecolor="#0058a9">
                <v:path arrowok="t"/>
              </v:shape>
            </v:group>
            <v:group style="position:absolute;left:8720;top:7925;width:1074;height:2" coordorigin="8720,7925" coordsize="1074,2">
              <v:shape style="position:absolute;left:8720;top:7925;width:1074;height:2" coordorigin="8720,7925" coordsize="1074,0" path="m8720,7925l9794,7925e" filled="false" stroked="true" strokeweight=".5pt" strokecolor="#0058a9">
                <v:path arrowok="t"/>
              </v:shape>
            </v:group>
            <v:group style="position:absolute;left:8720;top:7930;width:2;height:403" coordorigin="8720,7930" coordsize="2,403">
              <v:shape style="position:absolute;left:8720;top:7930;width:2;height:403" coordorigin="8720,7930" coordsize="0,403" path="m8720,7930l8720,8332e" filled="false" stroked="true" strokeweight=".5pt" strokecolor="#0058a9">
                <v:path arrowok="t"/>
              </v:shape>
            </v:group>
            <v:group style="position:absolute;left:9794;top:7925;width:1375;height:2" coordorigin="9794,7925" coordsize="1375,2">
              <v:shape style="position:absolute;left:9794;top:7925;width:1375;height:2" coordorigin="9794,7925" coordsize="1375,0" path="m9794,7925l11169,7925e" filled="false" stroked="true" strokeweight=".5pt" strokecolor="#0058a9">
                <v:path arrowok="t"/>
              </v:shape>
            </v:group>
            <v:group style="position:absolute;left:9794;top:7930;width:2;height:403" coordorigin="9794,7930" coordsize="2,403">
              <v:shape style="position:absolute;left:9794;top:7930;width:2;height:403" coordorigin="9794,7930" coordsize="0,403" path="m9794,7930l9794,8332e" filled="false" stroked="true" strokeweight=".5pt" strokecolor="#0058a9">
                <v:path arrowok="t"/>
              </v:shape>
            </v:group>
            <v:group style="position:absolute;left:11163;top:7930;width:2;height:403" coordorigin="11163,7930" coordsize="2,403">
              <v:shape style="position:absolute;left:11163;top:7930;width:2;height:403" coordorigin="11163,7930" coordsize="0,403" path="m11163,7930l11163,8332e" filled="false" stroked="true" strokeweight=".5pt" strokecolor="#0058a9">
                <v:path arrowok="t"/>
              </v:shape>
            </v:group>
            <v:group style="position:absolute;left:1020;top:7925;width:2046;height:2" coordorigin="1020,7925" coordsize="2046,2">
              <v:shape style="position:absolute;left:1020;top:7925;width:2046;height:2" coordorigin="1020,7925" coordsize="2046,0" path="m1020,7925l3066,7925e" filled="false" stroked="true" strokeweight=".5pt" strokecolor="#0058a9">
                <v:path arrowok="t"/>
              </v:shape>
            </v:group>
            <v:group style="position:absolute;left:1025;top:7930;width:2;height:403" coordorigin="1025,7930" coordsize="2,403">
              <v:shape style="position:absolute;left:1025;top:7930;width:2;height:403" coordorigin="1025,7930" coordsize="0,403" path="m1025,7930l1025,8332e" filled="false" stroked="true" strokeweight=".50002pt" strokecolor="#0058a9">
                <v:path arrowok="t"/>
              </v:shape>
            </v:group>
            <v:group style="position:absolute;left:3066;top:7930;width:2;height:403" coordorigin="3066,7930" coordsize="2,403">
              <v:shape style="position:absolute;left:3066;top:7930;width:2;height:403" coordorigin="3066,7930" coordsize="0,403" path="m3066,7930l3066,8332e" filled="false" stroked="true" strokeweight=".49998pt" strokecolor="#0058a9">
                <v:path arrowok="t"/>
              </v:shape>
            </v:group>
            <v:group style="position:absolute;left:1020;top:8337;width:2046;height:2" coordorigin="1020,8337" coordsize="2046,2">
              <v:shape style="position:absolute;left:1020;top:8337;width:2046;height:2" coordorigin="1020,8337" coordsize="2046,0" path="m1020,8337l3066,8337e" filled="false" stroked="true" strokeweight=".49997pt" strokecolor="#0058a9">
                <v:path arrowok="t"/>
              </v:shape>
            </v:group>
            <v:group style="position:absolute;left:1025;top:8342;width:2;height:265" coordorigin="1025,8342" coordsize="2,265">
              <v:shape style="position:absolute;left:1025;top:8342;width:2;height:265" coordorigin="1025,8342" coordsize="0,265" path="m1025,8342l1025,8607e" filled="false" stroked="true" strokeweight=".50002pt" strokecolor="#0058a9">
                <v:path arrowok="t"/>
              </v:shape>
            </v:group>
            <v:group style="position:absolute;left:3066;top:8337;width:8103;height:2" coordorigin="3066,8337" coordsize="8103,2">
              <v:shape style="position:absolute;left:3066;top:8337;width:8103;height:2" coordorigin="3066,8337" coordsize="8103,0" path="m3066,8337l11168,8337e" filled="false" stroked="true" strokeweight=".49997pt" strokecolor="#0058a9">
                <v:path arrowok="t"/>
              </v:shape>
            </v:group>
            <v:group style="position:absolute;left:11163;top:8342;width:2;height:265" coordorigin="11163,8342" coordsize="2,265">
              <v:shape style="position:absolute;left:11163;top:8342;width:2;height:265" coordorigin="11163,8342" coordsize="0,265" path="m11163,8342l11163,8607e" filled="false" stroked="true" strokeweight=".5pt" strokecolor="#0058a9">
                <v:path arrowok="t"/>
              </v:shape>
            </v:group>
            <v:group style="position:absolute;left:3071;top:8612;width:1983;height:2" coordorigin="3071,8612" coordsize="1983,2">
              <v:shape style="position:absolute;left:3071;top:8612;width:1983;height:2" coordorigin="3071,8612" coordsize="1983,0" path="m3071,8612l5054,8612e" filled="false" stroked="true" strokeweight=".49997pt" strokecolor="#0058a9">
                <v:path arrowok="t"/>
              </v:shape>
            </v:group>
            <v:group style="position:absolute;left:3832;top:8617;width:2;height:179" coordorigin="3832,8617" coordsize="2,179">
              <v:shape style="position:absolute;left:3832;top:8617;width:2;height:179" coordorigin="3832,8617" coordsize="0,179" path="m3832,8617l3832,8796e" filled="false" stroked="true" strokeweight=".5pt" strokecolor="#0058a9">
                <v:path arrowok="t"/>
              </v:shape>
            </v:group>
            <v:group style="position:absolute;left:5054;top:8612;width:1222;height:2" coordorigin="5054,8612" coordsize="1222,2">
              <v:shape style="position:absolute;left:5054;top:8612;width:1222;height:2" coordorigin="5054,8612" coordsize="1222,0" path="m5054,8612l6276,8612e" filled="false" stroked="true" strokeweight=".49997pt" strokecolor="#0058a9">
                <v:path arrowok="t"/>
              </v:shape>
            </v:group>
            <v:group style="position:absolute;left:5054;top:8617;width:2;height:179" coordorigin="5054,8617" coordsize="2,179">
              <v:shape style="position:absolute;left:5054;top:8617;width:2;height:179" coordorigin="5054,8617" coordsize="0,179" path="m5054,8617l5054,8796e" filled="false" stroked="true" strokeweight=".50002pt" strokecolor="#0058a9">
                <v:path arrowok="t"/>
              </v:shape>
            </v:group>
            <v:group style="position:absolute;left:8720;top:8612;width:2449;height:2" coordorigin="8720,8612" coordsize="2449,2">
              <v:shape style="position:absolute;left:8720;top:8612;width:2449;height:2" coordorigin="8720,8612" coordsize="2449,0" path="m8720,8612l11169,8612e" filled="false" stroked="true" strokeweight=".49997pt" strokecolor="#0058a9">
                <v:path arrowok="t"/>
              </v:shape>
            </v:group>
            <v:group style="position:absolute;left:9794;top:8617;width:2;height:179" coordorigin="9794,8617" coordsize="2,179">
              <v:shape style="position:absolute;left:9794;top:8617;width:2;height:179" coordorigin="9794,8617" coordsize="0,179" path="m9794,8617l9794,8796e" filled="false" stroked="true" strokeweight=".5pt" strokecolor="#0058a9">
                <v:path arrowok="t"/>
              </v:shape>
            </v:group>
            <v:group style="position:absolute;left:11163;top:8617;width:2;height:179" coordorigin="11163,8617" coordsize="2,179">
              <v:shape style="position:absolute;left:11163;top:8617;width:2;height:179" coordorigin="11163,8617" coordsize="0,179" path="m11163,8617l11163,8796e" filled="false" stroked="true" strokeweight=".5pt" strokecolor="#0058a9">
                <v:path arrowok="t"/>
              </v:shape>
            </v:group>
            <v:group style="position:absolute;left:3071;top:8801;width:1983;height:2" coordorigin="3071,8801" coordsize="1983,2">
              <v:shape style="position:absolute;left:3071;top:8801;width:1983;height:2" coordorigin="3071,8801" coordsize="1983,0" path="m3071,8801l5054,8801e" filled="false" stroked="true" strokeweight=".50003pt" strokecolor="#0058a9">
                <v:path arrowok="t"/>
              </v:shape>
            </v:group>
            <v:group style="position:absolute;left:3832;top:8806;width:2;height:179" coordorigin="3832,8806" coordsize="2,179">
              <v:shape style="position:absolute;left:3832;top:8806;width:2;height:179" coordorigin="3832,8806" coordsize="0,179" path="m3832,8806l3832,8985e" filled="false" stroked="true" strokeweight=".5pt" strokecolor="#0058a9">
                <v:path arrowok="t"/>
              </v:shape>
            </v:group>
            <v:group style="position:absolute;left:5054;top:8801;width:1227;height:2" coordorigin="5054,8801" coordsize="1227,2">
              <v:shape style="position:absolute;left:5054;top:8801;width:1227;height:2" coordorigin="5054,8801" coordsize="1227,0" path="m5054,8801l6281,8801e" filled="false" stroked="true" strokeweight=".50003pt" strokecolor="#0058a9">
                <v:path arrowok="t"/>
              </v:shape>
            </v:group>
            <v:group style="position:absolute;left:5054;top:8806;width:2;height:179" coordorigin="5054,8806" coordsize="2,179">
              <v:shape style="position:absolute;left:5054;top:8806;width:2;height:179" coordorigin="5054,8806" coordsize="0,179" path="m5054,8806l5054,8985e" filled="false" stroked="true" strokeweight=".50002pt" strokecolor="#0058a9">
                <v:path arrowok="t"/>
              </v:shape>
            </v:group>
            <v:group style="position:absolute;left:8715;top:8801;width:2454;height:2" coordorigin="8715,8801" coordsize="2454,2">
              <v:shape style="position:absolute;left:8715;top:8801;width:2454;height:2" coordorigin="8715,8801" coordsize="2454,0" path="m8715,8801l11169,8801e" filled="false" stroked="true" strokeweight=".50003pt" strokecolor="#0058a9">
                <v:path arrowok="t"/>
              </v:shape>
            </v:group>
            <v:group style="position:absolute;left:9794;top:8806;width:2;height:179" coordorigin="9794,8806" coordsize="2,179">
              <v:shape style="position:absolute;left:9794;top:8806;width:2;height:179" coordorigin="9794,8806" coordsize="0,179" path="m9794,8806l9794,8985e" filled="false" stroked="true" strokeweight=".5pt" strokecolor="#0058a9">
                <v:path arrowok="t"/>
              </v:shape>
            </v:group>
            <v:group style="position:absolute;left:11163;top:8806;width:2;height:179" coordorigin="11163,8806" coordsize="2,179">
              <v:shape style="position:absolute;left:11163;top:8806;width:2;height:179" coordorigin="11163,8806" coordsize="0,179" path="m11163,8806l11163,8985e" filled="false" stroked="true" strokeweight=".5pt" strokecolor="#0058a9">
                <v:path arrowok="t"/>
              </v:shape>
            </v:group>
            <v:group style="position:absolute;left:3071;top:8990;width:1983;height:2" coordorigin="3071,8990" coordsize="1983,2">
              <v:shape style="position:absolute;left:3071;top:8990;width:1983;height:2" coordorigin="3071,8990" coordsize="1983,0" path="m3071,8990l5054,8990e" filled="false" stroked="true" strokeweight=".5pt" strokecolor="#0058a9">
                <v:path arrowok="t"/>
              </v:shape>
            </v:group>
            <v:group style="position:absolute;left:3832;top:8995;width:2;height:179" coordorigin="3832,8995" coordsize="2,179">
              <v:shape style="position:absolute;left:3832;top:8995;width:2;height:179" coordorigin="3832,8995" coordsize="0,179" path="m3832,8995l3832,9174e" filled="false" stroked="true" strokeweight=".5pt" strokecolor="#0058a9">
                <v:path arrowok="t"/>
              </v:shape>
            </v:group>
            <v:group style="position:absolute;left:5054;top:8990;width:1227;height:2" coordorigin="5054,8990" coordsize="1227,2">
              <v:shape style="position:absolute;left:5054;top:8990;width:1227;height:2" coordorigin="5054,8990" coordsize="1227,0" path="m5054,8990l6281,8990e" filled="false" stroked="true" strokeweight=".5pt" strokecolor="#0058a9">
                <v:path arrowok="t"/>
              </v:shape>
            </v:group>
            <v:group style="position:absolute;left:5054;top:8995;width:2;height:179" coordorigin="5054,8995" coordsize="2,179">
              <v:shape style="position:absolute;left:5054;top:8995;width:2;height:179" coordorigin="5054,8995" coordsize="0,179" path="m5054,8995l5054,9174e" filled="false" stroked="true" strokeweight=".50002pt" strokecolor="#0058a9">
                <v:path arrowok="t"/>
              </v:shape>
            </v:group>
            <v:group style="position:absolute;left:8715;top:8990;width:2454;height:2" coordorigin="8715,8990" coordsize="2454,2">
              <v:shape style="position:absolute;left:8715;top:8990;width:2454;height:2" coordorigin="8715,8990" coordsize="2454,0" path="m8715,8990l11169,8990e" filled="false" stroked="true" strokeweight=".5pt" strokecolor="#0058a9">
                <v:path arrowok="t"/>
              </v:shape>
            </v:group>
            <v:group style="position:absolute;left:9794;top:8995;width:2;height:179" coordorigin="9794,8995" coordsize="2,179">
              <v:shape style="position:absolute;left:9794;top:8995;width:2;height:179" coordorigin="9794,8995" coordsize="0,179" path="m9794,8995l9794,9174e" filled="false" stroked="true" strokeweight=".5pt" strokecolor="#0058a9">
                <v:path arrowok="t"/>
              </v:shape>
            </v:group>
            <v:group style="position:absolute;left:11163;top:8995;width:2;height:179" coordorigin="11163,8995" coordsize="2,179">
              <v:shape style="position:absolute;left:11163;top:8995;width:2;height:179" coordorigin="11163,8995" coordsize="0,179" path="m11163,8995l11163,9174e" filled="false" stroked="true" strokeweight=".5pt" strokecolor="#0058a9">
                <v:path arrowok="t"/>
              </v:shape>
            </v:group>
            <v:group style="position:absolute;left:3071;top:9179;width:1983;height:2" coordorigin="3071,9179" coordsize="1983,2">
              <v:shape style="position:absolute;left:3071;top:9179;width:1983;height:2" coordorigin="3071,9179" coordsize="1983,0" path="m3071,9179l5054,9179e" filled="false" stroked="true" strokeweight=".49997pt" strokecolor="#0058a9">
                <v:path arrowok="t"/>
              </v:shape>
            </v:group>
            <v:group style="position:absolute;left:3832;top:9184;width:2;height:179" coordorigin="3832,9184" coordsize="2,179">
              <v:shape style="position:absolute;left:3832;top:9184;width:2;height:179" coordorigin="3832,9184" coordsize="0,179" path="m3832,9184l3832,9363e" filled="false" stroked="true" strokeweight=".5pt" strokecolor="#0058a9">
                <v:path arrowok="t"/>
              </v:shape>
            </v:group>
            <v:group style="position:absolute;left:5054;top:9179;width:1227;height:2" coordorigin="5054,9179" coordsize="1227,2">
              <v:shape style="position:absolute;left:5054;top:9179;width:1227;height:2" coordorigin="5054,9179" coordsize="1227,0" path="m5054,9179l6281,9179e" filled="false" stroked="true" strokeweight=".49997pt" strokecolor="#0058a9">
                <v:path arrowok="t"/>
              </v:shape>
            </v:group>
            <v:group style="position:absolute;left:5054;top:9184;width:2;height:179" coordorigin="5054,9184" coordsize="2,179">
              <v:shape style="position:absolute;left:5054;top:9184;width:2;height:179" coordorigin="5054,9184" coordsize="0,179" path="m5054,9184l5054,9363e" filled="false" stroked="true" strokeweight=".50002pt" strokecolor="#0058a9">
                <v:path arrowok="t"/>
              </v:shape>
            </v:group>
            <v:group style="position:absolute;left:8715;top:9179;width:2454;height:2" coordorigin="8715,9179" coordsize="2454,2">
              <v:shape style="position:absolute;left:8715;top:9179;width:2454;height:2" coordorigin="8715,9179" coordsize="2454,0" path="m8715,9179l11169,9179e" filled="false" stroked="true" strokeweight=".49997pt" strokecolor="#0058a9">
                <v:path arrowok="t"/>
              </v:shape>
            </v:group>
            <v:group style="position:absolute;left:9794;top:9184;width:2;height:179" coordorigin="9794,9184" coordsize="2,179">
              <v:shape style="position:absolute;left:9794;top:9184;width:2;height:179" coordorigin="9794,9184" coordsize="0,179" path="m9794,9184l9794,9363e" filled="false" stroked="true" strokeweight=".5pt" strokecolor="#0058a9">
                <v:path arrowok="t"/>
              </v:shape>
            </v:group>
            <v:group style="position:absolute;left:11163;top:9184;width:2;height:179" coordorigin="11163,9184" coordsize="2,179">
              <v:shape style="position:absolute;left:11163;top:9184;width:2;height:179" coordorigin="11163,9184" coordsize="0,179" path="m11163,9184l11163,9363e" filled="false" stroked="true" strokeweight=".5pt" strokecolor="#0058a9">
                <v:path arrowok="t"/>
              </v:shape>
            </v:group>
            <v:group style="position:absolute;left:3071;top:9368;width:1983;height:2" coordorigin="3071,9368" coordsize="1983,2">
              <v:shape style="position:absolute;left:3071;top:9368;width:1983;height:2" coordorigin="3071,9368" coordsize="1983,0" path="m3071,9368l5054,9368e" filled="false" stroked="true" strokeweight=".50003pt" strokecolor="#0058a9">
                <v:path arrowok="t"/>
              </v:shape>
            </v:group>
            <v:group style="position:absolute;left:3832;top:9373;width:2;height:179" coordorigin="3832,9373" coordsize="2,179">
              <v:shape style="position:absolute;left:3832;top:9373;width:2;height:179" coordorigin="3832,9373" coordsize="0,179" path="m3832,9373l3832,9552e" filled="false" stroked="true" strokeweight=".5pt" strokecolor="#0058a9">
                <v:path arrowok="t"/>
              </v:shape>
            </v:group>
            <v:group style="position:absolute;left:5054;top:9368;width:1227;height:2" coordorigin="5054,9368" coordsize="1227,2">
              <v:shape style="position:absolute;left:5054;top:9368;width:1227;height:2" coordorigin="5054,9368" coordsize="1227,0" path="m5054,9368l6281,9368e" filled="false" stroked="true" strokeweight=".50003pt" strokecolor="#0058a9">
                <v:path arrowok="t"/>
              </v:shape>
            </v:group>
            <v:group style="position:absolute;left:5054;top:9373;width:2;height:179" coordorigin="5054,9373" coordsize="2,179">
              <v:shape style="position:absolute;left:5054;top:9373;width:2;height:179" coordorigin="5054,9373" coordsize="0,179" path="m5054,9373l5054,9552e" filled="false" stroked="true" strokeweight=".50002pt" strokecolor="#0058a9">
                <v:path arrowok="t"/>
              </v:shape>
            </v:group>
            <v:group style="position:absolute;left:8715;top:9368;width:2454;height:2" coordorigin="8715,9368" coordsize="2454,2">
              <v:shape style="position:absolute;left:8715;top:9368;width:2454;height:2" coordorigin="8715,9368" coordsize="2454,0" path="m8715,9368l11169,9368e" filled="false" stroked="true" strokeweight=".50003pt" strokecolor="#0058a9">
                <v:path arrowok="t"/>
              </v:shape>
            </v:group>
            <v:group style="position:absolute;left:9794;top:9373;width:2;height:179" coordorigin="9794,9373" coordsize="2,179">
              <v:shape style="position:absolute;left:9794;top:9373;width:2;height:179" coordorigin="9794,9373" coordsize="0,179" path="m9794,9373l9794,9552e" filled="false" stroked="true" strokeweight=".5pt" strokecolor="#0058a9">
                <v:path arrowok="t"/>
              </v:shape>
            </v:group>
            <v:group style="position:absolute;left:11163;top:9373;width:2;height:179" coordorigin="11163,9373" coordsize="2,179">
              <v:shape style="position:absolute;left:11163;top:9373;width:2;height:179" coordorigin="11163,9373" coordsize="0,179" path="m11163,9373l11163,9552e" filled="false" stroked="true" strokeweight=".5pt" strokecolor="#0058a9">
                <v:path arrowok="t"/>
              </v:shape>
            </v:group>
            <v:group style="position:absolute;left:3071;top:9557;width:1983;height:2" coordorigin="3071,9557" coordsize="1983,2">
              <v:shape style="position:absolute;left:3071;top:9557;width:1983;height:2" coordorigin="3071,9557" coordsize="1983,0" path="m3071,9557l5054,9557e" filled="false" stroked="true" strokeweight=".5pt" strokecolor="#0058a9">
                <v:path arrowok="t"/>
              </v:shape>
            </v:group>
            <v:group style="position:absolute;left:3832;top:9562;width:2;height:179" coordorigin="3832,9562" coordsize="2,179">
              <v:shape style="position:absolute;left:3832;top:9562;width:2;height:179" coordorigin="3832,9562" coordsize="0,179" path="m3832,9562l3832,9741e" filled="false" stroked="true" strokeweight=".5pt" strokecolor="#0058a9">
                <v:path arrowok="t"/>
              </v:shape>
            </v:group>
            <v:group style="position:absolute;left:5054;top:9557;width:1227;height:2" coordorigin="5054,9557" coordsize="1227,2">
              <v:shape style="position:absolute;left:5054;top:9557;width:1227;height:2" coordorigin="5054,9557" coordsize="1227,0" path="m5054,9557l6281,9557e" filled="false" stroked="true" strokeweight=".5pt" strokecolor="#0058a9">
                <v:path arrowok="t"/>
              </v:shape>
            </v:group>
            <v:group style="position:absolute;left:5054;top:9562;width:2;height:179" coordorigin="5054,9562" coordsize="2,179">
              <v:shape style="position:absolute;left:5054;top:9562;width:2;height:179" coordorigin="5054,9562" coordsize="0,179" path="m5054,9562l5054,9741e" filled="false" stroked="true" strokeweight=".50002pt" strokecolor="#0058a9">
                <v:path arrowok="t"/>
              </v:shape>
            </v:group>
            <v:group style="position:absolute;left:8715;top:9557;width:2454;height:2" coordorigin="8715,9557" coordsize="2454,2">
              <v:shape style="position:absolute;left:8715;top:9557;width:2454;height:2" coordorigin="8715,9557" coordsize="2454,0" path="m8715,9557l11169,9557e" filled="false" stroked="true" strokeweight=".5pt" strokecolor="#0058a9">
                <v:path arrowok="t"/>
              </v:shape>
            </v:group>
            <v:group style="position:absolute;left:9794;top:9562;width:2;height:179" coordorigin="9794,9562" coordsize="2,179">
              <v:shape style="position:absolute;left:9794;top:9562;width:2;height:179" coordorigin="9794,9562" coordsize="0,179" path="m9794,9562l9794,9741e" filled="false" stroked="true" strokeweight=".5pt" strokecolor="#0058a9">
                <v:path arrowok="t"/>
              </v:shape>
            </v:group>
            <v:group style="position:absolute;left:11163;top:9562;width:2;height:179" coordorigin="11163,9562" coordsize="2,179">
              <v:shape style="position:absolute;left:11163;top:9562;width:2;height:179" coordorigin="11163,9562" coordsize="0,179" path="m11163,9562l11163,9741e" filled="false" stroked="true" strokeweight=".5pt" strokecolor="#0058a9">
                <v:path arrowok="t"/>
              </v:shape>
            </v:group>
            <v:group style="position:absolute;left:3071;top:9746;width:1983;height:2" coordorigin="3071,9746" coordsize="1983,2">
              <v:shape style="position:absolute;left:3071;top:9746;width:1983;height:2" coordorigin="3071,9746" coordsize="1983,0" path="m3071,9746l5054,9746e" filled="false" stroked="true" strokeweight=".5pt" strokecolor="#0058a9">
                <v:path arrowok="t"/>
              </v:shape>
            </v:group>
            <v:group style="position:absolute;left:3832;top:9751;width:2;height:180" coordorigin="3832,9751" coordsize="2,180">
              <v:shape style="position:absolute;left:3832;top:9751;width:2;height:180" coordorigin="3832,9751" coordsize="0,180" path="m3832,9751l3832,9930e" filled="false" stroked="true" strokeweight=".5pt" strokecolor="#0058a9">
                <v:path arrowok="t"/>
              </v:shape>
            </v:group>
            <v:group style="position:absolute;left:5054;top:9746;width:1227;height:2" coordorigin="5054,9746" coordsize="1227,2">
              <v:shape style="position:absolute;left:5054;top:9746;width:1227;height:2" coordorigin="5054,9746" coordsize="1227,0" path="m5054,9746l6281,9746e" filled="false" stroked="true" strokeweight=".5pt" strokecolor="#0058a9">
                <v:path arrowok="t"/>
              </v:shape>
            </v:group>
            <v:group style="position:absolute;left:5054;top:9751;width:2;height:180" coordorigin="5054,9751" coordsize="2,180">
              <v:shape style="position:absolute;left:5054;top:9751;width:2;height:180" coordorigin="5054,9751" coordsize="0,180" path="m5054,9751l5054,9930e" filled="false" stroked="true" strokeweight=".50002pt" strokecolor="#0058a9">
                <v:path arrowok="t"/>
              </v:shape>
            </v:group>
            <v:group style="position:absolute;left:8715;top:9746;width:2454;height:2" coordorigin="8715,9746" coordsize="2454,2">
              <v:shape style="position:absolute;left:8715;top:9746;width:2454;height:2" coordorigin="8715,9746" coordsize="2454,0" path="m8715,9746l11169,9746e" filled="false" stroked="true" strokeweight=".5pt" strokecolor="#0058a9">
                <v:path arrowok="t"/>
              </v:shape>
            </v:group>
            <v:group style="position:absolute;left:9794;top:9751;width:2;height:180" coordorigin="9794,9751" coordsize="2,180">
              <v:shape style="position:absolute;left:9794;top:9751;width:2;height:180" coordorigin="9794,9751" coordsize="0,180" path="m9794,9751l9794,9930e" filled="false" stroked="true" strokeweight=".5pt" strokecolor="#0058a9">
                <v:path arrowok="t"/>
              </v:shape>
            </v:group>
            <v:group style="position:absolute;left:11163;top:9751;width:2;height:180" coordorigin="11163,9751" coordsize="2,180">
              <v:shape style="position:absolute;left:11163;top:9751;width:2;height:180" coordorigin="11163,9751" coordsize="0,180" path="m11163,9751l11163,9930e" filled="false" stroked="true" strokeweight=".5pt" strokecolor="#0058a9">
                <v:path arrowok="t"/>
              </v:shape>
            </v:group>
            <v:group style="position:absolute;left:1020;top:8612;width:2051;height:2" coordorigin="1020,8612" coordsize="2051,2">
              <v:shape style="position:absolute;left:1020;top:8612;width:2051;height:2" coordorigin="1020,8612" coordsize="2051,0" path="m1020,8612l3071,8612e" filled="false" stroked="true" strokeweight=".49997pt" strokecolor="#005aaa">
                <v:path arrowok="t"/>
              </v:shape>
            </v:group>
            <v:group style="position:absolute;left:1025;top:8617;width:2;height:185" coordorigin="1025,8617" coordsize="2,185">
              <v:shape style="position:absolute;left:1025;top:8617;width:2;height:185" coordorigin="1025,8617" coordsize="0,185" path="m1025,8617l1025,8801e" filled="false" stroked="true" strokeweight=".50002pt" strokecolor="#005aaa">
                <v:path arrowok="t"/>
              </v:shape>
            </v:group>
            <v:group style="position:absolute;left:3066;top:8617;width:2;height:185" coordorigin="3066,8617" coordsize="2,185">
              <v:shape style="position:absolute;left:3066;top:8617;width:2;height:185" coordorigin="3066,8617" coordsize="0,185" path="m3066,8617l3066,8801e" filled="false" stroked="true" strokeweight=".49998pt" strokecolor="#005aaa">
                <v:path arrowok="t"/>
              </v:shape>
            </v:group>
            <v:group style="position:absolute;left:1025;top:8801;width:2;height:189" coordorigin="1025,8801" coordsize="2,189">
              <v:shape style="position:absolute;left:1025;top:8801;width:2;height:189" coordorigin="1025,8801" coordsize="0,189" path="m1025,8801l1025,8990e" filled="false" stroked="true" strokeweight=".50002pt" strokecolor="#005aaa">
                <v:path arrowok="t"/>
              </v:shape>
            </v:group>
            <v:group style="position:absolute;left:3066;top:8801;width:2;height:189" coordorigin="3066,8801" coordsize="2,189">
              <v:shape style="position:absolute;left:3066;top:8801;width:2;height:189" coordorigin="3066,8801" coordsize="0,189" path="m3066,8801l3066,8990e" filled="false" stroked="true" strokeweight=".49998pt" strokecolor="#005aaa">
                <v:path arrowok="t"/>
              </v:shape>
            </v:group>
            <v:group style="position:absolute;left:1025;top:8990;width:2;height:190" coordorigin="1025,8990" coordsize="2,190">
              <v:shape style="position:absolute;left:1025;top:8990;width:2;height:190" coordorigin="1025,8990" coordsize="0,190" path="m1025,8990l1025,9179e" filled="false" stroked="true" strokeweight=".50002pt" strokecolor="#005aaa">
                <v:path arrowok="t"/>
              </v:shape>
            </v:group>
            <v:group style="position:absolute;left:3066;top:8990;width:2;height:190" coordorigin="3066,8990" coordsize="2,190">
              <v:shape style="position:absolute;left:3066;top:8990;width:2;height:190" coordorigin="3066,8990" coordsize="0,190" path="m3066,8990l3066,9179e" filled="false" stroked="true" strokeweight=".49998pt" strokecolor="#005aaa">
                <v:path arrowok="t"/>
              </v:shape>
            </v:group>
            <v:group style="position:absolute;left:1025;top:9179;width:2;height:189" coordorigin="1025,9179" coordsize="2,189">
              <v:shape style="position:absolute;left:1025;top:9179;width:2;height:189" coordorigin="1025,9179" coordsize="0,189" path="m1025,9179l1025,9368e" filled="false" stroked="true" strokeweight=".50002pt" strokecolor="#005aaa">
                <v:path arrowok="t"/>
              </v:shape>
            </v:group>
            <v:group style="position:absolute;left:3066;top:9179;width:2;height:189" coordorigin="3066,9179" coordsize="2,189">
              <v:shape style="position:absolute;left:3066;top:9179;width:2;height:189" coordorigin="3066,9179" coordsize="0,189" path="m3066,9179l3066,9368e" filled="false" stroked="true" strokeweight=".49998pt" strokecolor="#005aaa">
                <v:path arrowok="t"/>
              </v:shape>
            </v:group>
            <v:group style="position:absolute;left:1025;top:9368;width:2;height:189" coordorigin="1025,9368" coordsize="2,189">
              <v:shape style="position:absolute;left:1025;top:9368;width:2;height:189" coordorigin="1025,9368" coordsize="0,189" path="m1025,9368l1025,9557e" filled="false" stroked="true" strokeweight=".50002pt" strokecolor="#005aaa">
                <v:path arrowok="t"/>
              </v:shape>
            </v:group>
            <v:group style="position:absolute;left:3066;top:9368;width:2;height:189" coordorigin="3066,9368" coordsize="2,189">
              <v:shape style="position:absolute;left:3066;top:9368;width:2;height:189" coordorigin="3066,9368" coordsize="0,189" path="m3066,9368l3066,9557e" filled="false" stroked="true" strokeweight=".49998pt" strokecolor="#005aaa">
                <v:path arrowok="t"/>
              </v:shape>
            </v:group>
            <v:group style="position:absolute;left:1025;top:9557;width:2;height:190" coordorigin="1025,9557" coordsize="2,190">
              <v:shape style="position:absolute;left:1025;top:9557;width:2;height:190" coordorigin="1025,9557" coordsize="0,190" path="m1025,9557l1025,9746e" filled="false" stroked="true" strokeweight=".50002pt" strokecolor="#005aaa">
                <v:path arrowok="t"/>
              </v:shape>
            </v:group>
            <v:group style="position:absolute;left:3066;top:9557;width:2;height:190" coordorigin="3066,9557" coordsize="2,190">
              <v:shape style="position:absolute;left:3066;top:9557;width:2;height:190" coordorigin="3066,9557" coordsize="0,190" path="m3066,9557l3066,9746e" filled="false" stroked="true" strokeweight=".49998pt" strokecolor="#005aaa">
                <v:path arrowok="t"/>
              </v:shape>
            </v:group>
            <v:group style="position:absolute;left:1025;top:9746;width:2;height:185" coordorigin="1025,9746" coordsize="2,185">
              <v:shape style="position:absolute;left:1025;top:9746;width:2;height:185" coordorigin="1025,9746" coordsize="0,185" path="m1025,9746l1025,9930e" filled="false" stroked="true" strokeweight=".50002pt" strokecolor="#005aaa">
                <v:path arrowok="t"/>
              </v:shape>
            </v:group>
            <v:group style="position:absolute;left:3066;top:9746;width:2;height:185" coordorigin="3066,9746" coordsize="2,185">
              <v:shape style="position:absolute;left:3066;top:9746;width:2;height:185" coordorigin="3066,9746" coordsize="0,185" path="m3066,9746l3066,9930e" filled="false" stroked="true" strokeweight=".49998pt" strokecolor="#005aaa">
                <v:path arrowok="t"/>
              </v:shape>
            </v:group>
            <v:group style="position:absolute;left:1020;top:9935;width:2051;height:2" coordorigin="1020,9935" coordsize="2051,2">
              <v:shape style="position:absolute;left:1020;top:9935;width:2051;height:2" coordorigin="1020,9935" coordsize="2051,0" path="m1020,9935l3071,9935e" filled="false" stroked="true" strokeweight=".49997pt" strokecolor="#005aaa">
                <v:path arrowok="t"/>
              </v:shape>
            </v:group>
            <v:group style="position:absolute;left:1025;top:9940;width:2;height:265" coordorigin="1025,9940" coordsize="2,265">
              <v:shape style="position:absolute;left:1025;top:9940;width:2;height:265" coordorigin="1025,9940" coordsize="0,265" path="m1025,9940l1025,10205e" filled="false" stroked="true" strokeweight=".50002pt" strokecolor="#0058a9">
                <v:path arrowok="t"/>
              </v:shape>
            </v:group>
            <v:group style="position:absolute;left:3071;top:9935;width:3205;height:2" coordorigin="3071,9935" coordsize="3205,2">
              <v:shape style="position:absolute;left:3071;top:9935;width:3205;height:2" coordorigin="3071,9935" coordsize="3205,0" path="m3071,9935l6276,9935e" filled="false" stroked="true" strokeweight=".49997pt" strokecolor="#0058a9">
                <v:path arrowok="t"/>
              </v:shape>
            </v:group>
            <v:group style="position:absolute;left:8720;top:9935;width:2449;height:2" coordorigin="8720,9935" coordsize="2449,2">
              <v:shape style="position:absolute;left:8720;top:9935;width:2449;height:2" coordorigin="8720,9935" coordsize="2449,0" path="m8720,9935l11169,9935e" filled="false" stroked="true" strokeweight=".49997pt" strokecolor="#0058a9">
                <v:path arrowok="t"/>
              </v:shape>
            </v:group>
            <v:group style="position:absolute;left:11163;top:9940;width:2;height:265" coordorigin="11163,9940" coordsize="2,265">
              <v:shape style="position:absolute;left:11163;top:9940;width:2;height:265" coordorigin="11163,9940" coordsize="0,265" path="m11163,9940l11163,10205e" filled="false" stroked="true" strokeweight=".5pt" strokecolor="#0058a9">
                <v:path arrowok="t"/>
              </v:shape>
            </v:group>
            <v:group style="position:absolute;left:3071;top:10210;width:1983;height:2" coordorigin="3071,10210" coordsize="1983,2">
              <v:shape style="position:absolute;left:3071;top:10210;width:1983;height:2" coordorigin="3071,10210" coordsize="1983,0" path="m3071,10210l5054,10210e" filled="false" stroked="true" strokeweight=".5pt" strokecolor="#0058a9">
                <v:path arrowok="t"/>
              </v:shape>
            </v:group>
            <v:group style="position:absolute;left:3832;top:10215;width:2;height:472" coordorigin="3832,10215" coordsize="2,472">
              <v:shape style="position:absolute;left:3832;top:10215;width:2;height:472" coordorigin="3832,10215" coordsize="0,472" path="m3832,10215l3832,10687e" filled="false" stroked="true" strokeweight=".5pt" strokecolor="#0058a9">
                <v:path arrowok="t"/>
              </v:shape>
            </v:group>
            <v:group style="position:absolute;left:5054;top:10210;width:1222;height:2" coordorigin="5054,10210" coordsize="1222,2">
              <v:shape style="position:absolute;left:5054;top:10210;width:1222;height:2" coordorigin="5054,10210" coordsize="1222,0" path="m5054,10210l6276,10210e" filled="false" stroked="true" strokeweight=".5pt" strokecolor="#0058a9">
                <v:path arrowok="t"/>
              </v:shape>
            </v:group>
            <v:group style="position:absolute;left:5054;top:10215;width:2;height:472" coordorigin="5054,10215" coordsize="2,472">
              <v:shape style="position:absolute;left:5054;top:10215;width:2;height:472" coordorigin="5054,10215" coordsize="0,472" path="m5054,10215l5054,10687e" filled="false" stroked="true" strokeweight=".50002pt" strokecolor="#0058a9">
                <v:path arrowok="t"/>
              </v:shape>
            </v:group>
            <v:group style="position:absolute;left:9794;top:10210;width:1375;height:2" coordorigin="9794,10210" coordsize="1375,2">
              <v:shape style="position:absolute;left:9794;top:10210;width:1375;height:2" coordorigin="9794,10210" coordsize="1375,0" path="m9794,10210l11169,10210e" filled="false" stroked="true" strokeweight=".5pt" strokecolor="#0058a9">
                <v:path arrowok="t"/>
              </v:shape>
            </v:group>
            <v:group style="position:absolute;left:11163;top:10215;width:2;height:472" coordorigin="11163,10215" coordsize="2,472">
              <v:shape style="position:absolute;left:11163;top:10215;width:2;height:472" coordorigin="11163,10215" coordsize="0,472" path="m11163,10215l11163,10687e" filled="false" stroked="true" strokeweight=".5pt" strokecolor="#0058a9">
                <v:path arrowok="t"/>
              </v:shape>
            </v:group>
            <v:group style="position:absolute;left:3071;top:10692;width:1983;height:2" coordorigin="3071,10692" coordsize="1983,2">
              <v:shape style="position:absolute;left:3071;top:10692;width:1983;height:2" coordorigin="3071,10692" coordsize="1983,0" path="m3071,10692l5054,10692e" filled="false" stroked="true" strokeweight=".49997pt" strokecolor="#0058a9">
                <v:path arrowok="t"/>
              </v:shape>
            </v:group>
            <v:group style="position:absolute;left:3832;top:10697;width:2;height:472" coordorigin="3832,10697" coordsize="2,472">
              <v:shape style="position:absolute;left:3832;top:10697;width:2;height:472" coordorigin="3832,10697" coordsize="0,472" path="m3832,10697l3832,11169e" filled="false" stroked="true" strokeweight=".5pt" strokecolor="#0058a9">
                <v:path arrowok="t"/>
              </v:shape>
            </v:group>
            <v:group style="position:absolute;left:5054;top:10692;width:1227;height:2" coordorigin="5054,10692" coordsize="1227,2">
              <v:shape style="position:absolute;left:5054;top:10692;width:1227;height:2" coordorigin="5054,10692" coordsize="1227,0" path="m5054,10692l6281,10692e" filled="false" stroked="true" strokeweight=".49997pt" strokecolor="#0058a9">
                <v:path arrowok="t"/>
              </v:shape>
            </v:group>
            <v:group style="position:absolute;left:5054;top:10697;width:2;height:472" coordorigin="5054,10697" coordsize="2,472">
              <v:shape style="position:absolute;left:5054;top:10697;width:2;height:472" coordorigin="5054,10697" coordsize="0,472" path="m5054,10697l5054,11169e" filled="false" stroked="true" strokeweight=".50002pt" strokecolor="#0058a9">
                <v:path arrowok="t"/>
              </v:shape>
            </v:group>
            <v:group style="position:absolute;left:9789;top:10692;width:1380;height:2" coordorigin="9789,10692" coordsize="1380,2">
              <v:shape style="position:absolute;left:9789;top:10692;width:1380;height:2" coordorigin="9789,10692" coordsize="1380,0" path="m9789,10692l11169,10692e" filled="false" stroked="true" strokeweight=".49997pt" strokecolor="#0058a9">
                <v:path arrowok="t"/>
              </v:shape>
            </v:group>
            <v:group style="position:absolute;left:11163;top:10697;width:2;height:472" coordorigin="11163,10697" coordsize="2,472">
              <v:shape style="position:absolute;left:11163;top:10697;width:2;height:472" coordorigin="11163,10697" coordsize="0,472" path="m11163,10697l11163,11169e" filled="false" stroked="true" strokeweight=".5pt" strokecolor="#0058a9">
                <v:path arrowok="t"/>
              </v:shape>
            </v:group>
            <v:group style="position:absolute;left:3071;top:11174;width:1983;height:2" coordorigin="3071,11174" coordsize="1983,2">
              <v:shape style="position:absolute;left:3071;top:11174;width:1983;height:2" coordorigin="3071,11174" coordsize="1983,0" path="m3071,11174l5054,11174e" filled="false" stroked="true" strokeweight=".5pt" strokecolor="#0058a9">
                <v:path arrowok="t"/>
              </v:shape>
            </v:group>
            <v:group style="position:absolute;left:3832;top:11179;width:2;height:472" coordorigin="3832,11179" coordsize="2,472">
              <v:shape style="position:absolute;left:3832;top:11179;width:2;height:472" coordorigin="3832,11179" coordsize="0,472" path="m3832,11179l3832,11650e" filled="false" stroked="true" strokeweight=".5pt" strokecolor="#0058a9">
                <v:path arrowok="t"/>
              </v:shape>
            </v:group>
            <v:group style="position:absolute;left:5054;top:11174;width:1227;height:2" coordorigin="5054,11174" coordsize="1227,2">
              <v:shape style="position:absolute;left:5054;top:11174;width:1227;height:2" coordorigin="5054,11174" coordsize="1227,0" path="m5054,11174l6281,11174e" filled="false" stroked="true" strokeweight=".5pt" strokecolor="#0058a9">
                <v:path arrowok="t"/>
              </v:shape>
            </v:group>
            <v:group style="position:absolute;left:5054;top:11179;width:2;height:472" coordorigin="5054,11179" coordsize="2,472">
              <v:shape style="position:absolute;left:5054;top:11179;width:2;height:472" coordorigin="5054,11179" coordsize="0,472" path="m5054,11179l5054,11650e" filled="false" stroked="true" strokeweight=".50002pt" strokecolor="#0058a9">
                <v:path arrowok="t"/>
              </v:shape>
            </v:group>
            <v:group style="position:absolute;left:9789;top:11174;width:1380;height:2" coordorigin="9789,11174" coordsize="1380,2">
              <v:shape style="position:absolute;left:9789;top:11174;width:1380;height:2" coordorigin="9789,11174" coordsize="1380,0" path="m9789,11174l11169,11174e" filled="false" stroked="true" strokeweight=".5pt" strokecolor="#0058a9">
                <v:path arrowok="t"/>
              </v:shape>
            </v:group>
            <v:group style="position:absolute;left:11163;top:11179;width:2;height:472" coordorigin="11163,11179" coordsize="2,472">
              <v:shape style="position:absolute;left:11163;top:11179;width:2;height:472" coordorigin="11163,11179" coordsize="0,472" path="m11163,11179l11163,11650e" filled="false" stroked="true" strokeweight=".5pt" strokecolor="#0058a9">
                <v:path arrowok="t"/>
              </v:shape>
            </v:group>
            <v:group style="position:absolute;left:3071;top:11655;width:1983;height:2" coordorigin="3071,11655" coordsize="1983,2">
              <v:shape style="position:absolute;left:3071;top:11655;width:1983;height:2" coordorigin="3071,11655" coordsize="1983,0" path="m3071,11655l5054,11655e" filled="false" stroked="true" strokeweight=".49997pt" strokecolor="#0058a9">
                <v:path arrowok="t"/>
              </v:shape>
            </v:group>
            <v:group style="position:absolute;left:3832;top:11660;width:2;height:472" coordorigin="3832,11660" coordsize="2,472">
              <v:shape style="position:absolute;left:3832;top:11660;width:2;height:472" coordorigin="3832,11660" coordsize="0,472" path="m3832,11660l3832,12132e" filled="false" stroked="true" strokeweight=".5pt" strokecolor="#0058a9">
                <v:path arrowok="t"/>
              </v:shape>
            </v:group>
            <v:group style="position:absolute;left:5054;top:11655;width:1227;height:2" coordorigin="5054,11655" coordsize="1227,2">
              <v:shape style="position:absolute;left:5054;top:11655;width:1227;height:2" coordorigin="5054,11655" coordsize="1227,0" path="m5054,11655l6281,11655e" filled="false" stroked="true" strokeweight=".49997pt" strokecolor="#0058a9">
                <v:path arrowok="t"/>
              </v:shape>
            </v:group>
            <v:group style="position:absolute;left:5054;top:11660;width:2;height:472" coordorigin="5054,11660" coordsize="2,472">
              <v:shape style="position:absolute;left:5054;top:11660;width:2;height:472" coordorigin="5054,11660" coordsize="0,472" path="m5054,11660l5054,12132e" filled="false" stroked="true" strokeweight=".50002pt" strokecolor="#0058a9">
                <v:path arrowok="t"/>
              </v:shape>
            </v:group>
            <v:group style="position:absolute;left:9789;top:11655;width:1380;height:2" coordorigin="9789,11655" coordsize="1380,2">
              <v:shape style="position:absolute;left:9789;top:11655;width:1380;height:2" coordorigin="9789,11655" coordsize="1380,0" path="m9789,11655l11169,11655e" filled="false" stroked="true" strokeweight=".49997pt" strokecolor="#0058a9">
                <v:path arrowok="t"/>
              </v:shape>
            </v:group>
            <v:group style="position:absolute;left:11163;top:11660;width:2;height:472" coordorigin="11163,11660" coordsize="2,472">
              <v:shape style="position:absolute;left:11163;top:11660;width:2;height:472" coordorigin="11163,11660" coordsize="0,472" path="m11163,11660l11163,12132e" filled="false" stroked="true" strokeweight=".5pt" strokecolor="#0058a9">
                <v:path arrowok="t"/>
              </v:shape>
            </v:group>
            <v:group style="position:absolute;left:1020;top:10210;width:2051;height:2" coordorigin="1020,10210" coordsize="2051,2">
              <v:shape style="position:absolute;left:1020;top:10210;width:2051;height:2" coordorigin="1020,10210" coordsize="2051,0" path="m1020,10210l3071,10210e" filled="false" stroked="true" strokeweight=".5pt" strokecolor="#005aaa">
                <v:path arrowok="t"/>
              </v:shape>
            </v:group>
            <v:group style="position:absolute;left:1025;top:10215;width:2;height:477" coordorigin="1025,10215" coordsize="2,477">
              <v:shape style="position:absolute;left:1025;top:10215;width:2;height:477" coordorigin="1025,10215" coordsize="0,477" path="m1025,10215l1025,10692e" filled="false" stroked="true" strokeweight=".50002pt" strokecolor="#005aaa">
                <v:path arrowok="t"/>
              </v:shape>
            </v:group>
            <v:group style="position:absolute;left:3066;top:10215;width:2;height:477" coordorigin="3066,10215" coordsize="2,477">
              <v:shape style="position:absolute;left:3066;top:10215;width:2;height:477" coordorigin="3066,10215" coordsize="0,477" path="m3066,10215l3066,10692e" filled="false" stroked="true" strokeweight=".49998pt" strokecolor="#005aaa">
                <v:path arrowok="t"/>
              </v:shape>
            </v:group>
            <v:group style="position:absolute;left:1025;top:10692;width:2;height:482" coordorigin="1025,10692" coordsize="2,482">
              <v:shape style="position:absolute;left:1025;top:10692;width:2;height:482" coordorigin="1025,10692" coordsize="0,482" path="m1025,10692l1025,11174e" filled="false" stroked="true" strokeweight=".50002pt" strokecolor="#005aaa">
                <v:path arrowok="t"/>
              </v:shape>
            </v:group>
            <v:group style="position:absolute;left:3066;top:10692;width:2;height:482" coordorigin="3066,10692" coordsize="2,482">
              <v:shape style="position:absolute;left:3066;top:10692;width:2;height:482" coordorigin="3066,10692" coordsize="0,482" path="m3066,10692l3066,11174e" filled="false" stroked="true" strokeweight=".49998pt" strokecolor="#005aaa">
                <v:path arrowok="t"/>
              </v:shape>
            </v:group>
            <v:group style="position:absolute;left:1025;top:11174;width:2;height:482" coordorigin="1025,11174" coordsize="2,482">
              <v:shape style="position:absolute;left:1025;top:11174;width:2;height:482" coordorigin="1025,11174" coordsize="0,482" path="m1025,11174l1025,11655e" filled="false" stroked="true" strokeweight=".50002pt" strokecolor="#005aaa">
                <v:path arrowok="t"/>
              </v:shape>
            </v:group>
            <v:group style="position:absolute;left:3066;top:11174;width:2;height:482" coordorigin="3066,11174" coordsize="2,482">
              <v:shape style="position:absolute;left:3066;top:11174;width:2;height:482" coordorigin="3066,11174" coordsize="0,482" path="m3066,11174l3066,11655e" filled="false" stroked="true" strokeweight=".49998pt" strokecolor="#005aaa">
                <v:path arrowok="t"/>
              </v:shape>
            </v:group>
            <v:group style="position:absolute;left:1025;top:11655;width:2;height:477" coordorigin="1025,11655" coordsize="2,477">
              <v:shape style="position:absolute;left:1025;top:11655;width:2;height:477" coordorigin="1025,11655" coordsize="0,477" path="m1025,11655l1025,12132e" filled="false" stroked="true" strokeweight=".50002pt" strokecolor="#005aaa">
                <v:path arrowok="t"/>
              </v:shape>
            </v:group>
            <v:group style="position:absolute;left:3066;top:11655;width:2;height:477" coordorigin="3066,11655" coordsize="2,477">
              <v:shape style="position:absolute;left:3066;top:11655;width:2;height:477" coordorigin="3066,11655" coordsize="0,477" path="m3066,11655l3066,12132e" filled="false" stroked="true" strokeweight=".49998pt" strokecolor="#005aaa">
                <v:path arrowok="t"/>
              </v:shape>
            </v:group>
            <v:group style="position:absolute;left:1020;top:12137;width:2051;height:2" coordorigin="1020,12137" coordsize="2051,2">
              <v:shape style="position:absolute;left:1020;top:12137;width:2051;height:2" coordorigin="1020,12137" coordsize="2051,0" path="m1020,12137l3071,12137e" filled="false" stroked="true" strokeweight=".49998pt" strokecolor="#005aaa">
                <v:path arrowok="t"/>
              </v:shape>
            </v:group>
            <v:group style="position:absolute;left:1025;top:12142;width:2;height:265" coordorigin="1025,12142" coordsize="2,265">
              <v:shape style="position:absolute;left:1025;top:12142;width:2;height:265" coordorigin="1025,12142" coordsize="0,265" path="m1025,12142l1025,12407e" filled="false" stroked="true" strokeweight=".50002pt" strokecolor="#0058a9">
                <v:path arrowok="t"/>
              </v:shape>
            </v:group>
            <v:group style="position:absolute;left:3071;top:12137;width:3205;height:2" coordorigin="3071,12137" coordsize="3205,2">
              <v:shape style="position:absolute;left:3071;top:12137;width:3205;height:2" coordorigin="3071,12137" coordsize="3205,0" path="m3071,12137l6276,12137e" filled="false" stroked="true" strokeweight=".49998pt" strokecolor="#0058a9">
                <v:path arrowok="t"/>
              </v:shape>
            </v:group>
            <v:group style="position:absolute;left:9794;top:12137;width:1375;height:2" coordorigin="9794,12137" coordsize="1375,2">
              <v:shape style="position:absolute;left:9794;top:12137;width:1375;height:2" coordorigin="9794,12137" coordsize="1375,0" path="m9794,12137l11169,12137e" filled="false" stroked="true" strokeweight=".49998pt" strokecolor="#0058a9">
                <v:path arrowok="t"/>
              </v:shape>
            </v:group>
            <v:group style="position:absolute;left:11163;top:12142;width:2;height:265" coordorigin="11163,12142" coordsize="2,265">
              <v:shape style="position:absolute;left:11163;top:12142;width:2;height:265" coordorigin="11163,12142" coordsize="0,265" path="m11163,12142l11163,12407e" filled="false" stroked="true" strokeweight=".5pt" strokecolor="#0058a9">
                <v:path arrowok="t"/>
              </v:shape>
            </v:group>
            <v:group style="position:absolute;left:3071;top:12412;width:1983;height:2" coordorigin="3071,12412" coordsize="1983,2">
              <v:shape style="position:absolute;left:3071;top:12412;width:1983;height:2" coordorigin="3071,12412" coordsize="1983,0" path="m3071,12412l5054,12412e" filled="false" stroked="true" strokeweight=".49998pt" strokecolor="#0058a9">
                <v:path arrowok="t"/>
              </v:shape>
            </v:group>
            <v:group style="position:absolute;left:3832;top:12417;width:2;height:2103" coordorigin="3832,12417" coordsize="2,2103">
              <v:shape style="position:absolute;left:3832;top:12417;width:2;height:2103" coordorigin="3832,12417" coordsize="0,2103" path="m3832,12417l3832,14520e" filled="false" stroked="true" strokeweight=".5pt" strokecolor="#0058a9">
                <v:path arrowok="t"/>
              </v:shape>
            </v:group>
            <v:group style="position:absolute;left:5054;top:12412;width:1222;height:2" coordorigin="5054,12412" coordsize="1222,2">
              <v:shape style="position:absolute;left:5054;top:12412;width:1222;height:2" coordorigin="5054,12412" coordsize="1222,0" path="m5054,12412l6276,12412e" filled="false" stroked="true" strokeweight=".49998pt" strokecolor="#0058a9">
                <v:path arrowok="t"/>
              </v:shape>
            </v:group>
            <v:group style="position:absolute;left:5054;top:12417;width:2;height:2103" coordorigin="5054,12417" coordsize="2,2103">
              <v:shape style="position:absolute;left:5054;top:12417;width:2;height:2103" coordorigin="5054,12417" coordsize="0,2103" path="m5054,12417l5054,14520e" filled="false" stroked="true" strokeweight=".50002pt" strokecolor="#0058a9">
                <v:path arrowok="t"/>
              </v:shape>
            </v:group>
            <v:group style="position:absolute;left:6276;top:12412;width:1222;height:2" coordorigin="6276,12412" coordsize="1222,2">
              <v:shape style="position:absolute;left:6276;top:12412;width:1222;height:2" coordorigin="6276,12412" coordsize="1222,0" path="m6276,12412l7498,12412e" filled="false" stroked="true" strokeweight=".49998pt" strokecolor="#0058a9">
                <v:path arrowok="t"/>
              </v:shape>
            </v:group>
            <v:group style="position:absolute;left:6276;top:12417;width:2;height:2103" coordorigin="6276,12417" coordsize="2,2103">
              <v:shape style="position:absolute;left:6276;top:12417;width:2;height:2103" coordorigin="6276,12417" coordsize="0,2103" path="m6276,12417l6276,14520e" filled="false" stroked="true" strokeweight=".5pt" strokecolor="#0058a9">
                <v:path arrowok="t"/>
              </v:shape>
            </v:group>
            <v:group style="position:absolute;left:7498;top:12412;width:1222;height:2" coordorigin="7498,12412" coordsize="1222,2">
              <v:shape style="position:absolute;left:7498;top:12412;width:1222;height:2" coordorigin="7498,12412" coordsize="1222,0" path="m7498,12412l8720,12412e" filled="false" stroked="true" strokeweight=".49998pt" strokecolor="#0058a9">
                <v:path arrowok="t"/>
              </v:shape>
            </v:group>
            <v:group style="position:absolute;left:7498;top:12417;width:2;height:2103" coordorigin="7498,12417" coordsize="2,2103">
              <v:shape style="position:absolute;left:7498;top:12417;width:2;height:2103" coordorigin="7498,12417" coordsize="0,2103" path="m7498,12417l7498,14520e" filled="false" stroked="true" strokeweight=".49997pt" strokecolor="#0058a9">
                <v:path arrowok="t"/>
              </v:shape>
            </v:group>
            <v:group style="position:absolute;left:8720;top:12412;width:1074;height:2" coordorigin="8720,12412" coordsize="1074,2">
              <v:shape style="position:absolute;left:8720;top:12412;width:1074;height:2" coordorigin="8720,12412" coordsize="1074,0" path="m8720,12412l9794,12412e" filled="false" stroked="true" strokeweight=".49998pt" strokecolor="#0058a9">
                <v:path arrowok="t"/>
              </v:shape>
            </v:group>
            <v:group style="position:absolute;left:8720;top:12417;width:2;height:2103" coordorigin="8720,12417" coordsize="2,2103">
              <v:shape style="position:absolute;left:8720;top:12417;width:2;height:2103" coordorigin="8720,12417" coordsize="0,2103" path="m8720,12417l8720,14520e" filled="false" stroked="true" strokeweight=".5pt" strokecolor="#0058a9">
                <v:path arrowok="t"/>
              </v:shape>
            </v:group>
            <v:group style="position:absolute;left:9794;top:12412;width:1375;height:2" coordorigin="9794,12412" coordsize="1375,2">
              <v:shape style="position:absolute;left:9794;top:12412;width:1375;height:2" coordorigin="9794,12412" coordsize="1375,0" path="m9794,12412l11169,12412e" filled="false" stroked="true" strokeweight=".49998pt" strokecolor="#0058a9">
                <v:path arrowok="t"/>
              </v:shape>
            </v:group>
            <v:group style="position:absolute;left:9794;top:12417;width:2;height:2103" coordorigin="9794,12417" coordsize="2,2103">
              <v:shape style="position:absolute;left:9794;top:12417;width:2;height:2103" coordorigin="9794,12417" coordsize="0,2103" path="m9794,12417l9794,14520e" filled="false" stroked="true" strokeweight=".5pt" strokecolor="#0058a9">
                <v:path arrowok="t"/>
              </v:shape>
            </v:group>
            <v:group style="position:absolute;left:11163;top:12417;width:2;height:2103" coordorigin="11163,12417" coordsize="2,2103">
              <v:shape style="position:absolute;left:11163;top:12417;width:2;height:2103" coordorigin="11163,12417" coordsize="0,2103" path="m11163,12417l11163,14520e" filled="false" stroked="true" strokeweight=".5pt" strokecolor="#0058a9">
                <v:path arrowok="t"/>
              </v:shape>
            </v:group>
            <v:group style="position:absolute;left:1020;top:12412;width:2051;height:2" coordorigin="1020,12412" coordsize="2051,2">
              <v:shape style="position:absolute;left:1020;top:12412;width:2051;height:2" coordorigin="1020,12412" coordsize="2051,0" path="m1020,12412l3071,12412e" filled="false" stroked="true" strokeweight=".49998pt" strokecolor="#005aaa">
                <v:path arrowok="t"/>
              </v:shape>
            </v:group>
            <v:group style="position:absolute;left:1025;top:12417;width:2;height:2103" coordorigin="1025,12417" coordsize="2,2103">
              <v:shape style="position:absolute;left:1025;top:12417;width:2;height:2103" coordorigin="1025,12417" coordsize="0,2103" path="m1025,12417l1025,14520e" filled="false" stroked="true" strokeweight=".50002pt" strokecolor="#005aaa">
                <v:path arrowok="t"/>
              </v:shape>
            </v:group>
            <v:group style="position:absolute;left:3066;top:12417;width:2;height:2103" coordorigin="3066,12417" coordsize="2,2103">
              <v:shape style="position:absolute;left:3066;top:12417;width:2;height:2103" coordorigin="3066,12417" coordsize="0,2103" path="m3066,12417l3066,14520e" filled="false" stroked="true" strokeweight=".49998pt" strokecolor="#005aaa">
                <v:path arrowok="t"/>
              </v:shape>
            </v:group>
            <v:group style="position:absolute;left:1020;top:14525;width:2051;height:2" coordorigin="1020,14525" coordsize="2051,2">
              <v:shape style="position:absolute;left:1020;top:14525;width:2051;height:2" coordorigin="1020,14525" coordsize="2051,0" path="m1020,14525l3071,14525e" filled="false" stroked="true" strokeweight=".5pt" strokecolor="#005aaa">
                <v:path arrowok="t"/>
              </v:shape>
            </v:group>
            <v:group style="position:absolute;left:3071;top:14525;width:8098;height:2" coordorigin="3071,14525" coordsize="8098,2">
              <v:shape style="position:absolute;left:3071;top:14525;width:8098;height:2" coordorigin="3071,14525" coordsize="8098,0" path="m3071,14525l11168,14525e" filled="false" stroked="true" strokeweight=".5pt" strokecolor="#0058a9">
                <v:path arrowok="t"/>
              </v:shape>
              <v:shape style="position:absolute;left:1082;top:8695;width:1928;height:1157" type="#_x0000_t75" stroked="false">
                <v:imagedata r:id="rId38" o:title=""/>
              </v:shape>
              <v:shape style="position:absolute;left:1082;top:10305;width:1928;height:1737" type="#_x0000_t75" stroked="false">
                <v:imagedata r:id="rId39" o:title=""/>
              </v:shape>
              <v:shape style="position:absolute;left:1198;top:12469;width:1696;height:2000" type="#_x0000_t75" stroked="false">
                <v:imagedata r:id="rId40" o:title=""/>
              </v:shape>
            </v:group>
            <w10:wrap type="none"/>
          </v:group>
        </w:pict>
      </w:r>
      <w:r>
        <w:rPr/>
        <w:pict>
          <v:shape style="position:absolute;margin-left:50.023602pt;margin-top:19.075081pt;width:328.25pt;height:20pt;mso-position-horizontal-relative:page;mso-position-vertical-relative:page;z-index:-379792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назначения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23602pt;margin-top:62.498466pt;width:505.85pt;height:16pt;mso-position-horizontal-relative:page;mso-position-vertical-relative:page;z-index:-379768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88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98"/>
                      <w:sz w:val="28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15A2A"/>
                      <w:w w:val="92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6"/>
                      <w:sz w:val="28"/>
                    </w:rPr>
                    <w:t>систе</w:t>
                  </w:r>
                  <w:r>
                    <w:rPr>
                      <w:rFonts w:ascii="Lucida Sans" w:hAnsi="Lucida Sans"/>
                      <w:b/>
                      <w:color w:val="F15A2A"/>
                      <w:w w:val="96"/>
                      <w:sz w:val="28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водоснабжени</w:t>
                  </w:r>
                  <w:r>
                    <w:rPr>
                      <w:rFonts w:ascii="Lucida Sans" w:hAnsi="Lucida Sans"/>
                      <w:b/>
                      <w:color w:val="F15A2A"/>
                      <w:w w:val="92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88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1"/>
                      <w:sz w:val="28"/>
                    </w:rPr>
                    <w:t>повышени</w:t>
                  </w:r>
                  <w:r>
                    <w:rPr>
                      <w:rFonts w:ascii="Lucida Sans" w:hAnsi="Lucida Sans"/>
                      <w:b/>
                      <w:color w:val="F15A2A"/>
                      <w:w w:val="91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давления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-1pt;margin-top:93.950897pt;width:44.5pt;height:28pt;mso-position-horizontal-relative:page;mso-position-vertical-relative:page;z-index:-379744" type="#_x0000_t202" filled="false" stroked="false">
            <v:textbox inset="0,0,0,0">
              <w:txbxContent>
                <w:p>
                  <w:pPr>
                    <w:tabs>
                      <w:tab w:pos="870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23602pt;margin-top:372.032715pt;width:353.3pt;height:18pt;mso-position-horizontal-relative:page;mso-position-vertical-relative:page;z-index:-379720" type="#_x0000_t202" filled="false" stroked="false">
            <v:textbox inset="0,0,0,0">
              <w:txbxContent>
                <w:p>
                  <w:pPr>
                    <w:spacing w:line="354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32"/>
                      <w:szCs w:val="32"/>
                    </w:rPr>
                  </w:pP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4"/>
                      <w:sz w:val="32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0058A9"/>
                      <w:w w:val="94"/>
                      <w:sz w:val="32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0058A9"/>
                      <w:spacing w:val="-12"/>
                      <w:sz w:val="32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1"/>
                      <w:sz w:val="32"/>
                    </w:rPr>
                    <w:t>поверхностны</w:t>
                  </w:r>
                  <w:r>
                    <w:rPr>
                      <w:rFonts w:ascii="Lucida Sans" w:hAnsi="Lucida Sans"/>
                      <w:b/>
                      <w:color w:val="0058A9"/>
                      <w:w w:val="91"/>
                      <w:sz w:val="32"/>
                    </w:rPr>
                    <w:t>е</w:t>
                  </w:r>
                  <w:r>
                    <w:rPr>
                      <w:rFonts w:ascii="Lucida Sans" w:hAnsi="Lucida Sans"/>
                      <w:b/>
                      <w:color w:val="0058A9"/>
                      <w:spacing w:val="-12"/>
                      <w:sz w:val="32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3"/>
                      <w:sz w:val="32"/>
                    </w:rPr>
                    <w:t>самовсасывающие</w:t>
                  </w:r>
                  <w:r>
                    <w:rPr>
                      <w:rFonts w:ascii="Lucida Sans" w:hAnsi="Lucida Sans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396.231995pt;width:102.05pt;height:20.65pt;mso-position-horizontal-relative:page;mso-position-vertical-relative:page;z-index:-37969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96.231995pt;width:38.35pt;height:20.65pt;mso-position-horizontal-relative:page;mso-position-vertical-relative:page;z-index:-37967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29" w:right="225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396.231995pt;width:61.1pt;height:20.65pt;mso-position-horizontal-relative:page;mso-position-vertical-relative:page;z-index:-379648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68" w:right="161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396.231995pt;width:61.1pt;height:20.65pt;mso-position-horizontal-relative:page;mso-position-vertical-relative:page;z-index:-37962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83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806pt;margin-top:396.231995pt;width:61.1pt;height:20.65pt;mso-position-horizontal-relative:page;mso-position-vertical-relative:page;z-index:-37960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4" w:right="320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898987pt;margin-top:396.231995pt;width:61.1pt;height:20.65pt;mso-position-horizontal-relative:page;mso-position-vertical-relative:page;z-index:-37957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4" w:right="320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990997pt;margin-top:396.231995pt;width:53.7pt;height:20.65pt;mso-position-horizontal-relative:page;mso-position-vertical-relative:page;z-index:-37955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99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396.231995pt;width:68.5pt;height:20.65pt;mso-position-horizontal-relative:page;mso-position-vertical-relative:page;z-index:-379528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484" w:right="174" w:hanging="304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Номи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н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spacing w:val="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289" w:right="503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77"/>
                      <w:sz w:val="8"/>
                    </w:rPr>
                    <w:t>2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416.874023pt;width:506.9pt;height:13.75pt;mso-position-horizontal-relative:page;mso-position-vertical-relative:page;z-index:-37950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самовсасывающи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1"/>
                      <w:sz w:val="20"/>
                    </w:rPr>
                    <w:t>MC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430.603027pt;width:102.05pt;height:66.2pt;mso-position-horizontal-relative:page;mso-position-vertical-relative:page;z-index:-37948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30.603027pt;width:38.35pt;height:9.450pt;mso-position-horizontal-relative:page;mso-position-vertical-relative:page;z-index:-3794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015-1060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430.603027pt;width:61.1pt;height:9.450pt;mso-position-horizontal-relative:page;mso-position-vertical-relative:page;z-index:-3794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4041176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430.603027pt;width:61.1pt;height:9.450pt;mso-position-horizontal-relative:page;mso-position-vertical-relative:page;z-index:-3794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8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806pt;margin-top:430.603027pt;width:61.1pt;height:66.2pt;mso-position-horizontal-relative:page;mso-position-vertical-relative:page;z-index:-3793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0" w:right="3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898987pt;margin-top:430.603027pt;width:61.1pt;height:66.2pt;mso-position-horizontal-relative:page;mso-position-vertical-relative:page;z-index:-3793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0" w:right="3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MC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5.990997pt;margin-top:430.603027pt;width:53.7pt;height:9.450pt;mso-position-horizontal-relative:page;mso-position-vertical-relative:page;z-index:-3793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08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430.603027pt;width:68.5pt;height:9.450pt;mso-position-horizontal-relative:page;mso-position-vertical-relative:page;z-index:-3793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40.053986pt;width:38.35pt;height:9.5pt;mso-position-horizontal-relative:page;mso-position-vertical-relative:page;z-index:-3792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015-1059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440.053986pt;width:61.1pt;height:9.5pt;mso-position-horizontal-relative:page;mso-position-vertical-relative:page;z-index:-3792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4041177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440.053986pt;width:61.1pt;height:9.5pt;mso-position-horizontal-relative:page;mso-position-vertical-relative:page;z-index:-3792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87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990997pt;margin-top:440.053986pt;width:53.7pt;height:9.5pt;mso-position-horizontal-relative:page;mso-position-vertical-relative:page;z-index:-3792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08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440.053986pt;width:68.5pt;height:9.5pt;mso-position-horizontal-relative:page;mso-position-vertical-relative:page;z-index:-3791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49.505005pt;width:38.35pt;height:9.5pt;mso-position-horizontal-relative:page;mso-position-vertical-relative:page;z-index:-3791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015-1061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449.505005pt;width:61.1pt;height:9.5pt;mso-position-horizontal-relative:page;mso-position-vertical-relative:page;z-index:-3791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4041178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449.505005pt;width:61.1pt;height:9.5pt;mso-position-horizontal-relative:page;mso-position-vertical-relative:page;z-index:-3791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8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990997pt;margin-top:449.505005pt;width:53.7pt;height:9.5pt;mso-position-horizontal-relative:page;mso-position-vertical-relative:page;z-index:-3790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08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449.505005pt;width:68.5pt;height:9.5pt;mso-position-horizontal-relative:page;mso-position-vertical-relative:page;z-index:-3790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58.956024pt;width:38.35pt;height:9.450pt;mso-position-horizontal-relative:page;mso-position-vertical-relative:page;z-index:-3790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015-1063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458.956024pt;width:61.1pt;height:9.450pt;mso-position-horizontal-relative:page;mso-position-vertical-relative:page;z-index:-3790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4041180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458.956024pt;width:61.1pt;height:9.450pt;mso-position-horizontal-relative:page;mso-position-vertical-relative:page;z-index:-3790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8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990997pt;margin-top:458.956024pt;width:53.7pt;height:9.450pt;mso-position-horizontal-relative:page;mso-position-vertical-relative:page;z-index:-3789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08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458.956024pt;width:68.5pt;height:9.450pt;mso-position-horizontal-relative:page;mso-position-vertical-relative:page;z-index:-3789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68.406982pt;width:38.35pt;height:9.5pt;mso-position-horizontal-relative:page;mso-position-vertical-relative:page;z-index:-3789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015-1062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468.406982pt;width:61.1pt;height:9.5pt;mso-position-horizontal-relative:page;mso-position-vertical-relative:page;z-index:-3789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4149179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468.406982pt;width:61.1pt;height:9.5pt;mso-position-horizontal-relative:page;mso-position-vertical-relative:page;z-index:-3788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87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990997pt;margin-top:468.406982pt;width:53.7pt;height:9.5pt;mso-position-horizontal-relative:page;mso-position-vertical-relative:page;z-index:-3788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08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468.406982pt;width:68.5pt;height:9.5pt;mso-position-horizontal-relative:page;mso-position-vertical-relative:page;z-index:-3788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77.858002pt;width:38.35pt;height:9.450pt;mso-position-horizontal-relative:page;mso-position-vertical-relative:page;z-index:-3788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015-1065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477.858002pt;width:61.1pt;height:9.450pt;mso-position-horizontal-relative:page;mso-position-vertical-relative:page;z-index:-3787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4041182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477.858002pt;width:61.1pt;height:9.450pt;mso-position-horizontal-relative:page;mso-position-vertical-relative:page;z-index:-3787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98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990997pt;margin-top:477.858002pt;width:53.7pt;height:9.450pt;mso-position-horizontal-relative:page;mso-position-vertical-relative:page;z-index:-3787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08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477.858002pt;width:68.5pt;height:9.450pt;mso-position-horizontal-relative:page;mso-position-vertical-relative:page;z-index:-3787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87.308014pt;width:38.35pt;height:9.5pt;mso-position-horizontal-relative:page;mso-position-vertical-relative:page;z-index:-3786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015-1064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487.308014pt;width:61.1pt;height:9.5pt;mso-position-horizontal-relative:page;mso-position-vertical-relative:page;z-index:-3786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35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4149197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487.308014pt;width:61.1pt;height:9.5pt;mso-position-horizontal-relative:page;mso-position-vertical-relative:page;z-index:-3786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287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990997pt;margin-top:487.308014pt;width:53.7pt;height:9.5pt;mso-position-horizontal-relative:page;mso-position-vertical-relative:page;z-index:-3786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408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487.308014pt;width:68.5pt;height:9.5pt;mso-position-horizontal-relative:page;mso-position-vertical-relative:page;z-index:-3785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496.759003pt;width:506.9pt;height:13.75pt;mso-position-horizontal-relative:page;mso-position-vertical-relative:page;z-index:-37856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самовсасывающи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3"/>
                      <w:w w:val="110"/>
                      <w:sz w:val="20"/>
                    </w:rPr>
                    <w:t>W</w:t>
                  </w:r>
                  <w:r>
                    <w:rPr>
                      <w:rFonts w:ascii="Lucida Sans" w:hAnsi="Lucida Sans"/>
                      <w:b/>
                      <w:color w:val="FFFFFF"/>
                      <w:w w:val="106"/>
                      <w:sz w:val="20"/>
                    </w:rPr>
                    <w:t>J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510.489014pt;width:102.05pt;height:96.4pt;mso-position-horizontal-relative:page;mso-position-vertical-relative:page;z-index:-37854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510.489014pt;width:38.35pt;height:24.1pt;mso-position-horizontal-relative:page;mso-position-vertical-relative:page;z-index:-378520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510.489014pt;width:61.1pt;height:24.1pt;mso-position-horizontal-relative:page;mso-position-vertical-relative:page;z-index:-378496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5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4081221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510.489014pt;width:61.1pt;height:24.1pt;mso-position-horizontal-relative:page;mso-position-vertical-relative:page;z-index:-378472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66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W</w:t>
                  </w:r>
                  <w:r>
                    <w:rPr>
                      <w:color w:val="231F20"/>
                      <w:w w:val="80"/>
                    </w:rPr>
                    <w:t>J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X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806pt;margin-top:510.489014pt;width:61.1pt;height:96.4pt;mso-position-horizontal-relative:page;mso-position-vertical-relative:page;z-index:-3784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0" w:right="3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898987pt;margin-top:510.489014pt;width:61.1pt;height:96.4pt;mso-position-horizontal-relative:page;mso-position-vertical-relative:page;z-index:-3784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0" w:right="3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WJ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5.990997pt;margin-top:510.489014pt;width:53.7pt;height:96.4pt;mso-position-horizontal-relative:page;mso-position-vertical-relative:page;z-index:-3784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08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510.489014pt;width:68.5pt;height:24.1pt;mso-position-horizontal-relative:page;mso-position-vertical-relative:page;z-index:-378376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534.583008pt;width:38.35pt;height:24.1pt;mso-position-horizontal-relative:page;mso-position-vertical-relative:page;z-index:-378352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015-0766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534.583008pt;width:61.1pt;height:24.1pt;mso-position-horizontal-relative:page;mso-position-vertical-relative:page;z-index:-378328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5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4081222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534.583008pt;width:61.1pt;height:24.1pt;mso-position-horizontal-relative:page;mso-position-vertical-relative:page;z-index:-378304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66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W</w:t>
                  </w:r>
                  <w:r>
                    <w:rPr>
                      <w:color w:val="231F20"/>
                      <w:w w:val="80"/>
                    </w:rPr>
                    <w:t>J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X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534.583008pt;width:68.5pt;height:24.1pt;mso-position-horizontal-relative:page;mso-position-vertical-relative:page;z-index:-378280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558.677979pt;width:38.35pt;height:24.1pt;mso-position-horizontal-relative:page;mso-position-vertical-relative:page;z-index:-378256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015-1292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558.677979pt;width:61.1pt;height:24.1pt;mso-position-horizontal-relative:page;mso-position-vertical-relative:page;z-index:-378232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5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4144401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558.677979pt;width:61.1pt;height:24.1pt;mso-position-horizontal-relative:page;mso-position-vertical-relative:page;z-index:-378208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1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WJ-204-EM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558.677979pt;width:68.5pt;height:24.1pt;mso-position-horizontal-relative:page;mso-position-vertical-relative:page;z-index:-378184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582.772034pt;width:38.35pt;height:24.1pt;mso-position-horizontal-relative:page;mso-position-vertical-relative:page;z-index:-378160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015-1293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582.772034pt;width:61.1pt;height:24.1pt;mso-position-horizontal-relative:page;mso-position-vertical-relative:page;z-index:-378136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5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4143999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582.772034pt;width:61.1pt;height:24.1pt;mso-position-horizontal-relative:page;mso-position-vertical-relative:page;z-index:-378112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22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WJ-204-X-EM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582.772034pt;width:68.5pt;height:24.1pt;mso-position-horizontal-relative:page;mso-position-vertical-relative:page;z-index:-378088" type="#_x0000_t202" filled="false" stroked="false">
            <v:textbox inset="0,0,0,0">
              <w:txbxContent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606.867004pt;width:506.9pt;height:13.75pt;mso-position-horizontal-relative:page;mso-position-vertical-relative:page;z-index:-37806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самовсасывающи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13"/>
                      <w:sz w:val="20"/>
                    </w:rPr>
                    <w:t>PW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620.596008pt;width:102.05pt;height:105.65pt;mso-position-horizontal-relative:page;mso-position-vertical-relative:page;z-index:-37804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620.596008pt;width:38.35pt;height:105.65pt;mso-position-horizontal-relative:page;mso-position-vertical-relative:page;z-index:-3780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015-0762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620.596008pt;width:61.1pt;height:105.65pt;mso-position-horizontal-relative:page;mso-position-vertical-relative:page;z-index:-3779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79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2809KP06303A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2.714005pt;margin-top:620.596008pt;width:61.1pt;height:105.65pt;mso-position-horizontal-relative:page;mso-position-vertical-relative:page;z-index:-3779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41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PW-17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E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3.806pt;margin-top:620.596008pt;width:61.1pt;height:105.65pt;mso-position-horizontal-relative:page;mso-position-vertical-relative:page;z-index:-3779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0" w:right="3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898987pt;margin-top:620.596008pt;width:61.1pt;height:105.65pt;mso-position-horizontal-relative:page;mso-position-vertical-relative:page;z-index:-3779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0" w:right="3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PW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5.990997pt;margin-top:620.596008pt;width:53.7pt;height:105.65pt;mso-position-horizontal-relative:page;mso-position-vertical-relative:page;z-index:-3778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08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9.684998pt;margin-top:620.596008pt;width:68.5pt;height:105.65pt;mso-position-horizontal-relative:page;mso-position-vertical-relative:page;z-index:-3778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0,17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85.289001pt;width:102.05pt;height:20.65pt;mso-position-horizontal-relative:page;mso-position-vertical-relative:page;z-index:-37784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85.289001pt;width:38.35pt;height:20.65pt;mso-position-horizontal-relative:page;mso-position-vertical-relative:page;z-index:-37782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29" w:right="225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H/н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85.289001pt;width:58.4pt;height:20.65pt;mso-position-horizontal-relative:page;mso-position-vertical-relative:page;z-index:-377800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41" w:right="134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016006pt;margin-top:85.289001pt;width:69.05pt;height:20.65pt;mso-position-horizontal-relative:page;mso-position-vertical-relative:page;z-index:-37777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46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039001pt;margin-top:85.289001pt;width:55.6pt;height:20.65pt;mso-position-horizontal-relative:page;mso-position-vertical-relative:page;z-index:-37775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69" w:right="265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597992pt;margin-top:85.289001pt;width:49.9pt;height:20.65pt;mso-position-horizontal-relative:page;mso-position-vertical-relative:page;z-index:-37772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4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4.488007pt;margin-top:85.289001pt;width:60.7pt;height:20.65pt;mso-position-horizontal-relative:page;mso-position-vertical-relative:page;z-index:-37770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69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5.149994pt;margin-top:85.289001pt;width:73.05pt;height:20.65pt;mso-position-horizontal-relative:page;mso-position-vertical-relative:page;z-index:-37768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60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7"/>
                      <w:sz w:val="14"/>
                    </w:rPr>
                    <w:t>Но</w:t>
                  </w:r>
                  <w:r>
                    <w:rPr>
                      <w:rFonts w:ascii="Lucida Sans" w:hAnsi="Lucida Sans"/>
                      <w:b/>
                      <w:color w:val="231F20"/>
                      <w:w w:val="77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подача</w:t>
                  </w:r>
                  <w:r>
                    <w:rPr>
                      <w:rFonts w:ascii="Lucida Sans" w:hAnsi="Lucida Sans"/>
                      <w:b/>
                      <w:color w:val="231F20"/>
                      <w:w w:val="73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231F20"/>
                      <w:spacing w:val="2"/>
                      <w:w w:val="76"/>
                      <w:position w:val="5"/>
                      <w:sz w:val="8"/>
                    </w:rPr>
                    <w:t>3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/час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105.930969pt;width:506.9pt;height:13.75pt;mso-position-horizontal-relative:page;mso-position-vertical-relative:page;z-index:-37765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к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о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одезны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7"/>
                      <w:sz w:val="20"/>
                    </w:rPr>
                    <w:t>Водомет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119.661003pt;width:102.05pt;height:110.1pt;mso-position-horizontal-relative:page;mso-position-vertical-relative:page;z-index:-37763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119.661003pt;width:38.35pt;height:53.9pt;mso-position-horizontal-relative:page;mso-position-vertical-relative:page;z-index:-3776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015-0283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119.661003pt;width:58.4pt;height:53.9pt;mso-position-horizontal-relative:page;mso-position-vertical-relative:page;z-index:-3775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420" w:right="4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2032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016006pt;margin-top:119.661003pt;width:69.05pt;height:53.9pt;mso-position-horizontal-relative:page;mso-position-vertical-relative:page;z-index:-3775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50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Водоме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т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60/3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А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Ду</w:t>
                  </w:r>
                  <w:r>
                    <w:rPr>
                      <w:color w:val="231F20"/>
                      <w:spacing w:val="1"/>
                      <w:w w:val="79"/>
                    </w:rPr>
                    <w:t>4"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9.039001pt;margin-top:119.661003pt;width:55.6pt;height:110.1pt;mso-position-horizontal-relative:page;mso-position-vertical-relative:page;z-index:-3775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0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Джилекс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597992pt;margin-top:119.661003pt;width:49.9pt;height:110.1pt;mso-position-horizontal-relative:page;mso-position-vertical-relative:page;z-index:-3775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57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Водомет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4.488007pt;margin-top:119.661003pt;width:60.7pt;height:110.1pt;mso-position-horizontal-relative:page;mso-position-vertical-relative:page;z-index:-3774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78" w:right="47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220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5.149994pt;margin-top:119.661003pt;width:73.05pt;height:110.1pt;mso-position-horizontal-relative:page;mso-position-vertical-relative:page;z-index:-3774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620" w:right="6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173.518997pt;width:38.35pt;height:56.25pt;mso-position-horizontal-relative:page;mso-position-vertical-relative:page;z-index:-3774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015-0284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173.518997pt;width:58.4pt;height:56.25pt;mso-position-horizontal-relative:page;mso-position-vertical-relative:page;z-index:-3774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20" w:right="4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2052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016006pt;margin-top:173.518997pt;width:69.05pt;height:56.25pt;mso-position-horizontal-relative:page;mso-position-vertical-relative:page;z-index:-3773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0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Водоме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т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60/5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А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Ду</w:t>
                  </w:r>
                  <w:r>
                    <w:rPr>
                      <w:color w:val="231F20"/>
                      <w:spacing w:val="1"/>
                      <w:w w:val="79"/>
                    </w:rPr>
                    <w:t>4"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229.725037pt;width:506.9pt;height:13.75pt;mso-position-horizontal-relative:page;mso-position-vertical-relative:page;z-index:-37736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к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о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одезны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Spe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5"/>
                      <w:sz w:val="20"/>
                    </w:rPr>
                    <w:t>on</w:t>
                  </w:r>
                  <w:r>
                    <w:rPr>
                      <w:rFonts w:ascii="Lucida Sans" w:hAnsi="Lucida Sans"/>
                      <w:b/>
                      <w:color w:val="FFFFFF"/>
                      <w:w w:val="85"/>
                      <w:sz w:val="20"/>
                    </w:rPr>
                    <w:t>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1"/>
                      <w:sz w:val="20"/>
                    </w:rPr>
                    <w:t>SCK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243.453995pt;width:102.05pt;height:116.1pt;mso-position-horizontal-relative:page;mso-position-vertical-relative:page;z-index:-37734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243.453995pt;width:38.35pt;height:116.1pt;mso-position-horizontal-relative:page;mso-position-vertical-relative:page;z-index:-3773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6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015-0328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1.621994pt;margin-top:243.453995pt;width:58.4pt;height:116.1pt;mso-position-horizontal-relative:page;mso-position-vertical-relative:page;z-index:-3772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6"/>
                    <w:ind w:left="420" w:right="420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0.016006pt;margin-top:243.453995pt;width:69.05pt;height:116.1pt;mso-position-horizontal-relative:page;mso-position-vertical-relative:page;z-index:-3772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6"/>
                    <w:ind w:left="0" w:right="0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SC</w:t>
                  </w:r>
                  <w:r>
                    <w:rPr>
                      <w:color w:val="231F20"/>
                      <w:w w:val="79"/>
                    </w:rPr>
                    <w:t>K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G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9.039001pt;margin-top:243.453995pt;width:55.6pt;height:116.1pt;mso-position-horizontal-relative:page;mso-position-vertical-relative:page;z-index:-3772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6"/>
                    <w:ind w:left="347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597992pt;margin-top:243.453995pt;width:49.9pt;height:116.1pt;mso-position-horizontal-relative:page;mso-position-vertical-relative:page;z-index:-3772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6"/>
                    <w:ind w:left="1" w:right="0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SCK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4.488007pt;margin-top:243.453995pt;width:60.7pt;height:116.1pt;mso-position-horizontal-relative:page;mso-position-vertical-relative:page;z-index:-3772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6"/>
                    <w:ind w:left="478" w:right="47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5.149994pt;margin-top:243.453995pt;width:73.05pt;height:116.1pt;mso-position-horizontal-relative:page;mso-position-vertical-relative:page;z-index:-3771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6"/>
                    <w:ind w:left="620" w:right="6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2,9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0pt;width:595pt;height:47pt;mso-position-horizontal-relative:page;mso-position-vertical-relative:page;z-index:-37715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.28348pt;margin-top:0pt;width:594.950pt;height:47pt;mso-position-horizontal-relative:page;mso-position-vertical-relative:page;z-index:-377128" coordorigin="6,0" coordsize="11899,940">
            <v:group style="position:absolute;left:364;top:0;width:11540;height:940" coordorigin="364,0" coordsize="11540,940">
              <v:shape style="position:absolute;left:364;top:0;width:11540;height:940" coordorigin="364,0" coordsize="11540,940" path="m364,939l11904,939,11904,0,364,0,364,939xe" filled="true" fillcolor="#f15a2a" stroked="false">
                <v:path arrowok="t"/>
                <v:fill type="solid"/>
              </v:shape>
            </v:group>
            <v:group style="position:absolute;left:6;top:0;width:359;height:940" coordorigin="6,0" coordsize="359,940">
              <v:shape style="position:absolute;left:6;top:0;width:359;height:940" coordorigin="6,0" coordsize="359,940" path="m6,939l364,939,364,0,6,0,6,939xe" filled="true" fillcolor="#f15a2a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6.599972pt;margin-top:85.039001pt;width:507.95pt;height:494.2pt;mso-position-horizontal-relative:page;mso-position-vertical-relative:page;z-index:-377104" coordorigin="732,1701" coordsize="10159,9884">
            <v:group style="position:absolute;left:742;top:1706;width:2041;height:413" coordorigin="742,1706" coordsize="2041,413">
              <v:shape style="position:absolute;left:742;top:1706;width:2041;height:413" coordorigin="742,1706" coordsize="2041,413" path="m2783,1706l742,1706,742,2119,2783,2119,2783,1706xe" filled="true" fillcolor="#d9e1f3" stroked="false">
                <v:path arrowok="t"/>
                <v:fill type="solid"/>
              </v:shape>
            </v:group>
            <v:group style="position:absolute;left:2783;top:1706;width:767;height:413" coordorigin="2783,1706" coordsize="767,413">
              <v:shape style="position:absolute;left:2783;top:1706;width:767;height:413" coordorigin="2783,1706" coordsize="767,413" path="m3549,1706l2783,1706,2783,2119,3549,2119,3549,1706xe" filled="true" fillcolor="#d9e1f3" stroked="false">
                <v:path arrowok="t"/>
                <v:fill type="solid"/>
              </v:shape>
            </v:group>
            <v:group style="position:absolute;left:3549;top:1706;width:1222;height:413" coordorigin="3549,1706" coordsize="1222,413">
              <v:shape style="position:absolute;left:3549;top:1706;width:1222;height:413" coordorigin="3549,1706" coordsize="1222,413" path="m4771,1706l3549,1706,3549,2119,4771,2119,4771,1706xe" filled="true" fillcolor="#d9e1f3" stroked="false">
                <v:path arrowok="t"/>
                <v:fill type="solid"/>
              </v:shape>
            </v:group>
            <v:group style="position:absolute;left:4771;top:1706;width:1222;height:413" coordorigin="4771,1706" coordsize="1222,413">
              <v:shape style="position:absolute;left:4771;top:1706;width:1222;height:413" coordorigin="4771,1706" coordsize="1222,413" path="m5993,1706l4771,1706,4771,2119,5993,2119,5993,1706xe" filled="true" fillcolor="#d9e1f3" stroked="false">
                <v:path arrowok="t"/>
                <v:fill type="solid"/>
              </v:shape>
            </v:group>
            <v:group style="position:absolute;left:5993;top:1706;width:1222;height:413" coordorigin="5993,1706" coordsize="1222,413">
              <v:shape style="position:absolute;left:5993;top:1706;width:1222;height:413" coordorigin="5993,1706" coordsize="1222,413" path="m7214,1706l5993,1706,5993,2119,7214,2119,7214,1706xe" filled="true" fillcolor="#d9e1f3" stroked="false">
                <v:path arrowok="t"/>
                <v:fill type="solid"/>
              </v:shape>
            </v:group>
            <v:group style="position:absolute;left:7215;top:1706;width:1222;height:413" coordorigin="7215,1706" coordsize="1222,413">
              <v:shape style="position:absolute;left:7215;top:1706;width:1222;height:413" coordorigin="7215,1706" coordsize="1222,413" path="m8436,1706l7215,1706,7215,2119,8436,2119,8436,1706xe" filled="true" fillcolor="#d9e1f3" stroked="false">
                <v:path arrowok="t"/>
                <v:fill type="solid"/>
              </v:shape>
            </v:group>
            <v:group style="position:absolute;left:8436;top:1706;width:1074;height:413" coordorigin="8436,1706" coordsize="1074,413">
              <v:shape style="position:absolute;left:8436;top:1706;width:1074;height:413" coordorigin="8436,1706" coordsize="1074,413" path="m9510,1706l8436,1706,8436,2119,9510,2119,9510,1706xe" filled="true" fillcolor="#d9e1f3" stroked="false">
                <v:path arrowok="t"/>
                <v:fill type="solid"/>
              </v:shape>
            </v:group>
            <v:group style="position:absolute;left:9510;top:1706;width:1370;height:413" coordorigin="9510,1706" coordsize="1370,413">
              <v:shape style="position:absolute;left:9510;top:1706;width:1370;height:413" coordorigin="9510,1706" coordsize="1370,413" path="m10880,1706l9510,1706,9510,2119,10880,2119,10880,1706xe" filled="true" fillcolor="#d9e1f3" stroked="false">
                <v:path arrowok="t"/>
                <v:fill type="solid"/>
              </v:shape>
            </v:group>
            <v:group style="position:absolute;left:742;top:2119;width:10139;height:275" coordorigin="742,2119" coordsize="10139,275">
              <v:shape style="position:absolute;left:742;top:2119;width:10139;height:275" coordorigin="742,2119" coordsize="10139,275" path="m10880,2119l742,2119,742,2393,10880,2393,10880,2119xe" filled="true" fillcolor="#0058a9" stroked="false">
                <v:path arrowok="t"/>
                <v:fill type="solid"/>
              </v:shape>
            </v:group>
            <v:group style="position:absolute;left:742;top:4207;width:10139;height:275" coordorigin="742,4207" coordsize="10139,275">
              <v:shape style="position:absolute;left:742;top:4207;width:10139;height:275" coordorigin="742,4207" coordsize="10139,275" path="m10880,4207l742,4207,742,4482,10880,4482,10880,4207xe" filled="true" fillcolor="#0058a9" stroked="false">
                <v:path arrowok="t"/>
                <v:fill type="solid"/>
              </v:shape>
            </v:group>
            <v:group style="position:absolute;left:742;top:2393;width:2041;height:1815" coordorigin="742,2393" coordsize="2041,1815">
              <v:shape style="position:absolute;left:742;top:2393;width:2041;height:1815" coordorigin="742,2393" coordsize="2041,1815" path="m2783,2393l742,2393,742,4207,2783,4207,2783,2393xe" filled="true" fillcolor="#8caedb" stroked="false">
                <v:path arrowok="t"/>
                <v:fill type="solid"/>
              </v:shape>
            </v:group>
            <v:group style="position:absolute;left:742;top:5843;width:10139;height:275" coordorigin="742,5843" coordsize="10139,275">
              <v:shape style="position:absolute;left:742;top:5843;width:10139;height:275" coordorigin="742,5843" coordsize="10139,275" path="m10880,5843l742,5843,742,6117,10880,6117,10880,5843xe" filled="true" fillcolor="#0058a9" stroked="false">
                <v:path arrowok="t"/>
                <v:fill type="solid"/>
              </v:shape>
            </v:group>
            <v:group style="position:absolute;left:742;top:4482;width:2041;height:1361" coordorigin="742,4482" coordsize="2041,1361">
              <v:shape style="position:absolute;left:742;top:4482;width:2041;height:1361" coordorigin="742,4482" coordsize="2041,1361" path="m2783,4482l742,4482,742,5843,2783,5843,2783,4482xe" filled="true" fillcolor="#8caedb" stroked="false">
                <v:path arrowok="t"/>
                <v:fill type="solid"/>
              </v:shape>
            </v:group>
            <v:group style="position:absolute;left:742;top:7525;width:10139;height:275" coordorigin="742,7525" coordsize="10139,275">
              <v:shape style="position:absolute;left:742;top:7525;width:10139;height:275" coordorigin="742,7525" coordsize="10139,275" path="m10880,7525l742,7525,742,7800,10880,7800,10880,7525xe" filled="true" fillcolor="#0058a9" stroked="false">
                <v:path arrowok="t"/>
                <v:fill type="solid"/>
              </v:shape>
            </v:group>
            <v:group style="position:absolute;left:742;top:6117;width:2041;height:1408" coordorigin="742,6117" coordsize="2041,1408">
              <v:shape style="position:absolute;left:742;top:6117;width:2041;height:1408" coordorigin="742,6117" coordsize="2041,1408" path="m2783,6117l742,6117,742,7525,2783,7525,2783,6117xe" filled="true" fillcolor="#8caedb" stroked="false">
                <v:path arrowok="t"/>
                <v:fill type="solid"/>
              </v:shape>
            </v:group>
            <v:group style="position:absolute;left:742;top:9323;width:10139;height:275" coordorigin="742,9323" coordsize="10139,275">
              <v:shape style="position:absolute;left:742;top:9323;width:10139;height:275" coordorigin="742,9323" coordsize="10139,275" path="m10880,9323l742,9323,742,9598,10880,9598,10880,9323xe" filled="true" fillcolor="#0058a9" stroked="false">
                <v:path arrowok="t"/>
                <v:fill type="solid"/>
              </v:shape>
            </v:group>
            <v:group style="position:absolute;left:742;top:7800;width:2041;height:1524" coordorigin="742,7800" coordsize="2041,1524">
              <v:shape style="position:absolute;left:742;top:7800;width:2041;height:1524" coordorigin="742,7800" coordsize="2041,1524" path="m2783,7800l742,7800,742,9323,2783,9323,2783,7800xe" filled="true" fillcolor="#8caedb" stroked="false">
                <v:path arrowok="t"/>
                <v:fill type="solid"/>
              </v:shape>
            </v:group>
            <v:group style="position:absolute;left:742;top:9598;width:2041;height:1982" coordorigin="742,9598" coordsize="2041,1982">
              <v:shape style="position:absolute;left:742;top:9598;width:2041;height:1982" coordorigin="742,9598" coordsize="2041,1982" path="m2783,9598l742,9598,742,11579,2783,11579,2783,9598xe" filled="true" fillcolor="#8caedb" stroked="false">
                <v:path arrowok="t"/>
                <v:fill type="solid"/>
              </v:shape>
            </v:group>
            <v:group style="position:absolute;left:737;top:11579;width:2051;height:2" coordorigin="737,11579" coordsize="2051,2">
              <v:shape style="position:absolute;left:737;top:11579;width:2051;height:2" coordorigin="737,11579" coordsize="2051,0" path="m737,11579l2788,11579e" filled="false" stroked="true" strokeweight=".5pt" strokecolor="#005aaa">
                <v:path arrowok="t"/>
              </v:shape>
            </v:group>
            <v:group style="position:absolute;left:2788;top:11579;width:8098;height:2" coordorigin="2788,11579" coordsize="8098,2">
              <v:shape style="position:absolute;left:2788;top:11579;width:8098;height:2" coordorigin="2788,11579" coordsize="8098,0" path="m2788,11579l10885,11579e" filled="false" stroked="true" strokeweight=".5pt" strokecolor="#0058a9">
                <v:path arrowok="t"/>
              </v:shape>
            </v:group>
            <v:group style="position:absolute;left:2783;top:1706;width:1988;height:2" coordorigin="2783,1706" coordsize="1988,2">
              <v:shape style="position:absolute;left:2783;top:1706;width:1988;height:2" coordorigin="2783,1706" coordsize="1988,0" path="m2783,1706l4771,1706e" filled="false" stroked="true" strokeweight=".5pt" strokecolor="#0058a9">
                <v:path arrowok="t"/>
              </v:shape>
            </v:group>
            <v:group style="position:absolute;left:3549;top:1711;width:2;height:403" coordorigin="3549,1711" coordsize="2,403">
              <v:shape style="position:absolute;left:3549;top:1711;width:2;height:403" coordorigin="3549,1711" coordsize="0,403" path="m3549,1711l3549,2114e" filled="false" stroked="true" strokeweight=".50002pt" strokecolor="#0058a9">
                <v:path arrowok="t"/>
              </v:shape>
            </v:group>
            <v:group style="position:absolute;left:4771;top:1706;width:1222;height:2" coordorigin="4771,1706" coordsize="1222,2">
              <v:shape style="position:absolute;left:4771;top:1706;width:1222;height:2" coordorigin="4771,1706" coordsize="1222,0" path="m4771,1706l5993,1706e" filled="false" stroked="true" strokeweight=".5pt" strokecolor="#0058a9">
                <v:path arrowok="t"/>
              </v:shape>
            </v:group>
            <v:group style="position:absolute;left:4771;top:1711;width:2;height:403" coordorigin="4771,1711" coordsize="2,403">
              <v:shape style="position:absolute;left:4771;top:1711;width:2;height:403" coordorigin="4771,1711" coordsize="0,403" path="m4771,1711l4771,2114e" filled="false" stroked="true" strokeweight=".5pt" strokecolor="#0058a9">
                <v:path arrowok="t"/>
              </v:shape>
            </v:group>
            <v:group style="position:absolute;left:5993;top:1706;width:1222;height:2" coordorigin="5993,1706" coordsize="1222,2">
              <v:shape style="position:absolute;left:5993;top:1706;width:1222;height:2" coordorigin="5993,1706" coordsize="1222,0" path="m5993,1706l7214,1706e" filled="false" stroked="true" strokeweight=".5pt" strokecolor="#0058a9">
                <v:path arrowok="t"/>
              </v:shape>
            </v:group>
            <v:group style="position:absolute;left:5993;top:1711;width:2;height:403" coordorigin="5993,1711" coordsize="2,403">
              <v:shape style="position:absolute;left:5993;top:1711;width:2;height:403" coordorigin="5993,1711" coordsize="0,403" path="m5993,1711l5993,2114e" filled="false" stroked="true" strokeweight=".50003pt" strokecolor="#0058a9">
                <v:path arrowok="t"/>
              </v:shape>
            </v:group>
            <v:group style="position:absolute;left:7215;top:1706;width:1222;height:2" coordorigin="7215,1706" coordsize="1222,2">
              <v:shape style="position:absolute;left:7215;top:1706;width:1222;height:2" coordorigin="7215,1706" coordsize="1222,0" path="m7215,1706l8436,1706e" filled="false" stroked="true" strokeweight=".5pt" strokecolor="#0058a9">
                <v:path arrowok="t"/>
              </v:shape>
            </v:group>
            <v:group style="position:absolute;left:7215;top:1711;width:2;height:403" coordorigin="7215,1711" coordsize="2,403">
              <v:shape style="position:absolute;left:7215;top:1711;width:2;height:403" coordorigin="7215,1711" coordsize="0,403" path="m7215,1711l7215,2114e" filled="false" stroked="true" strokeweight=".5pt" strokecolor="#0058a9">
                <v:path arrowok="t"/>
              </v:shape>
            </v:group>
            <v:group style="position:absolute;left:8436;top:1706;width:1074;height:2" coordorigin="8436,1706" coordsize="1074,2">
              <v:shape style="position:absolute;left:8436;top:1706;width:1074;height:2" coordorigin="8436,1706" coordsize="1074,0" path="m8436,1706l9510,1706e" filled="false" stroked="true" strokeweight=".5pt" strokecolor="#0058a9">
                <v:path arrowok="t"/>
              </v:shape>
            </v:group>
            <v:group style="position:absolute;left:8436;top:1711;width:2;height:403" coordorigin="8436,1711" coordsize="2,403">
              <v:shape style="position:absolute;left:8436;top:1711;width:2;height:403" coordorigin="8436,1711" coordsize="0,403" path="m8436,1711l8436,2114e" filled="false" stroked="true" strokeweight=".49997pt" strokecolor="#0058a9">
                <v:path arrowok="t"/>
              </v:shape>
            </v:group>
            <v:group style="position:absolute;left:5993;top:2393;width:1222;height:2" coordorigin="5993,2393" coordsize="1222,2">
              <v:shape style="position:absolute;left:5993;top:2393;width:1222;height:2" coordorigin="5993,2393" coordsize="1222,0" path="m5993,2393l7214,2393e" filled="false" stroked="true" strokeweight=".5pt" strokecolor="#0058a9">
                <v:path arrowok="t"/>
              </v:shape>
            </v:group>
            <v:group style="position:absolute;left:5993;top:2398;width:2;height:898" coordorigin="5993,2398" coordsize="2,898">
              <v:shape style="position:absolute;left:5993;top:2398;width:2;height:898" coordorigin="5993,2398" coordsize="0,898" path="m5993,2398l5993,3295e" filled="false" stroked="true" strokeweight=".50003pt" strokecolor="#0058a9">
                <v:path arrowok="t"/>
              </v:shape>
            </v:group>
            <v:group style="position:absolute;left:5993;top:3305;width:2;height:898" coordorigin="5993,3305" coordsize="2,898">
              <v:shape style="position:absolute;left:5993;top:3305;width:2;height:898" coordorigin="5993,3305" coordsize="0,898" path="m5993,3305l5993,4202e" filled="false" stroked="true" strokeweight=".50003pt" strokecolor="#0058a9">
                <v:path arrowok="t"/>
              </v:shape>
            </v:group>
            <v:group style="position:absolute;left:5993;top:4207;width:1222;height:2" coordorigin="5993,4207" coordsize="1222,2">
              <v:shape style="position:absolute;left:5993;top:4207;width:1222;height:2" coordorigin="5993,4207" coordsize="1222,0" path="m5993,4207l7214,4207e" filled="false" stroked="true" strokeweight=".5pt" strokecolor="#0058a9">
                <v:path arrowok="t"/>
              </v:shape>
            </v:group>
            <v:group style="position:absolute;left:9510;top:1706;width:1375;height:2" coordorigin="9510,1706" coordsize="1375,2">
              <v:shape style="position:absolute;left:9510;top:1706;width:1375;height:2" coordorigin="9510,1706" coordsize="1375,0" path="m9510,1706l10885,1706e" filled="false" stroked="true" strokeweight=".5pt" strokecolor="#0058a9">
                <v:path arrowok="t"/>
              </v:shape>
            </v:group>
            <v:group style="position:absolute;left:9510;top:1711;width:2;height:403" coordorigin="9510,1711" coordsize="2,403">
              <v:shape style="position:absolute;left:9510;top:1711;width:2;height:403" coordorigin="9510,1711" coordsize="0,403" path="m9510,1711l9510,2114e" filled="false" stroked="true" strokeweight=".50003pt" strokecolor="#0058a9">
                <v:path arrowok="t"/>
              </v:shape>
            </v:group>
            <v:group style="position:absolute;left:10880;top:1711;width:2;height:403" coordorigin="10880,1711" coordsize="2,403">
              <v:shape style="position:absolute;left:10880;top:1711;width:2;height:403" coordorigin="10880,1711" coordsize="0,403" path="m10880,1711l10880,2114e" filled="false" stroked="true" strokeweight=".5pt" strokecolor="#0058a9">
                <v:path arrowok="t"/>
              </v:shape>
            </v:group>
            <v:group style="position:absolute;left:7215;top:2393;width:1222;height:2" coordorigin="7215,2393" coordsize="1222,2">
              <v:shape style="position:absolute;left:7215;top:2393;width:1222;height:2" coordorigin="7215,2393" coordsize="1222,0" path="m7215,2393l8436,2393e" filled="false" stroked="true" strokeweight=".5pt" strokecolor="#0058a9">
                <v:path arrowok="t"/>
              </v:shape>
            </v:group>
            <v:group style="position:absolute;left:7215;top:2398;width:2;height:1805" coordorigin="7215,2398" coordsize="2,1805">
              <v:shape style="position:absolute;left:7215;top:2398;width:2;height:1805" coordorigin="7215,2398" coordsize="0,1805" path="m7215,2398l7215,4202e" filled="false" stroked="true" strokeweight=".5pt" strokecolor="#0058a9">
                <v:path arrowok="t"/>
              </v:shape>
            </v:group>
            <v:group style="position:absolute;left:7215;top:4207;width:1222;height:2" coordorigin="7215,4207" coordsize="1222,2">
              <v:shape style="position:absolute;left:7215;top:4207;width:1222;height:2" coordorigin="7215,4207" coordsize="1222,0" path="m7215,4207l8436,4207e" filled="false" stroked="true" strokeweight=".5pt" strokecolor="#0058a9">
                <v:path arrowok="t"/>
              </v:shape>
            </v:group>
            <v:group style="position:absolute;left:737;top:1706;width:2046;height:2" coordorigin="737,1706" coordsize="2046,2">
              <v:shape style="position:absolute;left:737;top:1706;width:2046;height:2" coordorigin="737,1706" coordsize="2046,0" path="m737,1706l2783,1706e" filled="false" stroked="true" strokeweight=".5pt" strokecolor="#0058a9">
                <v:path arrowok="t"/>
              </v:shape>
            </v:group>
            <v:group style="position:absolute;left:742;top:1711;width:2;height:403" coordorigin="742,1711" coordsize="2,403">
              <v:shape style="position:absolute;left:742;top:1711;width:2;height:403" coordorigin="742,1711" coordsize="0,403" path="m742,1711l742,2114e" filled="false" stroked="true" strokeweight=".5pt" strokecolor="#0058a9">
                <v:path arrowok="t"/>
              </v:shape>
            </v:group>
            <v:group style="position:absolute;left:2783;top:1711;width:2;height:403" coordorigin="2783,1711" coordsize="2,403">
              <v:shape style="position:absolute;left:2783;top:1711;width:2;height:403" coordorigin="2783,1711" coordsize="0,403" path="m2783,1711l2783,2114e" filled="false" stroked="true" strokeweight=".5pt" strokecolor="#0058a9">
                <v:path arrowok="t"/>
              </v:shape>
            </v:group>
            <v:group style="position:absolute;left:8436;top:2393;width:1074;height:2" coordorigin="8436,2393" coordsize="1074,2">
              <v:shape style="position:absolute;left:8436;top:2393;width:1074;height:2" coordorigin="8436,2393" coordsize="1074,0" path="m8436,2393l9510,2393e" filled="false" stroked="true" strokeweight=".5pt" strokecolor="#0058a9">
                <v:path arrowok="t"/>
              </v:shape>
            </v:group>
            <v:group style="position:absolute;left:8436;top:2398;width:2;height:903" coordorigin="8436,2398" coordsize="2,903">
              <v:shape style="position:absolute;left:8436;top:2398;width:2;height:903" coordorigin="8436,2398" coordsize="0,903" path="m8436,2398l8436,3300e" filled="false" stroked="true" strokeweight=".49997pt" strokecolor="#0058a9">
                <v:path arrowok="t"/>
              </v:shape>
            </v:group>
            <v:group style="position:absolute;left:9510;top:2398;width:2;height:898" coordorigin="9510,2398" coordsize="2,898">
              <v:shape style="position:absolute;left:9510;top:2398;width:2;height:898" coordorigin="9510,2398" coordsize="0,898" path="m9510,2398l9510,3295e" filled="false" stroked="true" strokeweight=".50003pt" strokecolor="#0058a9">
                <v:path arrowok="t"/>
              </v:shape>
            </v:group>
            <v:group style="position:absolute;left:8436;top:3300;width:2;height:903" coordorigin="8436,3300" coordsize="2,903">
              <v:shape style="position:absolute;left:8436;top:3300;width:2;height:903" coordorigin="8436,3300" coordsize="0,903" path="m8436,3300l8436,4202e" filled="false" stroked="true" strokeweight=".49997pt" strokecolor="#0058a9">
                <v:path arrowok="t"/>
              </v:shape>
            </v:group>
            <v:group style="position:absolute;left:9510;top:3305;width:2;height:898" coordorigin="9510,3305" coordsize="2,898">
              <v:shape style="position:absolute;left:9510;top:3305;width:2;height:898" coordorigin="9510,3305" coordsize="0,898" path="m9510,3305l9510,4202e" filled="false" stroked="true" strokeweight=".50003pt" strokecolor="#0058a9">
                <v:path arrowok="t"/>
              </v:shape>
            </v:group>
            <v:group style="position:absolute;left:8436;top:4207;width:1074;height:2" coordorigin="8436,4207" coordsize="1074,2">
              <v:shape style="position:absolute;left:8436;top:4207;width:1074;height:2" coordorigin="8436,4207" coordsize="1074,0" path="m8436,4207l9510,4207e" filled="false" stroked="true" strokeweight=".5pt" strokecolor="#0058a9">
                <v:path arrowok="t"/>
              </v:shape>
            </v:group>
            <v:group style="position:absolute;left:5993;top:4482;width:1222;height:2" coordorigin="5993,4482" coordsize="1222,2">
              <v:shape style="position:absolute;left:5993;top:4482;width:1222;height:2" coordorigin="5993,4482" coordsize="1222,0" path="m5993,4482l7214,4482e" filled="false" stroked="true" strokeweight=".5pt" strokecolor="#0058a9">
                <v:path arrowok="t"/>
              </v:shape>
            </v:group>
            <v:group style="position:absolute;left:5993;top:4487;width:2;height:331" coordorigin="5993,4487" coordsize="2,331">
              <v:shape style="position:absolute;left:5993;top:4487;width:2;height:331" coordorigin="5993,4487" coordsize="0,331" path="m5993,4487l5993,4817e" filled="false" stroked="true" strokeweight=".50003pt" strokecolor="#0058a9">
                <v:path arrowok="t"/>
              </v:shape>
            </v:group>
            <v:group style="position:absolute;left:5993;top:4827;width:2;height:331" coordorigin="5993,4827" coordsize="2,331">
              <v:shape style="position:absolute;left:5993;top:4827;width:2;height:331" coordorigin="5993,4827" coordsize="0,331" path="m5993,4827l5993,5157e" filled="false" stroked="true" strokeweight=".50003pt" strokecolor="#0058a9">
                <v:path arrowok="t"/>
              </v:shape>
            </v:group>
            <v:group style="position:absolute;left:5993;top:5167;width:2;height:331" coordorigin="5993,5167" coordsize="2,331">
              <v:shape style="position:absolute;left:5993;top:5167;width:2;height:331" coordorigin="5993,5167" coordsize="0,331" path="m5993,5167l5993,5497e" filled="false" stroked="true" strokeweight=".50003pt" strokecolor="#0058a9">
                <v:path arrowok="t"/>
              </v:shape>
            </v:group>
            <v:group style="position:absolute;left:5993;top:5507;width:2;height:331" coordorigin="5993,5507" coordsize="2,331">
              <v:shape style="position:absolute;left:5993;top:5507;width:2;height:331" coordorigin="5993,5507" coordsize="0,331" path="m5993,5507l5993,5838e" filled="false" stroked="true" strokeweight=".50003pt" strokecolor="#0058a9">
                <v:path arrowok="t"/>
              </v:shape>
            </v:group>
            <v:group style="position:absolute;left:5993;top:5843;width:1222;height:2" coordorigin="5993,5843" coordsize="1222,2">
              <v:shape style="position:absolute;left:5993;top:5843;width:1222;height:2" coordorigin="5993,5843" coordsize="1222,0" path="m5993,5843l7214,5843e" filled="false" stroked="true" strokeweight=".5pt" strokecolor="#0058a9">
                <v:path arrowok="t"/>
              </v:shape>
            </v:group>
            <v:group style="position:absolute;left:737;top:2119;width:10149;height:2" coordorigin="737,2119" coordsize="10149,2">
              <v:shape style="position:absolute;left:737;top:2119;width:10149;height:2" coordorigin="737,2119" coordsize="10149,0" path="m737,2119l10885,2119e" filled="false" stroked="true" strokeweight=".500060pt" strokecolor="#0058a9">
                <v:path arrowok="t"/>
              </v:shape>
            </v:group>
            <v:group style="position:absolute;left:7215;top:4482;width:1222;height:2" coordorigin="7215,4482" coordsize="1222,2">
              <v:shape style="position:absolute;left:7215;top:4482;width:1222;height:2" coordorigin="7215,4482" coordsize="1222,0" path="m7215,4482l8436,4482e" filled="false" stroked="true" strokeweight=".5pt" strokecolor="#0058a9">
                <v:path arrowok="t"/>
              </v:shape>
            </v:group>
            <v:group style="position:absolute;left:7215;top:4487;width:2;height:1351" coordorigin="7215,4487" coordsize="2,1351">
              <v:shape style="position:absolute;left:7215;top:4487;width:2;height:1351" coordorigin="7215,4487" coordsize="0,1351" path="m7215,4487l7215,5838e" filled="false" stroked="true" strokeweight=".5pt" strokecolor="#0058a9">
                <v:path arrowok="t"/>
              </v:shape>
            </v:group>
            <v:group style="position:absolute;left:7215;top:5843;width:1222;height:2" coordorigin="7215,5843" coordsize="1222,2">
              <v:shape style="position:absolute;left:7215;top:5843;width:1222;height:2" coordorigin="7215,5843" coordsize="1222,0" path="m7215,5843l8436,5843e" filled="false" stroked="true" strokeweight=".5pt" strokecolor="#0058a9">
                <v:path arrowok="t"/>
              </v:shape>
            </v:group>
            <v:group style="position:absolute;left:8436;top:4482;width:1074;height:2" coordorigin="8436,4482" coordsize="1074,2">
              <v:shape style="position:absolute;left:8436;top:4482;width:1074;height:2" coordorigin="8436,4482" coordsize="1074,0" path="m8436,4482l9510,4482e" filled="false" stroked="true" strokeweight=".5pt" strokecolor="#0058a9">
                <v:path arrowok="t"/>
              </v:shape>
            </v:group>
            <v:group style="position:absolute;left:8436;top:4487;width:2;height:336" coordorigin="8436,4487" coordsize="2,336">
              <v:shape style="position:absolute;left:8436;top:4487;width:2;height:336" coordorigin="8436,4487" coordsize="0,336" path="m8436,4487l8436,4822e" filled="false" stroked="true" strokeweight=".49997pt" strokecolor="#0058a9">
                <v:path arrowok="t"/>
              </v:shape>
            </v:group>
            <v:group style="position:absolute;left:9510;top:4487;width:2;height:331" coordorigin="9510,4487" coordsize="2,331">
              <v:shape style="position:absolute;left:9510;top:4487;width:2;height:331" coordorigin="9510,4487" coordsize="0,331" path="m9510,4487l9510,4817e" filled="false" stroked="true" strokeweight=".50003pt" strokecolor="#0058a9">
                <v:path arrowok="t"/>
              </v:shape>
            </v:group>
            <v:group style="position:absolute;left:8436;top:4822;width:2;height:341" coordorigin="8436,4822" coordsize="2,341">
              <v:shape style="position:absolute;left:8436;top:4822;width:2;height:341" coordorigin="8436,4822" coordsize="0,341" path="m8436,4822l8436,5162e" filled="false" stroked="true" strokeweight=".49997pt" strokecolor="#0058a9">
                <v:path arrowok="t"/>
              </v:shape>
            </v:group>
            <v:group style="position:absolute;left:9510;top:4827;width:2;height:331" coordorigin="9510,4827" coordsize="2,331">
              <v:shape style="position:absolute;left:9510;top:4827;width:2;height:331" coordorigin="9510,4827" coordsize="0,331" path="m9510,4827l9510,5157e" filled="false" stroked="true" strokeweight=".50003pt" strokecolor="#0058a9">
                <v:path arrowok="t"/>
              </v:shape>
            </v:group>
            <v:group style="position:absolute;left:8436;top:5162;width:2;height:341" coordorigin="8436,5162" coordsize="2,341">
              <v:shape style="position:absolute;left:8436;top:5162;width:2;height:341" coordorigin="8436,5162" coordsize="0,341" path="m8436,5162l8436,5502e" filled="false" stroked="true" strokeweight=".49997pt" strokecolor="#0058a9">
                <v:path arrowok="t"/>
              </v:shape>
            </v:group>
            <v:group style="position:absolute;left:9510;top:5167;width:2;height:331" coordorigin="9510,5167" coordsize="2,331">
              <v:shape style="position:absolute;left:9510;top:5167;width:2;height:331" coordorigin="9510,5167" coordsize="0,331" path="m9510,5167l9510,5497e" filled="false" stroked="true" strokeweight=".50003pt" strokecolor="#0058a9">
                <v:path arrowok="t"/>
              </v:shape>
            </v:group>
            <v:group style="position:absolute;left:8436;top:5502;width:2;height:336" coordorigin="8436,5502" coordsize="2,336">
              <v:shape style="position:absolute;left:8436;top:5502;width:2;height:336" coordorigin="8436,5502" coordsize="0,336" path="m8436,5502l8436,5838e" filled="false" stroked="true" strokeweight=".49997pt" strokecolor="#0058a9">
                <v:path arrowok="t"/>
              </v:shape>
            </v:group>
            <v:group style="position:absolute;left:9510;top:5507;width:2;height:331" coordorigin="9510,5507" coordsize="2,331">
              <v:shape style="position:absolute;left:9510;top:5507;width:2;height:331" coordorigin="9510,5507" coordsize="0,331" path="m9510,5507l9510,5838e" filled="false" stroked="true" strokeweight=".50003pt" strokecolor="#0058a9">
                <v:path arrowok="t"/>
              </v:shape>
            </v:group>
            <v:group style="position:absolute;left:8436;top:5843;width:1074;height:2" coordorigin="8436,5843" coordsize="1074,2">
              <v:shape style="position:absolute;left:8436;top:5843;width:1074;height:2" coordorigin="8436,5843" coordsize="1074,0" path="m8436,5843l9510,5843e" filled="false" stroked="true" strokeweight=".5pt" strokecolor="#0058a9">
                <v:path arrowok="t"/>
              </v:shape>
            </v:group>
            <v:group style="position:absolute;left:742;top:2124;width:2;height:265" coordorigin="742,2124" coordsize="2,265">
              <v:shape style="position:absolute;left:742;top:2124;width:2;height:265" coordorigin="742,2124" coordsize="0,265" path="m742,2124l742,2388e" filled="false" stroked="true" strokeweight=".5pt" strokecolor="#0058a9">
                <v:path arrowok="t"/>
              </v:shape>
            </v:group>
            <v:group style="position:absolute;left:10880;top:2124;width:2;height:265" coordorigin="10880,2124" coordsize="2,265">
              <v:shape style="position:absolute;left:10880;top:2124;width:2;height:265" coordorigin="10880,2124" coordsize="0,265" path="m10880,2124l10880,2388e" filled="false" stroked="true" strokeweight=".5pt" strokecolor="#0058a9">
                <v:path arrowok="t"/>
              </v:shape>
            </v:group>
            <v:group style="position:absolute;left:2788;top:2393;width:1983;height:2" coordorigin="2788,2393" coordsize="1983,2">
              <v:shape style="position:absolute;left:2788;top:2393;width:1983;height:2" coordorigin="2788,2393" coordsize="1983,0" path="m2788,2393l4771,2393e" filled="false" stroked="true" strokeweight=".5pt" strokecolor="#0058a9">
                <v:path arrowok="t"/>
              </v:shape>
            </v:group>
            <v:group style="position:absolute;left:3549;top:2398;width:2;height:898" coordorigin="3549,2398" coordsize="2,898">
              <v:shape style="position:absolute;left:3549;top:2398;width:2;height:898" coordorigin="3549,2398" coordsize="0,898" path="m3549,2398l3549,3295e" filled="false" stroked="true" strokeweight=".50002pt" strokecolor="#0058a9">
                <v:path arrowok="t"/>
              </v:shape>
            </v:group>
            <v:group style="position:absolute;left:4771;top:2393;width:1222;height:2" coordorigin="4771,2393" coordsize="1222,2">
              <v:shape style="position:absolute;left:4771;top:2393;width:1222;height:2" coordorigin="4771,2393" coordsize="1222,0" path="m4771,2393l5993,2393e" filled="false" stroked="true" strokeweight=".5pt" strokecolor="#0058a9">
                <v:path arrowok="t"/>
              </v:shape>
            </v:group>
            <v:group style="position:absolute;left:4771;top:2398;width:2;height:898" coordorigin="4771,2398" coordsize="2,898">
              <v:shape style="position:absolute;left:4771;top:2398;width:2;height:898" coordorigin="4771,2398" coordsize="0,898" path="m4771,2398l4771,3295e" filled="false" stroked="true" strokeweight=".5pt" strokecolor="#0058a9">
                <v:path arrowok="t"/>
              </v:shape>
            </v:group>
            <v:group style="position:absolute;left:9510;top:2393;width:1375;height:2" coordorigin="9510,2393" coordsize="1375,2">
              <v:shape style="position:absolute;left:9510;top:2393;width:1375;height:2" coordorigin="9510,2393" coordsize="1375,0" path="m9510,2393l10885,2393e" filled="false" stroked="true" strokeweight=".5pt" strokecolor="#0058a9">
                <v:path arrowok="t"/>
              </v:shape>
            </v:group>
            <v:group style="position:absolute;left:10880;top:2398;width:2;height:898" coordorigin="10880,2398" coordsize="2,898">
              <v:shape style="position:absolute;left:10880;top:2398;width:2;height:898" coordorigin="10880,2398" coordsize="0,898" path="m10880,2398l10880,3295e" filled="false" stroked="true" strokeweight=".5pt" strokecolor="#0058a9">
                <v:path arrowok="t"/>
              </v:shape>
            </v:group>
            <v:group style="position:absolute;left:2788;top:3300;width:1983;height:2" coordorigin="2788,3300" coordsize="1983,2">
              <v:shape style="position:absolute;left:2788;top:3300;width:1983;height:2" coordorigin="2788,3300" coordsize="1983,0" path="m2788,3300l4771,3300e" filled="false" stroked="true" strokeweight=".49994pt" strokecolor="#0058a9">
                <v:path arrowok="t"/>
              </v:shape>
            </v:group>
            <v:group style="position:absolute;left:3549;top:3305;width:2;height:898" coordorigin="3549,3305" coordsize="2,898">
              <v:shape style="position:absolute;left:3549;top:3305;width:2;height:898" coordorigin="3549,3305" coordsize="0,898" path="m3549,3305l3549,4202e" filled="false" stroked="true" strokeweight=".50002pt" strokecolor="#0058a9">
                <v:path arrowok="t"/>
              </v:shape>
            </v:group>
            <v:group style="position:absolute;left:4771;top:3300;width:1227;height:2" coordorigin="4771,3300" coordsize="1227,2">
              <v:shape style="position:absolute;left:4771;top:3300;width:1227;height:2" coordorigin="4771,3300" coordsize="1227,0" path="m4771,3300l5998,3300e" filled="false" stroked="true" strokeweight=".49994pt" strokecolor="#0058a9">
                <v:path arrowok="t"/>
              </v:shape>
            </v:group>
            <v:group style="position:absolute;left:4771;top:3305;width:2;height:898" coordorigin="4771,3305" coordsize="2,898">
              <v:shape style="position:absolute;left:4771;top:3305;width:2;height:898" coordorigin="4771,3305" coordsize="0,898" path="m4771,3305l4771,4202e" filled="false" stroked="true" strokeweight=".5pt" strokecolor="#0058a9">
                <v:path arrowok="t"/>
              </v:shape>
            </v:group>
            <v:group style="position:absolute;left:9505;top:3300;width:1380;height:2" coordorigin="9505,3300" coordsize="1380,2">
              <v:shape style="position:absolute;left:9505;top:3300;width:1380;height:2" coordorigin="9505,3300" coordsize="1380,0" path="m9505,3300l10885,3300e" filled="false" stroked="true" strokeweight=".49994pt" strokecolor="#0058a9">
                <v:path arrowok="t"/>
              </v:shape>
            </v:group>
            <v:group style="position:absolute;left:10880;top:3305;width:2;height:898" coordorigin="10880,3305" coordsize="2,898">
              <v:shape style="position:absolute;left:10880;top:3305;width:2;height:898" coordorigin="10880,3305" coordsize="0,898" path="m10880,3305l10880,4202e" filled="false" stroked="true" strokeweight=".5pt" strokecolor="#0058a9">
                <v:path arrowok="t"/>
              </v:shape>
            </v:group>
            <v:group style="position:absolute;left:737;top:2393;width:2051;height:2" coordorigin="737,2393" coordsize="2051,2">
              <v:shape style="position:absolute;left:737;top:2393;width:2051;height:2" coordorigin="737,2393" coordsize="2051,0" path="m737,2393l2788,2393e" filled="false" stroked="true" strokeweight=".5pt" strokecolor="#005aaa">
                <v:path arrowok="t"/>
              </v:shape>
            </v:group>
            <v:group style="position:absolute;left:742;top:2398;width:2;height:903" coordorigin="742,2398" coordsize="2,903">
              <v:shape style="position:absolute;left:742;top:2398;width:2;height:903" coordorigin="742,2398" coordsize="0,903" path="m742,2398l742,3300e" filled="false" stroked="true" strokeweight=".5pt" strokecolor="#005aaa">
                <v:path arrowok="t"/>
              </v:shape>
            </v:group>
            <v:group style="position:absolute;left:2783;top:2398;width:2;height:903" coordorigin="2783,2398" coordsize="2,903">
              <v:shape style="position:absolute;left:2783;top:2398;width:2;height:903" coordorigin="2783,2398" coordsize="0,903" path="m2783,2398l2783,3300e" filled="false" stroked="true" strokeweight=".5pt" strokecolor="#005aaa">
                <v:path arrowok="t"/>
              </v:shape>
            </v:group>
            <v:group style="position:absolute;left:742;top:3300;width:2;height:903" coordorigin="742,3300" coordsize="2,903">
              <v:shape style="position:absolute;left:742;top:3300;width:2;height:903" coordorigin="742,3300" coordsize="0,903" path="m742,3300l742,4202e" filled="false" stroked="true" strokeweight=".5pt" strokecolor="#005aaa">
                <v:path arrowok="t"/>
              </v:shape>
            </v:group>
            <v:group style="position:absolute;left:2783;top:3300;width:2;height:903" coordorigin="2783,3300" coordsize="2,903">
              <v:shape style="position:absolute;left:2783;top:3300;width:2;height:903" coordorigin="2783,3300" coordsize="0,903" path="m2783,3300l2783,4202e" filled="false" stroked="true" strokeweight=".5pt" strokecolor="#005aaa">
                <v:path arrowok="t"/>
              </v:shape>
            </v:group>
            <v:group style="position:absolute;left:737;top:4207;width:2051;height:2" coordorigin="737,4207" coordsize="2051,2">
              <v:shape style="position:absolute;left:737;top:4207;width:2051;height:2" coordorigin="737,4207" coordsize="2051,0" path="m737,4207l2788,4207e" filled="false" stroked="true" strokeweight=".5pt" strokecolor="#005aaa">
                <v:path arrowok="t"/>
              </v:shape>
            </v:group>
            <v:group style="position:absolute;left:742;top:4212;width:2;height:265" coordorigin="742,4212" coordsize="2,265">
              <v:shape style="position:absolute;left:742;top:4212;width:2;height:265" coordorigin="742,4212" coordsize="0,265" path="m742,4212l742,4477e" filled="false" stroked="true" strokeweight=".5pt" strokecolor="#0058a9">
                <v:path arrowok="t"/>
              </v:shape>
            </v:group>
            <v:group style="position:absolute;left:2788;top:4207;width:3205;height:2" coordorigin="2788,4207" coordsize="3205,2">
              <v:shape style="position:absolute;left:2788;top:4207;width:3205;height:2" coordorigin="2788,4207" coordsize="3205,0" path="m2788,4207l5993,4207e" filled="false" stroked="true" strokeweight=".5pt" strokecolor="#0058a9">
                <v:path arrowok="t"/>
              </v:shape>
            </v:group>
            <v:group style="position:absolute;left:9510;top:4207;width:1375;height:2" coordorigin="9510,4207" coordsize="1375,2">
              <v:shape style="position:absolute;left:9510;top:4207;width:1375;height:2" coordorigin="9510,4207" coordsize="1375,0" path="m9510,4207l10885,4207e" filled="false" stroked="true" strokeweight=".5pt" strokecolor="#0058a9">
                <v:path arrowok="t"/>
              </v:shape>
            </v:group>
            <v:group style="position:absolute;left:10880;top:4212;width:2;height:265" coordorigin="10880,4212" coordsize="2,265">
              <v:shape style="position:absolute;left:10880;top:4212;width:2;height:265" coordorigin="10880,4212" coordsize="0,265" path="m10880,4212l10880,4477e" filled="false" stroked="true" strokeweight=".5pt" strokecolor="#0058a9">
                <v:path arrowok="t"/>
              </v:shape>
            </v:group>
            <v:group style="position:absolute;left:2788;top:4482;width:1983;height:2" coordorigin="2788,4482" coordsize="1983,2">
              <v:shape style="position:absolute;left:2788;top:4482;width:1983;height:2" coordorigin="2788,4482" coordsize="1983,0" path="m2788,4482l4771,4482e" filled="false" stroked="true" strokeweight=".5pt" strokecolor="#0058a9">
                <v:path arrowok="t"/>
              </v:shape>
            </v:group>
            <v:group style="position:absolute;left:3549;top:4487;width:2;height:331" coordorigin="3549,4487" coordsize="2,331">
              <v:shape style="position:absolute;left:3549;top:4487;width:2;height:331" coordorigin="3549,4487" coordsize="0,331" path="m3549,4487l3549,4817e" filled="false" stroked="true" strokeweight=".50002pt" strokecolor="#0058a9">
                <v:path arrowok="t"/>
              </v:shape>
            </v:group>
            <v:group style="position:absolute;left:4771;top:4482;width:1222;height:2" coordorigin="4771,4482" coordsize="1222,2">
              <v:shape style="position:absolute;left:4771;top:4482;width:1222;height:2" coordorigin="4771,4482" coordsize="1222,0" path="m4771,4482l5993,4482e" filled="false" stroked="true" strokeweight=".5pt" strokecolor="#0058a9">
                <v:path arrowok="t"/>
              </v:shape>
            </v:group>
            <v:group style="position:absolute;left:4771;top:4487;width:2;height:331" coordorigin="4771,4487" coordsize="2,331">
              <v:shape style="position:absolute;left:4771;top:4487;width:2;height:331" coordorigin="4771,4487" coordsize="0,331" path="m4771,4487l4771,4817e" filled="false" stroked="true" strokeweight=".5pt" strokecolor="#0058a9">
                <v:path arrowok="t"/>
              </v:shape>
            </v:group>
            <v:group style="position:absolute;left:9510;top:4482;width:1375;height:2" coordorigin="9510,4482" coordsize="1375,2">
              <v:shape style="position:absolute;left:9510;top:4482;width:1375;height:2" coordorigin="9510,4482" coordsize="1375,0" path="m9510,4482l10885,4482e" filled="false" stroked="true" strokeweight=".5pt" strokecolor="#0058a9">
                <v:path arrowok="t"/>
              </v:shape>
            </v:group>
            <v:group style="position:absolute;left:10880;top:4487;width:2;height:331" coordorigin="10880,4487" coordsize="2,331">
              <v:shape style="position:absolute;left:10880;top:4487;width:2;height:331" coordorigin="10880,4487" coordsize="0,331" path="m10880,4487l10880,4817e" filled="false" stroked="true" strokeweight=".5pt" strokecolor="#0058a9">
                <v:path arrowok="t"/>
              </v:shape>
            </v:group>
            <v:group style="position:absolute;left:2788;top:4822;width:1983;height:2" coordorigin="2788,4822" coordsize="1983,2">
              <v:shape style="position:absolute;left:2788;top:4822;width:1983;height:2" coordorigin="2788,4822" coordsize="1983,0" path="m2788,4822l4771,4822e" filled="false" stroked="true" strokeweight=".5pt" strokecolor="#0058a9">
                <v:path arrowok="t"/>
              </v:shape>
            </v:group>
            <v:group style="position:absolute;left:3549;top:4827;width:2;height:331" coordorigin="3549,4827" coordsize="2,331">
              <v:shape style="position:absolute;left:3549;top:4827;width:2;height:331" coordorigin="3549,4827" coordsize="0,331" path="m3549,4827l3549,5157e" filled="false" stroked="true" strokeweight=".50002pt" strokecolor="#0058a9">
                <v:path arrowok="t"/>
              </v:shape>
            </v:group>
            <v:group style="position:absolute;left:4771;top:4822;width:1227;height:2" coordorigin="4771,4822" coordsize="1227,2">
              <v:shape style="position:absolute;left:4771;top:4822;width:1227;height:2" coordorigin="4771,4822" coordsize="1227,0" path="m4771,4822l5998,4822e" filled="false" stroked="true" strokeweight=".5pt" strokecolor="#0058a9">
                <v:path arrowok="t"/>
              </v:shape>
            </v:group>
            <v:group style="position:absolute;left:4771;top:4827;width:2;height:331" coordorigin="4771,4827" coordsize="2,331">
              <v:shape style="position:absolute;left:4771;top:4827;width:2;height:331" coordorigin="4771,4827" coordsize="0,331" path="m4771,4827l4771,5157e" filled="false" stroked="true" strokeweight=".5pt" strokecolor="#0058a9">
                <v:path arrowok="t"/>
              </v:shape>
            </v:group>
            <v:group style="position:absolute;left:9505;top:4822;width:1380;height:2" coordorigin="9505,4822" coordsize="1380,2">
              <v:shape style="position:absolute;left:9505;top:4822;width:1380;height:2" coordorigin="9505,4822" coordsize="1380,0" path="m9505,4822l10885,4822e" filled="false" stroked="true" strokeweight=".5pt" strokecolor="#0058a9">
                <v:path arrowok="t"/>
              </v:shape>
            </v:group>
            <v:group style="position:absolute;left:10880;top:4827;width:2;height:331" coordorigin="10880,4827" coordsize="2,331">
              <v:shape style="position:absolute;left:10880;top:4827;width:2;height:331" coordorigin="10880,4827" coordsize="0,331" path="m10880,4827l10880,5157e" filled="false" stroked="true" strokeweight=".5pt" strokecolor="#0058a9">
                <v:path arrowok="t"/>
              </v:shape>
            </v:group>
            <v:group style="position:absolute;left:2788;top:5162;width:1983;height:2" coordorigin="2788,5162" coordsize="1983,2">
              <v:shape style="position:absolute;left:2788;top:5162;width:1983;height:2" coordorigin="2788,5162" coordsize="1983,0" path="m2788,5162l4771,5162e" filled="false" stroked="true" strokeweight=".5pt" strokecolor="#0058a9">
                <v:path arrowok="t"/>
              </v:shape>
            </v:group>
            <v:group style="position:absolute;left:3549;top:5167;width:2;height:331" coordorigin="3549,5167" coordsize="2,331">
              <v:shape style="position:absolute;left:3549;top:5167;width:2;height:331" coordorigin="3549,5167" coordsize="0,331" path="m3549,5167l3549,5497e" filled="false" stroked="true" strokeweight=".50002pt" strokecolor="#0058a9">
                <v:path arrowok="t"/>
              </v:shape>
            </v:group>
            <v:group style="position:absolute;left:4771;top:5162;width:1227;height:2" coordorigin="4771,5162" coordsize="1227,2">
              <v:shape style="position:absolute;left:4771;top:5162;width:1227;height:2" coordorigin="4771,5162" coordsize="1227,0" path="m4771,5162l5998,5162e" filled="false" stroked="true" strokeweight=".5pt" strokecolor="#0058a9">
                <v:path arrowok="t"/>
              </v:shape>
            </v:group>
            <v:group style="position:absolute;left:4771;top:5167;width:2;height:331" coordorigin="4771,5167" coordsize="2,331">
              <v:shape style="position:absolute;left:4771;top:5167;width:2;height:331" coordorigin="4771,5167" coordsize="0,331" path="m4771,5167l4771,5497e" filled="false" stroked="true" strokeweight=".5pt" strokecolor="#0058a9">
                <v:path arrowok="t"/>
              </v:shape>
            </v:group>
            <v:group style="position:absolute;left:9505;top:5162;width:1380;height:2" coordorigin="9505,5162" coordsize="1380,2">
              <v:shape style="position:absolute;left:9505;top:5162;width:1380;height:2" coordorigin="9505,5162" coordsize="1380,0" path="m9505,5162l10885,5162e" filled="false" stroked="true" strokeweight=".5pt" strokecolor="#0058a9">
                <v:path arrowok="t"/>
              </v:shape>
            </v:group>
            <v:group style="position:absolute;left:10880;top:5167;width:2;height:331" coordorigin="10880,5167" coordsize="2,331">
              <v:shape style="position:absolute;left:10880;top:5167;width:2;height:331" coordorigin="10880,5167" coordsize="0,331" path="m10880,5167l10880,5497e" filled="false" stroked="true" strokeweight=".5pt" strokecolor="#0058a9">
                <v:path arrowok="t"/>
              </v:shape>
            </v:group>
            <v:group style="position:absolute;left:2788;top:5502;width:1983;height:2" coordorigin="2788,5502" coordsize="1983,2">
              <v:shape style="position:absolute;left:2788;top:5502;width:1983;height:2" coordorigin="2788,5502" coordsize="1983,0" path="m2788,5502l4771,5502e" filled="false" stroked="true" strokeweight=".5pt" strokecolor="#0058a9">
                <v:path arrowok="t"/>
              </v:shape>
            </v:group>
            <v:group style="position:absolute;left:3549;top:5507;width:2;height:331" coordorigin="3549,5507" coordsize="2,331">
              <v:shape style="position:absolute;left:3549;top:5507;width:2;height:331" coordorigin="3549,5507" coordsize="0,331" path="m3549,5507l3549,5838e" filled="false" stroked="true" strokeweight=".50002pt" strokecolor="#0058a9">
                <v:path arrowok="t"/>
              </v:shape>
            </v:group>
            <v:group style="position:absolute;left:4771;top:5502;width:1227;height:2" coordorigin="4771,5502" coordsize="1227,2">
              <v:shape style="position:absolute;left:4771;top:5502;width:1227;height:2" coordorigin="4771,5502" coordsize="1227,0" path="m4771,5502l5998,5502e" filled="false" stroked="true" strokeweight=".5pt" strokecolor="#0058a9">
                <v:path arrowok="t"/>
              </v:shape>
            </v:group>
            <v:group style="position:absolute;left:4771;top:5507;width:2;height:331" coordorigin="4771,5507" coordsize="2,331">
              <v:shape style="position:absolute;left:4771;top:5507;width:2;height:331" coordorigin="4771,5507" coordsize="0,331" path="m4771,5507l4771,5838e" filled="false" stroked="true" strokeweight=".5pt" strokecolor="#0058a9">
                <v:path arrowok="t"/>
              </v:shape>
            </v:group>
            <v:group style="position:absolute;left:9505;top:5502;width:1380;height:2" coordorigin="9505,5502" coordsize="1380,2">
              <v:shape style="position:absolute;left:9505;top:5502;width:1380;height:2" coordorigin="9505,5502" coordsize="1380,0" path="m9505,5502l10885,5502e" filled="false" stroked="true" strokeweight=".5pt" strokecolor="#0058a9">
                <v:path arrowok="t"/>
              </v:shape>
            </v:group>
            <v:group style="position:absolute;left:10880;top:5507;width:2;height:331" coordorigin="10880,5507" coordsize="2,331">
              <v:shape style="position:absolute;left:10880;top:5507;width:2;height:331" coordorigin="10880,5507" coordsize="0,331" path="m10880,5507l10880,5838e" filled="false" stroked="true" strokeweight=".5pt" strokecolor="#0058a9">
                <v:path arrowok="t"/>
              </v:shape>
            </v:group>
            <v:group style="position:absolute;left:737;top:4482;width:2051;height:2" coordorigin="737,4482" coordsize="2051,2">
              <v:shape style="position:absolute;left:737;top:4482;width:2051;height:2" coordorigin="737,4482" coordsize="2051,0" path="m737,4482l2788,4482e" filled="false" stroked="true" strokeweight=".5pt" strokecolor="#005aaa">
                <v:path arrowok="t"/>
              </v:shape>
            </v:group>
            <v:group style="position:absolute;left:742;top:4487;width:2;height:336" coordorigin="742,4487" coordsize="2,336">
              <v:shape style="position:absolute;left:742;top:4487;width:2;height:336" coordorigin="742,4487" coordsize="0,336" path="m742,4487l742,4822e" filled="false" stroked="true" strokeweight=".5pt" strokecolor="#005aaa">
                <v:path arrowok="t"/>
              </v:shape>
            </v:group>
            <v:group style="position:absolute;left:2783;top:4487;width:2;height:336" coordorigin="2783,4487" coordsize="2,336">
              <v:shape style="position:absolute;left:2783;top:4487;width:2;height:336" coordorigin="2783,4487" coordsize="0,336" path="m2783,4487l2783,4822e" filled="false" stroked="true" strokeweight=".5pt" strokecolor="#005aaa">
                <v:path arrowok="t"/>
              </v:shape>
            </v:group>
            <v:group style="position:absolute;left:742;top:4822;width:2;height:341" coordorigin="742,4822" coordsize="2,341">
              <v:shape style="position:absolute;left:742;top:4822;width:2;height:341" coordorigin="742,4822" coordsize="0,341" path="m742,4822l742,5162e" filled="false" stroked="true" strokeweight=".5pt" strokecolor="#005aaa">
                <v:path arrowok="t"/>
              </v:shape>
            </v:group>
            <v:group style="position:absolute;left:2783;top:4822;width:2;height:341" coordorigin="2783,4822" coordsize="2,341">
              <v:shape style="position:absolute;left:2783;top:4822;width:2;height:341" coordorigin="2783,4822" coordsize="0,341" path="m2783,4822l2783,5162e" filled="false" stroked="true" strokeweight=".5pt" strokecolor="#005aaa">
                <v:path arrowok="t"/>
              </v:shape>
            </v:group>
            <v:group style="position:absolute;left:742;top:5162;width:2;height:341" coordorigin="742,5162" coordsize="2,341">
              <v:shape style="position:absolute;left:742;top:5162;width:2;height:341" coordorigin="742,5162" coordsize="0,341" path="m742,5162l742,5502e" filled="false" stroked="true" strokeweight=".5pt" strokecolor="#005aaa">
                <v:path arrowok="t"/>
              </v:shape>
            </v:group>
            <v:group style="position:absolute;left:2783;top:5162;width:2;height:341" coordorigin="2783,5162" coordsize="2,341">
              <v:shape style="position:absolute;left:2783;top:5162;width:2;height:341" coordorigin="2783,5162" coordsize="0,341" path="m2783,5162l2783,5502e" filled="false" stroked="true" strokeweight=".5pt" strokecolor="#005aaa">
                <v:path arrowok="t"/>
              </v:shape>
            </v:group>
            <v:group style="position:absolute;left:742;top:5502;width:2;height:336" coordorigin="742,5502" coordsize="2,336">
              <v:shape style="position:absolute;left:742;top:5502;width:2;height:336" coordorigin="742,5502" coordsize="0,336" path="m742,5502l742,5838e" filled="false" stroked="true" strokeweight=".5pt" strokecolor="#005aaa">
                <v:path arrowok="t"/>
              </v:shape>
            </v:group>
            <v:group style="position:absolute;left:2783;top:5502;width:2;height:336" coordorigin="2783,5502" coordsize="2,336">
              <v:shape style="position:absolute;left:2783;top:5502;width:2;height:336" coordorigin="2783,5502" coordsize="0,336" path="m2783,5502l2783,5838e" filled="false" stroked="true" strokeweight=".5pt" strokecolor="#005aaa">
                <v:path arrowok="t"/>
              </v:shape>
            </v:group>
            <v:group style="position:absolute;left:737;top:5843;width:2051;height:2" coordorigin="737,5843" coordsize="2051,2">
              <v:shape style="position:absolute;left:737;top:5843;width:2051;height:2" coordorigin="737,5843" coordsize="2051,0" path="m737,5843l2788,5843e" filled="false" stroked="true" strokeweight=".5pt" strokecolor="#005aaa">
                <v:path arrowok="t"/>
              </v:shape>
            </v:group>
            <v:group style="position:absolute;left:742;top:5848;width:2;height:265" coordorigin="742,5848" coordsize="2,265">
              <v:shape style="position:absolute;left:742;top:5848;width:2;height:265" coordorigin="742,5848" coordsize="0,265" path="m742,5848l742,6112e" filled="false" stroked="true" strokeweight=".5pt" strokecolor="#0058a9">
                <v:path arrowok="t"/>
              </v:shape>
            </v:group>
            <v:group style="position:absolute;left:2788;top:5843;width:3205;height:2" coordorigin="2788,5843" coordsize="3205,2">
              <v:shape style="position:absolute;left:2788;top:5843;width:3205;height:2" coordorigin="2788,5843" coordsize="3205,0" path="m2788,5843l5993,5843e" filled="false" stroked="true" strokeweight=".5pt" strokecolor="#0058a9">
                <v:path arrowok="t"/>
              </v:shape>
            </v:group>
            <v:group style="position:absolute;left:9510;top:5843;width:1375;height:2" coordorigin="9510,5843" coordsize="1375,2">
              <v:shape style="position:absolute;left:9510;top:5843;width:1375;height:2" coordorigin="9510,5843" coordsize="1375,0" path="m9510,5843l10885,5843e" filled="false" stroked="true" strokeweight=".5pt" strokecolor="#0058a9">
                <v:path arrowok="t"/>
              </v:shape>
            </v:group>
            <v:group style="position:absolute;left:10880;top:5848;width:2;height:265" coordorigin="10880,5848" coordsize="2,265">
              <v:shape style="position:absolute;left:10880;top:5848;width:2;height:265" coordorigin="10880,5848" coordsize="0,265" path="m10880,5848l10880,6112e" filled="false" stroked="true" strokeweight=".5pt" strokecolor="#0058a9">
                <v:path arrowok="t"/>
              </v:shape>
            </v:group>
            <v:group style="position:absolute;left:2788;top:6117;width:1983;height:2" coordorigin="2788,6117" coordsize="1983,2">
              <v:shape style="position:absolute;left:2788;top:6117;width:1983;height:2" coordorigin="2788,6117" coordsize="1983,0" path="m2788,6117l4771,6117e" filled="false" stroked="true" strokeweight=".5pt" strokecolor="#0058a9">
                <v:path arrowok="t"/>
              </v:shape>
            </v:group>
            <v:group style="position:absolute;left:3549;top:6122;width:2;height:1398" coordorigin="3549,6122" coordsize="2,1398">
              <v:shape style="position:absolute;left:3549;top:6122;width:2;height:1398" coordorigin="3549,6122" coordsize="0,1398" path="m3549,6122l3549,7520e" filled="false" stroked="true" strokeweight=".50002pt" strokecolor="#0058a9">
                <v:path arrowok="t"/>
              </v:shape>
            </v:group>
            <v:group style="position:absolute;left:4771;top:6117;width:1222;height:2" coordorigin="4771,6117" coordsize="1222,2">
              <v:shape style="position:absolute;left:4771;top:6117;width:1222;height:2" coordorigin="4771,6117" coordsize="1222,0" path="m4771,6117l5993,6117e" filled="false" stroked="true" strokeweight=".5pt" strokecolor="#0058a9">
                <v:path arrowok="t"/>
              </v:shape>
            </v:group>
            <v:group style="position:absolute;left:4771;top:6122;width:2;height:1398" coordorigin="4771,6122" coordsize="2,1398">
              <v:shape style="position:absolute;left:4771;top:6122;width:2;height:1398" coordorigin="4771,6122" coordsize="0,1398" path="m4771,6122l4771,7520e" filled="false" stroked="true" strokeweight=".5pt" strokecolor="#0058a9">
                <v:path arrowok="t"/>
              </v:shape>
            </v:group>
            <v:group style="position:absolute;left:5993;top:6117;width:1222;height:2" coordorigin="5993,6117" coordsize="1222,2">
              <v:shape style="position:absolute;left:5993;top:6117;width:1222;height:2" coordorigin="5993,6117" coordsize="1222,0" path="m5993,6117l7214,6117e" filled="false" stroked="true" strokeweight=".5pt" strokecolor="#0058a9">
                <v:path arrowok="t"/>
              </v:shape>
            </v:group>
            <v:group style="position:absolute;left:5993;top:6122;width:2;height:1398" coordorigin="5993,6122" coordsize="2,1398">
              <v:shape style="position:absolute;left:5993;top:6122;width:2;height:1398" coordorigin="5993,6122" coordsize="0,1398" path="m5993,6122l5993,7520e" filled="false" stroked="true" strokeweight=".50003pt" strokecolor="#0058a9">
                <v:path arrowok="t"/>
              </v:shape>
            </v:group>
            <v:group style="position:absolute;left:7215;top:6117;width:1222;height:2" coordorigin="7215,6117" coordsize="1222,2">
              <v:shape style="position:absolute;left:7215;top:6117;width:1222;height:2" coordorigin="7215,6117" coordsize="1222,0" path="m7215,6117l8436,6117e" filled="false" stroked="true" strokeweight=".5pt" strokecolor="#0058a9">
                <v:path arrowok="t"/>
              </v:shape>
            </v:group>
            <v:group style="position:absolute;left:7215;top:6122;width:2;height:1398" coordorigin="7215,6122" coordsize="2,1398">
              <v:shape style="position:absolute;left:7215;top:6122;width:2;height:1398" coordorigin="7215,6122" coordsize="0,1398" path="m7215,6122l7215,7520e" filled="false" stroked="true" strokeweight=".5pt" strokecolor="#0058a9">
                <v:path arrowok="t"/>
              </v:shape>
            </v:group>
            <v:group style="position:absolute;left:8436;top:6117;width:1074;height:2" coordorigin="8436,6117" coordsize="1074,2">
              <v:shape style="position:absolute;left:8436;top:6117;width:1074;height:2" coordorigin="8436,6117" coordsize="1074,0" path="m8436,6117l9510,6117e" filled="false" stroked="true" strokeweight=".5pt" strokecolor="#0058a9">
                <v:path arrowok="t"/>
              </v:shape>
            </v:group>
            <v:group style="position:absolute;left:8436;top:6122;width:2;height:1398" coordorigin="8436,6122" coordsize="2,1398">
              <v:shape style="position:absolute;left:8436;top:6122;width:2;height:1398" coordorigin="8436,6122" coordsize="0,1398" path="m8436,6122l8436,7520e" filled="false" stroked="true" strokeweight=".49997pt" strokecolor="#0058a9">
                <v:path arrowok="t"/>
              </v:shape>
            </v:group>
            <v:group style="position:absolute;left:9510;top:6117;width:1375;height:2" coordorigin="9510,6117" coordsize="1375,2">
              <v:shape style="position:absolute;left:9510;top:6117;width:1375;height:2" coordorigin="9510,6117" coordsize="1375,0" path="m9510,6117l10885,6117e" filled="false" stroked="true" strokeweight=".5pt" strokecolor="#0058a9">
                <v:path arrowok="t"/>
              </v:shape>
            </v:group>
            <v:group style="position:absolute;left:9510;top:6122;width:2;height:1398" coordorigin="9510,6122" coordsize="2,1398">
              <v:shape style="position:absolute;left:9510;top:6122;width:2;height:1398" coordorigin="9510,6122" coordsize="0,1398" path="m9510,6122l9510,7520e" filled="false" stroked="true" strokeweight=".50003pt" strokecolor="#0058a9">
                <v:path arrowok="t"/>
              </v:shape>
            </v:group>
            <v:group style="position:absolute;left:10880;top:6122;width:2;height:1398" coordorigin="10880,6122" coordsize="2,1398">
              <v:shape style="position:absolute;left:10880;top:6122;width:2;height:1398" coordorigin="10880,6122" coordsize="0,1398" path="m10880,6122l10880,7520e" filled="false" stroked="true" strokeweight=".5pt" strokecolor="#0058a9">
                <v:path arrowok="t"/>
              </v:shape>
            </v:group>
            <v:group style="position:absolute;left:737;top:6117;width:2051;height:2" coordorigin="737,6117" coordsize="2051,2">
              <v:shape style="position:absolute;left:737;top:6117;width:2051;height:2" coordorigin="737,6117" coordsize="2051,0" path="m737,6117l2788,6117e" filled="false" stroked="true" strokeweight=".5pt" strokecolor="#005aaa">
                <v:path arrowok="t"/>
              </v:shape>
            </v:group>
            <v:group style="position:absolute;left:742;top:6122;width:2;height:1398" coordorigin="742,6122" coordsize="2,1398">
              <v:shape style="position:absolute;left:742;top:6122;width:2;height:1398" coordorigin="742,6122" coordsize="0,1398" path="m742,6122l742,7520e" filled="false" stroked="true" strokeweight=".5pt" strokecolor="#005aaa">
                <v:path arrowok="t"/>
              </v:shape>
            </v:group>
            <v:group style="position:absolute;left:2783;top:6122;width:2;height:1398" coordorigin="2783,6122" coordsize="2,1398">
              <v:shape style="position:absolute;left:2783;top:6122;width:2;height:1398" coordorigin="2783,6122" coordsize="0,1398" path="m2783,6122l2783,7520e" filled="false" stroked="true" strokeweight=".5pt" strokecolor="#005aaa">
                <v:path arrowok="t"/>
              </v:shape>
            </v:group>
            <v:group style="position:absolute;left:737;top:7525;width:2051;height:2" coordorigin="737,7525" coordsize="2051,2">
              <v:shape style="position:absolute;left:737;top:7525;width:2051;height:2" coordorigin="737,7525" coordsize="2051,0" path="m737,7525l2788,7525e" filled="false" stroked="true" strokeweight=".50003pt" strokecolor="#005aaa">
                <v:path arrowok="t"/>
              </v:shape>
            </v:group>
            <v:group style="position:absolute;left:742;top:7530;width:2;height:265" coordorigin="742,7530" coordsize="2,265">
              <v:shape style="position:absolute;left:742;top:7530;width:2;height:265" coordorigin="742,7530" coordsize="0,265" path="m742,7530l742,7795e" filled="false" stroked="true" strokeweight=".5pt" strokecolor="#0058a9">
                <v:path arrowok="t"/>
              </v:shape>
            </v:group>
            <v:group style="position:absolute;left:2788;top:7525;width:8098;height:2" coordorigin="2788,7525" coordsize="8098,2">
              <v:shape style="position:absolute;left:2788;top:7525;width:8098;height:2" coordorigin="2788,7525" coordsize="8098,0" path="m2788,7525l10885,7525e" filled="false" stroked="true" strokeweight=".50003pt" strokecolor="#0058a9">
                <v:path arrowok="t"/>
              </v:shape>
            </v:group>
            <v:group style="position:absolute;left:10880;top:7530;width:2;height:265" coordorigin="10880,7530" coordsize="2,265">
              <v:shape style="position:absolute;left:10880;top:7530;width:2;height:265" coordorigin="10880,7530" coordsize="0,265" path="m10880,7530l10880,7795e" filled="false" stroked="true" strokeweight=".5pt" strokecolor="#0058a9">
                <v:path arrowok="t"/>
              </v:shape>
            </v:group>
            <v:group style="position:absolute;left:2788;top:7800;width:1983;height:2" coordorigin="2788,7800" coordsize="1983,2">
              <v:shape style="position:absolute;left:2788;top:7800;width:1983;height:2" coordorigin="2788,7800" coordsize="1983,0" path="m2788,7800l4771,7800e" filled="false" stroked="true" strokeweight=".50003pt" strokecolor="#0058a9">
                <v:path arrowok="t"/>
              </v:shape>
            </v:group>
            <v:group style="position:absolute;left:3549;top:7805;width:2;height:1514" coordorigin="3549,7805" coordsize="2,1514">
              <v:shape style="position:absolute;left:3549;top:7805;width:2;height:1514" coordorigin="3549,7805" coordsize="0,1514" path="m3549,7805l3549,9318e" filled="false" stroked="true" strokeweight=".50002pt" strokecolor="#0058a9">
                <v:path arrowok="t"/>
              </v:shape>
            </v:group>
            <v:group style="position:absolute;left:4771;top:7800;width:1222;height:2" coordorigin="4771,7800" coordsize="1222,2">
              <v:shape style="position:absolute;left:4771;top:7800;width:1222;height:2" coordorigin="4771,7800" coordsize="1222,0" path="m4771,7800l5993,7800e" filled="false" stroked="true" strokeweight=".50003pt" strokecolor="#0058a9">
                <v:path arrowok="t"/>
              </v:shape>
            </v:group>
            <v:group style="position:absolute;left:4771;top:7805;width:2;height:1514" coordorigin="4771,7805" coordsize="2,1514">
              <v:shape style="position:absolute;left:4771;top:7805;width:2;height:1514" coordorigin="4771,7805" coordsize="0,1514" path="m4771,7805l4771,9318e" filled="false" stroked="true" strokeweight=".5pt" strokecolor="#0058a9">
                <v:path arrowok="t"/>
              </v:shape>
            </v:group>
            <v:group style="position:absolute;left:5993;top:7800;width:1222;height:2" coordorigin="5993,7800" coordsize="1222,2">
              <v:shape style="position:absolute;left:5993;top:7800;width:1222;height:2" coordorigin="5993,7800" coordsize="1222,0" path="m5993,7800l7214,7800e" filled="false" stroked="true" strokeweight=".50003pt" strokecolor="#0058a9">
                <v:path arrowok="t"/>
              </v:shape>
            </v:group>
            <v:group style="position:absolute;left:5993;top:7805;width:2;height:1514" coordorigin="5993,7805" coordsize="2,1514">
              <v:shape style="position:absolute;left:5993;top:7805;width:2;height:1514" coordorigin="5993,7805" coordsize="0,1514" path="m5993,7805l5993,9318e" filled="false" stroked="true" strokeweight=".50003pt" strokecolor="#0058a9">
                <v:path arrowok="t"/>
              </v:shape>
            </v:group>
            <v:group style="position:absolute;left:7215;top:7800;width:1222;height:2" coordorigin="7215,7800" coordsize="1222,2">
              <v:shape style="position:absolute;left:7215;top:7800;width:1222;height:2" coordorigin="7215,7800" coordsize="1222,0" path="m7215,7800l8436,7800e" filled="false" stroked="true" strokeweight=".50003pt" strokecolor="#0058a9">
                <v:path arrowok="t"/>
              </v:shape>
            </v:group>
            <v:group style="position:absolute;left:7215;top:7805;width:2;height:1514" coordorigin="7215,7805" coordsize="2,1514">
              <v:shape style="position:absolute;left:7215;top:7805;width:2;height:1514" coordorigin="7215,7805" coordsize="0,1514" path="m7215,7805l7215,9318e" filled="false" stroked="true" strokeweight=".5pt" strokecolor="#0058a9">
                <v:path arrowok="t"/>
              </v:shape>
            </v:group>
            <v:group style="position:absolute;left:8436;top:7800;width:1074;height:2" coordorigin="8436,7800" coordsize="1074,2">
              <v:shape style="position:absolute;left:8436;top:7800;width:1074;height:2" coordorigin="8436,7800" coordsize="1074,0" path="m8436,7800l9510,7800e" filled="false" stroked="true" strokeweight=".50003pt" strokecolor="#0058a9">
                <v:path arrowok="t"/>
              </v:shape>
            </v:group>
            <v:group style="position:absolute;left:8436;top:7805;width:2;height:1514" coordorigin="8436,7805" coordsize="2,1514">
              <v:shape style="position:absolute;left:8436;top:7805;width:2;height:1514" coordorigin="8436,7805" coordsize="0,1514" path="m8436,7805l8436,9318e" filled="false" stroked="true" strokeweight=".49997pt" strokecolor="#0058a9">
                <v:path arrowok="t"/>
              </v:shape>
            </v:group>
            <v:group style="position:absolute;left:9510;top:7800;width:1375;height:2" coordorigin="9510,7800" coordsize="1375,2">
              <v:shape style="position:absolute;left:9510;top:7800;width:1375;height:2" coordorigin="9510,7800" coordsize="1375,0" path="m9510,7800l10885,7800e" filled="false" stroked="true" strokeweight=".50003pt" strokecolor="#0058a9">
                <v:path arrowok="t"/>
              </v:shape>
            </v:group>
            <v:group style="position:absolute;left:9510;top:7805;width:2;height:1514" coordorigin="9510,7805" coordsize="2,1514">
              <v:shape style="position:absolute;left:9510;top:7805;width:2;height:1514" coordorigin="9510,7805" coordsize="0,1514" path="m9510,7805l9510,9318e" filled="false" stroked="true" strokeweight=".50003pt" strokecolor="#0058a9">
                <v:path arrowok="t"/>
              </v:shape>
            </v:group>
            <v:group style="position:absolute;left:10880;top:7805;width:2;height:1514" coordorigin="10880,7805" coordsize="2,1514">
              <v:shape style="position:absolute;left:10880;top:7805;width:2;height:1514" coordorigin="10880,7805" coordsize="0,1514" path="m10880,7805l10880,9318e" filled="false" stroked="true" strokeweight=".5pt" strokecolor="#0058a9">
                <v:path arrowok="t"/>
              </v:shape>
            </v:group>
            <v:group style="position:absolute;left:737;top:7800;width:2051;height:2" coordorigin="737,7800" coordsize="2051,2">
              <v:shape style="position:absolute;left:737;top:7800;width:2051;height:2" coordorigin="737,7800" coordsize="2051,0" path="m737,7800l2788,7800e" filled="false" stroked="true" strokeweight=".50003pt" strokecolor="#005aaa">
                <v:path arrowok="t"/>
              </v:shape>
            </v:group>
            <v:group style="position:absolute;left:742;top:7805;width:2;height:1514" coordorigin="742,7805" coordsize="2,1514">
              <v:shape style="position:absolute;left:742;top:7805;width:2;height:1514" coordorigin="742,7805" coordsize="0,1514" path="m742,7805l742,9318e" filled="false" stroked="true" strokeweight=".5pt" strokecolor="#005aaa">
                <v:path arrowok="t"/>
              </v:shape>
            </v:group>
            <v:group style="position:absolute;left:2783;top:7805;width:2;height:1514" coordorigin="2783,7805" coordsize="2,1514">
              <v:shape style="position:absolute;left:2783;top:7805;width:2;height:1514" coordorigin="2783,7805" coordsize="0,1514" path="m2783,7805l2783,9318e" filled="false" stroked="true" strokeweight=".5pt" strokecolor="#005aaa">
                <v:path arrowok="t"/>
              </v:shape>
            </v:group>
            <v:group style="position:absolute;left:737;top:9323;width:2051;height:2" coordorigin="737,9323" coordsize="2051,2">
              <v:shape style="position:absolute;left:737;top:9323;width:2051;height:2" coordorigin="737,9323" coordsize="2051,0" path="m737,9323l2788,9323e" filled="false" stroked="true" strokeweight=".5pt" strokecolor="#005aaa">
                <v:path arrowok="t"/>
              </v:shape>
            </v:group>
            <v:group style="position:absolute;left:742;top:9328;width:2;height:265" coordorigin="742,9328" coordsize="2,265">
              <v:shape style="position:absolute;left:742;top:9328;width:2;height:265" coordorigin="742,9328" coordsize="0,265" path="m742,9328l742,9593e" filled="false" stroked="true" strokeweight=".5pt" strokecolor="#0058a9">
                <v:path arrowok="t"/>
              </v:shape>
            </v:group>
            <v:group style="position:absolute;left:2788;top:9323;width:8098;height:2" coordorigin="2788,9323" coordsize="8098,2">
              <v:shape style="position:absolute;left:2788;top:9323;width:8098;height:2" coordorigin="2788,9323" coordsize="8098,0" path="m2788,9323l10885,9323e" filled="false" stroked="true" strokeweight=".5pt" strokecolor="#0058a9">
                <v:path arrowok="t"/>
              </v:shape>
            </v:group>
            <v:group style="position:absolute;left:10880;top:9328;width:2;height:265" coordorigin="10880,9328" coordsize="2,265">
              <v:shape style="position:absolute;left:10880;top:9328;width:2;height:265" coordorigin="10880,9328" coordsize="0,265" path="m10880,9328l10880,9593e" filled="false" stroked="true" strokeweight=".5pt" strokecolor="#0058a9">
                <v:path arrowok="t"/>
              </v:shape>
            </v:group>
            <v:group style="position:absolute;left:2788;top:9598;width:1983;height:2" coordorigin="2788,9598" coordsize="1983,2">
              <v:shape style="position:absolute;left:2788;top:9598;width:1983;height:2" coordorigin="2788,9598" coordsize="1983,0" path="m2788,9598l4771,9598e" filled="false" stroked="true" strokeweight=".50003pt" strokecolor="#0058a9">
                <v:path arrowok="t"/>
              </v:shape>
            </v:group>
            <v:group style="position:absolute;left:3549;top:9603;width:2;height:1972" coordorigin="3549,9603" coordsize="2,1972">
              <v:shape style="position:absolute;left:3549;top:9603;width:2;height:1972" coordorigin="3549,9603" coordsize="0,1972" path="m3549,9603l3549,11574e" filled="false" stroked="true" strokeweight=".50002pt" strokecolor="#0058a9">
                <v:path arrowok="t"/>
              </v:shape>
            </v:group>
            <v:group style="position:absolute;left:4771;top:9598;width:1222;height:2" coordorigin="4771,9598" coordsize="1222,2">
              <v:shape style="position:absolute;left:4771;top:9598;width:1222;height:2" coordorigin="4771,9598" coordsize="1222,0" path="m4771,9598l5993,9598e" filled="false" stroked="true" strokeweight=".50003pt" strokecolor="#0058a9">
                <v:path arrowok="t"/>
              </v:shape>
            </v:group>
            <v:group style="position:absolute;left:4771;top:9603;width:2;height:1972" coordorigin="4771,9603" coordsize="2,1972">
              <v:shape style="position:absolute;left:4771;top:9603;width:2;height:1972" coordorigin="4771,9603" coordsize="0,1972" path="m4771,9603l4771,11574e" filled="false" stroked="true" strokeweight=".5pt" strokecolor="#0058a9">
                <v:path arrowok="t"/>
              </v:shape>
            </v:group>
            <v:group style="position:absolute;left:5993;top:9598;width:1222;height:2" coordorigin="5993,9598" coordsize="1222,2">
              <v:shape style="position:absolute;left:5993;top:9598;width:1222;height:2" coordorigin="5993,9598" coordsize="1222,0" path="m5993,9598l7214,9598e" filled="false" stroked="true" strokeweight=".50003pt" strokecolor="#0058a9">
                <v:path arrowok="t"/>
              </v:shape>
            </v:group>
            <v:group style="position:absolute;left:5993;top:9603;width:2;height:1972" coordorigin="5993,9603" coordsize="2,1972">
              <v:shape style="position:absolute;left:5993;top:9603;width:2;height:1972" coordorigin="5993,9603" coordsize="0,1972" path="m5993,9603l5993,11574e" filled="false" stroked="true" strokeweight=".50003pt" strokecolor="#0058a9">
                <v:path arrowok="t"/>
              </v:shape>
            </v:group>
            <v:group style="position:absolute;left:7215;top:9598;width:1222;height:2" coordorigin="7215,9598" coordsize="1222,2">
              <v:shape style="position:absolute;left:7215;top:9598;width:1222;height:2" coordorigin="7215,9598" coordsize="1222,0" path="m7215,9598l8436,9598e" filled="false" stroked="true" strokeweight=".50003pt" strokecolor="#0058a9">
                <v:path arrowok="t"/>
              </v:shape>
            </v:group>
            <v:group style="position:absolute;left:7215;top:9603;width:2;height:1972" coordorigin="7215,9603" coordsize="2,1972">
              <v:shape style="position:absolute;left:7215;top:9603;width:2;height:1972" coordorigin="7215,9603" coordsize="0,1972" path="m7215,9603l7215,11574e" filled="false" stroked="true" strokeweight=".5pt" strokecolor="#0058a9">
                <v:path arrowok="t"/>
              </v:shape>
            </v:group>
            <v:group style="position:absolute;left:8436;top:9598;width:1074;height:2" coordorigin="8436,9598" coordsize="1074,2">
              <v:shape style="position:absolute;left:8436;top:9598;width:1074;height:2" coordorigin="8436,9598" coordsize="1074,0" path="m8436,9598l9510,9598e" filled="false" stroked="true" strokeweight=".50003pt" strokecolor="#0058a9">
                <v:path arrowok="t"/>
              </v:shape>
            </v:group>
            <v:group style="position:absolute;left:8436;top:9603;width:2;height:1972" coordorigin="8436,9603" coordsize="2,1972">
              <v:shape style="position:absolute;left:8436;top:9603;width:2;height:1972" coordorigin="8436,9603" coordsize="0,1972" path="m8436,9603l8436,11574e" filled="false" stroked="true" strokeweight=".49997pt" strokecolor="#0058a9">
                <v:path arrowok="t"/>
              </v:shape>
            </v:group>
            <v:group style="position:absolute;left:9510;top:9598;width:1375;height:2" coordorigin="9510,9598" coordsize="1375,2">
              <v:shape style="position:absolute;left:9510;top:9598;width:1375;height:2" coordorigin="9510,9598" coordsize="1375,0" path="m9510,9598l10885,9598e" filled="false" stroked="true" strokeweight=".50003pt" strokecolor="#0058a9">
                <v:path arrowok="t"/>
              </v:shape>
            </v:group>
            <v:group style="position:absolute;left:9510;top:9603;width:2;height:1972" coordorigin="9510,9603" coordsize="2,1972">
              <v:shape style="position:absolute;left:9510;top:9603;width:2;height:1972" coordorigin="9510,9603" coordsize="0,1972" path="m9510,9603l9510,11574e" filled="false" stroked="true" strokeweight=".50003pt" strokecolor="#0058a9">
                <v:path arrowok="t"/>
              </v:shape>
            </v:group>
            <v:group style="position:absolute;left:10880;top:9603;width:2;height:1972" coordorigin="10880,9603" coordsize="2,1972">
              <v:shape style="position:absolute;left:10880;top:9603;width:2;height:1972" coordorigin="10880,9603" coordsize="0,1972" path="m10880,9603l10880,11574e" filled="false" stroked="true" strokeweight=".5pt" strokecolor="#0058a9">
                <v:path arrowok="t"/>
              </v:shape>
            </v:group>
            <v:group style="position:absolute;left:737;top:9598;width:2051;height:2" coordorigin="737,9598" coordsize="2051,2">
              <v:shape style="position:absolute;left:737;top:9598;width:2051;height:2" coordorigin="737,9598" coordsize="2051,0" path="m737,9598l2788,9598e" filled="false" stroked="true" strokeweight=".50003pt" strokecolor="#005aaa">
                <v:path arrowok="t"/>
              </v:shape>
            </v:group>
            <v:group style="position:absolute;left:742;top:9603;width:2;height:1972" coordorigin="742,9603" coordsize="2,1972">
              <v:shape style="position:absolute;left:742;top:9603;width:2;height:1972" coordorigin="742,9603" coordsize="0,1972" path="m742,9603l742,11574e" filled="false" stroked="true" strokeweight=".5pt" strokecolor="#005aaa">
                <v:path arrowok="t"/>
              </v:shape>
            </v:group>
            <v:group style="position:absolute;left:2783;top:9603;width:2;height:1972" coordorigin="2783,9603" coordsize="2,1972">
              <v:shape style="position:absolute;left:2783;top:9603;width:2;height:1972" coordorigin="2783,9603" coordsize="0,1972" path="m2783,9603l2783,11574e" filled="false" stroked="true" strokeweight=".5pt" strokecolor="#005aaa">
                <v:path arrowok="t"/>
              </v:shape>
              <v:shape style="position:absolute;left:972;top:2471;width:1581;height:1659" type="#_x0000_t75" stroked="false">
                <v:imagedata r:id="rId41" o:title=""/>
              </v:shape>
              <v:shape style="position:absolute;left:799;top:4564;width:1928;height:1197" type="#_x0000_t75" stroked="false">
                <v:imagedata r:id="rId42" o:title=""/>
              </v:shape>
              <v:shape style="position:absolute;left:799;top:6175;width:1927;height:1293" type="#_x0000_t75" stroked="false">
                <v:imagedata r:id="rId43" o:title=""/>
              </v:shape>
              <v:shape style="position:absolute;left:799;top:7858;width:1927;height:1408" type="#_x0000_t75" stroked="false">
                <v:imagedata r:id="rId44" o:title=""/>
              </v:shape>
              <v:shape style="position:absolute;left:927;top:9654;width:1671;height:1868" type="#_x0000_t75" stroked="false">
                <v:imagedata r:id="rId45" o:title=""/>
              </v:shape>
            </v:group>
            <w10:wrap type="none"/>
          </v:group>
        </w:pict>
      </w:r>
      <w:r>
        <w:rPr/>
        <w:pict>
          <v:group style="position:absolute;margin-left:36.599998pt;margin-top:615.40802pt;width:507.95pt;height:119.95pt;mso-position-horizontal-relative:page;mso-position-vertical-relative:page;z-index:-377080" coordorigin="732,12308" coordsize="10159,2399">
            <v:group style="position:absolute;left:742;top:12313;width:2041;height:413" coordorigin="742,12313" coordsize="2041,413">
              <v:shape style="position:absolute;left:742;top:12313;width:2041;height:413" coordorigin="742,12313" coordsize="2041,413" path="m2783,12313l742,12313,742,12726,2783,12726,2783,12313xe" filled="true" fillcolor="#d9e1f3" stroked="false">
                <v:path arrowok="t"/>
                <v:fill type="solid"/>
              </v:shape>
            </v:group>
            <v:group style="position:absolute;left:2783;top:12313;width:775;height:413" coordorigin="2783,12313" coordsize="775,413">
              <v:shape style="position:absolute;left:2783;top:12313;width:775;height:413" coordorigin="2783,12313" coordsize="775,413" path="m3557,12313l2783,12313,2783,12726,3557,12726,3557,12313xe" filled="true" fillcolor="#d9e1f3" stroked="false">
                <v:path arrowok="t"/>
                <v:fill type="solid"/>
              </v:shape>
            </v:group>
            <v:group style="position:absolute;left:3557;top:12313;width:1134;height:413" coordorigin="3557,12313" coordsize="1134,413">
              <v:shape style="position:absolute;left:3557;top:12313;width:1134;height:413" coordorigin="3557,12313" coordsize="1134,413" path="m4691,12313l3557,12313,3557,12726,4691,12726,4691,12313xe" filled="true" fillcolor="#d9e1f3" stroked="false">
                <v:path arrowok="t"/>
                <v:fill type="solid"/>
              </v:shape>
            </v:group>
            <v:group style="position:absolute;left:4691;top:12313;width:1238;height:413" coordorigin="4691,12313" coordsize="1238,413">
              <v:shape style="position:absolute;left:4691;top:12313;width:1238;height:413" coordorigin="4691,12313" coordsize="1238,413" path="m5929,12313l4691,12313,4691,12726,5929,12726,5929,12313xe" filled="true" fillcolor="#d9e1f3" stroked="false">
                <v:path arrowok="t"/>
                <v:fill type="solid"/>
              </v:shape>
            </v:group>
            <v:group style="position:absolute;left:5929;top:12313;width:1238;height:413" coordorigin="5929,12313" coordsize="1238,413">
              <v:shape style="position:absolute;left:5929;top:12313;width:1238;height:413" coordorigin="5929,12313" coordsize="1238,413" path="m7167,12313l5929,12313,5929,12726,7167,12726,7167,12313xe" filled="true" fillcolor="#d9e1f3" stroked="false">
                <v:path arrowok="t"/>
                <v:fill type="solid"/>
              </v:shape>
            </v:group>
            <v:group style="position:absolute;left:7167;top:12313;width:1238;height:413" coordorigin="7167,12313" coordsize="1238,413">
              <v:shape style="position:absolute;left:7167;top:12313;width:1238;height:413" coordorigin="7167,12313" coordsize="1238,413" path="m8405,12313l7167,12313,7167,12726,8405,12726,8405,12313xe" filled="true" fillcolor="#d9e1f3" stroked="false">
                <v:path arrowok="t"/>
                <v:fill type="solid"/>
              </v:shape>
            </v:group>
            <v:group style="position:absolute;left:8405;top:12313;width:1238;height:413" coordorigin="8405,12313" coordsize="1238,413">
              <v:shape style="position:absolute;left:8405;top:12313;width:1238;height:413" coordorigin="8405,12313" coordsize="1238,413" path="m9642,12313l8405,12313,8405,12726,9642,12726,9642,12313xe" filled="true" fillcolor="#d9e1f3" stroked="false">
                <v:path arrowok="t"/>
                <v:fill type="solid"/>
              </v:shape>
            </v:group>
            <v:group style="position:absolute;left:9642;top:12313;width:1238;height:413" coordorigin="9642,12313" coordsize="1238,413">
              <v:shape style="position:absolute;left:9642;top:12313;width:1238;height:413" coordorigin="9642,12313" coordsize="1238,413" path="m10880,12313l9642,12313,9642,12726,10880,12726,10880,12313xe" filled="true" fillcolor="#d9e1f3" stroked="false">
                <v:path arrowok="t"/>
                <v:fill type="solid"/>
              </v:shape>
            </v:group>
            <v:group style="position:absolute;left:742;top:12726;width:10139;height:275" coordorigin="742,12726" coordsize="10139,275">
              <v:shape style="position:absolute;left:742;top:12726;width:10139;height:275" coordorigin="742,12726" coordsize="10139,275" path="m742,13001l10880,13001,10880,12726,742,12726,742,13001xe" filled="true" fillcolor="#0058a9" stroked="false">
                <v:path arrowok="t"/>
                <v:fill type="solid"/>
              </v:shape>
            </v:group>
            <v:group style="position:absolute;left:742;top:13001;width:2041;height:1701" coordorigin="742,13001" coordsize="2041,1701">
              <v:shape style="position:absolute;left:742;top:13001;width:2041;height:1701" coordorigin="742,13001" coordsize="2041,1701" path="m742,14701l2783,14701,2783,13001,742,13001,742,14701xe" filled="true" fillcolor="#8caedb" stroked="false">
                <v:path arrowok="t"/>
                <v:fill type="solid"/>
              </v:shape>
            </v:group>
            <v:group style="position:absolute;left:2783;top:12313;width:775;height:2" coordorigin="2783,12313" coordsize="775,2">
              <v:shape style="position:absolute;left:2783;top:12313;width:775;height:2" coordorigin="2783,12313" coordsize="775,0" path="m2783,12313l3557,12313e" filled="false" stroked="true" strokeweight=".49998pt" strokecolor="#0058a9">
                <v:path arrowok="t"/>
              </v:shape>
            </v:group>
            <v:group style="position:absolute;left:5929;top:13001;width:1238;height:2" coordorigin="5929,13001" coordsize="1238,2">
              <v:shape style="position:absolute;left:5929;top:13001;width:1238;height:2" coordorigin="5929,13001" coordsize="1238,0" path="m5929,13001l7167,13001e" filled="false" stroked="true" strokeweight=".49998pt" strokecolor="#0058a9">
                <v:path arrowok="t"/>
              </v:shape>
            </v:group>
            <v:group style="position:absolute;left:5929;top:13006;width:2;height:557" coordorigin="5929,13006" coordsize="2,557">
              <v:shape style="position:absolute;left:5929;top:13006;width:2;height:557" coordorigin="5929,13006" coordsize="0,557" path="m5929,13006l5929,13562e" filled="false" stroked="true" strokeweight=".5pt" strokecolor="#0058a9">
                <v:path arrowok="t"/>
              </v:shape>
            </v:group>
            <v:group style="position:absolute;left:5929;top:13573;width:2;height:557" coordorigin="5929,13573" coordsize="2,557">
              <v:shape style="position:absolute;left:5929;top:13573;width:2;height:557" coordorigin="5929,13573" coordsize="0,557" path="m5929,13573l5929,14129e" filled="false" stroked="true" strokeweight=".5pt" strokecolor="#0058a9">
                <v:path arrowok="t"/>
              </v:shape>
            </v:group>
            <v:group style="position:absolute;left:5929;top:14139;width:2;height:557" coordorigin="5929,14139" coordsize="2,557">
              <v:shape style="position:absolute;left:5929;top:14139;width:2;height:557" coordorigin="5929,14139" coordsize="0,557" path="m5929,14139l5929,14696e" filled="false" stroked="true" strokeweight=".5pt" strokecolor="#0058a9">
                <v:path arrowok="t"/>
              </v:shape>
            </v:group>
            <v:group style="position:absolute;left:5929;top:14701;width:1238;height:2" coordorigin="5929,14701" coordsize="1238,2">
              <v:shape style="position:absolute;left:5929;top:14701;width:1238;height:2" coordorigin="5929,14701" coordsize="1238,0" path="m5929,14701l7167,14701e" filled="false" stroked="true" strokeweight=".5pt" strokecolor="#0058a9">
                <v:path arrowok="t"/>
              </v:shape>
            </v:group>
            <v:group style="position:absolute;left:3557;top:12313;width:1134;height:2" coordorigin="3557,12313" coordsize="1134,2">
              <v:shape style="position:absolute;left:3557;top:12313;width:1134;height:2" coordorigin="3557,12313" coordsize="1134,0" path="m3557,12313l4691,12313e" filled="false" stroked="true" strokeweight=".49998pt" strokecolor="#0058a9">
                <v:path arrowok="t"/>
              </v:shape>
            </v:group>
            <v:group style="position:absolute;left:3557;top:12318;width:2;height:403" coordorigin="3557,12318" coordsize="2,403">
              <v:shape style="position:absolute;left:3557;top:12318;width:2;height:403" coordorigin="3557,12318" coordsize="0,403" path="m3557,12318l3557,12721e" filled="false" stroked="true" strokeweight=".5pt" strokecolor="#0058a9">
                <v:path arrowok="t"/>
              </v:shape>
            </v:group>
            <v:group style="position:absolute;left:7167;top:13001;width:1238;height:2" coordorigin="7167,13001" coordsize="1238,2">
              <v:shape style="position:absolute;left:7167;top:13001;width:1238;height:2" coordorigin="7167,13001" coordsize="1238,0" path="m7167,13001l8405,13001e" filled="false" stroked="true" strokeweight=".49998pt" strokecolor="#0058a9">
                <v:path arrowok="t"/>
              </v:shape>
            </v:group>
            <v:group style="position:absolute;left:7167;top:13006;width:2;height:1691" coordorigin="7167,13006" coordsize="2,1691">
              <v:shape style="position:absolute;left:7167;top:13006;width:2;height:1691" coordorigin="7167,13006" coordsize="0,1691" path="m7167,13006l7167,14696e" filled="false" stroked="true" strokeweight=".5pt" strokecolor="#0058a9">
                <v:path arrowok="t"/>
              </v:shape>
            </v:group>
            <v:group style="position:absolute;left:7167;top:14701;width:1238;height:2" coordorigin="7167,14701" coordsize="1238,2">
              <v:shape style="position:absolute;left:7167;top:14701;width:1238;height:2" coordorigin="7167,14701" coordsize="1238,0" path="m7167,14701l8405,14701e" filled="false" stroked="true" strokeweight=".5pt" strokecolor="#0058a9">
                <v:path arrowok="t"/>
              </v:shape>
            </v:group>
            <v:group style="position:absolute;left:4691;top:12313;width:1238;height:2" coordorigin="4691,12313" coordsize="1238,2">
              <v:shape style="position:absolute;left:4691;top:12313;width:1238;height:2" coordorigin="4691,12313" coordsize="1238,0" path="m4691,12313l5929,12313e" filled="false" stroked="true" strokeweight=".49998pt" strokecolor="#0058a9">
                <v:path arrowok="t"/>
              </v:shape>
            </v:group>
            <v:group style="position:absolute;left:4691;top:12318;width:2;height:403" coordorigin="4691,12318" coordsize="2,403">
              <v:shape style="position:absolute;left:4691;top:12318;width:2;height:403" coordorigin="4691,12318" coordsize="0,403" path="m4691,12318l4691,12721e" filled="false" stroked="true" strokeweight=".5pt" strokecolor="#0058a9">
                <v:path arrowok="t"/>
              </v:shape>
            </v:group>
            <v:group style="position:absolute;left:8405;top:13001;width:1238;height:2" coordorigin="8405,13001" coordsize="1238,2">
              <v:shape style="position:absolute;left:8405;top:13001;width:1238;height:2" coordorigin="8405,13001" coordsize="1238,0" path="m8405,13001l9642,13001e" filled="false" stroked="true" strokeweight=".49998pt" strokecolor="#0058a9">
                <v:path arrowok="t"/>
              </v:shape>
            </v:group>
            <v:group style="position:absolute;left:8405;top:13006;width:2;height:562" coordorigin="8405,13006" coordsize="2,562">
              <v:shape style="position:absolute;left:8405;top:13006;width:2;height:562" coordorigin="8405,13006" coordsize="0,562" path="m8405,13006l8405,13567e" filled="false" stroked="true" strokeweight=".50003pt" strokecolor="#0058a9">
                <v:path arrowok="t"/>
              </v:shape>
            </v:group>
            <v:group style="position:absolute;left:9642;top:13006;width:2;height:557" coordorigin="9642,13006" coordsize="2,557">
              <v:shape style="position:absolute;left:9642;top:13006;width:2;height:557" coordorigin="9642,13006" coordsize="0,557" path="m9642,13006l9642,13562e" filled="false" stroked="true" strokeweight=".5pt" strokecolor="#0058a9">
                <v:path arrowok="t"/>
              </v:shape>
            </v:group>
            <v:group style="position:absolute;left:8405;top:13568;width:2;height:567" coordorigin="8405,13568" coordsize="2,567">
              <v:shape style="position:absolute;left:8405;top:13568;width:2;height:567" coordorigin="8405,13568" coordsize="0,567" path="m8405,13568l8405,14134e" filled="false" stroked="true" strokeweight=".50003pt" strokecolor="#0058a9">
                <v:path arrowok="t"/>
              </v:shape>
            </v:group>
            <v:group style="position:absolute;left:9642;top:13573;width:2;height:557" coordorigin="9642,13573" coordsize="2,557">
              <v:shape style="position:absolute;left:9642;top:13573;width:2;height:557" coordorigin="9642,13573" coordsize="0,557" path="m9642,13573l9642,14129e" filled="false" stroked="true" strokeweight=".5pt" strokecolor="#0058a9">
                <v:path arrowok="t"/>
              </v:shape>
            </v:group>
            <v:group style="position:absolute;left:8405;top:14134;width:2;height:562" coordorigin="8405,14134" coordsize="2,562">
              <v:shape style="position:absolute;left:8405;top:14134;width:2;height:562" coordorigin="8405,14134" coordsize="0,562" path="m8405,14134l8405,14696e" filled="false" stroked="true" strokeweight=".50003pt" strokecolor="#0058a9">
                <v:path arrowok="t"/>
              </v:shape>
            </v:group>
            <v:group style="position:absolute;left:9642;top:14139;width:2;height:557" coordorigin="9642,14139" coordsize="2,557">
              <v:shape style="position:absolute;left:9642;top:14139;width:2;height:557" coordorigin="9642,14139" coordsize="0,557" path="m9642,14139l9642,14696e" filled="false" stroked="true" strokeweight=".5pt" strokecolor="#0058a9">
                <v:path arrowok="t"/>
              </v:shape>
            </v:group>
            <v:group style="position:absolute;left:8405;top:14701;width:1238;height:2" coordorigin="8405,14701" coordsize="1238,2">
              <v:shape style="position:absolute;left:8405;top:14701;width:1238;height:2" coordorigin="8405,14701" coordsize="1238,0" path="m8405,14701l9642,14701e" filled="false" stroked="true" strokeweight=".5pt" strokecolor="#0058a9">
                <v:path arrowok="t"/>
              </v:shape>
            </v:group>
            <v:group style="position:absolute;left:5929;top:12313;width:1238;height:2" coordorigin="5929,12313" coordsize="1238,2">
              <v:shape style="position:absolute;left:5929;top:12313;width:1238;height:2" coordorigin="5929,12313" coordsize="1238,0" path="m5929,12313l7167,12313e" filled="false" stroked="true" strokeweight=".49998pt" strokecolor="#0058a9">
                <v:path arrowok="t"/>
              </v:shape>
            </v:group>
            <v:group style="position:absolute;left:5929;top:12318;width:2;height:403" coordorigin="5929,12318" coordsize="2,403">
              <v:shape style="position:absolute;left:5929;top:12318;width:2;height:403" coordorigin="5929,12318" coordsize="0,403" path="m5929,12318l5929,12721e" filled="false" stroked="true" strokeweight=".5pt" strokecolor="#0058a9">
                <v:path arrowok="t"/>
              </v:shape>
            </v:group>
            <v:group style="position:absolute;left:7167;top:12313;width:1238;height:2" coordorigin="7167,12313" coordsize="1238,2">
              <v:shape style="position:absolute;left:7167;top:12313;width:1238;height:2" coordorigin="7167,12313" coordsize="1238,0" path="m7167,12313l8405,12313e" filled="false" stroked="true" strokeweight=".49998pt" strokecolor="#0058a9">
                <v:path arrowok="t"/>
              </v:shape>
            </v:group>
            <v:group style="position:absolute;left:7167;top:12318;width:2;height:403" coordorigin="7167,12318" coordsize="2,403">
              <v:shape style="position:absolute;left:7167;top:12318;width:2;height:403" coordorigin="7167,12318" coordsize="0,403" path="m7167,12318l7167,12721e" filled="false" stroked="true" strokeweight=".5pt" strokecolor="#0058a9">
                <v:path arrowok="t"/>
              </v:shape>
            </v:group>
            <v:group style="position:absolute;left:8405;top:12313;width:1238;height:2" coordorigin="8405,12313" coordsize="1238,2">
              <v:shape style="position:absolute;left:8405;top:12313;width:1238;height:2" coordorigin="8405,12313" coordsize="1238,0" path="m8405,12313l9642,12313e" filled="false" stroked="true" strokeweight=".49998pt" strokecolor="#0058a9">
                <v:path arrowok="t"/>
              </v:shape>
            </v:group>
            <v:group style="position:absolute;left:8405;top:12318;width:2;height:403" coordorigin="8405,12318" coordsize="2,403">
              <v:shape style="position:absolute;left:8405;top:12318;width:2;height:403" coordorigin="8405,12318" coordsize="0,403" path="m8405,12318l8405,12721e" filled="false" stroked="true" strokeweight=".50003pt" strokecolor="#0058a9">
                <v:path arrowok="t"/>
              </v:shape>
            </v:group>
            <v:group style="position:absolute;left:9642;top:12313;width:1243;height:2" coordorigin="9642,12313" coordsize="1243,2">
              <v:shape style="position:absolute;left:9642;top:12313;width:1243;height:2" coordorigin="9642,12313" coordsize="1243,0" path="m9642,12313l10885,12313e" filled="false" stroked="true" strokeweight=".49998pt" strokecolor="#0058a9">
                <v:path arrowok="t"/>
              </v:shape>
            </v:group>
            <v:group style="position:absolute;left:9642;top:12318;width:2;height:403" coordorigin="9642,12318" coordsize="2,403">
              <v:shape style="position:absolute;left:9642;top:12318;width:2;height:403" coordorigin="9642,12318" coordsize="0,403" path="m9642,12318l9642,12721e" filled="false" stroked="true" strokeweight=".5pt" strokecolor="#0058a9">
                <v:path arrowok="t"/>
              </v:shape>
            </v:group>
            <v:group style="position:absolute;left:10880;top:12318;width:2;height:403" coordorigin="10880,12318" coordsize="2,403">
              <v:shape style="position:absolute;left:10880;top:12318;width:2;height:403" coordorigin="10880,12318" coordsize="0,403" path="m10880,12318l10880,12721e" filled="false" stroked="true" strokeweight=".5pt" strokecolor="#0058a9">
                <v:path arrowok="t"/>
              </v:shape>
            </v:group>
            <v:group style="position:absolute;left:737;top:12313;width:2046;height:2" coordorigin="737,12313" coordsize="2046,2">
              <v:shape style="position:absolute;left:737;top:12313;width:2046;height:2" coordorigin="737,12313" coordsize="2046,0" path="m737,12313l2783,12313e" filled="false" stroked="true" strokeweight=".49998pt" strokecolor="#0058a9">
                <v:path arrowok="t"/>
              </v:shape>
            </v:group>
            <v:group style="position:absolute;left:742;top:12318;width:2;height:403" coordorigin="742,12318" coordsize="2,403">
              <v:shape style="position:absolute;left:742;top:12318;width:2;height:403" coordorigin="742,12318" coordsize="0,403" path="m742,12318l742,12721e" filled="false" stroked="true" strokeweight=".5pt" strokecolor="#0058a9">
                <v:path arrowok="t"/>
              </v:shape>
            </v:group>
            <v:group style="position:absolute;left:2783;top:12318;width:2;height:403" coordorigin="2783,12318" coordsize="2,403">
              <v:shape style="position:absolute;left:2783;top:12318;width:2;height:403" coordorigin="2783,12318" coordsize="0,403" path="m2783,12318l2783,12721e" filled="false" stroked="true" strokeweight=".49998pt" strokecolor="#0058a9">
                <v:path arrowok="t"/>
              </v:shape>
            </v:group>
            <v:group style="position:absolute;left:737;top:12726;width:2046;height:2" coordorigin="737,12726" coordsize="2046,2">
              <v:shape style="position:absolute;left:737;top:12726;width:2046;height:2" coordorigin="737,12726" coordsize="2046,0" path="m737,12726l2783,12726e" filled="false" stroked="true" strokeweight=".49998pt" strokecolor="#0058a9">
                <v:path arrowok="t"/>
              </v:shape>
            </v:group>
            <v:group style="position:absolute;left:742;top:12731;width:2;height:265" coordorigin="742,12731" coordsize="2,265">
              <v:shape style="position:absolute;left:742;top:12731;width:2;height:265" coordorigin="742,12731" coordsize="0,265" path="m742,12731l742,12996e" filled="false" stroked="true" strokeweight=".5pt" strokecolor="#0058a9">
                <v:path arrowok="t"/>
              </v:shape>
            </v:group>
            <v:group style="position:absolute;left:2783;top:12726;width:8103;height:2" coordorigin="2783,12726" coordsize="8103,2">
              <v:shape style="position:absolute;left:2783;top:12726;width:8103;height:2" coordorigin="2783,12726" coordsize="8103,0" path="m2783,12726l10885,12726e" filled="false" stroked="true" strokeweight=".49998pt" strokecolor="#0058a9">
                <v:path arrowok="t"/>
              </v:shape>
            </v:group>
            <v:group style="position:absolute;left:10880;top:12731;width:2;height:265" coordorigin="10880,12731" coordsize="2,265">
              <v:shape style="position:absolute;left:10880;top:12731;width:2;height:265" coordorigin="10880,12731" coordsize="0,265" path="m10880,12731l10880,12996e" filled="false" stroked="true" strokeweight=".5pt" strokecolor="#0058a9">
                <v:path arrowok="t"/>
              </v:shape>
            </v:group>
            <v:group style="position:absolute;left:2788;top:13001;width:1904;height:2" coordorigin="2788,13001" coordsize="1904,2">
              <v:shape style="position:absolute;left:2788;top:13001;width:1904;height:2" coordorigin="2788,13001" coordsize="1904,0" path="m2788,13001l4691,13001e" filled="false" stroked="true" strokeweight=".49998pt" strokecolor="#0058a9">
                <v:path arrowok="t"/>
              </v:shape>
            </v:group>
            <v:group style="position:absolute;left:3557;top:13006;width:2;height:557" coordorigin="3557,13006" coordsize="2,557">
              <v:shape style="position:absolute;left:3557;top:13006;width:2;height:557" coordorigin="3557,13006" coordsize="0,557" path="m3557,13006l3557,13562e" filled="false" stroked="true" strokeweight=".5pt" strokecolor="#0058a9">
                <v:path arrowok="t"/>
              </v:shape>
            </v:group>
            <v:group style="position:absolute;left:4691;top:13001;width:1238;height:2" coordorigin="4691,13001" coordsize="1238,2">
              <v:shape style="position:absolute;left:4691;top:13001;width:1238;height:2" coordorigin="4691,13001" coordsize="1238,0" path="m4691,13001l5929,13001e" filled="false" stroked="true" strokeweight=".49998pt" strokecolor="#0058a9">
                <v:path arrowok="t"/>
              </v:shape>
            </v:group>
            <v:group style="position:absolute;left:4691;top:13006;width:2;height:557" coordorigin="4691,13006" coordsize="2,557">
              <v:shape style="position:absolute;left:4691;top:13006;width:2;height:557" coordorigin="4691,13006" coordsize="0,557" path="m4691,13006l4691,13562e" filled="false" stroked="true" strokeweight=".5pt" strokecolor="#0058a9">
                <v:path arrowok="t"/>
              </v:shape>
            </v:group>
            <v:group style="position:absolute;left:9642;top:13001;width:1243;height:2" coordorigin="9642,13001" coordsize="1243,2">
              <v:shape style="position:absolute;left:9642;top:13001;width:1243;height:2" coordorigin="9642,13001" coordsize="1243,0" path="m9642,13001l10885,13001e" filled="false" stroked="true" strokeweight=".49998pt" strokecolor="#0058a9">
                <v:path arrowok="t"/>
              </v:shape>
            </v:group>
            <v:group style="position:absolute;left:10880;top:13006;width:2;height:557" coordorigin="10880,13006" coordsize="2,557">
              <v:shape style="position:absolute;left:10880;top:13006;width:2;height:557" coordorigin="10880,13006" coordsize="0,557" path="m10880,13006l10880,13562e" filled="false" stroked="true" strokeweight=".5pt" strokecolor="#0058a9">
                <v:path arrowok="t"/>
              </v:shape>
            </v:group>
            <v:group style="position:absolute;left:2788;top:13567;width:1904;height:2" coordorigin="2788,13567" coordsize="1904,2">
              <v:shape style="position:absolute;left:2788;top:13567;width:1904;height:2" coordorigin="2788,13567" coordsize="1904,0" path="m2788,13567l4691,13567e" filled="false" stroked="true" strokeweight=".50003pt" strokecolor="#0058a9">
                <v:path arrowok="t"/>
              </v:shape>
            </v:group>
            <v:group style="position:absolute;left:3557;top:13573;width:2;height:557" coordorigin="3557,13573" coordsize="2,557">
              <v:shape style="position:absolute;left:3557;top:13573;width:2;height:557" coordorigin="3557,13573" coordsize="0,557" path="m3557,13573l3557,14129e" filled="false" stroked="true" strokeweight=".5pt" strokecolor="#0058a9">
                <v:path arrowok="t"/>
              </v:shape>
            </v:group>
            <v:group style="position:absolute;left:4691;top:13567;width:1243;height:2" coordorigin="4691,13567" coordsize="1243,2">
              <v:shape style="position:absolute;left:4691;top:13567;width:1243;height:2" coordorigin="4691,13567" coordsize="1243,0" path="m4691,13567l5934,13567e" filled="false" stroked="true" strokeweight=".50003pt" strokecolor="#0058a9">
                <v:path arrowok="t"/>
              </v:shape>
            </v:group>
            <v:group style="position:absolute;left:4691;top:13573;width:2;height:557" coordorigin="4691,13573" coordsize="2,557">
              <v:shape style="position:absolute;left:4691;top:13573;width:2;height:557" coordorigin="4691,13573" coordsize="0,557" path="m4691,13573l4691,14129e" filled="false" stroked="true" strokeweight=".5pt" strokecolor="#0058a9">
                <v:path arrowok="t"/>
              </v:shape>
            </v:group>
            <v:group style="position:absolute;left:9637;top:13567;width:1248;height:2" coordorigin="9637,13567" coordsize="1248,2">
              <v:shape style="position:absolute;left:9637;top:13567;width:1248;height:2" coordorigin="9637,13567" coordsize="1248,0" path="m9637,13567l10885,13567e" filled="false" stroked="true" strokeweight=".50003pt" strokecolor="#0058a9">
                <v:path arrowok="t"/>
              </v:shape>
            </v:group>
            <v:group style="position:absolute;left:10880;top:13573;width:2;height:557" coordorigin="10880,13573" coordsize="2,557">
              <v:shape style="position:absolute;left:10880;top:13573;width:2;height:557" coordorigin="10880,13573" coordsize="0,557" path="m10880,13573l10880,14129e" filled="false" stroked="true" strokeweight=".5pt" strokecolor="#0058a9">
                <v:path arrowok="t"/>
              </v:shape>
            </v:group>
            <v:group style="position:absolute;left:2788;top:14134;width:1904;height:2" coordorigin="2788,14134" coordsize="1904,2">
              <v:shape style="position:absolute;left:2788;top:14134;width:1904;height:2" coordorigin="2788,14134" coordsize="1904,0" path="m2788,14134l4691,14134e" filled="false" stroked="true" strokeweight=".50003pt" strokecolor="#0058a9">
                <v:path arrowok="t"/>
              </v:shape>
            </v:group>
            <v:group style="position:absolute;left:3557;top:14139;width:2;height:557" coordorigin="3557,14139" coordsize="2,557">
              <v:shape style="position:absolute;left:3557;top:14139;width:2;height:557" coordorigin="3557,14139" coordsize="0,557" path="m3557,14139l3557,14696e" filled="false" stroked="true" strokeweight=".5pt" strokecolor="#0058a9">
                <v:path arrowok="t"/>
              </v:shape>
            </v:group>
            <v:group style="position:absolute;left:4691;top:14134;width:1243;height:2" coordorigin="4691,14134" coordsize="1243,2">
              <v:shape style="position:absolute;left:4691;top:14134;width:1243;height:2" coordorigin="4691,14134" coordsize="1243,0" path="m4691,14134l5934,14134e" filled="false" stroked="true" strokeweight=".50003pt" strokecolor="#0058a9">
                <v:path arrowok="t"/>
              </v:shape>
            </v:group>
            <v:group style="position:absolute;left:4691;top:14139;width:2;height:557" coordorigin="4691,14139" coordsize="2,557">
              <v:shape style="position:absolute;left:4691;top:14139;width:2;height:557" coordorigin="4691,14139" coordsize="0,557" path="m4691,14139l4691,14696e" filled="false" stroked="true" strokeweight=".5pt" strokecolor="#0058a9">
                <v:path arrowok="t"/>
              </v:shape>
            </v:group>
            <v:group style="position:absolute;left:9637;top:14134;width:1248;height:2" coordorigin="9637,14134" coordsize="1248,2">
              <v:shape style="position:absolute;left:9637;top:14134;width:1248;height:2" coordorigin="9637,14134" coordsize="1248,0" path="m9637,14134l10885,14134e" filled="false" stroked="true" strokeweight=".50003pt" strokecolor="#0058a9">
                <v:path arrowok="t"/>
              </v:shape>
            </v:group>
            <v:group style="position:absolute;left:10880;top:14139;width:2;height:557" coordorigin="10880,14139" coordsize="2,557">
              <v:shape style="position:absolute;left:10880;top:14139;width:2;height:557" coordorigin="10880,14139" coordsize="0,557" path="m10880,14139l10880,14696e" filled="false" stroked="true" strokeweight=".5pt" strokecolor="#0058a9">
                <v:path arrowok="t"/>
              </v:shape>
            </v:group>
            <v:group style="position:absolute;left:737;top:13001;width:2051;height:2" coordorigin="737,13001" coordsize="2051,2">
              <v:shape style="position:absolute;left:737;top:13001;width:2051;height:2" coordorigin="737,13001" coordsize="2051,0" path="m737,13001l2788,13001e" filled="false" stroked="true" strokeweight=".49998pt" strokecolor="#005aaa">
                <v:path arrowok="t"/>
              </v:shape>
            </v:group>
            <v:group style="position:absolute;left:742;top:13006;width:2;height:562" coordorigin="742,13006" coordsize="2,562">
              <v:shape style="position:absolute;left:742;top:13006;width:2;height:562" coordorigin="742,13006" coordsize="0,562" path="m742,13006l742,13567e" filled="false" stroked="true" strokeweight=".5pt" strokecolor="#005aaa">
                <v:path arrowok="t"/>
              </v:shape>
            </v:group>
            <v:group style="position:absolute;left:2783;top:13006;width:2;height:562" coordorigin="2783,13006" coordsize="2,562">
              <v:shape style="position:absolute;left:2783;top:13006;width:2;height:562" coordorigin="2783,13006" coordsize="0,562" path="m2783,13006l2783,13567e" filled="false" stroked="true" strokeweight=".49998pt" strokecolor="#005aaa">
                <v:path arrowok="t"/>
              </v:shape>
            </v:group>
            <v:group style="position:absolute;left:742;top:13568;width:2;height:567" coordorigin="742,13568" coordsize="2,567">
              <v:shape style="position:absolute;left:742;top:13568;width:2;height:567" coordorigin="742,13568" coordsize="0,567" path="m742,13568l742,14134e" filled="false" stroked="true" strokeweight=".5pt" strokecolor="#005aaa">
                <v:path arrowok="t"/>
              </v:shape>
            </v:group>
            <v:group style="position:absolute;left:2783;top:13568;width:2;height:567" coordorigin="2783,13568" coordsize="2,567">
              <v:shape style="position:absolute;left:2783;top:13568;width:2;height:567" coordorigin="2783,13568" coordsize="0,567" path="m2783,13568l2783,14134e" filled="false" stroked="true" strokeweight=".49998pt" strokecolor="#005aaa">
                <v:path arrowok="t"/>
              </v:shape>
            </v:group>
            <v:group style="position:absolute;left:742;top:14134;width:2;height:562" coordorigin="742,14134" coordsize="2,562">
              <v:shape style="position:absolute;left:742;top:14134;width:2;height:562" coordorigin="742,14134" coordsize="0,562" path="m742,14134l742,14696e" filled="false" stroked="true" strokeweight=".5pt" strokecolor="#005aaa">
                <v:path arrowok="t"/>
              </v:shape>
            </v:group>
            <v:group style="position:absolute;left:2783;top:14134;width:2;height:562" coordorigin="2783,14134" coordsize="2,562">
              <v:shape style="position:absolute;left:2783;top:14134;width:2;height:562" coordorigin="2783,14134" coordsize="0,562" path="m2783,14134l2783,14696e" filled="false" stroked="true" strokeweight=".49998pt" strokecolor="#005aaa">
                <v:path arrowok="t"/>
              </v:shape>
            </v:group>
            <v:group style="position:absolute;left:737;top:14701;width:2051;height:2" coordorigin="737,14701" coordsize="2051,2">
              <v:shape style="position:absolute;left:737;top:14701;width:2051;height:2" coordorigin="737,14701" coordsize="2051,0" path="m737,14701l2788,14701e" filled="false" stroked="true" strokeweight=".5pt" strokecolor="#005aaa">
                <v:path arrowok="t"/>
              </v:shape>
            </v:group>
            <v:group style="position:absolute;left:2788;top:14701;width:3142;height:2" coordorigin="2788,14701" coordsize="3142,2">
              <v:shape style="position:absolute;left:2788;top:14701;width:3142;height:2" coordorigin="2788,14701" coordsize="3142,0" path="m2788,14701l5929,14701e" filled="false" stroked="true" strokeweight=".5pt" strokecolor="#0058a9">
                <v:path arrowok="t"/>
              </v:shape>
            </v:group>
            <v:group style="position:absolute;left:9642;top:14701;width:1243;height:2" coordorigin="9642,14701" coordsize="1243,2">
              <v:shape style="position:absolute;left:9642;top:14701;width:1243;height:2" coordorigin="9642,14701" coordsize="1243,0" path="m9642,14701l10885,14701e" filled="false" stroked="true" strokeweight=".5pt" strokecolor="#0058a9">
                <v:path arrowok="t"/>
              </v:shape>
              <v:shape style="position:absolute;left:799;top:13062;width:1928;height:1578" type="#_x0000_t75" stroked="false">
                <v:imagedata r:id="rId46" o:title=""/>
              </v:shape>
            </v:group>
            <w10:wrap type="none"/>
          </v:group>
        </w:pict>
      </w:r>
      <w:r>
        <w:rPr/>
        <w:pict>
          <v:shape style="position:absolute;margin-left:217.365799pt;margin-top:19.075081pt;width:327.85pt;height:20pt;mso-position-horizontal-relative:page;mso-position-vertical-relative:page;z-index:-377056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</w:t>
                  </w:r>
                  <w:r>
                    <w:rPr>
                      <w:rFonts w:ascii="Arial Narrow" w:hAnsi="Arial Narrow"/>
                      <w:color w:val="FFFFFF"/>
                      <w:w w:val="140"/>
                      <w:sz w:val="36"/>
                    </w:rPr>
                    <w:t>я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.678902pt;margin-top:62.498466pt;width:505.85pt;height:16pt;mso-position-horizontal-relative:page;mso-position-vertical-relative:page;z-index:-377032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88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98"/>
                      <w:sz w:val="28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15A2A"/>
                      <w:w w:val="92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6"/>
                      <w:sz w:val="28"/>
                    </w:rPr>
                    <w:t>систе</w:t>
                  </w:r>
                  <w:r>
                    <w:rPr>
                      <w:rFonts w:ascii="Lucida Sans" w:hAnsi="Lucida Sans"/>
                      <w:b/>
                      <w:color w:val="F15A2A"/>
                      <w:w w:val="96"/>
                      <w:sz w:val="28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водоснабжени</w:t>
                  </w:r>
                  <w:r>
                    <w:rPr>
                      <w:rFonts w:ascii="Lucida Sans" w:hAnsi="Lucida Sans"/>
                      <w:b/>
                      <w:color w:val="F15A2A"/>
                      <w:w w:val="92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88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1"/>
                      <w:sz w:val="28"/>
                    </w:rPr>
                    <w:t>повышени</w:t>
                  </w:r>
                  <w:r>
                    <w:rPr>
                      <w:rFonts w:ascii="Lucida Sans" w:hAnsi="Lucida Sans"/>
                      <w:b/>
                      <w:color w:val="F15A2A"/>
                      <w:w w:val="91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давления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1.755981pt;margin-top:93.950897pt;width:44.4pt;height:28pt;mso-position-horizontal-relative:page;mso-position-vertical-relative:page;z-index:-377008" type="#_x0000_t202" filled="false" stroked="false">
            <v:textbox inset="0,0,0,0">
              <w:txbxContent>
                <w:p>
                  <w:pPr>
                    <w:tabs>
                      <w:tab w:pos="868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.850498pt;margin-top:591.458801pt;width:337.45pt;height:18pt;mso-position-horizontal-relative:page;mso-position-vertical-relative:page;z-index:-376984" type="#_x0000_t202" filled="false" stroked="false">
            <v:textbox inset="0,0,0,0">
              <w:txbxContent>
                <w:p>
                  <w:pPr>
                    <w:spacing w:line="354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32"/>
                      <w:szCs w:val="32"/>
                    </w:rPr>
                  </w:pP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3"/>
                      <w:sz w:val="32"/>
                    </w:rPr>
                    <w:t>Насосны</w:t>
                  </w:r>
                  <w:r>
                    <w:rPr>
                      <w:rFonts w:ascii="Lucida Sans" w:hAnsi="Lucida Sans"/>
                      <w:b/>
                      <w:color w:val="0058A9"/>
                      <w:w w:val="93"/>
                      <w:sz w:val="32"/>
                    </w:rPr>
                    <w:t>е</w:t>
                  </w:r>
                  <w:r>
                    <w:rPr>
                      <w:rFonts w:ascii="Lucida Sans" w:hAnsi="Lucida Sans"/>
                      <w:b/>
                      <w:color w:val="0058A9"/>
                      <w:spacing w:val="-12"/>
                      <w:sz w:val="32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0058A9"/>
                      <w:spacing w:val="3"/>
                      <w:w w:val="98"/>
                      <w:sz w:val="32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2"/>
                      <w:sz w:val="32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0058A9"/>
                      <w:w w:val="92"/>
                      <w:sz w:val="32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0058A9"/>
                      <w:spacing w:val="-12"/>
                      <w:sz w:val="32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0"/>
                      <w:sz w:val="32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0058A9"/>
                      <w:w w:val="90"/>
                      <w:sz w:val="32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0058A9"/>
                      <w:spacing w:val="-12"/>
                      <w:sz w:val="32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2"/>
                      <w:sz w:val="32"/>
                    </w:rPr>
                    <w:t>водоснабжения</w:t>
                  </w:r>
                  <w:r>
                    <w:rPr>
                      <w:rFonts w:ascii="Lucida Sans" w:hAnsi="Lucida Sans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615.65802pt;width:102.05pt;height:20.65pt;mso-position-horizontal-relative:page;mso-position-vertical-relative:page;z-index:-37696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15.65802pt;width:38.75pt;height:20.65pt;mso-position-horizontal-relative:page;mso-position-vertical-relative:page;z-index:-37693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45" w:right="241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H/н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615.65802pt;width:56.7pt;height:20.65pt;mso-position-horizontal-relative:page;mso-position-vertical-relative:page;z-index:-376912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24" w:right="117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615.65802pt;width:61.9pt;height:20.65pt;mso-position-horizontal-relative:page;mso-position-vertical-relative:page;z-index:-37688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90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45401pt;margin-top:615.65802pt;width:61.9pt;height:20.65pt;mso-position-horizontal-relative:page;mso-position-vertical-relative:page;z-index:-37686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32" w:right="32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341003pt;margin-top:615.65802pt;width:61.9pt;height:20.65pt;mso-position-horizontal-relative:page;mso-position-vertical-relative:page;z-index:-37684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32" w:right="32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228027pt;margin-top:615.65802pt;width:61.9pt;height:20.65pt;mso-position-horizontal-relative:page;mso-position-vertical-relative:page;z-index:-37681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81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615.65802pt;width:61.9pt;height:20.65pt;mso-position-horizontal-relative:page;mso-position-vertical-relative:page;z-index:-376792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418" w:right="108" w:hanging="304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Номи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н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spacing w:val="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114" w:right="328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77"/>
                      <w:sz w:val="8"/>
                    </w:rPr>
                    <w:t>2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636.299988pt;width:506.95pt;height:13.75pt;mso-position-horizontal-relative:page;mso-position-vertical-relative:page;z-index:-37676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-14"/>
                      <w:w w:val="9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самовсасывающа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3"/>
                      <w:sz w:val="20"/>
                    </w:rPr>
                    <w:t>FMC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650.028992pt;width:102.05pt;height:85.05pt;mso-position-horizontal-relative:page;mso-position-vertical-relative:page;z-index:-37674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50.028992pt;width:38.75pt;height:28.35pt;mso-position-horizontal-relative:page;mso-position-vertical-relative:page;z-index:-37672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650.028992pt;width:56.7pt;height:28.35pt;mso-position-horizontal-relative:page;mso-position-vertical-relative:page;z-index:-37669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4088346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650.028992pt;width:61.9pt;height:28.35pt;mso-position-horizontal-relative:page;mso-position-vertical-relative:page;z-index:-37667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2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FMC30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EM/2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45401pt;margin-top:650.028992pt;width:61.9pt;height:85.05pt;mso-position-horizontal-relative:page;mso-position-vertical-relative:page;z-index:-3766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7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8.341003pt;margin-top:650.028992pt;width:61.9pt;height:85.05pt;mso-position-horizontal-relative:page;mso-position-vertical-relative:page;z-index:-3766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7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FMC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0.228027pt;margin-top:650.028992pt;width:61.9pt;height:85.05pt;mso-position-horizontal-relative:page;mso-position-vertical-relative:page;z-index:-3766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7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650.028992pt;width:61.9pt;height:28.35pt;mso-position-horizontal-relative:page;mso-position-vertical-relative:page;z-index:-37657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78.375pt;width:38.75pt;height:28.35pt;mso-position-horizontal-relative:page;mso-position-vertical-relative:page;z-index:-37655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015-1276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678.375pt;width:56.7pt;height:28.35pt;mso-position-horizontal-relative:page;mso-position-vertical-relative:page;z-index:-37652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4088347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678.375pt;width:61.9pt;height:28.35pt;mso-position-horizontal-relative:page;mso-position-vertical-relative:page;z-index:-37650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2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FMC30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EM/2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678.375pt;width:61.9pt;height:28.35pt;mso-position-horizontal-relative:page;mso-position-vertical-relative:page;z-index:-37648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706.721985pt;width:38.75pt;height:28.35pt;mso-position-horizontal-relative:page;mso-position-vertical-relative:page;z-index:-376456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015-1277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706.721985pt;width:56.7pt;height:28.35pt;mso-position-horizontal-relative:page;mso-position-vertical-relative:page;z-index:-37643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4088348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706.721985pt;width:61.9pt;height:28.35pt;mso-position-horizontal-relative:page;mso-position-vertical-relative:page;z-index:-37640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2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FMC60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EM/2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706.721985pt;width:61.9pt;height:28.35pt;mso-position-horizontal-relative:page;mso-position-vertical-relative:page;z-index:-376384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85.289001pt;width:102.05pt;height:20.65pt;mso-position-horizontal-relative:page;mso-position-vertical-relative:page;z-index:-37636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85.289001pt;width:38.35pt;height:20.65pt;mso-position-horizontal-relative:page;mso-position-vertical-relative:page;z-index:-37633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29" w:right="225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85.289001pt;width:61.1pt;height:20.65pt;mso-position-horizontal-relative:page;mso-position-vertical-relative:page;z-index:-376312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68" w:right="161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541pt;margin-top:85.289001pt;width:61.1pt;height:20.65pt;mso-position-horizontal-relative:page;mso-position-vertical-relative:page;z-index:-37628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83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9.633026pt;margin-top:85.289001pt;width:61.1pt;height:20.65pt;mso-position-horizontal-relative:page;mso-position-vertical-relative:page;z-index:-37626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4" w:right="320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725006pt;margin-top:85.289001pt;width:61.1pt;height:20.65pt;mso-position-horizontal-relative:page;mso-position-vertical-relative:page;z-index:-37624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4" w:right="320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1.817993pt;margin-top:85.289001pt;width:53.7pt;height:20.65pt;mso-position-horizontal-relative:page;mso-position-vertical-relative:page;z-index:-37621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99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5.512024pt;margin-top:85.289001pt;width:68.5pt;height:20.65pt;mso-position-horizontal-relative:page;mso-position-vertical-relative:page;z-index:-376192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484" w:right="174" w:hanging="304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Номи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н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spacing w:val="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289" w:right="503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77"/>
                      <w:sz w:val="8"/>
                    </w:rPr>
                    <w:t>2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05.930969pt;width:506.95pt;height:13.75pt;mso-position-horizontal-relative:page;mso-position-vertical-relative:page;z-index:-37616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самовсасывающи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13"/>
                      <w:sz w:val="20"/>
                    </w:rPr>
                    <w:t>JP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19.661003pt;width:102.05pt;height:90.75pt;mso-position-horizontal-relative:page;mso-position-vertical-relative:page;z-index:-37614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119.661003pt;width:38.35pt;height:45.4pt;mso-position-horizontal-relative:page;mso-position-vertical-relative:page;z-index:-3761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015-0111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119.661003pt;width:61.1pt;height:45.4pt;mso-position-horizontal-relative:page;mso-position-vertical-relative:page;z-index:-3760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3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46711202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541pt;margin-top:119.661003pt;width:61.1pt;height:45.4pt;mso-position-horizontal-relative:page;mso-position-vertical-relative:page;z-index:-3760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0" w:right="3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JP5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99.633026pt;margin-top:119.661003pt;width:61.1pt;height:90.75pt;mso-position-horizontal-relative:page;mso-position-vertical-relative:page;z-index:-3760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55" w:right="161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725006pt;margin-top:119.661003pt;width:61.1pt;height:90.75pt;mso-position-horizontal-relative:page;mso-position-vertical-relative:page;z-index:-3760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1" w:right="320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JP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1.817993pt;margin-top:119.661003pt;width:53.7pt;height:90.75pt;mso-position-horizontal-relative:page;mso-position-vertical-relative:page;z-index:-3760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09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75.512024pt;margin-top:119.661003pt;width:68.5pt;height:45.4pt;mso-position-horizontal-relative:page;mso-position-vertical-relative:page;z-index:-3759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0,775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165.01503pt;width:38.35pt;height:45.4pt;mso-position-horizontal-relative:page;mso-position-vertical-relative:page;z-index:-3759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015-0112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165.01503pt;width:61.1pt;height:45.4pt;mso-position-horizontal-relative:page;mso-position-vertical-relative:page;z-index:-3759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3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46811202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541pt;margin-top:165.01503pt;width:61.1pt;height:45.4pt;mso-position-horizontal-relative:page;mso-position-vertical-relative:page;z-index:-3759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0" w:right="3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JP6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75.512024pt;margin-top:165.01503pt;width:68.5pt;height:45.4pt;mso-position-horizontal-relative:page;mso-position-vertical-relative:page;z-index:-3758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210.369003pt;width:506.95pt;height:13.75pt;mso-position-horizontal-relative:page;mso-position-vertical-relative:page;z-index:-37585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самовсасывающи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Spe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5"/>
                      <w:sz w:val="20"/>
                    </w:rPr>
                    <w:t>on</w:t>
                  </w:r>
                  <w:r>
                    <w:rPr>
                      <w:rFonts w:ascii="Lucida Sans" w:hAnsi="Lucida Sans"/>
                      <w:b/>
                      <w:color w:val="FFFFFF"/>
                      <w:w w:val="85"/>
                      <w:sz w:val="20"/>
                    </w:rPr>
                    <w:t>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9"/>
                      <w:sz w:val="20"/>
                    </w:rPr>
                    <w:t>CAM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224.098999pt;width:102.05pt;height:68.05pt;mso-position-horizontal-relative:page;mso-position-vertical-relative:page;z-index:-37583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24.098999pt;width:38.35pt;height:17.05pt;mso-position-horizontal-relative:page;mso-position-vertical-relative:page;z-index:-3758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224.098999pt;width:61.1pt;height:17.05pt;mso-position-horizontal-relative:page;mso-position-vertical-relative:page;z-index:-3757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20" w:right="320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541pt;margin-top:224.098999pt;width:61.1pt;height:17.05pt;mso-position-horizontal-relative:page;mso-position-vertical-relative:page;z-index:-3757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149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CAM4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чугун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9.633026pt;margin-top:224.098999pt;width:61.1pt;height:68.05pt;mso-position-horizontal-relative:page;mso-position-vertical-relative:page;z-index:-3757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8"/>
                    <w:ind w:left="402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725006pt;margin-top:224.098999pt;width:61.1pt;height:68.05pt;mso-position-horizontal-relative:page;mso-position-vertical-relative:page;z-index:-3757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8"/>
                    <w:ind w:left="321" w:right="32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CAM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1.817993pt;margin-top:224.098999pt;width:53.7pt;height:68.05pt;mso-position-horizontal-relative:page;mso-position-vertical-relative:page;z-index:-3756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8"/>
                    <w:ind w:left="408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75.512024pt;margin-top:224.098999pt;width:68.5pt;height:17.05pt;mso-position-horizontal-relative:page;mso-position-vertical-relative:page;z-index:-3756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503" w:right="50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41.106003pt;width:38.35pt;height:17.05pt;mso-position-horizontal-relative:page;mso-position-vertical-relative:page;z-index:-3756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015-0309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241.106003pt;width:61.1pt;height:17.05pt;mso-position-horizontal-relative:page;mso-position-vertical-relative:page;z-index:-3756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20" w:right="320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541pt;margin-top:241.106003pt;width:61.1pt;height:17.05pt;mso-position-horizontal-relative:page;mso-position-vertical-relative:page;z-index:-3755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159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CAM8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нерж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5.512024pt;margin-top:241.106003pt;width:68.5pt;height:17.05pt;mso-position-horizontal-relative:page;mso-position-vertical-relative:page;z-index:-3755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503" w:right="50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58.114014pt;width:38.35pt;height:17.05pt;mso-position-horizontal-relative:page;mso-position-vertical-relative:page;z-index:-3755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258.114014pt;width:61.1pt;height:17.05pt;mso-position-horizontal-relative:page;mso-position-vertical-relative:page;z-index:-3755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20" w:right="320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541pt;margin-top:258.114014pt;width:61.1pt;height:17.05pt;mso-position-horizontal-relative:page;mso-position-vertical-relative:page;z-index:-3754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159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CAM8</w:t>
                  </w:r>
                  <w:r>
                    <w:rPr>
                      <w:color w:val="231F20"/>
                      <w:w w:val="80"/>
                    </w:rPr>
                    <w:t>8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нерж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5.512024pt;margin-top:258.114014pt;width:68.5pt;height:17.05pt;mso-position-horizontal-relative:page;mso-position-vertical-relative:page;z-index:-3754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75.122009pt;width:38.35pt;height:17.05pt;mso-position-horizontal-relative:page;mso-position-vertical-relative:page;z-index:-3754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015-0312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275.122009pt;width:61.1pt;height:17.05pt;mso-position-horizontal-relative:page;mso-position-vertical-relative:page;z-index:-3754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20" w:right="320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541pt;margin-top:275.122009pt;width:61.1pt;height:17.05pt;mso-position-horizontal-relative:page;mso-position-vertical-relative:page;z-index:-3754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113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CAM10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чугун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5.512024pt;margin-top:275.122009pt;width:68.5pt;height:17.05pt;mso-position-horizontal-relative:page;mso-position-vertical-relative:page;z-index:-3753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292.130005pt;width:506.95pt;height:13.75pt;mso-position-horizontal-relative:page;mso-position-vertical-relative:page;z-index:-375352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самовсасывающи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Spe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5"/>
                      <w:sz w:val="20"/>
                    </w:rPr>
                    <w:t>on</w:t>
                  </w:r>
                  <w:r>
                    <w:rPr>
                      <w:rFonts w:ascii="Lucida Sans" w:hAnsi="Lucida Sans"/>
                      <w:b/>
                      <w:color w:val="FFFFFF"/>
                      <w:w w:val="85"/>
                      <w:sz w:val="20"/>
                    </w:rPr>
                    <w:t>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7"/>
                      <w:sz w:val="20"/>
                    </w:rPr>
                    <w:t>АРМ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05.859009pt;width:102.05pt;height:70.4pt;mso-position-horizontal-relative:page;mso-position-vertical-relative:page;z-index:-37532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05.859009pt;width:38.35pt;height:70.4pt;mso-position-horizontal-relative:page;mso-position-vertical-relative:page;z-index:-3753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2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015-0307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305.859009pt;width:61.1pt;height:70.4pt;mso-position-horizontal-relative:page;mso-position-vertical-relative:page;z-index:-3752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2"/>
                    <w:ind w:left="320" w:right="320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541pt;margin-top:305.859009pt;width:61.1pt;height:70.4pt;mso-position-horizontal-relative:page;mso-position-vertical-relative:page;z-index:-3752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177" w:lineRule="auto" w:before="82"/>
                    <w:ind w:left="436" w:right="0" w:hanging="284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АРМ</w:t>
                  </w: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с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эжек</w:t>
                  </w:r>
                  <w:r>
                    <w:rPr>
                      <w:color w:val="231F20"/>
                      <w:w w:val="79"/>
                    </w:rPr>
                    <w:t>-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тором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99.633026pt;margin-top:305.859009pt;width:61.1pt;height:70.4pt;mso-position-horizontal-relative:page;mso-position-vertical-relative:page;z-index:-3752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2"/>
                    <w:ind w:left="402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725006pt;margin-top:305.859009pt;width:61.1pt;height:70.4pt;mso-position-horizontal-relative:page;mso-position-vertical-relative:page;z-index:-3752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2"/>
                    <w:ind w:left="321" w:right="320"/>
                    <w:jc w:val="center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АРМ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1.817993pt;margin-top:305.859009pt;width:53.7pt;height:70.4pt;mso-position-horizontal-relative:page;mso-position-vertical-relative:page;z-index:-3751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2"/>
                    <w:ind w:left="409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75.512024pt;margin-top:305.859009pt;width:68.5pt;height:70.4pt;mso-position-horizontal-relative:page;mso-position-vertical-relative:page;z-index:-3751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2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76.250977pt;width:506.95pt;height:13.75pt;mso-position-horizontal-relative:page;mso-position-vertical-relative:page;z-index:-37513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вихрево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Spe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5"/>
                      <w:sz w:val="20"/>
                    </w:rPr>
                    <w:t>on</w:t>
                  </w:r>
                  <w:r>
                    <w:rPr>
                      <w:rFonts w:ascii="Lucida Sans" w:hAnsi="Lucida Sans"/>
                      <w:b/>
                      <w:color w:val="FFFFFF"/>
                      <w:w w:val="85"/>
                      <w:sz w:val="20"/>
                    </w:rPr>
                    <w:t>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103"/>
                      <w:sz w:val="20"/>
                    </w:rPr>
                    <w:t>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18"/>
                      <w:sz w:val="20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FFFFFF"/>
                      <w:w w:val="109"/>
                      <w:sz w:val="20"/>
                    </w:rPr>
                    <w:t>М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89.97998pt;width:102.05pt;height:76.2pt;mso-position-horizontal-relative:page;mso-position-vertical-relative:page;z-index:-37511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89.97998pt;width:38.35pt;height:76.2pt;mso-position-horizontal-relative:page;mso-position-vertical-relative:page;z-index:-3750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015-0305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389.97998pt;width:61.1pt;height:76.2pt;mso-position-horizontal-relative:page;mso-position-vertical-relative:page;z-index:-3750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0" w:right="320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541pt;margin-top:389.97998pt;width:61.1pt;height:76.2pt;mso-position-horizontal-relative:page;mso-position-vertical-relative:page;z-index:-3750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07" w:right="161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КР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99.633026pt;margin-top:389.97998pt;width:61.1pt;height:76.2pt;mso-position-horizontal-relative:page;mso-position-vertical-relative:page;z-index:-3750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02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725006pt;margin-top:389.97998pt;width:61.1pt;height:76.2pt;mso-position-horizontal-relative:page;mso-position-vertical-relative:page;z-index:-3749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1" w:right="320"/>
                    <w:jc w:val="center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КРМ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1.817993pt;margin-top:389.97998pt;width:53.7pt;height:76.2pt;mso-position-horizontal-relative:page;mso-position-vertical-relative:page;z-index:-3749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08" w:right="40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75.512024pt;margin-top:389.97998pt;width:68.5pt;height:76.2pt;mso-position-horizontal-relative:page;mso-position-vertical-relative:page;z-index:-3749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0,37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466.151001pt;width:506.95pt;height:13.75pt;mso-position-horizontal-relative:page;mso-position-vertical-relative:page;z-index:-37492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6"/>
                      <w:sz w:val="20"/>
                    </w:rPr>
                    <w:t>Мотопомп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Spe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5"/>
                      <w:sz w:val="20"/>
                    </w:rPr>
                    <w:t>on</w:t>
                  </w:r>
                  <w:r>
                    <w:rPr>
                      <w:rFonts w:ascii="Lucida Sans" w:hAnsi="Lucida Sans"/>
                      <w:b/>
                      <w:color w:val="FFFFFF"/>
                      <w:w w:val="85"/>
                      <w:sz w:val="20"/>
                    </w:rPr>
                    <w:t>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9"/>
                      <w:sz w:val="20"/>
                    </w:rPr>
                    <w:t>CMA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479.879974pt;width:102.05pt;height:99.1pt;mso-position-horizontal-relative:page;mso-position-vertical-relative:page;z-index:-37489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79.879974pt;width:38.35pt;height:99.1pt;mso-position-horizontal-relative:page;mso-position-vertical-relative:page;z-index:-3748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87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015-0333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7.449005pt;margin-top:479.879974pt;width:61.1pt;height:99.1pt;mso-position-horizontal-relative:page;mso-position-vertical-relative:page;z-index:-3748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87"/>
                    <w:ind w:left="320" w:right="320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541pt;margin-top:479.879974pt;width:61.1pt;height:99.1pt;mso-position-horizontal-relative:page;mso-position-vertical-relative:page;z-index:-3748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87"/>
                    <w:ind w:left="393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CM</w:t>
                  </w:r>
                  <w:r>
                    <w:rPr>
                      <w:color w:val="231F20"/>
                      <w:w w:val="80"/>
                    </w:rPr>
                    <w:t>A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99.633026pt;margin-top:479.879974pt;width:61.1pt;height:99.1pt;mso-position-horizontal-relative:page;mso-position-vertical-relative:page;z-index:-3748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87"/>
                    <w:ind w:left="402" w:right="161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725006pt;margin-top:479.879974pt;width:61.1pt;height:99.1pt;mso-position-horizontal-relative:page;mso-position-vertical-relative:page;z-index:-3747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87"/>
                    <w:ind w:left="321" w:right="320"/>
                    <w:jc w:val="center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СМА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1.817993pt;margin-top:479.879974pt;width:53.7pt;height:99.1pt;mso-position-horizontal-relative:page;mso-position-vertical-relative:page;z-index:-3747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87"/>
                    <w:ind w:left="337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бензин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75.512024pt;margin-top:479.879974pt;width:68.5pt;height:99.1pt;mso-position-horizontal-relative:page;mso-position-vertical-relative:page;z-index:-3747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87"/>
                    <w:ind w:left="503" w:right="503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.28348pt;margin-top:0pt;width:594.950pt;height:47pt;mso-position-horizontal-relative:page;mso-position-vertical-relative:page;z-index:-37470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0pt;width:595pt;height:47pt;mso-position-horizontal-relative:page;mso-position-vertical-relative:page;z-index:-374680" coordorigin="0,0" coordsize="11900,940">
            <v:shape style="position:absolute;left:0;top:0;width:11900;height:940" coordorigin="0,0" coordsize="11900,940" path="m0,939l11900,939,11900,0,0,0,0,939xe" filled="true" fillcolor="#f15a2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0.773972pt;margin-top:85.039001pt;width:507.95pt;height:697.7pt;mso-position-horizontal-relative:page;mso-position-vertical-relative:page;z-index:-374656" coordorigin="1015,1701" coordsize="10159,13954">
            <v:group style="position:absolute;left:1025;top:1706;width:2041;height:413" coordorigin="1025,1706" coordsize="2041,413">
              <v:shape style="position:absolute;left:1025;top:1706;width:2041;height:413" coordorigin="1025,1706" coordsize="2041,413" path="m3066,1706l1025,1706,1025,2119,3066,2119,3066,1706xe" filled="true" fillcolor="#d9e1f3" stroked="false">
                <v:path arrowok="t"/>
                <v:fill type="solid"/>
              </v:shape>
            </v:group>
            <v:group style="position:absolute;left:3066;top:1706;width:775;height:413" coordorigin="3066,1706" coordsize="775,413">
              <v:shape style="position:absolute;left:3066;top:1706;width:775;height:413" coordorigin="3066,1706" coordsize="775,413" path="m3841,1706l3066,1706,3066,2119,3841,2119,3841,1706xe" filled="true" fillcolor="#d9e1f3" stroked="false">
                <v:path arrowok="t"/>
                <v:fill type="solid"/>
              </v:shape>
            </v:group>
            <v:group style="position:absolute;left:3841;top:1706;width:1134;height:413" coordorigin="3841,1706" coordsize="1134,413">
              <v:shape style="position:absolute;left:3841;top:1706;width:1134;height:413" coordorigin="3841,1706" coordsize="1134,413" path="m4975,1706l3841,1706,3841,2119,4975,2119,4975,1706xe" filled="true" fillcolor="#d9e1f3" stroked="false">
                <v:path arrowok="t"/>
                <v:fill type="solid"/>
              </v:shape>
            </v:group>
            <v:group style="position:absolute;left:4975;top:1706;width:1238;height:413" coordorigin="4975,1706" coordsize="1238,413">
              <v:shape style="position:absolute;left:4975;top:1706;width:1238;height:413" coordorigin="4975,1706" coordsize="1238,413" path="m6213,1706l4975,1706,4975,2119,6213,2119,6213,1706xe" filled="true" fillcolor="#d9e1f3" stroked="false">
                <v:path arrowok="t"/>
                <v:fill type="solid"/>
              </v:shape>
            </v:group>
            <v:group style="position:absolute;left:6213;top:1706;width:1238;height:413" coordorigin="6213,1706" coordsize="1238,413">
              <v:shape style="position:absolute;left:6213;top:1706;width:1238;height:413" coordorigin="6213,1706" coordsize="1238,413" path="m7450,1706l6213,1706,6213,2119,7450,2119,7450,1706xe" filled="true" fillcolor="#d9e1f3" stroked="false">
                <v:path arrowok="t"/>
                <v:fill type="solid"/>
              </v:shape>
            </v:group>
            <v:group style="position:absolute;left:7450;top:1706;width:1238;height:413" coordorigin="7450,1706" coordsize="1238,413">
              <v:shape style="position:absolute;left:7450;top:1706;width:1238;height:413" coordorigin="7450,1706" coordsize="1238,413" path="m8688,1706l7450,1706,7450,2119,8688,2119,8688,1706xe" filled="true" fillcolor="#d9e1f3" stroked="false">
                <v:path arrowok="t"/>
                <v:fill type="solid"/>
              </v:shape>
            </v:group>
            <v:group style="position:absolute;left:8688;top:1706;width:1238;height:413" coordorigin="8688,1706" coordsize="1238,413">
              <v:shape style="position:absolute;left:8688;top:1706;width:1238;height:413" coordorigin="8688,1706" coordsize="1238,413" path="m9926,1706l8688,1706,8688,2119,9926,2119,9926,1706xe" filled="true" fillcolor="#d9e1f3" stroked="false">
                <v:path arrowok="t"/>
                <v:fill type="solid"/>
              </v:shape>
            </v:group>
            <v:group style="position:absolute;left:9926;top:1706;width:1238;height:413" coordorigin="9926,1706" coordsize="1238,413">
              <v:shape style="position:absolute;left:9926;top:1706;width:1238;height:413" coordorigin="9926,1706" coordsize="1238,413" path="m11164,1706l9926,1706,9926,2119,11164,2119,11164,1706xe" filled="true" fillcolor="#d9e1f3" stroked="false">
                <v:path arrowok="t"/>
                <v:fill type="solid"/>
              </v:shape>
            </v:group>
            <v:group style="position:absolute;left:1025;top:2119;width:10139;height:275" coordorigin="1025,2119" coordsize="10139,275">
              <v:shape style="position:absolute;left:1025;top:2119;width:10139;height:275" coordorigin="1025,2119" coordsize="10139,275" path="m11164,2119l1025,2119,1025,2393,11164,2393,11164,2119xe" filled="true" fillcolor="#0058a9" stroked="false">
                <v:path arrowok="t"/>
                <v:fill type="solid"/>
              </v:shape>
            </v:group>
            <v:group style="position:absolute;left:1025;top:4592;width:10139;height:275" coordorigin="1025,4592" coordsize="10139,275">
              <v:shape style="position:absolute;left:1025;top:4592;width:10139;height:275" coordorigin="1025,4592" coordsize="10139,275" path="m11164,4592l1025,4592,1025,4866,11164,4866,11164,4592xe" filled="true" fillcolor="#0058a9" stroked="false">
                <v:path arrowok="t"/>
                <v:fill type="solid"/>
              </v:shape>
            </v:group>
            <v:group style="position:absolute;left:1025;top:2393;width:2041;height:2199" coordorigin="1025,2393" coordsize="2041,2199">
              <v:shape style="position:absolute;left:1025;top:2393;width:2041;height:2199" coordorigin="1025,2393" coordsize="2041,2199" path="m3066,2393l1025,2393,1025,4592,3066,4592,3066,2393xe" filled="true" fillcolor="#8caedb" stroked="false">
                <v:path arrowok="t"/>
                <v:fill type="solid"/>
              </v:shape>
            </v:group>
            <v:group style="position:absolute;left:1025;top:7247;width:10139;height:275" coordorigin="1025,7247" coordsize="10139,275">
              <v:shape style="position:absolute;left:1025;top:7247;width:10139;height:275" coordorigin="1025,7247" coordsize="10139,275" path="m11164,7247l1025,7247,1025,7522,11164,7522,11164,7247xe" filled="true" fillcolor="#0058a9" stroked="false">
                <v:path arrowok="t"/>
                <v:fill type="solid"/>
              </v:shape>
            </v:group>
            <v:group style="position:absolute;left:1025;top:4866;width:2041;height:2382" coordorigin="1025,4866" coordsize="2041,2382">
              <v:shape style="position:absolute;left:1025;top:4866;width:2041;height:2382" coordorigin="1025,4866" coordsize="2041,2382" path="m3066,4866l1025,4866,1025,7247,3066,7247,3066,4866xe" filled="true" fillcolor="#8caedb" stroked="false">
                <v:path arrowok="t"/>
                <v:fill type="solid"/>
              </v:shape>
            </v:group>
            <v:group style="position:absolute;left:1025;top:10005;width:10139;height:275" coordorigin="1025,10005" coordsize="10139,275">
              <v:shape style="position:absolute;left:1025;top:10005;width:10139;height:275" coordorigin="1025,10005" coordsize="10139,275" path="m11164,10005l1025,10005,1025,10280,11164,10280,11164,10005xe" filled="true" fillcolor="#0058a9" stroked="false">
                <v:path arrowok="t"/>
                <v:fill type="solid"/>
              </v:shape>
            </v:group>
            <v:group style="position:absolute;left:1025;top:7522;width:2041;height:2484" coordorigin="1025,7522" coordsize="2041,2484">
              <v:shape style="position:absolute;left:1025;top:7522;width:2041;height:2484" coordorigin="1025,7522" coordsize="2041,2484" path="m3066,7522l1025,7522,1025,10005,3066,10005,3066,7522xe" filled="true" fillcolor="#8caedb" stroked="false">
                <v:path arrowok="t"/>
                <v:fill type="solid"/>
              </v:shape>
            </v:group>
            <v:group style="position:absolute;left:1025;top:12515;width:10139;height:275" coordorigin="1025,12515" coordsize="10139,275">
              <v:shape style="position:absolute;left:1025;top:12515;width:10139;height:275" coordorigin="1025,12515" coordsize="10139,275" path="m11164,12515l1025,12515,1025,12789,11164,12789,11164,12515xe" filled="true" fillcolor="#0058a9" stroked="false">
                <v:path arrowok="t"/>
                <v:fill type="solid"/>
              </v:shape>
            </v:group>
            <v:group style="position:absolute;left:1025;top:10280;width:2041;height:2236" coordorigin="1025,10280" coordsize="2041,2236">
              <v:shape style="position:absolute;left:1025;top:10280;width:2041;height:2236" coordorigin="1025,10280" coordsize="2041,2236" path="m3066,10280l1025,10280,1025,12515,3066,12515,3066,10280xe" filled="true" fillcolor="#8caedb" stroked="false">
                <v:path arrowok="t"/>
                <v:fill type="solid"/>
              </v:shape>
            </v:group>
            <v:group style="position:absolute;left:1025;top:12789;width:2041;height:2861" coordorigin="1025,12789" coordsize="2041,2861">
              <v:shape style="position:absolute;left:1025;top:12789;width:2041;height:2861" coordorigin="1025,12789" coordsize="2041,2861" path="m3066,12789l1025,12789,1025,15649,3066,15649,3066,12789xe" filled="true" fillcolor="#8caedb" stroked="false">
                <v:path arrowok="t"/>
                <v:fill type="solid"/>
              </v:shape>
            </v:group>
            <v:group style="position:absolute;left:3066;top:1706;width:1909;height:2" coordorigin="3066,1706" coordsize="1909,2">
              <v:shape style="position:absolute;left:3066;top:1706;width:1909;height:2" coordorigin="3066,1706" coordsize="1909,0" path="m3066,1706l4975,1706e" filled="false" stroked="true" strokeweight=".5pt" strokecolor="#0058a9">
                <v:path arrowok="t"/>
              </v:shape>
            </v:group>
            <v:group style="position:absolute;left:3841;top:1711;width:2;height:403" coordorigin="3841,1711" coordsize="2,403">
              <v:shape style="position:absolute;left:3841;top:1711;width:2;height:403" coordorigin="3841,1711" coordsize="0,403" path="m3841,1711l3841,2114e" filled="false" stroked="true" strokeweight=".5pt" strokecolor="#0058a9">
                <v:path arrowok="t"/>
              </v:shape>
            </v:group>
            <v:group style="position:absolute;left:4975;top:1706;width:1238;height:2" coordorigin="4975,1706" coordsize="1238,2">
              <v:shape style="position:absolute;left:4975;top:1706;width:1238;height:2" coordorigin="4975,1706" coordsize="1238,0" path="m4975,1706l6213,1706e" filled="false" stroked="true" strokeweight=".5pt" strokecolor="#0058a9">
                <v:path arrowok="t"/>
              </v:shape>
            </v:group>
            <v:group style="position:absolute;left:4975;top:1711;width:2;height:403" coordorigin="4975,1711" coordsize="2,403">
              <v:shape style="position:absolute;left:4975;top:1711;width:2;height:403" coordorigin="4975,1711" coordsize="0,403" path="m4975,1711l4975,2114e" filled="false" stroked="true" strokeweight=".50002pt" strokecolor="#0058a9">
                <v:path arrowok="t"/>
              </v:shape>
            </v:group>
            <v:group style="position:absolute;left:6213;top:1706;width:1238;height:2" coordorigin="6213,1706" coordsize="1238,2">
              <v:shape style="position:absolute;left:6213;top:1706;width:1238;height:2" coordorigin="6213,1706" coordsize="1238,0" path="m6213,1706l7450,1706e" filled="false" stroked="true" strokeweight=".5pt" strokecolor="#0058a9">
                <v:path arrowok="t"/>
              </v:shape>
            </v:group>
            <v:group style="position:absolute;left:6213;top:1711;width:2;height:403" coordorigin="6213,1711" coordsize="2,403">
              <v:shape style="position:absolute;left:6213;top:1711;width:2;height:403" coordorigin="6213,1711" coordsize="0,403" path="m6213,1711l6213,2114e" filled="false" stroked="true" strokeweight=".5pt" strokecolor="#0058a9">
                <v:path arrowok="t"/>
              </v:shape>
            </v:group>
            <v:group style="position:absolute;left:6213;top:4866;width:1238;height:2" coordorigin="6213,4866" coordsize="1238,2">
              <v:shape style="position:absolute;left:6213;top:4866;width:1238;height:2" coordorigin="6213,4866" coordsize="1238,0" path="m6213,4866l7450,4866e" filled="false" stroked="true" strokeweight=".5pt" strokecolor="#0058a9">
                <v:path arrowok="t"/>
              </v:shape>
            </v:group>
            <v:group style="position:absolute;left:6213;top:4871;width:2;height:387" coordorigin="6213,4871" coordsize="2,387">
              <v:shape style="position:absolute;left:6213;top:4871;width:2;height:387" coordorigin="6213,4871" coordsize="0,387" path="m6213,4871l6213,5258e" filled="false" stroked="true" strokeweight=".5pt" strokecolor="#0058a9">
                <v:path arrowok="t"/>
              </v:shape>
            </v:group>
            <v:group style="position:absolute;left:6213;top:5268;width:2;height:387" coordorigin="6213,5268" coordsize="2,387">
              <v:shape style="position:absolute;left:6213;top:5268;width:2;height:387" coordorigin="6213,5268" coordsize="0,387" path="m6213,5268l6213,5655e" filled="false" stroked="true" strokeweight=".5pt" strokecolor="#0058a9">
                <v:path arrowok="t"/>
              </v:shape>
            </v:group>
            <v:group style="position:absolute;left:6213;top:5665;width:2;height:387" coordorigin="6213,5665" coordsize="2,387">
              <v:shape style="position:absolute;left:6213;top:5665;width:2;height:387" coordorigin="6213,5665" coordsize="0,387" path="m6213,5665l6213,6052e" filled="false" stroked="true" strokeweight=".5pt" strokecolor="#0058a9">
                <v:path arrowok="t"/>
              </v:shape>
            </v:group>
            <v:group style="position:absolute;left:6213;top:6062;width:2;height:387" coordorigin="6213,6062" coordsize="2,387">
              <v:shape style="position:absolute;left:6213;top:6062;width:2;height:387" coordorigin="6213,6062" coordsize="0,387" path="m6213,6062l6213,6449e" filled="false" stroked="true" strokeweight=".5pt" strokecolor="#0058a9">
                <v:path arrowok="t"/>
              </v:shape>
            </v:group>
            <v:group style="position:absolute;left:6213;top:6459;width:2;height:387" coordorigin="6213,6459" coordsize="2,387">
              <v:shape style="position:absolute;left:6213;top:6459;width:2;height:387" coordorigin="6213,6459" coordsize="0,387" path="m6213,6459l6213,6845e" filled="false" stroked="true" strokeweight=".5pt" strokecolor="#0058a9">
                <v:path arrowok="t"/>
              </v:shape>
            </v:group>
            <v:group style="position:absolute;left:6213;top:6855;width:2;height:387" coordorigin="6213,6855" coordsize="2,387">
              <v:shape style="position:absolute;left:6213;top:6855;width:2;height:387" coordorigin="6213,6855" coordsize="0,387" path="m6213,6855l6213,7242e" filled="false" stroked="true" strokeweight=".5pt" strokecolor="#0058a9">
                <v:path arrowok="t"/>
              </v:shape>
            </v:group>
            <v:group style="position:absolute;left:6213;top:7247;width:1238;height:2" coordorigin="6213,7247" coordsize="1238,2">
              <v:shape style="position:absolute;left:6213;top:7247;width:1238;height:2" coordorigin="6213,7247" coordsize="1238,0" path="m6213,7247l7450,7247e" filled="false" stroked="true" strokeweight=".5pt" strokecolor="#0058a9">
                <v:path arrowok="t"/>
              </v:shape>
            </v:group>
            <v:group style="position:absolute;left:7450;top:1706;width:1238;height:2" coordorigin="7450,1706" coordsize="1238,2">
              <v:shape style="position:absolute;left:7450;top:1706;width:1238;height:2" coordorigin="7450,1706" coordsize="1238,0" path="m7450,1706l8688,1706e" filled="false" stroked="true" strokeweight=".5pt" strokecolor="#0058a9">
                <v:path arrowok="t"/>
              </v:shape>
            </v:group>
            <v:group style="position:absolute;left:7450;top:1711;width:2;height:403" coordorigin="7450,1711" coordsize="2,403">
              <v:shape style="position:absolute;left:7450;top:1711;width:2;height:403" coordorigin="7450,1711" coordsize="0,403" path="m7450,1711l7450,2114e" filled="false" stroked="true" strokeweight=".5pt" strokecolor="#0058a9">
                <v:path arrowok="t"/>
              </v:shape>
            </v:group>
            <v:group style="position:absolute;left:7450;top:4866;width:1238;height:2" coordorigin="7450,4866" coordsize="1238,2">
              <v:shape style="position:absolute;left:7450;top:4866;width:1238;height:2" coordorigin="7450,4866" coordsize="1238,0" path="m7450,4866l8688,4866e" filled="false" stroked="true" strokeweight=".5pt" strokecolor="#0058a9">
                <v:path arrowok="t"/>
              </v:shape>
            </v:group>
            <v:group style="position:absolute;left:7450;top:4871;width:2;height:392" coordorigin="7450,4871" coordsize="2,392">
              <v:shape style="position:absolute;left:7450;top:4871;width:2;height:392" coordorigin="7450,4871" coordsize="0,392" path="m7450,4871l7450,5263e" filled="false" stroked="true" strokeweight=".5pt" strokecolor="#0058a9">
                <v:path arrowok="t"/>
              </v:shape>
            </v:group>
            <v:group style="position:absolute;left:8688;top:4871;width:2;height:387" coordorigin="8688,4871" coordsize="2,387">
              <v:shape style="position:absolute;left:8688;top:4871;width:2;height:387" coordorigin="8688,4871" coordsize="0,387" path="m8688,4871l8688,5258e" filled="false" stroked="true" strokeweight=".5pt" strokecolor="#0058a9">
                <v:path arrowok="t"/>
              </v:shape>
            </v:group>
            <v:group style="position:absolute;left:7450;top:5263;width:2;height:397" coordorigin="7450,5263" coordsize="2,397">
              <v:shape style="position:absolute;left:7450;top:5263;width:2;height:397" coordorigin="7450,5263" coordsize="0,397" path="m7450,5263l7450,5660e" filled="false" stroked="true" strokeweight=".5pt" strokecolor="#0058a9">
                <v:path arrowok="t"/>
              </v:shape>
            </v:group>
            <v:group style="position:absolute;left:8688;top:5268;width:2;height:387" coordorigin="8688,5268" coordsize="2,387">
              <v:shape style="position:absolute;left:8688;top:5268;width:2;height:387" coordorigin="8688,5268" coordsize="0,387" path="m8688,5268l8688,5655e" filled="false" stroked="true" strokeweight=".5pt" strokecolor="#0058a9">
                <v:path arrowok="t"/>
              </v:shape>
            </v:group>
            <v:group style="position:absolute;left:7450;top:5660;width:2;height:397" coordorigin="7450,5660" coordsize="2,397">
              <v:shape style="position:absolute;left:7450;top:5660;width:2;height:397" coordorigin="7450,5660" coordsize="0,397" path="m7450,5660l7450,6057e" filled="false" stroked="true" strokeweight=".5pt" strokecolor="#0058a9">
                <v:path arrowok="t"/>
              </v:shape>
            </v:group>
            <v:group style="position:absolute;left:8688;top:5665;width:2;height:387" coordorigin="8688,5665" coordsize="2,387">
              <v:shape style="position:absolute;left:8688;top:5665;width:2;height:387" coordorigin="8688,5665" coordsize="0,387" path="m8688,5665l8688,6052e" filled="false" stroked="true" strokeweight=".5pt" strokecolor="#0058a9">
                <v:path arrowok="t"/>
              </v:shape>
            </v:group>
            <v:group style="position:absolute;left:7450;top:6057;width:2;height:397" coordorigin="7450,6057" coordsize="2,397">
              <v:shape style="position:absolute;left:7450;top:6057;width:2;height:397" coordorigin="7450,6057" coordsize="0,397" path="m7450,6057l7450,6454e" filled="false" stroked="true" strokeweight=".5pt" strokecolor="#0058a9">
                <v:path arrowok="t"/>
              </v:shape>
            </v:group>
            <v:group style="position:absolute;left:8688;top:6062;width:2;height:387" coordorigin="8688,6062" coordsize="2,387">
              <v:shape style="position:absolute;left:8688;top:6062;width:2;height:387" coordorigin="8688,6062" coordsize="0,387" path="m8688,6062l8688,6449e" filled="false" stroked="true" strokeweight=".5pt" strokecolor="#0058a9">
                <v:path arrowok="t"/>
              </v:shape>
            </v:group>
            <v:group style="position:absolute;left:7450;top:6454;width:2;height:397" coordorigin="7450,6454" coordsize="2,397">
              <v:shape style="position:absolute;left:7450;top:6454;width:2;height:397" coordorigin="7450,6454" coordsize="0,397" path="m7450,6454l7450,6850e" filled="false" stroked="true" strokeweight=".5pt" strokecolor="#0058a9">
                <v:path arrowok="t"/>
              </v:shape>
            </v:group>
            <v:group style="position:absolute;left:8688;top:6459;width:2;height:387" coordorigin="8688,6459" coordsize="2,387">
              <v:shape style="position:absolute;left:8688;top:6459;width:2;height:387" coordorigin="8688,6459" coordsize="0,387" path="m8688,6459l8688,6845e" filled="false" stroked="true" strokeweight=".5pt" strokecolor="#0058a9">
                <v:path arrowok="t"/>
              </v:shape>
            </v:group>
            <v:group style="position:absolute;left:7450;top:6850;width:2;height:392" coordorigin="7450,6850" coordsize="2,392">
              <v:shape style="position:absolute;left:7450;top:6850;width:2;height:392" coordorigin="7450,6850" coordsize="0,392" path="m7450,6850l7450,7242e" filled="false" stroked="true" strokeweight=".5pt" strokecolor="#0058a9">
                <v:path arrowok="t"/>
              </v:shape>
            </v:group>
            <v:group style="position:absolute;left:8688;top:6855;width:2;height:387" coordorigin="8688,6855" coordsize="2,387">
              <v:shape style="position:absolute;left:8688;top:6855;width:2;height:387" coordorigin="8688,6855" coordsize="0,387" path="m8688,6855l8688,7242e" filled="false" stroked="true" strokeweight=".5pt" strokecolor="#0058a9">
                <v:path arrowok="t"/>
              </v:shape>
            </v:group>
            <v:group style="position:absolute;left:7450;top:7247;width:1238;height:2" coordorigin="7450,7247" coordsize="1238,2">
              <v:shape style="position:absolute;left:7450;top:7247;width:1238;height:2" coordorigin="7450,7247" coordsize="1238,0" path="m7450,7247l8688,7247e" filled="false" stroked="true" strokeweight=".5pt" strokecolor="#0058a9">
                <v:path arrowok="t"/>
              </v:shape>
            </v:group>
            <v:group style="position:absolute;left:8688;top:1706;width:1238;height:2" coordorigin="8688,1706" coordsize="1238,2">
              <v:shape style="position:absolute;left:8688;top:1706;width:1238;height:2" coordorigin="8688,1706" coordsize="1238,0" path="m8688,1706l9926,1706e" filled="false" stroked="true" strokeweight=".5pt" strokecolor="#0058a9">
                <v:path arrowok="t"/>
              </v:shape>
            </v:group>
            <v:group style="position:absolute;left:8688;top:1711;width:2;height:403" coordorigin="8688,1711" coordsize="2,403">
              <v:shape style="position:absolute;left:8688;top:1711;width:2;height:403" coordorigin="8688,1711" coordsize="0,403" path="m8688,1711l8688,2114e" filled="false" stroked="true" strokeweight=".5pt" strokecolor="#0058a9">
                <v:path arrowok="t"/>
              </v:shape>
            </v:group>
            <v:group style="position:absolute;left:6213;top:7522;width:1238;height:2" coordorigin="6213,7522" coordsize="1238,2">
              <v:shape style="position:absolute;left:6213;top:7522;width:1238;height:2" coordorigin="6213,7522" coordsize="1238,0" path="m6213,7522l7450,7522e" filled="false" stroked="true" strokeweight=".5pt" strokecolor="#0058a9">
                <v:path arrowok="t"/>
              </v:shape>
            </v:group>
            <v:group style="position:absolute;left:6213;top:7527;width:2;height:404" coordorigin="6213,7527" coordsize="2,404">
              <v:shape style="position:absolute;left:6213;top:7527;width:2;height:404" coordorigin="6213,7527" coordsize="0,404" path="m6213,7527l6213,7931e" filled="false" stroked="true" strokeweight=".5pt" strokecolor="#0058a9">
                <v:path arrowok="t"/>
              </v:shape>
            </v:group>
            <v:group style="position:absolute;left:6213;top:7941;width:2;height:404" coordorigin="6213,7941" coordsize="2,404">
              <v:shape style="position:absolute;left:6213;top:7941;width:2;height:404" coordorigin="6213,7941" coordsize="0,404" path="m6213,7941l6213,8345e" filled="false" stroked="true" strokeweight=".5pt" strokecolor="#0058a9">
                <v:path arrowok="t"/>
              </v:shape>
            </v:group>
            <v:group style="position:absolute;left:6213;top:8355;width:2;height:404" coordorigin="6213,8355" coordsize="2,404">
              <v:shape style="position:absolute;left:6213;top:8355;width:2;height:404" coordorigin="6213,8355" coordsize="0,404" path="m6213,8355l6213,8758e" filled="false" stroked="true" strokeweight=".5pt" strokecolor="#0058a9">
                <v:path arrowok="t"/>
              </v:shape>
            </v:group>
            <v:group style="position:absolute;left:6213;top:8768;width:2;height:404" coordorigin="6213,8768" coordsize="2,404">
              <v:shape style="position:absolute;left:6213;top:8768;width:2;height:404" coordorigin="6213,8768" coordsize="0,404" path="m6213,8768l6213,9172e" filled="false" stroked="true" strokeweight=".5pt" strokecolor="#0058a9">
                <v:path arrowok="t"/>
              </v:shape>
            </v:group>
            <v:group style="position:absolute;left:6213;top:9182;width:2;height:404" coordorigin="6213,9182" coordsize="2,404">
              <v:shape style="position:absolute;left:6213;top:9182;width:2;height:404" coordorigin="6213,9182" coordsize="0,404" path="m6213,9182l6213,9586e" filled="false" stroked="true" strokeweight=".5pt" strokecolor="#0058a9">
                <v:path arrowok="t"/>
              </v:shape>
            </v:group>
            <v:group style="position:absolute;left:6213;top:9596;width:2;height:404" coordorigin="6213,9596" coordsize="2,404">
              <v:shape style="position:absolute;left:6213;top:9596;width:2;height:404" coordorigin="6213,9596" coordsize="0,404" path="m6213,9596l6213,10000e" filled="false" stroked="true" strokeweight=".5pt" strokecolor="#0058a9">
                <v:path arrowok="t"/>
              </v:shape>
            </v:group>
            <v:group style="position:absolute;left:6213;top:10005;width:1238;height:2" coordorigin="6213,10005" coordsize="1238,2">
              <v:shape style="position:absolute;left:6213;top:10005;width:1238;height:2" coordorigin="6213,10005" coordsize="1238,0" path="m6213,10005l7450,10005e" filled="false" stroked="true" strokeweight=".5pt" strokecolor="#0058a9">
                <v:path arrowok="t"/>
              </v:shape>
            </v:group>
            <v:group style="position:absolute;left:9926;top:1706;width:1243;height:2" coordorigin="9926,1706" coordsize="1243,2">
              <v:shape style="position:absolute;left:9926;top:1706;width:1243;height:2" coordorigin="9926,1706" coordsize="1243,0" path="m9926,1706l11169,1706e" filled="false" stroked="true" strokeweight=".5pt" strokecolor="#0058a9">
                <v:path arrowok="t"/>
              </v:shape>
            </v:group>
            <v:group style="position:absolute;left:9926;top:1711;width:2;height:403" coordorigin="9926,1711" coordsize="2,403">
              <v:shape style="position:absolute;left:9926;top:1711;width:2;height:403" coordorigin="9926,1711" coordsize="0,403" path="m9926,1711l9926,2114e" filled="false" stroked="true" strokeweight=".49997pt" strokecolor="#0058a9">
                <v:path arrowok="t"/>
              </v:shape>
            </v:group>
            <v:group style="position:absolute;left:11164;top:1711;width:2;height:403" coordorigin="11164,1711" coordsize="2,403">
              <v:shape style="position:absolute;left:11164;top:1711;width:2;height:403" coordorigin="11164,1711" coordsize="0,403" path="m11164,1711l11164,2114e" filled="false" stroked="true" strokeweight=".5pt" strokecolor="#0058a9">
                <v:path arrowok="t"/>
              </v:shape>
            </v:group>
            <v:group style="position:absolute;left:7450;top:7522;width:1238;height:2" coordorigin="7450,7522" coordsize="1238,2">
              <v:shape style="position:absolute;left:7450;top:7522;width:1238;height:2" coordorigin="7450,7522" coordsize="1238,0" path="m7450,7522l8688,7522e" filled="false" stroked="true" strokeweight=".5pt" strokecolor="#0058a9">
                <v:path arrowok="t"/>
              </v:shape>
            </v:group>
            <v:group style="position:absolute;left:7450;top:7527;width:2;height:2474" coordorigin="7450,7527" coordsize="2,2474">
              <v:shape style="position:absolute;left:7450;top:7527;width:2;height:2474" coordorigin="7450,7527" coordsize="0,2474" path="m7450,7527l7450,10000e" filled="false" stroked="true" strokeweight=".5pt" strokecolor="#0058a9">
                <v:path arrowok="t"/>
              </v:shape>
            </v:group>
            <v:group style="position:absolute;left:7450;top:10005;width:1238;height:2" coordorigin="7450,10005" coordsize="1238,2">
              <v:shape style="position:absolute;left:7450;top:10005;width:1238;height:2" coordorigin="7450,10005" coordsize="1238,0" path="m7450,10005l8688,10005e" filled="false" stroked="true" strokeweight=".5pt" strokecolor="#0058a9">
                <v:path arrowok="t"/>
              </v:shape>
            </v:group>
            <v:group style="position:absolute;left:1020;top:1706;width:2046;height:2" coordorigin="1020,1706" coordsize="2046,2">
              <v:shape style="position:absolute;left:1020;top:1706;width:2046;height:2" coordorigin="1020,1706" coordsize="2046,0" path="m1020,1706l3066,1706e" filled="false" stroked="true" strokeweight=".5pt" strokecolor="#0058a9">
                <v:path arrowok="t"/>
              </v:shape>
            </v:group>
            <v:group style="position:absolute;left:1025;top:1711;width:2;height:403" coordorigin="1025,1711" coordsize="2,403">
              <v:shape style="position:absolute;left:1025;top:1711;width:2;height:403" coordorigin="1025,1711" coordsize="0,403" path="m1025,1711l1025,2114e" filled="false" stroked="true" strokeweight=".50002pt" strokecolor="#0058a9">
                <v:path arrowok="t"/>
              </v:shape>
            </v:group>
            <v:group style="position:absolute;left:3066;top:1711;width:2;height:403" coordorigin="3066,1711" coordsize="2,403">
              <v:shape style="position:absolute;left:3066;top:1711;width:2;height:403" coordorigin="3066,1711" coordsize="0,403" path="m3066,1711l3066,2114e" filled="false" stroked="true" strokeweight=".49998pt" strokecolor="#0058a9">
                <v:path arrowok="t"/>
              </v:shape>
            </v:group>
            <v:group style="position:absolute;left:8688;top:7522;width:1238;height:2" coordorigin="8688,7522" coordsize="1238,2">
              <v:shape style="position:absolute;left:8688;top:7522;width:1238;height:2" coordorigin="8688,7522" coordsize="1238,0" path="m8688,7522l9926,7522e" filled="false" stroked="true" strokeweight=".5pt" strokecolor="#0058a9">
                <v:path arrowok="t"/>
              </v:shape>
            </v:group>
            <v:group style="position:absolute;left:8688;top:7527;width:2;height:409" coordorigin="8688,7527" coordsize="2,409">
              <v:shape style="position:absolute;left:8688;top:7527;width:2;height:409" coordorigin="8688,7527" coordsize="0,409" path="m8688,7527l8688,7936e" filled="false" stroked="true" strokeweight=".5pt" strokecolor="#0058a9">
                <v:path arrowok="t"/>
              </v:shape>
            </v:group>
            <v:group style="position:absolute;left:9926;top:7527;width:2;height:404" coordorigin="9926,7527" coordsize="2,404">
              <v:shape style="position:absolute;left:9926;top:7527;width:2;height:404" coordorigin="9926,7527" coordsize="0,404" path="m9926,7527l9926,7931e" filled="false" stroked="true" strokeweight=".49997pt" strokecolor="#0058a9">
                <v:path arrowok="t"/>
              </v:shape>
            </v:group>
            <v:group style="position:absolute;left:8688;top:7936;width:2;height:414" coordorigin="8688,7936" coordsize="2,414">
              <v:shape style="position:absolute;left:8688;top:7936;width:2;height:414" coordorigin="8688,7936" coordsize="0,414" path="m8688,7936l8688,8350e" filled="false" stroked="true" strokeweight=".5pt" strokecolor="#0058a9">
                <v:path arrowok="t"/>
              </v:shape>
            </v:group>
            <v:group style="position:absolute;left:9926;top:7941;width:2;height:404" coordorigin="9926,7941" coordsize="2,404">
              <v:shape style="position:absolute;left:9926;top:7941;width:2;height:404" coordorigin="9926,7941" coordsize="0,404" path="m9926,7941l9926,8345e" filled="false" stroked="true" strokeweight=".49997pt" strokecolor="#0058a9">
                <v:path arrowok="t"/>
              </v:shape>
            </v:group>
            <v:group style="position:absolute;left:8688;top:8350;width:2;height:414" coordorigin="8688,8350" coordsize="2,414">
              <v:shape style="position:absolute;left:8688;top:8350;width:2;height:414" coordorigin="8688,8350" coordsize="0,414" path="m8688,8350l8688,8763e" filled="false" stroked="true" strokeweight=".5pt" strokecolor="#0058a9">
                <v:path arrowok="t"/>
              </v:shape>
            </v:group>
            <v:group style="position:absolute;left:9926;top:8355;width:2;height:404" coordorigin="9926,8355" coordsize="2,404">
              <v:shape style="position:absolute;left:9926;top:8355;width:2;height:404" coordorigin="9926,8355" coordsize="0,404" path="m9926,8355l9926,8758e" filled="false" stroked="true" strokeweight=".49997pt" strokecolor="#0058a9">
                <v:path arrowok="t"/>
              </v:shape>
            </v:group>
            <v:group style="position:absolute;left:8688;top:8763;width:2;height:414" coordorigin="8688,8763" coordsize="2,414">
              <v:shape style="position:absolute;left:8688;top:8763;width:2;height:414" coordorigin="8688,8763" coordsize="0,414" path="m8688,8763l8688,9177e" filled="false" stroked="true" strokeweight=".5pt" strokecolor="#0058a9">
                <v:path arrowok="t"/>
              </v:shape>
            </v:group>
            <v:group style="position:absolute;left:9926;top:8768;width:2;height:404" coordorigin="9926,8768" coordsize="2,404">
              <v:shape style="position:absolute;left:9926;top:8768;width:2;height:404" coordorigin="9926,8768" coordsize="0,404" path="m9926,8768l9926,9172e" filled="false" stroked="true" strokeweight=".49997pt" strokecolor="#0058a9">
                <v:path arrowok="t"/>
              </v:shape>
            </v:group>
            <v:group style="position:absolute;left:8688;top:9177;width:2;height:414" coordorigin="8688,9177" coordsize="2,414">
              <v:shape style="position:absolute;left:8688;top:9177;width:2;height:414" coordorigin="8688,9177" coordsize="0,414" path="m8688,9177l8688,9591e" filled="false" stroked="true" strokeweight=".5pt" strokecolor="#0058a9">
                <v:path arrowok="t"/>
              </v:shape>
            </v:group>
            <v:group style="position:absolute;left:9926;top:9182;width:2;height:404" coordorigin="9926,9182" coordsize="2,404">
              <v:shape style="position:absolute;left:9926;top:9182;width:2;height:404" coordorigin="9926,9182" coordsize="0,404" path="m9926,9182l9926,9586e" filled="false" stroked="true" strokeweight=".49997pt" strokecolor="#0058a9">
                <v:path arrowok="t"/>
              </v:shape>
            </v:group>
            <v:group style="position:absolute;left:8688;top:9591;width:2;height:409" coordorigin="8688,9591" coordsize="2,409">
              <v:shape style="position:absolute;left:8688;top:9591;width:2;height:409" coordorigin="8688,9591" coordsize="0,409" path="m8688,9591l8688,10000e" filled="false" stroked="true" strokeweight=".5pt" strokecolor="#0058a9">
                <v:path arrowok="t"/>
              </v:shape>
            </v:group>
            <v:group style="position:absolute;left:9926;top:9596;width:2;height:404" coordorigin="9926,9596" coordsize="2,404">
              <v:shape style="position:absolute;left:9926;top:9596;width:2;height:404" coordorigin="9926,9596" coordsize="0,404" path="m9926,9596l9926,10000e" filled="false" stroked="true" strokeweight=".49997pt" strokecolor="#0058a9">
                <v:path arrowok="t"/>
              </v:shape>
            </v:group>
            <v:group style="position:absolute;left:8688;top:10005;width:1238;height:2" coordorigin="8688,10005" coordsize="1238,2">
              <v:shape style="position:absolute;left:8688;top:10005;width:1238;height:2" coordorigin="8688,10005" coordsize="1238,0" path="m8688,10005l9926,10005e" filled="false" stroked="true" strokeweight=".5pt" strokecolor="#0058a9">
                <v:path arrowok="t"/>
              </v:shape>
            </v:group>
            <v:group style="position:absolute;left:1020;top:2119;width:10149;height:2" coordorigin="1020,2119" coordsize="10149,2">
              <v:shape style="position:absolute;left:1020;top:2119;width:10149;height:2" coordorigin="1020,2119" coordsize="10149,0" path="m1020,2119l11169,2119e" filled="false" stroked="true" strokeweight=".500060pt" strokecolor="#0058a9">
                <v:path arrowok="t"/>
              </v:shape>
            </v:group>
            <v:group style="position:absolute;left:1025;top:2124;width:2;height:265" coordorigin="1025,2124" coordsize="2,265">
              <v:shape style="position:absolute;left:1025;top:2124;width:2;height:265" coordorigin="1025,2124" coordsize="0,265" path="m1025,2124l1025,2388e" filled="false" stroked="true" strokeweight=".50002pt" strokecolor="#0058a9">
                <v:path arrowok="t"/>
              </v:shape>
            </v:group>
            <v:group style="position:absolute;left:11164;top:2124;width:2;height:265" coordorigin="11164,2124" coordsize="2,265">
              <v:shape style="position:absolute;left:11164;top:2124;width:2;height:265" coordorigin="11164,2124" coordsize="0,265" path="m11164,2124l11164,2388e" filled="false" stroked="true" strokeweight=".5pt" strokecolor="#0058a9">
                <v:path arrowok="t"/>
              </v:shape>
            </v:group>
            <v:group style="position:absolute;left:3071;top:2393;width:1904;height:2" coordorigin="3071,2393" coordsize="1904,2">
              <v:shape style="position:absolute;left:3071;top:2393;width:1904;height:2" coordorigin="3071,2393" coordsize="1904,0" path="m3071,2393l4975,2393e" filled="false" stroked="true" strokeweight=".5pt" strokecolor="#0058a9">
                <v:path arrowok="t"/>
              </v:shape>
            </v:group>
            <v:group style="position:absolute;left:3841;top:2398;width:2;height:2189" coordorigin="3841,2398" coordsize="2,2189">
              <v:shape style="position:absolute;left:3841;top:2398;width:2;height:2189" coordorigin="3841,2398" coordsize="0,2189" path="m3841,2398l3841,4587e" filled="false" stroked="true" strokeweight=".5pt" strokecolor="#0058a9">
                <v:path arrowok="t"/>
              </v:shape>
            </v:group>
            <v:group style="position:absolute;left:4975;top:2393;width:1238;height:2" coordorigin="4975,2393" coordsize="1238,2">
              <v:shape style="position:absolute;left:4975;top:2393;width:1238;height:2" coordorigin="4975,2393" coordsize="1238,0" path="m4975,2393l6213,2393e" filled="false" stroked="true" strokeweight=".5pt" strokecolor="#0058a9">
                <v:path arrowok="t"/>
              </v:shape>
            </v:group>
            <v:group style="position:absolute;left:4975;top:2398;width:2;height:2189" coordorigin="4975,2398" coordsize="2,2189">
              <v:shape style="position:absolute;left:4975;top:2398;width:2;height:2189" coordorigin="4975,2398" coordsize="0,2189" path="m4975,2398l4975,4587e" filled="false" stroked="true" strokeweight=".50002pt" strokecolor="#0058a9">
                <v:path arrowok="t"/>
              </v:shape>
            </v:group>
            <v:group style="position:absolute;left:6213;top:2393;width:1238;height:2" coordorigin="6213,2393" coordsize="1238,2">
              <v:shape style="position:absolute;left:6213;top:2393;width:1238;height:2" coordorigin="6213,2393" coordsize="1238,0" path="m6213,2393l7450,2393e" filled="false" stroked="true" strokeweight=".5pt" strokecolor="#0058a9">
                <v:path arrowok="t"/>
              </v:shape>
            </v:group>
            <v:group style="position:absolute;left:6213;top:2398;width:2;height:2189" coordorigin="6213,2398" coordsize="2,2189">
              <v:shape style="position:absolute;left:6213;top:2398;width:2;height:2189" coordorigin="6213,2398" coordsize="0,2189" path="m6213,2398l6213,4587e" filled="false" stroked="true" strokeweight=".5pt" strokecolor="#0058a9">
                <v:path arrowok="t"/>
              </v:shape>
            </v:group>
            <v:group style="position:absolute;left:7450;top:2393;width:1238;height:2" coordorigin="7450,2393" coordsize="1238,2">
              <v:shape style="position:absolute;left:7450;top:2393;width:1238;height:2" coordorigin="7450,2393" coordsize="1238,0" path="m7450,2393l8688,2393e" filled="false" stroked="true" strokeweight=".5pt" strokecolor="#0058a9">
                <v:path arrowok="t"/>
              </v:shape>
            </v:group>
            <v:group style="position:absolute;left:7450;top:2398;width:2;height:2189" coordorigin="7450,2398" coordsize="2,2189">
              <v:shape style="position:absolute;left:7450;top:2398;width:2;height:2189" coordorigin="7450,2398" coordsize="0,2189" path="m7450,2398l7450,4587e" filled="false" stroked="true" strokeweight=".5pt" strokecolor="#0058a9">
                <v:path arrowok="t"/>
              </v:shape>
            </v:group>
            <v:group style="position:absolute;left:8688;top:2393;width:1238;height:2" coordorigin="8688,2393" coordsize="1238,2">
              <v:shape style="position:absolute;left:8688;top:2393;width:1238;height:2" coordorigin="8688,2393" coordsize="1238,0" path="m8688,2393l9926,2393e" filled="false" stroked="true" strokeweight=".5pt" strokecolor="#0058a9">
                <v:path arrowok="t"/>
              </v:shape>
            </v:group>
            <v:group style="position:absolute;left:8688;top:2398;width:2;height:2189" coordorigin="8688,2398" coordsize="2,2189">
              <v:shape style="position:absolute;left:8688;top:2398;width:2;height:2189" coordorigin="8688,2398" coordsize="0,2189" path="m8688,2398l8688,4587e" filled="false" stroked="true" strokeweight=".5pt" strokecolor="#0058a9">
                <v:path arrowok="t"/>
              </v:shape>
            </v:group>
            <v:group style="position:absolute;left:9926;top:2393;width:1243;height:2" coordorigin="9926,2393" coordsize="1243,2">
              <v:shape style="position:absolute;left:9926;top:2393;width:1243;height:2" coordorigin="9926,2393" coordsize="1243,0" path="m9926,2393l11169,2393e" filled="false" stroked="true" strokeweight=".5pt" strokecolor="#0058a9">
                <v:path arrowok="t"/>
              </v:shape>
            </v:group>
            <v:group style="position:absolute;left:9926;top:2398;width:2;height:2189" coordorigin="9926,2398" coordsize="2,2189">
              <v:shape style="position:absolute;left:9926;top:2398;width:2;height:2189" coordorigin="9926,2398" coordsize="0,2189" path="m9926,2398l9926,4587e" filled="false" stroked="true" strokeweight=".49997pt" strokecolor="#0058a9">
                <v:path arrowok="t"/>
              </v:shape>
            </v:group>
            <v:group style="position:absolute;left:11164;top:2398;width:2;height:2189" coordorigin="11164,2398" coordsize="2,2189">
              <v:shape style="position:absolute;left:11164;top:2398;width:2;height:2189" coordorigin="11164,2398" coordsize="0,2189" path="m11164,2398l11164,4587e" filled="false" stroked="true" strokeweight=".5pt" strokecolor="#0058a9">
                <v:path arrowok="t"/>
              </v:shape>
            </v:group>
            <v:group style="position:absolute;left:1020;top:2393;width:2051;height:2" coordorigin="1020,2393" coordsize="2051,2">
              <v:shape style="position:absolute;left:1020;top:2393;width:2051;height:2" coordorigin="1020,2393" coordsize="2051,0" path="m1020,2393l3071,2393e" filled="false" stroked="true" strokeweight=".5pt" strokecolor="#005aaa">
                <v:path arrowok="t"/>
              </v:shape>
            </v:group>
            <v:group style="position:absolute;left:1025;top:2398;width:2;height:2189" coordorigin="1025,2398" coordsize="2,2189">
              <v:shape style="position:absolute;left:1025;top:2398;width:2;height:2189" coordorigin="1025,2398" coordsize="0,2189" path="m1025,2398l1025,4587e" filled="false" stroked="true" strokeweight=".50002pt" strokecolor="#005aaa">
                <v:path arrowok="t"/>
              </v:shape>
            </v:group>
            <v:group style="position:absolute;left:3066;top:2398;width:2;height:2189" coordorigin="3066,2398" coordsize="2,2189">
              <v:shape style="position:absolute;left:3066;top:2398;width:2;height:2189" coordorigin="3066,2398" coordsize="0,2189" path="m3066,2398l3066,4587e" filled="false" stroked="true" strokeweight=".49998pt" strokecolor="#005aaa">
                <v:path arrowok="t"/>
              </v:shape>
            </v:group>
            <v:group style="position:absolute;left:1020;top:4592;width:2051;height:2" coordorigin="1020,4592" coordsize="2051,2">
              <v:shape style="position:absolute;left:1020;top:4592;width:2051;height:2" coordorigin="1020,4592" coordsize="2051,0" path="m1020,4592l3071,4592e" filled="false" stroked="true" strokeweight=".5pt" strokecolor="#005aaa">
                <v:path arrowok="t"/>
              </v:shape>
            </v:group>
            <v:group style="position:absolute;left:1025;top:4597;width:2;height:265" coordorigin="1025,4597" coordsize="2,265">
              <v:shape style="position:absolute;left:1025;top:4597;width:2;height:265" coordorigin="1025,4597" coordsize="0,265" path="m1025,4597l1025,4861e" filled="false" stroked="true" strokeweight=".50002pt" strokecolor="#0058a9">
                <v:path arrowok="t"/>
              </v:shape>
            </v:group>
            <v:group style="position:absolute;left:3071;top:4592;width:8098;height:2" coordorigin="3071,4592" coordsize="8098,2">
              <v:shape style="position:absolute;left:3071;top:4592;width:8098;height:2" coordorigin="3071,4592" coordsize="8098,0" path="m3071,4592l11168,4592e" filled="false" stroked="true" strokeweight=".5pt" strokecolor="#0058a9">
                <v:path arrowok="t"/>
              </v:shape>
            </v:group>
            <v:group style="position:absolute;left:11164;top:4597;width:2;height:265" coordorigin="11164,4597" coordsize="2,265">
              <v:shape style="position:absolute;left:11164;top:4597;width:2;height:265" coordorigin="11164,4597" coordsize="0,265" path="m11164,4597l11164,4861e" filled="false" stroked="true" strokeweight=".5pt" strokecolor="#0058a9">
                <v:path arrowok="t"/>
              </v:shape>
            </v:group>
            <v:group style="position:absolute;left:3071;top:4866;width:1904;height:2" coordorigin="3071,4866" coordsize="1904,2">
              <v:shape style="position:absolute;left:3071;top:4866;width:1904;height:2" coordorigin="3071,4866" coordsize="1904,0" path="m3071,4866l4975,4866e" filled="false" stroked="true" strokeweight=".5pt" strokecolor="#0058a9">
                <v:path arrowok="t"/>
              </v:shape>
            </v:group>
            <v:group style="position:absolute;left:3841;top:4871;width:2;height:387" coordorigin="3841,4871" coordsize="2,387">
              <v:shape style="position:absolute;left:3841;top:4871;width:2;height:387" coordorigin="3841,4871" coordsize="0,387" path="m3841,4871l3841,5258e" filled="false" stroked="true" strokeweight=".5pt" strokecolor="#0058a9">
                <v:path arrowok="t"/>
              </v:shape>
            </v:group>
            <v:group style="position:absolute;left:4975;top:4866;width:1238;height:2" coordorigin="4975,4866" coordsize="1238,2">
              <v:shape style="position:absolute;left:4975;top:4866;width:1238;height:2" coordorigin="4975,4866" coordsize="1238,0" path="m4975,4866l6213,4866e" filled="false" stroked="true" strokeweight=".5pt" strokecolor="#0058a9">
                <v:path arrowok="t"/>
              </v:shape>
            </v:group>
            <v:group style="position:absolute;left:4975;top:4871;width:2;height:387" coordorigin="4975,4871" coordsize="2,387">
              <v:shape style="position:absolute;left:4975;top:4871;width:2;height:387" coordorigin="4975,4871" coordsize="0,387" path="m4975,4871l4975,5258e" filled="false" stroked="true" strokeweight=".50002pt" strokecolor="#0058a9">
                <v:path arrowok="t"/>
              </v:shape>
            </v:group>
            <v:group style="position:absolute;left:8688;top:4866;width:2481;height:2" coordorigin="8688,4866" coordsize="2481,2">
              <v:shape style="position:absolute;left:8688;top:4866;width:2481;height:2" coordorigin="8688,4866" coordsize="2481,0" path="m8688,4866l11169,4866e" filled="false" stroked="true" strokeweight=".5pt" strokecolor="#0058a9">
                <v:path arrowok="t"/>
              </v:shape>
            </v:group>
            <v:group style="position:absolute;left:9926;top:4871;width:2;height:387" coordorigin="9926,4871" coordsize="2,387">
              <v:shape style="position:absolute;left:9926;top:4871;width:2;height:387" coordorigin="9926,4871" coordsize="0,387" path="m9926,4871l9926,5258e" filled="false" stroked="true" strokeweight=".49997pt" strokecolor="#0058a9">
                <v:path arrowok="t"/>
              </v:shape>
            </v:group>
            <v:group style="position:absolute;left:11164;top:4871;width:2;height:387" coordorigin="11164,4871" coordsize="2,387">
              <v:shape style="position:absolute;left:11164;top:4871;width:2;height:387" coordorigin="11164,4871" coordsize="0,387" path="m11164,4871l11164,5258e" filled="false" stroked="true" strokeweight=".5pt" strokecolor="#0058a9">
                <v:path arrowok="t"/>
              </v:shape>
            </v:group>
            <v:group style="position:absolute;left:3071;top:5263;width:1904;height:2" coordorigin="3071,5263" coordsize="1904,2">
              <v:shape style="position:absolute;left:3071;top:5263;width:1904;height:2" coordorigin="3071,5263" coordsize="1904,0" path="m3071,5263l4975,5263e" filled="false" stroked="true" strokeweight=".49994pt" strokecolor="#0058a9">
                <v:path arrowok="t"/>
              </v:shape>
            </v:group>
            <v:group style="position:absolute;left:3841;top:5268;width:2;height:387" coordorigin="3841,5268" coordsize="2,387">
              <v:shape style="position:absolute;left:3841;top:5268;width:2;height:387" coordorigin="3841,5268" coordsize="0,387" path="m3841,5268l3841,5655e" filled="false" stroked="true" strokeweight=".5pt" strokecolor="#0058a9">
                <v:path arrowok="t"/>
              </v:shape>
            </v:group>
            <v:group style="position:absolute;left:4975;top:5263;width:1243;height:2" coordorigin="4975,5263" coordsize="1243,2">
              <v:shape style="position:absolute;left:4975;top:5263;width:1243;height:2" coordorigin="4975,5263" coordsize="1243,0" path="m4975,5263l6218,5263e" filled="false" stroked="true" strokeweight=".49994pt" strokecolor="#0058a9">
                <v:path arrowok="t"/>
              </v:shape>
            </v:group>
            <v:group style="position:absolute;left:4975;top:5268;width:2;height:387" coordorigin="4975,5268" coordsize="2,387">
              <v:shape style="position:absolute;left:4975;top:5268;width:2;height:387" coordorigin="4975,5268" coordsize="0,387" path="m4975,5268l4975,5655e" filled="false" stroked="true" strokeweight=".50002pt" strokecolor="#0058a9">
                <v:path arrowok="t"/>
              </v:shape>
            </v:group>
            <v:group style="position:absolute;left:8683;top:5263;width:2486;height:2" coordorigin="8683,5263" coordsize="2486,2">
              <v:shape style="position:absolute;left:8683;top:5263;width:2486;height:2" coordorigin="8683,5263" coordsize="2486,0" path="m8683,5263l11169,5263e" filled="false" stroked="true" strokeweight=".49994pt" strokecolor="#0058a9">
                <v:path arrowok="t"/>
              </v:shape>
            </v:group>
            <v:group style="position:absolute;left:9926;top:5268;width:2;height:387" coordorigin="9926,5268" coordsize="2,387">
              <v:shape style="position:absolute;left:9926;top:5268;width:2;height:387" coordorigin="9926,5268" coordsize="0,387" path="m9926,5268l9926,5655e" filled="false" stroked="true" strokeweight=".49997pt" strokecolor="#0058a9">
                <v:path arrowok="t"/>
              </v:shape>
            </v:group>
            <v:group style="position:absolute;left:11164;top:5268;width:2;height:387" coordorigin="11164,5268" coordsize="2,387">
              <v:shape style="position:absolute;left:11164;top:5268;width:2;height:387" coordorigin="11164,5268" coordsize="0,387" path="m11164,5268l11164,5655e" filled="false" stroked="true" strokeweight=".5pt" strokecolor="#0058a9">
                <v:path arrowok="t"/>
              </v:shape>
            </v:group>
            <v:group style="position:absolute;left:3071;top:5660;width:1904;height:2" coordorigin="3071,5660" coordsize="1904,2">
              <v:shape style="position:absolute;left:3071;top:5660;width:1904;height:2" coordorigin="3071,5660" coordsize="1904,0" path="m3071,5660l4975,5660e" filled="false" stroked="true" strokeweight=".5pt" strokecolor="#0058a9">
                <v:path arrowok="t"/>
              </v:shape>
            </v:group>
            <v:group style="position:absolute;left:3841;top:5665;width:2;height:387" coordorigin="3841,5665" coordsize="2,387">
              <v:shape style="position:absolute;left:3841;top:5665;width:2;height:387" coordorigin="3841,5665" coordsize="0,387" path="m3841,5665l3841,6052e" filled="false" stroked="true" strokeweight=".5pt" strokecolor="#0058a9">
                <v:path arrowok="t"/>
              </v:shape>
            </v:group>
            <v:group style="position:absolute;left:4975;top:5660;width:1243;height:2" coordorigin="4975,5660" coordsize="1243,2">
              <v:shape style="position:absolute;left:4975;top:5660;width:1243;height:2" coordorigin="4975,5660" coordsize="1243,0" path="m4975,5660l6218,5660e" filled="false" stroked="true" strokeweight=".5pt" strokecolor="#0058a9">
                <v:path arrowok="t"/>
              </v:shape>
            </v:group>
            <v:group style="position:absolute;left:4975;top:5665;width:2;height:387" coordorigin="4975,5665" coordsize="2,387">
              <v:shape style="position:absolute;left:4975;top:5665;width:2;height:387" coordorigin="4975,5665" coordsize="0,387" path="m4975,5665l4975,6052e" filled="false" stroked="true" strokeweight=".50002pt" strokecolor="#0058a9">
                <v:path arrowok="t"/>
              </v:shape>
            </v:group>
            <v:group style="position:absolute;left:8683;top:5660;width:2486;height:2" coordorigin="8683,5660" coordsize="2486,2">
              <v:shape style="position:absolute;left:8683;top:5660;width:2486;height:2" coordorigin="8683,5660" coordsize="2486,0" path="m8683,5660l11169,5660e" filled="false" stroked="true" strokeweight=".5pt" strokecolor="#0058a9">
                <v:path arrowok="t"/>
              </v:shape>
            </v:group>
            <v:group style="position:absolute;left:9926;top:5665;width:2;height:387" coordorigin="9926,5665" coordsize="2,387">
              <v:shape style="position:absolute;left:9926;top:5665;width:2;height:387" coordorigin="9926,5665" coordsize="0,387" path="m9926,5665l9926,6052e" filled="false" stroked="true" strokeweight=".49997pt" strokecolor="#0058a9">
                <v:path arrowok="t"/>
              </v:shape>
            </v:group>
            <v:group style="position:absolute;left:11164;top:5665;width:2;height:387" coordorigin="11164,5665" coordsize="2,387">
              <v:shape style="position:absolute;left:11164;top:5665;width:2;height:387" coordorigin="11164,5665" coordsize="0,387" path="m11164,5665l11164,6052e" filled="false" stroked="true" strokeweight=".5pt" strokecolor="#0058a9">
                <v:path arrowok="t"/>
              </v:shape>
            </v:group>
            <v:group style="position:absolute;left:3071;top:6057;width:1904;height:2" coordorigin="3071,6057" coordsize="1904,2">
              <v:shape style="position:absolute;left:3071;top:6057;width:1904;height:2" coordorigin="3071,6057" coordsize="1904,0" path="m3071,6057l4975,6057e" filled="false" stroked="true" strokeweight=".5pt" strokecolor="#0058a9">
                <v:path arrowok="t"/>
              </v:shape>
            </v:group>
            <v:group style="position:absolute;left:3841;top:6062;width:2;height:387" coordorigin="3841,6062" coordsize="2,387">
              <v:shape style="position:absolute;left:3841;top:6062;width:2;height:387" coordorigin="3841,6062" coordsize="0,387" path="m3841,6062l3841,6449e" filled="false" stroked="true" strokeweight=".5pt" strokecolor="#0058a9">
                <v:path arrowok="t"/>
              </v:shape>
            </v:group>
            <v:group style="position:absolute;left:4975;top:6057;width:1243;height:2" coordorigin="4975,6057" coordsize="1243,2">
              <v:shape style="position:absolute;left:4975;top:6057;width:1243;height:2" coordorigin="4975,6057" coordsize="1243,0" path="m4975,6057l6218,6057e" filled="false" stroked="true" strokeweight=".5pt" strokecolor="#0058a9">
                <v:path arrowok="t"/>
              </v:shape>
            </v:group>
            <v:group style="position:absolute;left:4975;top:6062;width:2;height:387" coordorigin="4975,6062" coordsize="2,387">
              <v:shape style="position:absolute;left:4975;top:6062;width:2;height:387" coordorigin="4975,6062" coordsize="0,387" path="m4975,6062l4975,6449e" filled="false" stroked="true" strokeweight=".50002pt" strokecolor="#0058a9">
                <v:path arrowok="t"/>
              </v:shape>
            </v:group>
            <v:group style="position:absolute;left:8683;top:6057;width:2486;height:2" coordorigin="8683,6057" coordsize="2486,2">
              <v:shape style="position:absolute;left:8683;top:6057;width:2486;height:2" coordorigin="8683,6057" coordsize="2486,0" path="m8683,6057l11169,6057e" filled="false" stroked="true" strokeweight=".5pt" strokecolor="#0058a9">
                <v:path arrowok="t"/>
              </v:shape>
            </v:group>
            <v:group style="position:absolute;left:9926;top:6062;width:2;height:387" coordorigin="9926,6062" coordsize="2,387">
              <v:shape style="position:absolute;left:9926;top:6062;width:2;height:387" coordorigin="9926,6062" coordsize="0,387" path="m9926,6062l9926,6449e" filled="false" stroked="true" strokeweight=".49997pt" strokecolor="#0058a9">
                <v:path arrowok="t"/>
              </v:shape>
            </v:group>
            <v:group style="position:absolute;left:11164;top:6062;width:2;height:387" coordorigin="11164,6062" coordsize="2,387">
              <v:shape style="position:absolute;left:11164;top:6062;width:2;height:387" coordorigin="11164,6062" coordsize="0,387" path="m11164,6062l11164,6449e" filled="false" stroked="true" strokeweight=".5pt" strokecolor="#0058a9">
                <v:path arrowok="t"/>
              </v:shape>
            </v:group>
            <v:group style="position:absolute;left:3071;top:6454;width:1904;height:2" coordorigin="3071,6454" coordsize="1904,2">
              <v:shape style="position:absolute;left:3071;top:6454;width:1904;height:2" coordorigin="3071,6454" coordsize="1904,0" path="m3071,6454l4975,6454e" filled="false" stroked="true" strokeweight=".5pt" strokecolor="#0058a9">
                <v:path arrowok="t"/>
              </v:shape>
            </v:group>
            <v:group style="position:absolute;left:3841;top:6459;width:2;height:387" coordorigin="3841,6459" coordsize="2,387">
              <v:shape style="position:absolute;left:3841;top:6459;width:2;height:387" coordorigin="3841,6459" coordsize="0,387" path="m3841,6459l3841,6845e" filled="false" stroked="true" strokeweight=".5pt" strokecolor="#0058a9">
                <v:path arrowok="t"/>
              </v:shape>
            </v:group>
            <v:group style="position:absolute;left:4975;top:6454;width:1243;height:2" coordorigin="4975,6454" coordsize="1243,2">
              <v:shape style="position:absolute;left:4975;top:6454;width:1243;height:2" coordorigin="4975,6454" coordsize="1243,0" path="m4975,6454l6218,6454e" filled="false" stroked="true" strokeweight=".5pt" strokecolor="#0058a9">
                <v:path arrowok="t"/>
              </v:shape>
            </v:group>
            <v:group style="position:absolute;left:4975;top:6459;width:2;height:387" coordorigin="4975,6459" coordsize="2,387">
              <v:shape style="position:absolute;left:4975;top:6459;width:2;height:387" coordorigin="4975,6459" coordsize="0,387" path="m4975,6459l4975,6845e" filled="false" stroked="true" strokeweight=".50002pt" strokecolor="#0058a9">
                <v:path arrowok="t"/>
              </v:shape>
            </v:group>
            <v:group style="position:absolute;left:8683;top:6454;width:2486;height:2" coordorigin="8683,6454" coordsize="2486,2">
              <v:shape style="position:absolute;left:8683;top:6454;width:2486;height:2" coordorigin="8683,6454" coordsize="2486,0" path="m8683,6454l11169,6454e" filled="false" stroked="true" strokeweight=".5pt" strokecolor="#0058a9">
                <v:path arrowok="t"/>
              </v:shape>
            </v:group>
            <v:group style="position:absolute;left:9926;top:6459;width:2;height:387" coordorigin="9926,6459" coordsize="2,387">
              <v:shape style="position:absolute;left:9926;top:6459;width:2;height:387" coordorigin="9926,6459" coordsize="0,387" path="m9926,6459l9926,6845e" filled="false" stroked="true" strokeweight=".49997pt" strokecolor="#0058a9">
                <v:path arrowok="t"/>
              </v:shape>
            </v:group>
            <v:group style="position:absolute;left:11164;top:6459;width:2;height:387" coordorigin="11164,6459" coordsize="2,387">
              <v:shape style="position:absolute;left:11164;top:6459;width:2;height:387" coordorigin="11164,6459" coordsize="0,387" path="m11164,6459l11164,6845e" filled="false" stroked="true" strokeweight=".5pt" strokecolor="#0058a9">
                <v:path arrowok="t"/>
              </v:shape>
            </v:group>
            <v:group style="position:absolute;left:3071;top:6850;width:1904;height:2" coordorigin="3071,6850" coordsize="1904,2">
              <v:shape style="position:absolute;left:3071;top:6850;width:1904;height:2" coordorigin="3071,6850" coordsize="1904,0" path="m3071,6850l4975,6850e" filled="false" stroked="true" strokeweight=".50003pt" strokecolor="#0058a9">
                <v:path arrowok="t"/>
              </v:shape>
            </v:group>
            <v:group style="position:absolute;left:3841;top:6855;width:2;height:387" coordorigin="3841,6855" coordsize="2,387">
              <v:shape style="position:absolute;left:3841;top:6855;width:2;height:387" coordorigin="3841,6855" coordsize="0,387" path="m3841,6855l3841,7242e" filled="false" stroked="true" strokeweight=".5pt" strokecolor="#0058a9">
                <v:path arrowok="t"/>
              </v:shape>
            </v:group>
            <v:group style="position:absolute;left:4975;top:6850;width:1243;height:2" coordorigin="4975,6850" coordsize="1243,2">
              <v:shape style="position:absolute;left:4975;top:6850;width:1243;height:2" coordorigin="4975,6850" coordsize="1243,0" path="m4975,6850l6218,6850e" filled="false" stroked="true" strokeweight=".50003pt" strokecolor="#0058a9">
                <v:path arrowok="t"/>
              </v:shape>
            </v:group>
            <v:group style="position:absolute;left:4975;top:6855;width:2;height:387" coordorigin="4975,6855" coordsize="2,387">
              <v:shape style="position:absolute;left:4975;top:6855;width:2;height:387" coordorigin="4975,6855" coordsize="0,387" path="m4975,6855l4975,7242e" filled="false" stroked="true" strokeweight=".50002pt" strokecolor="#0058a9">
                <v:path arrowok="t"/>
              </v:shape>
            </v:group>
            <v:group style="position:absolute;left:8683;top:6850;width:2486;height:2" coordorigin="8683,6850" coordsize="2486,2">
              <v:shape style="position:absolute;left:8683;top:6850;width:2486;height:2" coordorigin="8683,6850" coordsize="2486,0" path="m8683,6850l11169,6850e" filled="false" stroked="true" strokeweight=".50003pt" strokecolor="#0058a9">
                <v:path arrowok="t"/>
              </v:shape>
            </v:group>
            <v:group style="position:absolute;left:9926;top:6855;width:2;height:387" coordorigin="9926,6855" coordsize="2,387">
              <v:shape style="position:absolute;left:9926;top:6855;width:2;height:387" coordorigin="9926,6855" coordsize="0,387" path="m9926,6855l9926,7242e" filled="false" stroked="true" strokeweight=".49997pt" strokecolor="#0058a9">
                <v:path arrowok="t"/>
              </v:shape>
            </v:group>
            <v:group style="position:absolute;left:11164;top:6855;width:2;height:387" coordorigin="11164,6855" coordsize="2,387">
              <v:shape style="position:absolute;left:11164;top:6855;width:2;height:387" coordorigin="11164,6855" coordsize="0,387" path="m11164,6855l11164,7242e" filled="false" stroked="true" strokeweight=".5pt" strokecolor="#0058a9">
                <v:path arrowok="t"/>
              </v:shape>
            </v:group>
            <v:group style="position:absolute;left:1020;top:4866;width:2051;height:2" coordorigin="1020,4866" coordsize="2051,2">
              <v:shape style="position:absolute;left:1020;top:4866;width:2051;height:2" coordorigin="1020,4866" coordsize="2051,0" path="m1020,4866l3071,4866e" filled="false" stroked="true" strokeweight=".5pt" strokecolor="#005aaa">
                <v:path arrowok="t"/>
              </v:shape>
            </v:group>
            <v:group style="position:absolute;left:1025;top:4871;width:2;height:392" coordorigin="1025,4871" coordsize="2,392">
              <v:shape style="position:absolute;left:1025;top:4871;width:2;height:392" coordorigin="1025,4871" coordsize="0,392" path="m1025,4871l1025,5263e" filled="false" stroked="true" strokeweight=".50002pt" strokecolor="#005aaa">
                <v:path arrowok="t"/>
              </v:shape>
            </v:group>
            <v:group style="position:absolute;left:3066;top:4871;width:2;height:392" coordorigin="3066,4871" coordsize="2,392">
              <v:shape style="position:absolute;left:3066;top:4871;width:2;height:392" coordorigin="3066,4871" coordsize="0,392" path="m3066,4871l3066,5263e" filled="false" stroked="true" strokeweight=".49998pt" strokecolor="#005aaa">
                <v:path arrowok="t"/>
              </v:shape>
            </v:group>
            <v:group style="position:absolute;left:1025;top:5263;width:2;height:397" coordorigin="1025,5263" coordsize="2,397">
              <v:shape style="position:absolute;left:1025;top:5263;width:2;height:397" coordorigin="1025,5263" coordsize="0,397" path="m1025,5263l1025,5660e" filled="false" stroked="true" strokeweight=".50002pt" strokecolor="#005aaa">
                <v:path arrowok="t"/>
              </v:shape>
            </v:group>
            <v:group style="position:absolute;left:3066;top:5263;width:2;height:397" coordorigin="3066,5263" coordsize="2,397">
              <v:shape style="position:absolute;left:3066;top:5263;width:2;height:397" coordorigin="3066,5263" coordsize="0,397" path="m3066,5263l3066,5660e" filled="false" stroked="true" strokeweight=".49998pt" strokecolor="#005aaa">
                <v:path arrowok="t"/>
              </v:shape>
            </v:group>
            <v:group style="position:absolute;left:1025;top:5660;width:2;height:397" coordorigin="1025,5660" coordsize="2,397">
              <v:shape style="position:absolute;left:1025;top:5660;width:2;height:397" coordorigin="1025,5660" coordsize="0,397" path="m1025,5660l1025,6057e" filled="false" stroked="true" strokeweight=".50002pt" strokecolor="#005aaa">
                <v:path arrowok="t"/>
              </v:shape>
            </v:group>
            <v:group style="position:absolute;left:3066;top:5660;width:2;height:397" coordorigin="3066,5660" coordsize="2,397">
              <v:shape style="position:absolute;left:3066;top:5660;width:2;height:397" coordorigin="3066,5660" coordsize="0,397" path="m3066,5660l3066,6057e" filled="false" stroked="true" strokeweight=".49998pt" strokecolor="#005aaa">
                <v:path arrowok="t"/>
              </v:shape>
            </v:group>
            <v:group style="position:absolute;left:1025;top:6057;width:2;height:397" coordorigin="1025,6057" coordsize="2,397">
              <v:shape style="position:absolute;left:1025;top:6057;width:2;height:397" coordorigin="1025,6057" coordsize="0,397" path="m1025,6057l1025,6454e" filled="false" stroked="true" strokeweight=".50002pt" strokecolor="#005aaa">
                <v:path arrowok="t"/>
              </v:shape>
            </v:group>
            <v:group style="position:absolute;left:3066;top:6057;width:2;height:397" coordorigin="3066,6057" coordsize="2,397">
              <v:shape style="position:absolute;left:3066;top:6057;width:2;height:397" coordorigin="3066,6057" coordsize="0,397" path="m3066,6057l3066,6454e" filled="false" stroked="true" strokeweight=".49998pt" strokecolor="#005aaa">
                <v:path arrowok="t"/>
              </v:shape>
            </v:group>
            <v:group style="position:absolute;left:1025;top:6454;width:2;height:397" coordorigin="1025,6454" coordsize="2,397">
              <v:shape style="position:absolute;left:1025;top:6454;width:2;height:397" coordorigin="1025,6454" coordsize="0,397" path="m1025,6454l1025,6850e" filled="false" stroked="true" strokeweight=".50002pt" strokecolor="#005aaa">
                <v:path arrowok="t"/>
              </v:shape>
            </v:group>
            <v:group style="position:absolute;left:3066;top:6454;width:2;height:397" coordorigin="3066,6454" coordsize="2,397">
              <v:shape style="position:absolute;left:3066;top:6454;width:2;height:397" coordorigin="3066,6454" coordsize="0,397" path="m3066,6454l3066,6850e" filled="false" stroked="true" strokeweight=".49998pt" strokecolor="#005aaa">
                <v:path arrowok="t"/>
              </v:shape>
            </v:group>
            <v:group style="position:absolute;left:1025;top:6850;width:2;height:392" coordorigin="1025,6850" coordsize="2,392">
              <v:shape style="position:absolute;left:1025;top:6850;width:2;height:392" coordorigin="1025,6850" coordsize="0,392" path="m1025,6850l1025,7242e" filled="false" stroked="true" strokeweight=".50002pt" strokecolor="#005aaa">
                <v:path arrowok="t"/>
              </v:shape>
            </v:group>
            <v:group style="position:absolute;left:3066;top:6850;width:2;height:392" coordorigin="3066,6850" coordsize="2,392">
              <v:shape style="position:absolute;left:3066;top:6850;width:2;height:392" coordorigin="3066,6850" coordsize="0,392" path="m3066,6850l3066,7242e" filled="false" stroked="true" strokeweight=".49998pt" strokecolor="#005aaa">
                <v:path arrowok="t"/>
              </v:shape>
            </v:group>
            <v:group style="position:absolute;left:1020;top:7247;width:2051;height:2" coordorigin="1020,7247" coordsize="2051,2">
              <v:shape style="position:absolute;left:1020;top:7247;width:2051;height:2" coordorigin="1020,7247" coordsize="2051,0" path="m1020,7247l3071,7247e" filled="false" stroked="true" strokeweight=".5pt" strokecolor="#005aaa">
                <v:path arrowok="t"/>
              </v:shape>
            </v:group>
            <v:group style="position:absolute;left:1025;top:7252;width:2;height:265" coordorigin="1025,7252" coordsize="2,265">
              <v:shape style="position:absolute;left:1025;top:7252;width:2;height:265" coordorigin="1025,7252" coordsize="0,265" path="m1025,7252l1025,7517e" filled="false" stroked="true" strokeweight=".50002pt" strokecolor="#0058a9">
                <v:path arrowok="t"/>
              </v:shape>
            </v:group>
            <v:group style="position:absolute;left:3071;top:7247;width:3142;height:2" coordorigin="3071,7247" coordsize="3142,2">
              <v:shape style="position:absolute;left:3071;top:7247;width:3142;height:2" coordorigin="3071,7247" coordsize="3142,0" path="m3071,7247l6213,7247e" filled="false" stroked="true" strokeweight=".5pt" strokecolor="#0058a9">
                <v:path arrowok="t"/>
              </v:shape>
            </v:group>
            <v:group style="position:absolute;left:8688;top:7247;width:2481;height:2" coordorigin="8688,7247" coordsize="2481,2">
              <v:shape style="position:absolute;left:8688;top:7247;width:2481;height:2" coordorigin="8688,7247" coordsize="2481,0" path="m8688,7247l11169,7247e" filled="false" stroked="true" strokeweight=".5pt" strokecolor="#0058a9">
                <v:path arrowok="t"/>
              </v:shape>
            </v:group>
            <v:group style="position:absolute;left:11164;top:7252;width:2;height:265" coordorigin="11164,7252" coordsize="2,265">
              <v:shape style="position:absolute;left:11164;top:7252;width:2;height:265" coordorigin="11164,7252" coordsize="0,265" path="m11164,7252l11164,7517e" filled="false" stroked="true" strokeweight=".5pt" strokecolor="#0058a9">
                <v:path arrowok="t"/>
              </v:shape>
            </v:group>
            <v:group style="position:absolute;left:3071;top:7522;width:1904;height:2" coordorigin="3071,7522" coordsize="1904,2">
              <v:shape style="position:absolute;left:3071;top:7522;width:1904;height:2" coordorigin="3071,7522" coordsize="1904,0" path="m3071,7522l4975,7522e" filled="false" stroked="true" strokeweight=".5pt" strokecolor="#0058a9">
                <v:path arrowok="t"/>
              </v:shape>
            </v:group>
            <v:group style="position:absolute;left:3841;top:7527;width:2;height:404" coordorigin="3841,7527" coordsize="2,404">
              <v:shape style="position:absolute;left:3841;top:7527;width:2;height:404" coordorigin="3841,7527" coordsize="0,404" path="m3841,7527l3841,7931e" filled="false" stroked="true" strokeweight=".5pt" strokecolor="#0058a9">
                <v:path arrowok="t"/>
              </v:shape>
            </v:group>
            <v:group style="position:absolute;left:4975;top:7522;width:1238;height:2" coordorigin="4975,7522" coordsize="1238,2">
              <v:shape style="position:absolute;left:4975;top:7522;width:1238;height:2" coordorigin="4975,7522" coordsize="1238,0" path="m4975,7522l6213,7522e" filled="false" stroked="true" strokeweight=".5pt" strokecolor="#0058a9">
                <v:path arrowok="t"/>
              </v:shape>
            </v:group>
            <v:group style="position:absolute;left:4975;top:7527;width:2;height:404" coordorigin="4975,7527" coordsize="2,404">
              <v:shape style="position:absolute;left:4975;top:7527;width:2;height:404" coordorigin="4975,7527" coordsize="0,404" path="m4975,7527l4975,7931e" filled="false" stroked="true" strokeweight=".50002pt" strokecolor="#0058a9">
                <v:path arrowok="t"/>
              </v:shape>
            </v:group>
            <v:group style="position:absolute;left:9926;top:7522;width:1243;height:2" coordorigin="9926,7522" coordsize="1243,2">
              <v:shape style="position:absolute;left:9926;top:7522;width:1243;height:2" coordorigin="9926,7522" coordsize="1243,0" path="m9926,7522l11169,7522e" filled="false" stroked="true" strokeweight=".5pt" strokecolor="#0058a9">
                <v:path arrowok="t"/>
              </v:shape>
            </v:group>
            <v:group style="position:absolute;left:11164;top:7527;width:2;height:404" coordorigin="11164,7527" coordsize="2,404">
              <v:shape style="position:absolute;left:11164;top:7527;width:2;height:404" coordorigin="11164,7527" coordsize="0,404" path="m11164,7527l11164,7931e" filled="false" stroked="true" strokeweight=".5pt" strokecolor="#0058a9">
                <v:path arrowok="t"/>
              </v:shape>
            </v:group>
            <v:group style="position:absolute;left:3071;top:7936;width:1904;height:2" coordorigin="3071,7936" coordsize="1904,2">
              <v:shape style="position:absolute;left:3071;top:7936;width:1904;height:2" coordorigin="3071,7936" coordsize="1904,0" path="m3071,7936l4975,7936e" filled="false" stroked="true" strokeweight=".49997pt" strokecolor="#0058a9">
                <v:path arrowok="t"/>
              </v:shape>
            </v:group>
            <v:group style="position:absolute;left:3841;top:7941;width:2;height:404" coordorigin="3841,7941" coordsize="2,404">
              <v:shape style="position:absolute;left:3841;top:7941;width:2;height:404" coordorigin="3841,7941" coordsize="0,404" path="m3841,7941l3841,8345e" filled="false" stroked="true" strokeweight=".5pt" strokecolor="#0058a9">
                <v:path arrowok="t"/>
              </v:shape>
            </v:group>
            <v:group style="position:absolute;left:4975;top:7936;width:1243;height:2" coordorigin="4975,7936" coordsize="1243,2">
              <v:shape style="position:absolute;left:4975;top:7936;width:1243;height:2" coordorigin="4975,7936" coordsize="1243,0" path="m4975,7936l6218,7936e" filled="false" stroked="true" strokeweight=".49997pt" strokecolor="#0058a9">
                <v:path arrowok="t"/>
              </v:shape>
            </v:group>
            <v:group style="position:absolute;left:4975;top:7941;width:2;height:404" coordorigin="4975,7941" coordsize="2,404">
              <v:shape style="position:absolute;left:4975;top:7941;width:2;height:404" coordorigin="4975,7941" coordsize="0,404" path="m4975,7941l4975,8345e" filled="false" stroked="true" strokeweight=".50002pt" strokecolor="#0058a9">
                <v:path arrowok="t"/>
              </v:shape>
            </v:group>
            <v:group style="position:absolute;left:9921;top:7936;width:1248;height:2" coordorigin="9921,7936" coordsize="1248,2">
              <v:shape style="position:absolute;left:9921;top:7936;width:1248;height:2" coordorigin="9921,7936" coordsize="1248,0" path="m9921,7936l11169,7936e" filled="false" stroked="true" strokeweight=".49997pt" strokecolor="#0058a9">
                <v:path arrowok="t"/>
              </v:shape>
            </v:group>
            <v:group style="position:absolute;left:11164;top:7941;width:2;height:404" coordorigin="11164,7941" coordsize="2,404">
              <v:shape style="position:absolute;left:11164;top:7941;width:2;height:404" coordorigin="11164,7941" coordsize="0,404" path="m11164,7941l11164,8345e" filled="false" stroked="true" strokeweight=".5pt" strokecolor="#0058a9">
                <v:path arrowok="t"/>
              </v:shape>
            </v:group>
            <v:group style="position:absolute;left:3071;top:8350;width:1904;height:2" coordorigin="3071,8350" coordsize="1904,2">
              <v:shape style="position:absolute;left:3071;top:8350;width:1904;height:2" coordorigin="3071,8350" coordsize="1904,0" path="m3071,8350l4975,8350e" filled="false" stroked="true" strokeweight=".50003pt" strokecolor="#0058a9">
                <v:path arrowok="t"/>
              </v:shape>
            </v:group>
            <v:group style="position:absolute;left:3841;top:8355;width:2;height:404" coordorigin="3841,8355" coordsize="2,404">
              <v:shape style="position:absolute;left:3841;top:8355;width:2;height:404" coordorigin="3841,8355" coordsize="0,404" path="m3841,8355l3841,8758e" filled="false" stroked="true" strokeweight=".5pt" strokecolor="#0058a9">
                <v:path arrowok="t"/>
              </v:shape>
            </v:group>
            <v:group style="position:absolute;left:4975;top:8350;width:1243;height:2" coordorigin="4975,8350" coordsize="1243,2">
              <v:shape style="position:absolute;left:4975;top:8350;width:1243;height:2" coordorigin="4975,8350" coordsize="1243,0" path="m4975,8350l6218,8350e" filled="false" stroked="true" strokeweight=".50003pt" strokecolor="#0058a9">
                <v:path arrowok="t"/>
              </v:shape>
            </v:group>
            <v:group style="position:absolute;left:4975;top:8355;width:2;height:404" coordorigin="4975,8355" coordsize="2,404">
              <v:shape style="position:absolute;left:4975;top:8355;width:2;height:404" coordorigin="4975,8355" coordsize="0,404" path="m4975,8355l4975,8758e" filled="false" stroked="true" strokeweight=".50002pt" strokecolor="#0058a9">
                <v:path arrowok="t"/>
              </v:shape>
            </v:group>
            <v:group style="position:absolute;left:9921;top:8350;width:1248;height:2" coordorigin="9921,8350" coordsize="1248,2">
              <v:shape style="position:absolute;left:9921;top:8350;width:1248;height:2" coordorigin="9921,8350" coordsize="1248,0" path="m9921,8350l11169,8350e" filled="false" stroked="true" strokeweight=".50003pt" strokecolor="#0058a9">
                <v:path arrowok="t"/>
              </v:shape>
            </v:group>
            <v:group style="position:absolute;left:11164;top:8355;width:2;height:404" coordorigin="11164,8355" coordsize="2,404">
              <v:shape style="position:absolute;left:11164;top:8355;width:2;height:404" coordorigin="11164,8355" coordsize="0,404" path="m11164,8355l11164,8758e" filled="false" stroked="true" strokeweight=".5pt" strokecolor="#0058a9">
                <v:path arrowok="t"/>
              </v:shape>
            </v:group>
            <v:group style="position:absolute;left:3071;top:8763;width:1904;height:2" coordorigin="3071,8763" coordsize="1904,2">
              <v:shape style="position:absolute;left:3071;top:8763;width:1904;height:2" coordorigin="3071,8763" coordsize="1904,0" path="m3071,8763l4975,8763e" filled="false" stroked="true" strokeweight=".50003pt" strokecolor="#0058a9">
                <v:path arrowok="t"/>
              </v:shape>
            </v:group>
            <v:group style="position:absolute;left:3841;top:8768;width:2;height:404" coordorigin="3841,8768" coordsize="2,404">
              <v:shape style="position:absolute;left:3841;top:8768;width:2;height:404" coordorigin="3841,8768" coordsize="0,404" path="m3841,8768l3841,9172e" filled="false" stroked="true" strokeweight=".5pt" strokecolor="#0058a9">
                <v:path arrowok="t"/>
              </v:shape>
            </v:group>
            <v:group style="position:absolute;left:4975;top:8763;width:1243;height:2" coordorigin="4975,8763" coordsize="1243,2">
              <v:shape style="position:absolute;left:4975;top:8763;width:1243;height:2" coordorigin="4975,8763" coordsize="1243,0" path="m4975,8763l6218,8763e" filled="false" stroked="true" strokeweight=".50003pt" strokecolor="#0058a9">
                <v:path arrowok="t"/>
              </v:shape>
            </v:group>
            <v:group style="position:absolute;left:4975;top:8768;width:2;height:404" coordorigin="4975,8768" coordsize="2,404">
              <v:shape style="position:absolute;left:4975;top:8768;width:2;height:404" coordorigin="4975,8768" coordsize="0,404" path="m4975,8768l4975,9172e" filled="false" stroked="true" strokeweight=".50002pt" strokecolor="#0058a9">
                <v:path arrowok="t"/>
              </v:shape>
            </v:group>
            <v:group style="position:absolute;left:9921;top:8763;width:1248;height:2" coordorigin="9921,8763" coordsize="1248,2">
              <v:shape style="position:absolute;left:9921;top:8763;width:1248;height:2" coordorigin="9921,8763" coordsize="1248,0" path="m9921,8763l11169,8763e" filled="false" stroked="true" strokeweight=".50003pt" strokecolor="#0058a9">
                <v:path arrowok="t"/>
              </v:shape>
            </v:group>
            <v:group style="position:absolute;left:11164;top:8768;width:2;height:404" coordorigin="11164,8768" coordsize="2,404">
              <v:shape style="position:absolute;left:11164;top:8768;width:2;height:404" coordorigin="11164,8768" coordsize="0,404" path="m11164,8768l11164,9172e" filled="false" stroked="true" strokeweight=".5pt" strokecolor="#0058a9">
                <v:path arrowok="t"/>
              </v:shape>
            </v:group>
            <v:group style="position:absolute;left:3071;top:9177;width:1904;height:2" coordorigin="3071,9177" coordsize="1904,2">
              <v:shape style="position:absolute;left:3071;top:9177;width:1904;height:2" coordorigin="3071,9177" coordsize="1904,0" path="m3071,9177l4975,9177e" filled="false" stroked="true" strokeweight=".49997pt" strokecolor="#0058a9">
                <v:path arrowok="t"/>
              </v:shape>
            </v:group>
            <v:group style="position:absolute;left:3841;top:9182;width:2;height:404" coordorigin="3841,9182" coordsize="2,404">
              <v:shape style="position:absolute;left:3841;top:9182;width:2;height:404" coordorigin="3841,9182" coordsize="0,404" path="m3841,9182l3841,9586e" filled="false" stroked="true" strokeweight=".5pt" strokecolor="#0058a9">
                <v:path arrowok="t"/>
              </v:shape>
            </v:group>
            <v:group style="position:absolute;left:4975;top:9177;width:1243;height:2" coordorigin="4975,9177" coordsize="1243,2">
              <v:shape style="position:absolute;left:4975;top:9177;width:1243;height:2" coordorigin="4975,9177" coordsize="1243,0" path="m4975,9177l6218,9177e" filled="false" stroked="true" strokeweight=".49997pt" strokecolor="#0058a9">
                <v:path arrowok="t"/>
              </v:shape>
            </v:group>
            <v:group style="position:absolute;left:4975;top:9182;width:2;height:404" coordorigin="4975,9182" coordsize="2,404">
              <v:shape style="position:absolute;left:4975;top:9182;width:2;height:404" coordorigin="4975,9182" coordsize="0,404" path="m4975,9182l4975,9586e" filled="false" stroked="true" strokeweight=".50002pt" strokecolor="#0058a9">
                <v:path arrowok="t"/>
              </v:shape>
            </v:group>
            <v:group style="position:absolute;left:9921;top:9177;width:1248;height:2" coordorigin="9921,9177" coordsize="1248,2">
              <v:shape style="position:absolute;left:9921;top:9177;width:1248;height:2" coordorigin="9921,9177" coordsize="1248,0" path="m9921,9177l11169,9177e" filled="false" stroked="true" strokeweight=".49997pt" strokecolor="#0058a9">
                <v:path arrowok="t"/>
              </v:shape>
            </v:group>
            <v:group style="position:absolute;left:11164;top:9182;width:2;height:404" coordorigin="11164,9182" coordsize="2,404">
              <v:shape style="position:absolute;left:11164;top:9182;width:2;height:404" coordorigin="11164,9182" coordsize="0,404" path="m11164,9182l11164,9586e" filled="false" stroked="true" strokeweight=".5pt" strokecolor="#0058a9">
                <v:path arrowok="t"/>
              </v:shape>
            </v:group>
            <v:group style="position:absolute;left:3071;top:9591;width:1904;height:2" coordorigin="3071,9591" coordsize="1904,2">
              <v:shape style="position:absolute;left:3071;top:9591;width:1904;height:2" coordorigin="3071,9591" coordsize="1904,0" path="m3071,9591l4975,9591e" filled="false" stroked="true" strokeweight=".5pt" strokecolor="#0058a9">
                <v:path arrowok="t"/>
              </v:shape>
            </v:group>
            <v:group style="position:absolute;left:3841;top:9596;width:2;height:404" coordorigin="3841,9596" coordsize="2,404">
              <v:shape style="position:absolute;left:3841;top:9596;width:2;height:404" coordorigin="3841,9596" coordsize="0,404" path="m3841,9596l3841,10000e" filled="false" stroked="true" strokeweight=".5pt" strokecolor="#0058a9">
                <v:path arrowok="t"/>
              </v:shape>
            </v:group>
            <v:group style="position:absolute;left:4975;top:9591;width:1243;height:2" coordorigin="4975,9591" coordsize="1243,2">
              <v:shape style="position:absolute;left:4975;top:9591;width:1243;height:2" coordorigin="4975,9591" coordsize="1243,0" path="m4975,9591l6218,9591e" filled="false" stroked="true" strokeweight=".5pt" strokecolor="#0058a9">
                <v:path arrowok="t"/>
              </v:shape>
            </v:group>
            <v:group style="position:absolute;left:4975;top:9596;width:2;height:404" coordorigin="4975,9596" coordsize="2,404">
              <v:shape style="position:absolute;left:4975;top:9596;width:2;height:404" coordorigin="4975,9596" coordsize="0,404" path="m4975,9596l4975,10000e" filled="false" stroked="true" strokeweight=".50002pt" strokecolor="#0058a9">
                <v:path arrowok="t"/>
              </v:shape>
            </v:group>
            <v:group style="position:absolute;left:9921;top:9591;width:1248;height:2" coordorigin="9921,9591" coordsize="1248,2">
              <v:shape style="position:absolute;left:9921;top:9591;width:1248;height:2" coordorigin="9921,9591" coordsize="1248,0" path="m9921,9591l11169,9591e" filled="false" stroked="true" strokeweight=".5pt" strokecolor="#0058a9">
                <v:path arrowok="t"/>
              </v:shape>
            </v:group>
            <v:group style="position:absolute;left:11164;top:9596;width:2;height:404" coordorigin="11164,9596" coordsize="2,404">
              <v:shape style="position:absolute;left:11164;top:9596;width:2;height:404" coordorigin="11164,9596" coordsize="0,404" path="m11164,9596l11164,10000e" filled="false" stroked="true" strokeweight=".5pt" strokecolor="#0058a9">
                <v:path arrowok="t"/>
              </v:shape>
            </v:group>
            <v:group style="position:absolute;left:1020;top:7522;width:2051;height:2" coordorigin="1020,7522" coordsize="2051,2">
              <v:shape style="position:absolute;left:1020;top:7522;width:2051;height:2" coordorigin="1020,7522" coordsize="2051,0" path="m1020,7522l3071,7522e" filled="false" stroked="true" strokeweight=".5pt" strokecolor="#005aaa">
                <v:path arrowok="t"/>
              </v:shape>
            </v:group>
            <v:group style="position:absolute;left:1025;top:7527;width:2;height:409" coordorigin="1025,7527" coordsize="2,409">
              <v:shape style="position:absolute;left:1025;top:7527;width:2;height:409" coordorigin="1025,7527" coordsize="0,409" path="m1025,7527l1025,7936e" filled="false" stroked="true" strokeweight=".50002pt" strokecolor="#005aaa">
                <v:path arrowok="t"/>
              </v:shape>
            </v:group>
            <v:group style="position:absolute;left:3066;top:7527;width:2;height:409" coordorigin="3066,7527" coordsize="2,409">
              <v:shape style="position:absolute;left:3066;top:7527;width:2;height:409" coordorigin="3066,7527" coordsize="0,409" path="m3066,7527l3066,7936e" filled="false" stroked="true" strokeweight=".49998pt" strokecolor="#005aaa">
                <v:path arrowok="t"/>
              </v:shape>
            </v:group>
            <v:group style="position:absolute;left:1025;top:7936;width:2;height:414" coordorigin="1025,7936" coordsize="2,414">
              <v:shape style="position:absolute;left:1025;top:7936;width:2;height:414" coordorigin="1025,7936" coordsize="0,414" path="m1025,7936l1025,8350e" filled="false" stroked="true" strokeweight=".50002pt" strokecolor="#005aaa">
                <v:path arrowok="t"/>
              </v:shape>
            </v:group>
            <v:group style="position:absolute;left:3066;top:7936;width:2;height:414" coordorigin="3066,7936" coordsize="2,414">
              <v:shape style="position:absolute;left:3066;top:7936;width:2;height:414" coordorigin="3066,7936" coordsize="0,414" path="m3066,7936l3066,8350e" filled="false" stroked="true" strokeweight=".49998pt" strokecolor="#005aaa">
                <v:path arrowok="t"/>
              </v:shape>
            </v:group>
            <v:group style="position:absolute;left:1025;top:8350;width:2;height:414" coordorigin="1025,8350" coordsize="2,414">
              <v:shape style="position:absolute;left:1025;top:8350;width:2;height:414" coordorigin="1025,8350" coordsize="0,414" path="m1025,8350l1025,8763e" filled="false" stroked="true" strokeweight=".50002pt" strokecolor="#005aaa">
                <v:path arrowok="t"/>
              </v:shape>
            </v:group>
            <v:group style="position:absolute;left:3066;top:8350;width:2;height:414" coordorigin="3066,8350" coordsize="2,414">
              <v:shape style="position:absolute;left:3066;top:8350;width:2;height:414" coordorigin="3066,8350" coordsize="0,414" path="m3066,8350l3066,8763e" filled="false" stroked="true" strokeweight=".49998pt" strokecolor="#005aaa">
                <v:path arrowok="t"/>
              </v:shape>
            </v:group>
            <v:group style="position:absolute;left:1025;top:8763;width:2;height:414" coordorigin="1025,8763" coordsize="2,414">
              <v:shape style="position:absolute;left:1025;top:8763;width:2;height:414" coordorigin="1025,8763" coordsize="0,414" path="m1025,8763l1025,9177e" filled="false" stroked="true" strokeweight=".50002pt" strokecolor="#005aaa">
                <v:path arrowok="t"/>
              </v:shape>
            </v:group>
            <v:group style="position:absolute;left:3066;top:8763;width:2;height:414" coordorigin="3066,8763" coordsize="2,414">
              <v:shape style="position:absolute;left:3066;top:8763;width:2;height:414" coordorigin="3066,8763" coordsize="0,414" path="m3066,8763l3066,9177e" filled="false" stroked="true" strokeweight=".49998pt" strokecolor="#005aaa">
                <v:path arrowok="t"/>
              </v:shape>
            </v:group>
            <v:group style="position:absolute;left:1025;top:9177;width:2;height:414" coordorigin="1025,9177" coordsize="2,414">
              <v:shape style="position:absolute;left:1025;top:9177;width:2;height:414" coordorigin="1025,9177" coordsize="0,414" path="m1025,9177l1025,9591e" filled="false" stroked="true" strokeweight=".50002pt" strokecolor="#005aaa">
                <v:path arrowok="t"/>
              </v:shape>
            </v:group>
            <v:group style="position:absolute;left:3066;top:9177;width:2;height:414" coordorigin="3066,9177" coordsize="2,414">
              <v:shape style="position:absolute;left:3066;top:9177;width:2;height:414" coordorigin="3066,9177" coordsize="0,414" path="m3066,9177l3066,9591e" filled="false" stroked="true" strokeweight=".49998pt" strokecolor="#005aaa">
                <v:path arrowok="t"/>
              </v:shape>
            </v:group>
            <v:group style="position:absolute;left:1025;top:9591;width:2;height:409" coordorigin="1025,9591" coordsize="2,409">
              <v:shape style="position:absolute;left:1025;top:9591;width:2;height:409" coordorigin="1025,9591" coordsize="0,409" path="m1025,9591l1025,10000e" filled="false" stroked="true" strokeweight=".50002pt" strokecolor="#005aaa">
                <v:path arrowok="t"/>
              </v:shape>
            </v:group>
            <v:group style="position:absolute;left:3066;top:9591;width:2;height:409" coordorigin="3066,9591" coordsize="2,409">
              <v:shape style="position:absolute;left:3066;top:9591;width:2;height:409" coordorigin="3066,9591" coordsize="0,409" path="m3066,9591l3066,10000e" filled="false" stroked="true" strokeweight=".49998pt" strokecolor="#005aaa">
                <v:path arrowok="t"/>
              </v:shape>
            </v:group>
            <v:group style="position:absolute;left:1020;top:10005;width:2051;height:2" coordorigin="1020,10005" coordsize="2051,2">
              <v:shape style="position:absolute;left:1020;top:10005;width:2051;height:2" coordorigin="1020,10005" coordsize="2051,0" path="m1020,10005l3071,10005e" filled="false" stroked="true" strokeweight=".5pt" strokecolor="#005aaa">
                <v:path arrowok="t"/>
              </v:shape>
            </v:group>
            <v:group style="position:absolute;left:1025;top:10010;width:2;height:265" coordorigin="1025,10010" coordsize="2,265">
              <v:shape style="position:absolute;left:1025;top:10010;width:2;height:265" coordorigin="1025,10010" coordsize="0,265" path="m1025,10010l1025,10275e" filled="false" stroked="true" strokeweight=".50002pt" strokecolor="#0058a9">
                <v:path arrowok="t"/>
              </v:shape>
            </v:group>
            <v:group style="position:absolute;left:3071;top:10005;width:3142;height:2" coordorigin="3071,10005" coordsize="3142,2">
              <v:shape style="position:absolute;left:3071;top:10005;width:3142;height:2" coordorigin="3071,10005" coordsize="3142,0" path="m3071,10005l6213,10005e" filled="false" stroked="true" strokeweight=".5pt" strokecolor="#0058a9">
                <v:path arrowok="t"/>
              </v:shape>
            </v:group>
            <v:group style="position:absolute;left:9926;top:10005;width:1243;height:2" coordorigin="9926,10005" coordsize="1243,2">
              <v:shape style="position:absolute;left:9926;top:10005;width:1243;height:2" coordorigin="9926,10005" coordsize="1243,0" path="m9926,10005l11169,10005e" filled="false" stroked="true" strokeweight=".5pt" strokecolor="#0058a9">
                <v:path arrowok="t"/>
              </v:shape>
            </v:group>
            <v:group style="position:absolute;left:11164;top:10010;width:2;height:265" coordorigin="11164,10010" coordsize="2,265">
              <v:shape style="position:absolute;left:11164;top:10010;width:2;height:265" coordorigin="11164,10010" coordsize="0,265" path="m11164,10010l11164,10275e" filled="false" stroked="true" strokeweight=".5pt" strokecolor="#0058a9">
                <v:path arrowok="t"/>
              </v:shape>
            </v:group>
            <v:group style="position:absolute;left:3071;top:10280;width:1904;height:2" coordorigin="3071,10280" coordsize="1904,2">
              <v:shape style="position:absolute;left:3071;top:10280;width:1904;height:2" coordorigin="3071,10280" coordsize="1904,0" path="m3071,10280l4975,10280e" filled="false" stroked="true" strokeweight=".49997pt" strokecolor="#0058a9">
                <v:path arrowok="t"/>
              </v:shape>
            </v:group>
            <v:group style="position:absolute;left:3841;top:10285;width:2;height:2226" coordorigin="3841,10285" coordsize="2,2226">
              <v:shape style="position:absolute;left:3841;top:10285;width:2;height:2226" coordorigin="3841,10285" coordsize="0,2226" path="m3841,10285l3841,12510e" filled="false" stroked="true" strokeweight=".5pt" strokecolor="#0058a9">
                <v:path arrowok="t"/>
              </v:shape>
            </v:group>
            <v:group style="position:absolute;left:4975;top:10280;width:1238;height:2" coordorigin="4975,10280" coordsize="1238,2">
              <v:shape style="position:absolute;left:4975;top:10280;width:1238;height:2" coordorigin="4975,10280" coordsize="1238,0" path="m4975,10280l6213,10280e" filled="false" stroked="true" strokeweight=".49997pt" strokecolor="#0058a9">
                <v:path arrowok="t"/>
              </v:shape>
            </v:group>
            <v:group style="position:absolute;left:4975;top:10285;width:2;height:2226" coordorigin="4975,10285" coordsize="2,2226">
              <v:shape style="position:absolute;left:4975;top:10285;width:2;height:2226" coordorigin="4975,10285" coordsize="0,2226" path="m4975,10285l4975,12510e" filled="false" stroked="true" strokeweight=".50002pt" strokecolor="#0058a9">
                <v:path arrowok="t"/>
              </v:shape>
            </v:group>
            <v:group style="position:absolute;left:6213;top:10280;width:1238;height:2" coordorigin="6213,10280" coordsize="1238,2">
              <v:shape style="position:absolute;left:6213;top:10280;width:1238;height:2" coordorigin="6213,10280" coordsize="1238,0" path="m6213,10280l7450,10280e" filled="false" stroked="true" strokeweight=".49997pt" strokecolor="#0058a9">
                <v:path arrowok="t"/>
              </v:shape>
            </v:group>
            <v:group style="position:absolute;left:6213;top:10285;width:2;height:2226" coordorigin="6213,10285" coordsize="2,2226">
              <v:shape style="position:absolute;left:6213;top:10285;width:2;height:2226" coordorigin="6213,10285" coordsize="0,2226" path="m6213,10285l6213,12510e" filled="false" stroked="true" strokeweight=".5pt" strokecolor="#0058a9">
                <v:path arrowok="t"/>
              </v:shape>
            </v:group>
            <v:group style="position:absolute;left:7450;top:10280;width:1238;height:2" coordorigin="7450,10280" coordsize="1238,2">
              <v:shape style="position:absolute;left:7450;top:10280;width:1238;height:2" coordorigin="7450,10280" coordsize="1238,0" path="m7450,10280l8688,10280e" filled="false" stroked="true" strokeweight=".49997pt" strokecolor="#0058a9">
                <v:path arrowok="t"/>
              </v:shape>
            </v:group>
            <v:group style="position:absolute;left:7450;top:10285;width:2;height:2226" coordorigin="7450,10285" coordsize="2,2226">
              <v:shape style="position:absolute;left:7450;top:10285;width:2;height:2226" coordorigin="7450,10285" coordsize="0,2226" path="m7450,10285l7450,12510e" filled="false" stroked="true" strokeweight=".5pt" strokecolor="#0058a9">
                <v:path arrowok="t"/>
              </v:shape>
            </v:group>
            <v:group style="position:absolute;left:8688;top:10280;width:1238;height:2" coordorigin="8688,10280" coordsize="1238,2">
              <v:shape style="position:absolute;left:8688;top:10280;width:1238;height:2" coordorigin="8688,10280" coordsize="1238,0" path="m8688,10280l9926,10280e" filled="false" stroked="true" strokeweight=".49997pt" strokecolor="#0058a9">
                <v:path arrowok="t"/>
              </v:shape>
            </v:group>
            <v:group style="position:absolute;left:8688;top:10285;width:2;height:2226" coordorigin="8688,10285" coordsize="2,2226">
              <v:shape style="position:absolute;left:8688;top:10285;width:2;height:2226" coordorigin="8688,10285" coordsize="0,2226" path="m8688,10285l8688,12510e" filled="false" stroked="true" strokeweight=".5pt" strokecolor="#0058a9">
                <v:path arrowok="t"/>
              </v:shape>
            </v:group>
            <v:group style="position:absolute;left:9926;top:10280;width:1243;height:2" coordorigin="9926,10280" coordsize="1243,2">
              <v:shape style="position:absolute;left:9926;top:10280;width:1243;height:2" coordorigin="9926,10280" coordsize="1243,0" path="m9926,10280l11169,10280e" filled="false" stroked="true" strokeweight=".49997pt" strokecolor="#0058a9">
                <v:path arrowok="t"/>
              </v:shape>
            </v:group>
            <v:group style="position:absolute;left:9926;top:10285;width:2;height:2226" coordorigin="9926,10285" coordsize="2,2226">
              <v:shape style="position:absolute;left:9926;top:10285;width:2;height:2226" coordorigin="9926,10285" coordsize="0,2226" path="m9926,10285l9926,12510e" filled="false" stroked="true" strokeweight=".49997pt" strokecolor="#0058a9">
                <v:path arrowok="t"/>
              </v:shape>
            </v:group>
            <v:group style="position:absolute;left:11164;top:10285;width:2;height:2226" coordorigin="11164,10285" coordsize="2,2226">
              <v:shape style="position:absolute;left:11164;top:10285;width:2;height:2226" coordorigin="11164,10285" coordsize="0,2226" path="m11164,10285l11164,12510e" filled="false" stroked="true" strokeweight=".5pt" strokecolor="#0058a9">
                <v:path arrowok="t"/>
              </v:shape>
            </v:group>
            <v:group style="position:absolute;left:1020;top:10280;width:2051;height:2" coordorigin="1020,10280" coordsize="2051,2">
              <v:shape style="position:absolute;left:1020;top:10280;width:2051;height:2" coordorigin="1020,10280" coordsize="2051,0" path="m1020,10280l3071,10280e" filled="false" stroked="true" strokeweight=".49997pt" strokecolor="#005aaa">
                <v:path arrowok="t"/>
              </v:shape>
            </v:group>
            <v:group style="position:absolute;left:1025;top:10285;width:2;height:2226" coordorigin="1025,10285" coordsize="2,2226">
              <v:shape style="position:absolute;left:1025;top:10285;width:2;height:2226" coordorigin="1025,10285" coordsize="0,2226" path="m1025,10285l1025,12510e" filled="false" stroked="true" strokeweight=".50002pt" strokecolor="#005aaa">
                <v:path arrowok="t"/>
              </v:shape>
            </v:group>
            <v:group style="position:absolute;left:3066;top:10285;width:2;height:2226" coordorigin="3066,10285" coordsize="2,2226">
              <v:shape style="position:absolute;left:3066;top:10285;width:2;height:2226" coordorigin="3066,10285" coordsize="0,2226" path="m3066,10285l3066,12510e" filled="false" stroked="true" strokeweight=".49998pt" strokecolor="#005aaa">
                <v:path arrowok="t"/>
              </v:shape>
            </v:group>
            <v:group style="position:absolute;left:1020;top:12515;width:2051;height:2" coordorigin="1020,12515" coordsize="2051,2">
              <v:shape style="position:absolute;left:1020;top:12515;width:2051;height:2" coordorigin="1020,12515" coordsize="2051,0" path="m1020,12515l3071,12515e" filled="false" stroked="true" strokeweight=".49998pt" strokecolor="#005aaa">
                <v:path arrowok="t"/>
              </v:shape>
            </v:group>
            <v:group style="position:absolute;left:1025;top:12520;width:2;height:265" coordorigin="1025,12520" coordsize="2,265">
              <v:shape style="position:absolute;left:1025;top:12520;width:2;height:265" coordorigin="1025,12520" coordsize="0,265" path="m1025,12520l1025,12784e" filled="false" stroked="true" strokeweight=".50002pt" strokecolor="#0058a9">
                <v:path arrowok="t"/>
              </v:shape>
            </v:group>
            <v:group style="position:absolute;left:3071;top:12515;width:8098;height:2" coordorigin="3071,12515" coordsize="8098,2">
              <v:shape style="position:absolute;left:3071;top:12515;width:8098;height:2" coordorigin="3071,12515" coordsize="8098,0" path="m3071,12515l11168,12515e" filled="false" stroked="true" strokeweight=".49998pt" strokecolor="#0058a9">
                <v:path arrowok="t"/>
              </v:shape>
            </v:group>
            <v:group style="position:absolute;left:11164;top:12520;width:2;height:265" coordorigin="11164,12520" coordsize="2,265">
              <v:shape style="position:absolute;left:11164;top:12520;width:2;height:265" coordorigin="11164,12520" coordsize="0,265" path="m11164,12520l11164,12784e" filled="false" stroked="true" strokeweight=".5pt" strokecolor="#0058a9">
                <v:path arrowok="t"/>
              </v:shape>
            </v:group>
            <v:group style="position:absolute;left:3071;top:12789;width:1904;height:2" coordorigin="3071,12789" coordsize="1904,2">
              <v:shape style="position:absolute;left:3071;top:12789;width:1904;height:2" coordorigin="3071,12789" coordsize="1904,0" path="m3071,12789l4975,12789e" filled="false" stroked="true" strokeweight=".49998pt" strokecolor="#0058a9">
                <v:path arrowok="t"/>
              </v:shape>
            </v:group>
            <v:group style="position:absolute;left:3841;top:12794;width:2;height:2856" coordorigin="3841,12794" coordsize="2,2856">
              <v:shape style="position:absolute;left:3841;top:12794;width:2;height:2856" coordorigin="3841,12794" coordsize="0,2856" path="m3841,12794l3841,15649e" filled="false" stroked="true" strokeweight=".5pt" strokecolor="#0058a9">
                <v:path arrowok="t"/>
              </v:shape>
            </v:group>
            <v:group style="position:absolute;left:4975;top:12789;width:1238;height:2" coordorigin="4975,12789" coordsize="1238,2">
              <v:shape style="position:absolute;left:4975;top:12789;width:1238;height:2" coordorigin="4975,12789" coordsize="1238,0" path="m4975,12789l6213,12789e" filled="false" stroked="true" strokeweight=".49998pt" strokecolor="#0058a9">
                <v:path arrowok="t"/>
              </v:shape>
            </v:group>
            <v:group style="position:absolute;left:4975;top:12794;width:2;height:2856" coordorigin="4975,12794" coordsize="2,2856">
              <v:shape style="position:absolute;left:4975;top:12794;width:2;height:2856" coordorigin="4975,12794" coordsize="0,2856" path="m4975,12794l4975,15649e" filled="false" stroked="true" strokeweight=".50002pt" strokecolor="#0058a9">
                <v:path arrowok="t"/>
              </v:shape>
            </v:group>
            <v:group style="position:absolute;left:6213;top:12789;width:1238;height:2" coordorigin="6213,12789" coordsize="1238,2">
              <v:shape style="position:absolute;left:6213;top:12789;width:1238;height:2" coordorigin="6213,12789" coordsize="1238,0" path="m6213,12789l7450,12789e" filled="false" stroked="true" strokeweight=".49998pt" strokecolor="#0058a9">
                <v:path arrowok="t"/>
              </v:shape>
            </v:group>
            <v:group style="position:absolute;left:6213;top:12794;width:2;height:2856" coordorigin="6213,12794" coordsize="2,2856">
              <v:shape style="position:absolute;left:6213;top:12794;width:2;height:2856" coordorigin="6213,12794" coordsize="0,2856" path="m6213,12794l6213,15649e" filled="false" stroked="true" strokeweight=".5pt" strokecolor="#0058a9">
                <v:path arrowok="t"/>
              </v:shape>
            </v:group>
            <v:group style="position:absolute;left:7450;top:12789;width:1238;height:2" coordorigin="7450,12789" coordsize="1238,2">
              <v:shape style="position:absolute;left:7450;top:12789;width:1238;height:2" coordorigin="7450,12789" coordsize="1238,0" path="m7450,12789l8688,12789e" filled="false" stroked="true" strokeweight=".49998pt" strokecolor="#0058a9">
                <v:path arrowok="t"/>
              </v:shape>
            </v:group>
            <v:group style="position:absolute;left:7450;top:12794;width:2;height:2856" coordorigin="7450,12794" coordsize="2,2856">
              <v:shape style="position:absolute;left:7450;top:12794;width:2;height:2856" coordorigin="7450,12794" coordsize="0,2856" path="m7450,12794l7450,15649e" filled="false" stroked="true" strokeweight=".5pt" strokecolor="#0058a9">
                <v:path arrowok="t"/>
              </v:shape>
            </v:group>
            <v:group style="position:absolute;left:8688;top:12789;width:1238;height:2" coordorigin="8688,12789" coordsize="1238,2">
              <v:shape style="position:absolute;left:8688;top:12789;width:1238;height:2" coordorigin="8688,12789" coordsize="1238,0" path="m8688,12789l9926,12789e" filled="false" stroked="true" strokeweight=".49998pt" strokecolor="#0058a9">
                <v:path arrowok="t"/>
              </v:shape>
            </v:group>
            <v:group style="position:absolute;left:8688;top:12794;width:2;height:2856" coordorigin="8688,12794" coordsize="2,2856">
              <v:shape style="position:absolute;left:8688;top:12794;width:2;height:2856" coordorigin="8688,12794" coordsize="0,2856" path="m8688,12794l8688,15649e" filled="false" stroked="true" strokeweight=".5pt" strokecolor="#0058a9">
                <v:path arrowok="t"/>
              </v:shape>
            </v:group>
            <v:group style="position:absolute;left:9926;top:12789;width:1243;height:2" coordorigin="9926,12789" coordsize="1243,2">
              <v:shape style="position:absolute;left:9926;top:12789;width:1243;height:2" coordorigin="9926,12789" coordsize="1243,0" path="m9926,12789l11169,12789e" filled="false" stroked="true" strokeweight=".49998pt" strokecolor="#0058a9">
                <v:path arrowok="t"/>
              </v:shape>
            </v:group>
            <v:group style="position:absolute;left:9926;top:12794;width:2;height:2856" coordorigin="9926,12794" coordsize="2,2856">
              <v:shape style="position:absolute;left:9926;top:12794;width:2;height:2856" coordorigin="9926,12794" coordsize="0,2856" path="m9926,12794l9926,15649e" filled="false" stroked="true" strokeweight=".49997pt" strokecolor="#0058a9">
                <v:path arrowok="t"/>
              </v:shape>
            </v:group>
            <v:group style="position:absolute;left:11164;top:12794;width:2;height:2856" coordorigin="11164,12794" coordsize="2,2856">
              <v:shape style="position:absolute;left:11164;top:12794;width:2;height:2856" coordorigin="11164,12794" coordsize="0,2856" path="m11164,12794l11164,15649e" filled="false" stroked="true" strokeweight=".5pt" strokecolor="#0058a9">
                <v:path arrowok="t"/>
              </v:shape>
            </v:group>
            <v:group style="position:absolute;left:1020;top:12789;width:2051;height:2" coordorigin="1020,12789" coordsize="2051,2">
              <v:shape style="position:absolute;left:1020;top:12789;width:2051;height:2" coordorigin="1020,12789" coordsize="2051,0" path="m1020,12789l3071,12789e" filled="false" stroked="true" strokeweight=".49998pt" strokecolor="#005aaa">
                <v:path arrowok="t"/>
              </v:shape>
            </v:group>
            <v:group style="position:absolute;left:1025;top:12794;width:2;height:2856" coordorigin="1025,12794" coordsize="2,2856">
              <v:shape style="position:absolute;left:1025;top:12794;width:2;height:2856" coordorigin="1025,12794" coordsize="0,2856" path="m1025,12794l1025,15649e" filled="false" stroked="true" strokeweight=".50002pt" strokecolor="#005aaa">
                <v:path arrowok="t"/>
              </v:shape>
            </v:group>
            <v:group style="position:absolute;left:3066;top:12794;width:2;height:2856" coordorigin="3066,12794" coordsize="2,2856">
              <v:shape style="position:absolute;left:3066;top:12794;width:2;height:2856" coordorigin="3066,12794" coordsize="0,2856" path="m3066,12794l3066,15649e" filled="false" stroked="true" strokeweight=".49998pt" strokecolor="#005aaa">
                <v:path arrowok="t"/>
              </v:shape>
              <v:shape style="position:absolute;left:2627;top:4495;width:182;height:39" type="#_x0000_t75" stroked="false">
                <v:imagedata r:id="rId47" o:title=""/>
              </v:shape>
              <v:shape style="position:absolute;left:1858;top:4295;width:1121;height:219" type="#_x0000_t75" stroked="false">
                <v:imagedata r:id="rId48" o:title=""/>
              </v:shape>
              <v:shape style="position:absolute;left:1216;top:3515;width:1793;height:819" type="#_x0000_t75" stroked="false">
                <v:imagedata r:id="rId49" o:title=""/>
              </v:shape>
              <v:shape style="position:absolute;left:1359;top:3135;width:1554;height:379" type="#_x0000_t75" stroked="false">
                <v:imagedata r:id="rId50" o:title=""/>
              </v:shape>
              <v:shape style="position:absolute;left:1194;top:2935;width:1365;height:199" type="#_x0000_t75" stroked="false">
                <v:imagedata r:id="rId51" o:title=""/>
              </v:shape>
              <v:shape style="position:absolute;left:1082;top:2455;width:1079;height:479" type="#_x0000_t75" stroked="false">
                <v:imagedata r:id="rId52" o:title=""/>
              </v:shape>
              <v:shape style="position:absolute;left:1748;top:7004;width:287;height:160" type="#_x0000_t75" stroked="false">
                <v:imagedata r:id="rId53" o:title=""/>
              </v:shape>
              <v:shape style="position:absolute;left:2529;top:6784;width:452;height:380" type="#_x0000_t75" stroked="false">
                <v:imagedata r:id="rId54" o:title=""/>
              </v:shape>
              <v:shape style="position:absolute;left:1111;top:5104;width:1797;height:1900" type="#_x0000_t75" stroked="false">
                <v:imagedata r:id="rId55" o:title=""/>
              </v:shape>
              <v:shape style="position:absolute;left:1429;top:4964;width:811;height:140" type="#_x0000_t75" stroked="false">
                <v:imagedata r:id="rId56" o:title=""/>
              </v:shape>
              <v:shape style="position:absolute;left:2351;top:9754;width:301;height:152" type="#_x0000_t75" stroked="false">
                <v:imagedata r:id="rId57" o:title=""/>
              </v:shape>
              <v:shape style="position:absolute;left:1083;top:7627;width:1926;height:2240" type="#_x0000_t75" stroked="false">
                <v:imagedata r:id="rId58" o:title=""/>
              </v:shape>
              <v:shape style="position:absolute;left:1150;top:10336;width:1793;height:2122" type="#_x0000_t75" stroked="false">
                <v:imagedata r:id="rId59" o:title=""/>
              </v:shape>
              <v:shape style="position:absolute;left:1201;top:12846;width:1690;height:2767" type="#_x0000_t75" stroked="false">
                <v:imagedata r:id="rId60" o:title=""/>
              </v:shape>
            </v:group>
            <w10:wrap type="none"/>
          </v:group>
        </w:pict>
      </w:r>
      <w:r>
        <w:rPr/>
        <w:pict>
          <v:shape style="position:absolute;margin-left:50.023602pt;margin-top:19.075081pt;width:328.25pt;height:20pt;mso-position-horizontal-relative:page;mso-position-vertical-relative:page;z-index:-374632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назначения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23602pt;margin-top:62.498466pt;width:505.85pt;height:16pt;mso-position-horizontal-relative:page;mso-position-vertical-relative:page;z-index:-374608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88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98"/>
                      <w:sz w:val="28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15A2A"/>
                      <w:w w:val="92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6"/>
                      <w:sz w:val="28"/>
                    </w:rPr>
                    <w:t>систе</w:t>
                  </w:r>
                  <w:r>
                    <w:rPr>
                      <w:rFonts w:ascii="Lucida Sans" w:hAnsi="Lucida Sans"/>
                      <w:b/>
                      <w:color w:val="F15A2A"/>
                      <w:w w:val="96"/>
                      <w:sz w:val="28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водоснабжени</w:t>
                  </w:r>
                  <w:r>
                    <w:rPr>
                      <w:rFonts w:ascii="Lucida Sans" w:hAnsi="Lucida Sans"/>
                      <w:b/>
                      <w:color w:val="F15A2A"/>
                      <w:w w:val="92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88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1"/>
                      <w:sz w:val="28"/>
                    </w:rPr>
                    <w:t>повышени</w:t>
                  </w:r>
                  <w:r>
                    <w:rPr>
                      <w:rFonts w:ascii="Lucida Sans" w:hAnsi="Lucida Sans"/>
                      <w:b/>
                      <w:color w:val="F15A2A"/>
                      <w:w w:val="91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давления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-1pt;margin-top:93.950897pt;width:44.5pt;height:28pt;mso-position-horizontal-relative:page;mso-position-vertical-relative:page;z-index:-374584" type="#_x0000_t202" filled="false" stroked="false">
            <v:textbox inset="0,0,0,0">
              <w:txbxContent>
                <w:p>
                  <w:pPr>
                    <w:tabs>
                      <w:tab w:pos="870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85.289001pt;width:102.05pt;height:20.65pt;mso-position-horizontal-relative:page;mso-position-vertical-relative:page;z-index:-37456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85.289001pt;width:38.75pt;height:20.65pt;mso-position-horizontal-relative:page;mso-position-vertical-relative:page;z-index:-37453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45" w:right="241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H/н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85.289001pt;width:56.7pt;height:20.65pt;mso-position-horizontal-relative:page;mso-position-vertical-relative:page;z-index:-374512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24" w:right="117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85.289001pt;width:61.9pt;height:20.65pt;mso-position-horizontal-relative:page;mso-position-vertical-relative:page;z-index:-37448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90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627014pt;margin-top:85.289001pt;width:61.9pt;height:20.65pt;mso-position-horizontal-relative:page;mso-position-vertical-relative:page;z-index:-37446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32" w:right="32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2.514008pt;margin-top:85.289001pt;width:61.9pt;height:20.65pt;mso-position-horizontal-relative:page;mso-position-vertical-relative:page;z-index:-37444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32" w:right="32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401001pt;margin-top:85.289001pt;width:61.9pt;height:20.65pt;mso-position-horizontal-relative:page;mso-position-vertical-relative:page;z-index:-37441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81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85.289001pt;width:61.9pt;height:20.65pt;mso-position-horizontal-relative:page;mso-position-vertical-relative:page;z-index:-374392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418" w:right="108" w:hanging="304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Номи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н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spacing w:val="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114" w:right="328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77"/>
                      <w:sz w:val="8"/>
                    </w:rPr>
                    <w:t>2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105.930969pt;width:506.9pt;height:13.75pt;mso-position-horizontal-relative:page;mso-position-vertical-relative:page;z-index:-37436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-14"/>
                      <w:w w:val="9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самовсасывающа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9"/>
                      <w:sz w:val="20"/>
                    </w:rPr>
                    <w:t>F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3"/>
                      <w:w w:val="109"/>
                      <w:sz w:val="20"/>
                    </w:rPr>
                    <w:t>W</w:t>
                  </w:r>
                  <w:r>
                    <w:rPr>
                      <w:rFonts w:ascii="Lucida Sans" w:hAnsi="Lucida Sans"/>
                      <w:b/>
                      <w:color w:val="FFFFFF"/>
                      <w:w w:val="106"/>
                      <w:sz w:val="20"/>
                    </w:rPr>
                    <w:t>J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119.661003pt;width:102.05pt;height:109.95pt;mso-position-horizontal-relative:page;mso-position-vertical-relative:page;z-index:-37434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119.661003pt;width:38.75pt;height:109.95pt;mso-position-horizontal-relative:page;mso-position-vertical-relative:page;z-index:-3743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015-1264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119.661003pt;width:56.7pt;height:109.95pt;mso-position-horizontal-relative:page;mso-position-vertical-relative:page;z-index:-3742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2531175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119.661003pt;width:61.9pt;height:109.95pt;mso-position-horizontal-relative:page;mso-position-vertical-relative:page;z-index:-3742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FWJ-204-EM/2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0.627014pt;margin-top:119.661003pt;width:61.9pt;height:109.95pt;mso-position-horizontal-relative:page;mso-position-vertical-relative:page;z-index:-3742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2.514008pt;margin-top:119.661003pt;width:61.9pt;height:109.95pt;mso-position-horizontal-relative:page;mso-position-vertical-relative:page;z-index:-3742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FWJ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4.401001pt;margin-top:119.661003pt;width:61.9pt;height:109.95pt;mso-position-horizontal-relative:page;mso-position-vertical-relative:page;z-index:-3742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119.661003pt;width:61.9pt;height:109.95pt;mso-position-horizontal-relative:page;mso-position-vertical-relative:page;z-index:-3741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229.576996pt;width:506.9pt;height:13.75pt;mso-position-horizontal-relative:page;mso-position-vertical-relative:page;z-index:-374152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-14"/>
                      <w:w w:val="9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самовсасывающа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9"/>
                      <w:sz w:val="20"/>
                    </w:rPr>
                    <w:t>HMC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243.306pt;width:102.05pt;height:119.1pt;mso-position-horizontal-relative:page;mso-position-vertical-relative:page;z-index:-37412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243.306pt;width:38.75pt;height:19.850pt;mso-position-horizontal-relative:page;mso-position-vertical-relative:page;z-index:-3741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243.306pt;width:56.7pt;height:19.850pt;mso-position-horizontal-relative:page;mso-position-vertical-relative:page;z-index:-3740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2511904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243.306pt;width:61.9pt;height:19.850pt;mso-position-horizontal-relative:page;mso-position-vertical-relative:page;z-index:-3740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6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627014pt;margin-top:243.306pt;width:61.9pt;height:119.1pt;mso-position-horizontal-relative:page;mso-position-vertical-relative:page;z-index:-3740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2.514008pt;margin-top:243.306pt;width:61.9pt;height:119.1pt;mso-position-horizontal-relative:page;mso-position-vertical-relative:page;z-index:-3740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HMC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4.401001pt;margin-top:243.306pt;width:61.9pt;height:19.850pt;mso-position-horizontal-relative:page;mso-position-vertical-relative:page;z-index:-3739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243.306pt;width:61.9pt;height:19.850pt;mso-position-horizontal-relative:page;mso-position-vertical-relative:page;z-index:-3739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263.148041pt;width:38.75pt;height:19.850pt;mso-position-horizontal-relative:page;mso-position-vertical-relative:page;z-index:-3739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015-1266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263.148041pt;width:56.7pt;height:19.850pt;mso-position-horizontal-relative:page;mso-position-vertical-relative:page;z-index:-3739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2511905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263.148041pt;width:61.9pt;height:19.850pt;mso-position-horizontal-relative:page;mso-position-vertical-relative:page;z-index:-3738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6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401001pt;margin-top:263.148041pt;width:61.9pt;height:19.850pt;mso-position-horizontal-relative:page;mso-position-vertical-relative:page;z-index:-3738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263.148041pt;width:61.9pt;height:19.850pt;mso-position-horizontal-relative:page;mso-position-vertical-relative:page;z-index:-3738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282.990997pt;width:38.75pt;height:19.850pt;mso-position-horizontal-relative:page;mso-position-vertical-relative:page;z-index:-3738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015-1098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282.990997pt;width:56.7pt;height:19.850pt;mso-position-horizontal-relative:page;mso-position-vertical-relative:page;z-index:-3737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2511906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282.990997pt;width:61.9pt;height:19.850pt;mso-position-horizontal-relative:page;mso-position-vertical-relative:page;z-index:-3737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65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HM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ЕМ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401001pt;margin-top:282.990997pt;width:61.9pt;height:19.850pt;mso-position-horizontal-relative:page;mso-position-vertical-relative:page;z-index:-3737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282.990997pt;width:61.9pt;height:19.850pt;mso-position-horizontal-relative:page;mso-position-vertical-relative:page;z-index:-3737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02.834015pt;width:38.75pt;height:19.850pt;mso-position-horizontal-relative:page;mso-position-vertical-relative:page;z-index:-3736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015-1267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302.834015pt;width:56.7pt;height:19.850pt;mso-position-horizontal-relative:page;mso-position-vertical-relative:page;z-index:-3736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2533258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302.834015pt;width:61.9pt;height:19.850pt;mso-position-horizontal-relative:page;mso-position-vertical-relative:page;z-index:-3736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53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401001pt;margin-top:302.834015pt;width:61.9pt;height:19.850pt;mso-position-horizontal-relative:page;mso-position-vertical-relative:page;z-index:-3736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302.834015pt;width:61.9pt;height:19.850pt;mso-position-horizontal-relative:page;mso-position-vertical-relative:page;z-index:-3736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22.675995pt;width:38.75pt;height:19.850pt;mso-position-horizontal-relative:page;mso-position-vertical-relative:page;z-index:-3735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015-1269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322.675995pt;width:56.7pt;height:19.850pt;mso-position-horizontal-relative:page;mso-position-vertical-relative:page;z-index:-3735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2511907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322.675995pt;width:61.9pt;height:19.850pt;mso-position-horizontal-relative:page;mso-position-vertical-relative:page;z-index:-3735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6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401001pt;margin-top:322.675995pt;width:61.9pt;height:19.850pt;mso-position-horizontal-relative:page;mso-position-vertical-relative:page;z-index:-3735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322.675995pt;width:61.9pt;height:19.850pt;mso-position-horizontal-relative:page;mso-position-vertical-relative:page;z-index:-3734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42.518982pt;width:38.75pt;height:19.850pt;mso-position-horizontal-relative:page;mso-position-vertical-relative:page;z-index:-3734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015-1268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342.518982pt;width:56.7pt;height:19.850pt;mso-position-horizontal-relative:page;mso-position-vertical-relative:page;z-index:-3734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2511911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342.518982pt;width:61.9pt;height:19.850pt;mso-position-horizontal-relative:page;mso-position-vertical-relative:page;z-index:-3734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253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HM</w:t>
                  </w:r>
                  <w:r>
                    <w:rPr>
                      <w:color w:val="231F20"/>
                      <w:w w:val="80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401001pt;margin-top:342.518982pt;width:61.9pt;height:19.850pt;mso-position-horizontal-relative:page;mso-position-vertical-relative:page;z-index:-3733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342.518982pt;width:61.9pt;height:19.850pt;mso-position-horizontal-relative:page;mso-position-vertical-relative:page;z-index:-3733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99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362.360992pt;width:506.9pt;height:13.75pt;mso-position-horizontal-relative:page;mso-position-vertical-relative:page;z-index:-37333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-14"/>
                      <w:w w:val="9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самовсасывающа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3"/>
                      <w:sz w:val="20"/>
                    </w:rPr>
                    <w:t>H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3"/>
                      <w:w w:val="103"/>
                      <w:sz w:val="20"/>
                    </w:rPr>
                    <w:t>W</w:t>
                  </w:r>
                  <w:r>
                    <w:rPr>
                      <w:rFonts w:ascii="Lucida Sans" w:hAnsi="Lucida Sans"/>
                      <w:b/>
                      <w:color w:val="FFFFFF"/>
                      <w:w w:val="106"/>
                      <w:sz w:val="20"/>
                    </w:rPr>
                    <w:t>J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376.089996pt;width:102.05pt;height:124.2pt;mso-position-horizontal-relative:page;mso-position-vertical-relative:page;z-index:-37331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76.089996pt;width:38.75pt;height:20.7pt;mso-position-horizontal-relative:page;mso-position-vertical-relative:page;z-index:-3732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015-0767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376.089996pt;width:56.7pt;height:20.7pt;mso-position-horizontal-relative:page;mso-position-vertical-relative:page;z-index:-3732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4081527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376.089996pt;width:61.9pt;height:20.7pt;mso-position-horizontal-relative:page;mso-position-vertical-relative:page;z-index:-3732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24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HW</w:t>
                  </w:r>
                  <w:r>
                    <w:rPr>
                      <w:color w:val="231F20"/>
                      <w:w w:val="80"/>
                    </w:rPr>
                    <w:t>J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627014pt;margin-top:376.089996pt;width:61.9pt;height:124.2pt;mso-position-horizontal-relative:page;mso-position-vertical-relative:page;z-index:-3732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2.514008pt;margin-top:376.089996pt;width:61.9pt;height:124.2pt;mso-position-horizontal-relative:page;mso-position-vertical-relative:page;z-index:-3731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HWJ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4.401001pt;margin-top:376.089996pt;width:61.9pt;height:124.2pt;mso-position-horizontal-relative:page;mso-position-vertical-relative:page;z-index:-3731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376.089996pt;width:61.9pt;height:20.7pt;mso-position-horizontal-relative:page;mso-position-vertical-relative:page;z-index:-3731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96.78302pt;width:38.75pt;height:20.7pt;mso-position-horizontal-relative:page;mso-position-vertical-relative:page;z-index:-3731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396.78302pt;width:56.7pt;height:20.7pt;mso-position-horizontal-relative:page;mso-position-vertical-relative:page;z-index:-3730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4081529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396.78302pt;width:61.9pt;height:20.7pt;mso-position-horizontal-relative:page;mso-position-vertical-relative:page;z-index:-3730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24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HW</w:t>
                  </w:r>
                  <w:r>
                    <w:rPr>
                      <w:color w:val="231F20"/>
                      <w:w w:val="80"/>
                    </w:rPr>
                    <w:t>J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396.78302pt;width:61.9pt;height:20.7pt;mso-position-horizontal-relative:page;mso-position-vertical-relative:page;z-index:-3730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17.475983pt;width:38.75pt;height:20.7pt;mso-position-horizontal-relative:page;mso-position-vertical-relative:page;z-index:-3730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015-0768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417.475983pt;width:56.7pt;height:20.7pt;mso-position-horizontal-relative:page;mso-position-vertical-relative:page;z-index:-3730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4081528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417.475983pt;width:61.9pt;height:20.7pt;mso-position-horizontal-relative:page;mso-position-vertical-relative:page;z-index:-3729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24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HW</w:t>
                  </w:r>
                  <w:r>
                    <w:rPr>
                      <w:color w:val="231F20"/>
                      <w:w w:val="80"/>
                    </w:rPr>
                    <w:t>J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417.475983pt;width:61.9pt;height:20.7pt;mso-position-horizontal-relative:page;mso-position-vertical-relative:page;z-index:-3729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38.168976pt;width:38.75pt;height:20.7pt;mso-position-horizontal-relative:page;mso-position-vertical-relative:page;z-index:-3729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015-1261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438.168976pt;width:56.7pt;height:20.7pt;mso-position-horizontal-relative:page;mso-position-vertical-relative:page;z-index:-3729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4081530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438.168976pt;width:61.9pt;height:20.7pt;mso-position-horizontal-relative:page;mso-position-vertical-relative:page;z-index:-3728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24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HW</w:t>
                  </w:r>
                  <w:r>
                    <w:rPr>
                      <w:color w:val="231F20"/>
                      <w:w w:val="80"/>
                    </w:rPr>
                    <w:t>J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438.168976pt;width:61.9pt;height:20.7pt;mso-position-horizontal-relative:page;mso-position-vertical-relative:page;z-index:-3728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58.86203pt;width:38.75pt;height:20.7pt;mso-position-horizontal-relative:page;mso-position-vertical-relative:page;z-index:-3728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015-1262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458.86203pt;width:56.7pt;height:20.7pt;mso-position-horizontal-relative:page;mso-position-vertical-relative:page;z-index:-3728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2531176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458.86203pt;width:61.9pt;height:20.7pt;mso-position-horizontal-relative:page;mso-position-vertical-relative:page;z-index:-3727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24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HW</w:t>
                  </w:r>
                  <w:r>
                    <w:rPr>
                      <w:color w:val="231F20"/>
                      <w:w w:val="80"/>
                    </w:rPr>
                    <w:t>J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458.86203pt;width:61.9pt;height:20.7pt;mso-position-horizontal-relative:page;mso-position-vertical-relative:page;z-index:-3727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79.554993pt;width:38.75pt;height:20.7pt;mso-position-horizontal-relative:page;mso-position-vertical-relative:page;z-index:-3727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015-1263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479.554993pt;width:56.7pt;height:20.7pt;mso-position-horizontal-relative:page;mso-position-vertical-relative:page;z-index:-3727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2531177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479.554993pt;width:61.9pt;height:20.7pt;mso-position-horizontal-relative:page;mso-position-vertical-relative:page;z-index:-3726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24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HW</w:t>
                  </w:r>
                  <w:r>
                    <w:rPr>
                      <w:color w:val="231F20"/>
                      <w:w w:val="80"/>
                    </w:rPr>
                    <w:t>J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L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479.554993pt;width:61.9pt;height:20.7pt;mso-position-horizontal-relative:page;mso-position-vertical-relative:page;z-index:-3726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8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500.247986pt;width:506.9pt;height:13.75pt;mso-position-horizontal-relative:page;mso-position-vertical-relative:page;z-index:-37264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-14"/>
                      <w:w w:val="9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самовсасывающа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13"/>
                      <w:sz w:val="20"/>
                    </w:rPr>
                    <w:t>PW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513.97699pt;width:102.05pt;height:111.75pt;mso-position-horizontal-relative:page;mso-position-vertical-relative:page;z-index:-37261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513.97699pt;width:38.75pt;height:111.75pt;mso-position-horizontal-relative:page;mso-position-vertical-relative:page;z-index:-3725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015-1147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513.97699pt;width:56.7pt;height:111.75pt;mso-position-horizontal-relative:page;mso-position-vertical-relative:page;z-index:-3725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0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280</w:t>
                  </w:r>
                  <w:r>
                    <w:rPr>
                      <w:color w:val="231F20"/>
                      <w:w w:val="80"/>
                    </w:rPr>
                    <w:t>9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KP0603B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513.97699pt;width:61.9pt;height:111.75pt;mso-position-horizontal-relative:page;mso-position-vertical-relative:page;z-index:-3725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4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P</w:t>
                  </w:r>
                  <w:r>
                    <w:rPr>
                      <w:color w:val="231F20"/>
                      <w:w w:val="80"/>
                    </w:rPr>
                    <w:t>W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17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EA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0.627014pt;margin-top:513.97699pt;width:61.9pt;height:111.75pt;mso-position-horizontal-relative:page;mso-position-vertical-relative:page;z-index:-3725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2.514008pt;margin-top:513.97699pt;width:61.9pt;height:111.75pt;mso-position-horizontal-relative:page;mso-position-vertical-relative:page;z-index:-3724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PW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4.401001pt;margin-top:513.97699pt;width:61.9pt;height:111.75pt;mso-position-horizontal-relative:page;mso-position-vertical-relative:page;z-index:-3724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513.97699pt;width:61.9pt;height:111.75pt;mso-position-horizontal-relative:page;mso-position-vertical-relative:page;z-index:-3724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0,17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625.728027pt;width:506.9pt;height:13.75pt;mso-position-horizontal-relative:page;mso-position-vertical-relative:page;z-index:-37242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-14"/>
                      <w:w w:val="9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самовсасывающа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7"/>
                      <w:sz w:val="20"/>
                    </w:rPr>
                    <w:t>Hyd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87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oje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t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13"/>
                      <w:sz w:val="20"/>
                    </w:rPr>
                    <w:t>JP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639.457031pt;width:102.05pt;height:143.050pt;mso-position-horizontal-relative:page;mso-position-vertical-relative:page;z-index:-37240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639.457031pt;width:38.75pt;height:143.050pt;mso-position-horizontal-relative:page;mso-position-vertical-relative:page;z-index:-3723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015-0115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2.046997pt;margin-top:639.457031pt;width:56.7pt;height:143.050pt;mso-position-horizontal-relative:page;mso-position-vertical-relative:page;z-index:-3723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3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4651BPBB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48.740005pt;margin-top:639.457031pt;width:61.9pt;height:143.050pt;mso-position-horizontal-relative:page;mso-position-vertical-relative:page;z-index:-3723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177" w:lineRule="auto"/>
                    <w:ind w:left="455" w:right="0" w:hanging="289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Hydroje</w:t>
                  </w:r>
                  <w:r>
                    <w:rPr>
                      <w:color w:val="231F20"/>
                      <w:w w:val="80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JP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ав</w:t>
                  </w:r>
                  <w:r>
                    <w:rPr>
                      <w:color w:val="231F20"/>
                      <w:w w:val="79"/>
                    </w:rPr>
                    <w:t>-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томат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0.627014pt;margin-top:639.457031pt;width:61.9pt;height:143.050pt;mso-position-horizontal-relative:page;mso-position-vertical-relative:page;z-index:-3723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6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2.514008pt;margin-top:639.457031pt;width:61.9pt;height:143.050pt;mso-position-horizontal-relative:page;mso-position-vertical-relative:page;z-index:-3722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Hydroje</w:t>
                  </w:r>
                  <w:r>
                    <w:rPr>
                      <w:color w:val="231F20"/>
                      <w:w w:val="80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JP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4.401001pt;margin-top:639.457031pt;width:61.9pt;height:143.050pt;mso-position-horizontal-relative:page;mso-position-vertical-relative:page;z-index:-3722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6.287994pt;margin-top:639.457031pt;width:61.9pt;height:143.050pt;mso-position-horizontal-relative:page;mso-position-vertical-relative:page;z-index:-3722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0,775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0pt;width:595pt;height:47pt;mso-position-horizontal-relative:page;mso-position-vertical-relative:page;z-index:-37220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.28348pt;margin-top:0pt;width:594.950pt;height:47pt;mso-position-horizontal-relative:page;mso-position-vertical-relative:page;z-index:-372184" coordorigin="6,0" coordsize="11899,940">
            <v:group style="position:absolute;left:364;top:0;width:11540;height:940" coordorigin="364,0" coordsize="11540,940">
              <v:shape style="position:absolute;left:364;top:0;width:11540;height:940" coordorigin="364,0" coordsize="11540,940" path="m364,939l11904,939,11904,0,364,0,364,939xe" filled="true" fillcolor="#f15a2a" stroked="false">
                <v:path arrowok="t"/>
                <v:fill type="solid"/>
              </v:shape>
            </v:group>
            <v:group style="position:absolute;left:6;top:0;width:359;height:940" coordorigin="6,0" coordsize="359,940">
              <v:shape style="position:absolute;left:6;top:0;width:359;height:940" coordorigin="6,0" coordsize="359,940" path="m6,939l364,939,364,0,6,0,6,939xe" filled="true" fillcolor="#f15a2a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6.599972pt;margin-top:85.039001pt;width:507.95pt;height:459.05pt;mso-position-horizontal-relative:page;mso-position-vertical-relative:page;z-index:-372160" coordorigin="732,1701" coordsize="10159,9181">
            <v:group style="position:absolute;left:742;top:1706;width:2041;height:413" coordorigin="742,1706" coordsize="2041,413">
              <v:shape style="position:absolute;left:742;top:1706;width:2041;height:413" coordorigin="742,1706" coordsize="2041,413" path="m2783,1706l742,1706,742,2119,2783,2119,2783,1706xe" filled="true" fillcolor="#d9e1f3" stroked="false">
                <v:path arrowok="t"/>
                <v:fill type="solid"/>
              </v:shape>
            </v:group>
            <v:group style="position:absolute;left:2783;top:1706;width:775;height:413" coordorigin="2783,1706" coordsize="775,413">
              <v:shape style="position:absolute;left:2783;top:1706;width:775;height:413" coordorigin="2783,1706" coordsize="775,413" path="m3557,1706l2783,1706,2783,2119,3557,2119,3557,1706xe" filled="true" fillcolor="#d9e1f3" stroked="false">
                <v:path arrowok="t"/>
                <v:fill type="solid"/>
              </v:shape>
            </v:group>
            <v:group style="position:absolute;left:3557;top:1706;width:1134;height:413" coordorigin="3557,1706" coordsize="1134,413">
              <v:shape style="position:absolute;left:3557;top:1706;width:1134;height:413" coordorigin="3557,1706" coordsize="1134,413" path="m4691,1706l3557,1706,3557,2119,4691,2119,4691,1706xe" filled="true" fillcolor="#d9e1f3" stroked="false">
                <v:path arrowok="t"/>
                <v:fill type="solid"/>
              </v:shape>
            </v:group>
            <v:group style="position:absolute;left:4691;top:1706;width:1238;height:413" coordorigin="4691,1706" coordsize="1238,413">
              <v:shape style="position:absolute;left:4691;top:1706;width:1238;height:413" coordorigin="4691,1706" coordsize="1238,413" path="m5929,1706l4691,1706,4691,2119,5929,2119,5929,1706xe" filled="true" fillcolor="#d9e1f3" stroked="false">
                <v:path arrowok="t"/>
                <v:fill type="solid"/>
              </v:shape>
            </v:group>
            <v:group style="position:absolute;left:5929;top:1706;width:1238;height:413" coordorigin="5929,1706" coordsize="1238,413">
              <v:shape style="position:absolute;left:5929;top:1706;width:1238;height:413" coordorigin="5929,1706" coordsize="1238,413" path="m7167,1706l5929,1706,5929,2119,7167,2119,7167,1706xe" filled="true" fillcolor="#d9e1f3" stroked="false">
                <v:path arrowok="t"/>
                <v:fill type="solid"/>
              </v:shape>
            </v:group>
            <v:group style="position:absolute;left:7167;top:1706;width:1238;height:413" coordorigin="7167,1706" coordsize="1238,413">
              <v:shape style="position:absolute;left:7167;top:1706;width:1238;height:413" coordorigin="7167,1706" coordsize="1238,413" path="m8405,1706l7167,1706,7167,2119,8405,2119,8405,1706xe" filled="true" fillcolor="#d9e1f3" stroked="false">
                <v:path arrowok="t"/>
                <v:fill type="solid"/>
              </v:shape>
            </v:group>
            <v:group style="position:absolute;left:8405;top:1706;width:1238;height:413" coordorigin="8405,1706" coordsize="1238,413">
              <v:shape style="position:absolute;left:8405;top:1706;width:1238;height:413" coordorigin="8405,1706" coordsize="1238,413" path="m9642,1706l8405,1706,8405,2119,9642,2119,9642,1706xe" filled="true" fillcolor="#d9e1f3" stroked="false">
                <v:path arrowok="t"/>
                <v:fill type="solid"/>
              </v:shape>
            </v:group>
            <v:group style="position:absolute;left:9642;top:1706;width:1238;height:413" coordorigin="9642,1706" coordsize="1238,413">
              <v:shape style="position:absolute;left:9642;top:1706;width:1238;height:413" coordorigin="9642,1706" coordsize="1238,413" path="m10880,1706l9642,1706,9642,2119,10880,2119,10880,1706xe" filled="true" fillcolor="#d9e1f3" stroked="false">
                <v:path arrowok="t"/>
                <v:fill type="solid"/>
              </v:shape>
            </v:group>
            <v:group style="position:absolute;left:742;top:2119;width:10139;height:275" coordorigin="742,2119" coordsize="10139,275">
              <v:shape style="position:absolute;left:742;top:2119;width:10139;height:275" coordorigin="742,2119" coordsize="10139,275" path="m10880,2119l742,2119,742,2393,10880,2393,10880,2119xe" filled="true" fillcolor="#0058a9" stroked="false">
                <v:path arrowok="t"/>
                <v:fill type="solid"/>
              </v:shape>
            </v:group>
            <v:group style="position:absolute;left:742;top:3981;width:10139;height:275" coordorigin="742,3981" coordsize="10139,275">
              <v:shape style="position:absolute;left:742;top:3981;width:10139;height:275" coordorigin="742,3981" coordsize="10139,275" path="m10880,3981l742,3981,742,4255,10880,4255,10880,3981xe" filled="true" fillcolor="#0058a9" stroked="false">
                <v:path arrowok="t"/>
                <v:fill type="solid"/>
              </v:shape>
            </v:group>
            <v:group style="position:absolute;left:742;top:2393;width:2041;height:1588" coordorigin="742,2393" coordsize="2041,1588">
              <v:shape style="position:absolute;left:742;top:2393;width:2041;height:1588" coordorigin="742,2393" coordsize="2041,1588" path="m2783,2393l742,2393,742,3981,2783,3981,2783,2393xe" filled="true" fillcolor="#8caedb" stroked="false">
                <v:path arrowok="t"/>
                <v:fill type="solid"/>
              </v:shape>
            </v:group>
            <v:group style="position:absolute;left:742;top:6296;width:10139;height:275" coordorigin="742,6296" coordsize="10139,275">
              <v:shape style="position:absolute;left:742;top:6296;width:10139;height:275" coordorigin="742,6296" coordsize="10139,275" path="m10880,6296l742,6296,742,6571,10880,6571,10880,6296xe" filled="true" fillcolor="#0058a9" stroked="false">
                <v:path arrowok="t"/>
                <v:fill type="solid"/>
              </v:shape>
            </v:group>
            <v:group style="position:absolute;left:742;top:4255;width:2041;height:2041" coordorigin="742,4255" coordsize="2041,2041">
              <v:shape style="position:absolute;left:742;top:4255;width:2041;height:2041" coordorigin="742,4255" coordsize="2041,2041" path="m2783,4255l742,4255,742,6296,2783,6296,2783,4255xe" filled="true" fillcolor="#8caedb" stroked="false">
                <v:path arrowok="t"/>
                <v:fill type="solid"/>
              </v:shape>
            </v:group>
            <v:group style="position:absolute;left:742;top:8334;width:10139;height:275" coordorigin="742,8334" coordsize="10139,275">
              <v:shape style="position:absolute;left:742;top:8334;width:10139;height:275" coordorigin="742,8334" coordsize="10139,275" path="m10880,8334l742,8334,742,8609,10880,8609,10880,8334xe" filled="true" fillcolor="#0058a9" stroked="false">
                <v:path arrowok="t"/>
                <v:fill type="solid"/>
              </v:shape>
            </v:group>
            <v:group style="position:absolute;left:742;top:6571;width:2041;height:1764" coordorigin="742,6571" coordsize="2041,1764">
              <v:shape style="position:absolute;left:742;top:6571;width:2041;height:1764" coordorigin="742,6571" coordsize="2041,1764" path="m2783,6571l742,6571,742,8334,2783,8334,2783,6571xe" filled="true" fillcolor="#8caedb" stroked="false">
                <v:path arrowok="t"/>
                <v:fill type="solid"/>
              </v:shape>
            </v:group>
            <v:group style="position:absolute;left:742;top:8609;width:2041;height:2268" coordorigin="742,8609" coordsize="2041,2268">
              <v:shape style="position:absolute;left:742;top:8609;width:2041;height:2268" coordorigin="742,8609" coordsize="2041,2268" path="m2783,8609l742,8609,742,10877,2783,10877,2783,8609xe" filled="true" fillcolor="#8caedb" stroked="false">
                <v:path arrowok="t"/>
                <v:fill type="solid"/>
              </v:shape>
            </v:group>
            <v:group style="position:absolute;left:2783;top:1706;width:1909;height:2" coordorigin="2783,1706" coordsize="1909,2">
              <v:shape style="position:absolute;left:2783;top:1706;width:1909;height:2" coordorigin="2783,1706" coordsize="1909,0" path="m2783,1706l4691,1706e" filled="false" stroked="true" strokeweight=".5pt" strokecolor="#0058a9">
                <v:path arrowok="t"/>
              </v:shape>
            </v:group>
            <v:group style="position:absolute;left:3557;top:1711;width:2;height:403" coordorigin="3557,1711" coordsize="2,403">
              <v:shape style="position:absolute;left:3557;top:1711;width:2;height:403" coordorigin="3557,1711" coordsize="0,403" path="m3557,1711l3557,2114e" filled="false" stroked="true" strokeweight=".5pt" strokecolor="#0058a9">
                <v:path arrowok="t"/>
              </v:shape>
            </v:group>
            <v:group style="position:absolute;left:4691;top:1706;width:1238;height:2" coordorigin="4691,1706" coordsize="1238,2">
              <v:shape style="position:absolute;left:4691;top:1706;width:1238;height:2" coordorigin="4691,1706" coordsize="1238,0" path="m4691,1706l5929,1706e" filled="false" stroked="true" strokeweight=".5pt" strokecolor="#0058a9">
                <v:path arrowok="t"/>
              </v:shape>
            </v:group>
            <v:group style="position:absolute;left:4691;top:1711;width:2;height:403" coordorigin="4691,1711" coordsize="2,403">
              <v:shape style="position:absolute;left:4691;top:1711;width:2;height:403" coordorigin="4691,1711" coordsize="0,403" path="m4691,1711l4691,2114e" filled="false" stroked="true" strokeweight=".5pt" strokecolor="#0058a9">
                <v:path arrowok="t"/>
              </v:shape>
            </v:group>
            <v:group style="position:absolute;left:5929;top:1706;width:1238;height:2" coordorigin="5929,1706" coordsize="1238,2">
              <v:shape style="position:absolute;left:5929;top:1706;width:1238;height:2" coordorigin="5929,1706" coordsize="1238,0" path="m5929,1706l7167,1706e" filled="false" stroked="true" strokeweight=".5pt" strokecolor="#0058a9">
                <v:path arrowok="t"/>
              </v:shape>
            </v:group>
            <v:group style="position:absolute;left:5929;top:1711;width:2;height:403" coordorigin="5929,1711" coordsize="2,403">
              <v:shape style="position:absolute;left:5929;top:1711;width:2;height:403" coordorigin="5929,1711" coordsize="0,403" path="m5929,1711l5929,2114e" filled="false" stroked="true" strokeweight=".49997pt" strokecolor="#0058a9">
                <v:path arrowok="t"/>
              </v:shape>
            </v:group>
            <v:group style="position:absolute;left:7167;top:1706;width:1238;height:2" coordorigin="7167,1706" coordsize="1238,2">
              <v:shape style="position:absolute;left:7167;top:1706;width:1238;height:2" coordorigin="7167,1706" coordsize="1238,0" path="m7167,1706l8405,1706e" filled="false" stroked="true" strokeweight=".5pt" strokecolor="#0058a9">
                <v:path arrowok="t"/>
              </v:shape>
            </v:group>
            <v:group style="position:absolute;left:7167;top:1711;width:2;height:403" coordorigin="7167,1711" coordsize="2,403">
              <v:shape style="position:absolute;left:7167;top:1711;width:2;height:403" coordorigin="7167,1711" coordsize="0,403" path="m7167,1711l7167,2114e" filled="false" stroked="true" strokeweight=".5pt" strokecolor="#0058a9">
                <v:path arrowok="t"/>
              </v:shape>
            </v:group>
            <v:group style="position:absolute;left:8405;top:1706;width:1238;height:2" coordorigin="8405,1706" coordsize="1238,2">
              <v:shape style="position:absolute;left:8405;top:1706;width:1238;height:2" coordorigin="8405,1706" coordsize="1238,0" path="m8405,1706l9642,1706e" filled="false" stroked="true" strokeweight=".5pt" strokecolor="#0058a9">
                <v:path arrowok="t"/>
              </v:shape>
            </v:group>
            <v:group style="position:absolute;left:8405;top:1711;width:2;height:403" coordorigin="8405,1711" coordsize="2,403">
              <v:shape style="position:absolute;left:8405;top:1711;width:2;height:403" coordorigin="8405,1711" coordsize="0,403" path="m8405,1711l8405,2114e" filled="false" stroked="true" strokeweight=".5pt" strokecolor="#0058a9">
                <v:path arrowok="t"/>
              </v:shape>
            </v:group>
            <v:group style="position:absolute;left:9642;top:1706;width:1243;height:2" coordorigin="9642,1706" coordsize="1243,2">
              <v:shape style="position:absolute;left:9642;top:1706;width:1243;height:2" coordorigin="9642,1706" coordsize="1243,0" path="m9642,1706l10885,1706e" filled="false" stroked="true" strokeweight=".5pt" strokecolor="#0058a9">
                <v:path arrowok="t"/>
              </v:shape>
            </v:group>
            <v:group style="position:absolute;left:9642;top:1711;width:2;height:403" coordorigin="9642,1711" coordsize="2,403">
              <v:shape style="position:absolute;left:9642;top:1711;width:2;height:403" coordorigin="9642,1711" coordsize="0,403" path="m9642,1711l9642,2114e" filled="false" stroked="true" strokeweight=".49997pt" strokecolor="#0058a9">
                <v:path arrowok="t"/>
              </v:shape>
            </v:group>
            <v:group style="position:absolute;left:10880;top:1711;width:2;height:403" coordorigin="10880,1711" coordsize="2,403">
              <v:shape style="position:absolute;left:10880;top:1711;width:2;height:403" coordorigin="10880,1711" coordsize="0,403" path="m10880,1711l10880,2114e" filled="false" stroked="true" strokeweight=".5pt" strokecolor="#0058a9">
                <v:path arrowok="t"/>
              </v:shape>
            </v:group>
            <v:group style="position:absolute;left:737;top:1706;width:2046;height:2" coordorigin="737,1706" coordsize="2046,2">
              <v:shape style="position:absolute;left:737;top:1706;width:2046;height:2" coordorigin="737,1706" coordsize="2046,0" path="m737,1706l2783,1706e" filled="false" stroked="true" strokeweight=".5pt" strokecolor="#0058a9">
                <v:path arrowok="t"/>
              </v:shape>
            </v:group>
            <v:group style="position:absolute;left:742;top:1711;width:2;height:403" coordorigin="742,1711" coordsize="2,403">
              <v:shape style="position:absolute;left:742;top:1711;width:2;height:403" coordorigin="742,1711" coordsize="0,403" path="m742,1711l742,2114e" filled="false" stroked="true" strokeweight=".5pt" strokecolor="#0058a9">
                <v:path arrowok="t"/>
              </v:shape>
            </v:group>
            <v:group style="position:absolute;left:2783;top:1711;width:2;height:403" coordorigin="2783,1711" coordsize="2,403">
              <v:shape style="position:absolute;left:2783;top:1711;width:2;height:403" coordorigin="2783,1711" coordsize="0,403" path="m2783,1711l2783,2114e" filled="false" stroked="true" strokeweight=".5pt" strokecolor="#0058a9">
                <v:path arrowok="t"/>
              </v:shape>
            </v:group>
            <v:group style="position:absolute;left:5929;top:2393;width:1238;height:2" coordorigin="5929,2393" coordsize="1238,2">
              <v:shape style="position:absolute;left:5929;top:2393;width:1238;height:2" coordorigin="5929,2393" coordsize="1238,0" path="m5929,2393l7167,2393e" filled="false" stroked="true" strokeweight=".5pt" strokecolor="#0058a9">
                <v:path arrowok="t"/>
              </v:shape>
            </v:group>
            <v:group style="position:absolute;left:5929;top:2398;width:2;height:784" coordorigin="5929,2398" coordsize="2,784">
              <v:shape style="position:absolute;left:5929;top:2398;width:2;height:784" coordorigin="5929,2398" coordsize="0,784" path="m5929,2398l5929,3182e" filled="false" stroked="true" strokeweight=".49997pt" strokecolor="#0058a9">
                <v:path arrowok="t"/>
              </v:shape>
            </v:group>
            <v:group style="position:absolute;left:5929;top:3192;width:2;height:784" coordorigin="5929,3192" coordsize="2,784">
              <v:shape style="position:absolute;left:5929;top:3192;width:2;height:784" coordorigin="5929,3192" coordsize="0,784" path="m5929,3192l5929,3976e" filled="false" stroked="true" strokeweight=".49997pt" strokecolor="#0058a9">
                <v:path arrowok="t"/>
              </v:shape>
            </v:group>
            <v:group style="position:absolute;left:5929;top:3981;width:1238;height:2" coordorigin="5929,3981" coordsize="1238,2">
              <v:shape style="position:absolute;left:5929;top:3981;width:1238;height:2" coordorigin="5929,3981" coordsize="1238,0" path="m5929,3981l7167,3981e" filled="false" stroked="true" strokeweight=".5pt" strokecolor="#0058a9">
                <v:path arrowok="t"/>
              </v:shape>
            </v:group>
            <v:group style="position:absolute;left:737;top:2119;width:10149;height:2" coordorigin="737,2119" coordsize="10149,2">
              <v:shape style="position:absolute;left:737;top:2119;width:10149;height:2" coordorigin="737,2119" coordsize="10149,0" path="m737,2119l10885,2119e" filled="false" stroked="true" strokeweight=".500060pt" strokecolor="#0058a9">
                <v:path arrowok="t"/>
              </v:shape>
            </v:group>
            <v:group style="position:absolute;left:7167;top:2393;width:1238;height:2" coordorigin="7167,2393" coordsize="1238,2">
              <v:shape style="position:absolute;left:7167;top:2393;width:1238;height:2" coordorigin="7167,2393" coordsize="1238,0" path="m7167,2393l8405,2393e" filled="false" stroked="true" strokeweight=".5pt" strokecolor="#0058a9">
                <v:path arrowok="t"/>
              </v:shape>
            </v:group>
            <v:group style="position:absolute;left:7167;top:2398;width:2;height:1578" coordorigin="7167,2398" coordsize="2,1578">
              <v:shape style="position:absolute;left:7167;top:2398;width:2;height:1578" coordorigin="7167,2398" coordsize="0,1578" path="m7167,2398l7167,3976e" filled="false" stroked="true" strokeweight=".5pt" strokecolor="#0058a9">
                <v:path arrowok="t"/>
              </v:shape>
            </v:group>
            <v:group style="position:absolute;left:7167;top:3981;width:1238;height:2" coordorigin="7167,3981" coordsize="1238,2">
              <v:shape style="position:absolute;left:7167;top:3981;width:1238;height:2" coordorigin="7167,3981" coordsize="1238,0" path="m7167,3981l8405,3981e" filled="false" stroked="true" strokeweight=".5pt" strokecolor="#0058a9">
                <v:path arrowok="t"/>
              </v:shape>
            </v:group>
            <v:group style="position:absolute;left:8405;top:2393;width:1238;height:2" coordorigin="8405,2393" coordsize="1238,2">
              <v:shape style="position:absolute;left:8405;top:2393;width:1238;height:2" coordorigin="8405,2393" coordsize="1238,0" path="m8405,2393l9642,2393e" filled="false" stroked="true" strokeweight=".5pt" strokecolor="#0058a9">
                <v:path arrowok="t"/>
              </v:shape>
            </v:group>
            <v:group style="position:absolute;left:8405;top:2398;width:2;height:789" coordorigin="8405,2398" coordsize="2,789">
              <v:shape style="position:absolute;left:8405;top:2398;width:2;height:789" coordorigin="8405,2398" coordsize="0,789" path="m8405,2398l8405,3187e" filled="false" stroked="true" strokeweight=".5pt" strokecolor="#0058a9">
                <v:path arrowok="t"/>
              </v:shape>
            </v:group>
            <v:group style="position:absolute;left:9642;top:2398;width:2;height:784" coordorigin="9642,2398" coordsize="2,784">
              <v:shape style="position:absolute;left:9642;top:2398;width:2;height:784" coordorigin="9642,2398" coordsize="0,784" path="m9642,2398l9642,3182e" filled="false" stroked="true" strokeweight=".49997pt" strokecolor="#0058a9">
                <v:path arrowok="t"/>
              </v:shape>
            </v:group>
            <v:group style="position:absolute;left:8405;top:3187;width:2;height:789" coordorigin="8405,3187" coordsize="2,789">
              <v:shape style="position:absolute;left:8405;top:3187;width:2;height:789" coordorigin="8405,3187" coordsize="0,789" path="m8405,3187l8405,3976e" filled="false" stroked="true" strokeweight=".5pt" strokecolor="#0058a9">
                <v:path arrowok="t"/>
              </v:shape>
            </v:group>
            <v:group style="position:absolute;left:9642;top:3192;width:2;height:784" coordorigin="9642,3192" coordsize="2,784">
              <v:shape style="position:absolute;left:9642;top:3192;width:2;height:784" coordorigin="9642,3192" coordsize="0,784" path="m9642,3192l9642,3976e" filled="false" stroked="true" strokeweight=".49997pt" strokecolor="#0058a9">
                <v:path arrowok="t"/>
              </v:shape>
            </v:group>
            <v:group style="position:absolute;left:8405;top:3981;width:1238;height:2" coordorigin="8405,3981" coordsize="1238,2">
              <v:shape style="position:absolute;left:8405;top:3981;width:1238;height:2" coordorigin="8405,3981" coordsize="1238,0" path="m8405,3981l9642,3981e" filled="false" stroked="true" strokeweight=".5pt" strokecolor="#0058a9">
                <v:path arrowok="t"/>
              </v:shape>
            </v:group>
            <v:group style="position:absolute;left:5929;top:4255;width:1238;height:2" coordorigin="5929,4255" coordsize="1238,2">
              <v:shape style="position:absolute;left:5929;top:4255;width:1238;height:2" coordorigin="5929,4255" coordsize="1238,0" path="m5929,4255l7167,4255e" filled="false" stroked="true" strokeweight=".5pt" strokecolor="#0058a9">
                <v:path arrowok="t"/>
              </v:shape>
            </v:group>
            <v:group style="position:absolute;left:5929;top:4260;width:2;height:501" coordorigin="5929,4260" coordsize="2,501">
              <v:shape style="position:absolute;left:5929;top:4260;width:2;height:501" coordorigin="5929,4260" coordsize="0,501" path="m5929,4260l5929,4760e" filled="false" stroked="true" strokeweight=".49997pt" strokecolor="#0058a9">
                <v:path arrowok="t"/>
              </v:shape>
            </v:group>
            <v:group style="position:absolute;left:5929;top:4770;width:2;height:501" coordorigin="5929,4770" coordsize="2,501">
              <v:shape style="position:absolute;left:5929;top:4770;width:2;height:501" coordorigin="5929,4770" coordsize="0,501" path="m5929,4770l5929,5271e" filled="false" stroked="true" strokeweight=".49997pt" strokecolor="#0058a9">
                <v:path arrowok="t"/>
              </v:shape>
            </v:group>
            <v:group style="position:absolute;left:5929;top:5281;width:2;height:501" coordorigin="5929,5281" coordsize="2,501">
              <v:shape style="position:absolute;left:5929;top:5281;width:2;height:501" coordorigin="5929,5281" coordsize="0,501" path="m5929,5281l5929,5781e" filled="false" stroked="true" strokeweight=".49997pt" strokecolor="#0058a9">
                <v:path arrowok="t"/>
              </v:shape>
            </v:group>
            <v:group style="position:absolute;left:5929;top:5791;width:2;height:501" coordorigin="5929,5791" coordsize="2,501">
              <v:shape style="position:absolute;left:5929;top:5791;width:2;height:501" coordorigin="5929,5791" coordsize="0,501" path="m5929,5791l5929,6291e" filled="false" stroked="true" strokeweight=".49997pt" strokecolor="#0058a9">
                <v:path arrowok="t"/>
              </v:shape>
            </v:group>
            <v:group style="position:absolute;left:5929;top:6296;width:1238;height:2" coordorigin="5929,6296" coordsize="1238,2">
              <v:shape style="position:absolute;left:5929;top:6296;width:1238;height:2" coordorigin="5929,6296" coordsize="1238,0" path="m5929,6296l7167,6296e" filled="false" stroked="true" strokeweight=".5pt" strokecolor="#0058a9">
                <v:path arrowok="t"/>
              </v:shape>
            </v:group>
            <v:group style="position:absolute;left:7167;top:4255;width:1238;height:2" coordorigin="7167,4255" coordsize="1238,2">
              <v:shape style="position:absolute;left:7167;top:4255;width:1238;height:2" coordorigin="7167,4255" coordsize="1238,0" path="m7167,4255l8405,4255e" filled="false" stroked="true" strokeweight=".5pt" strokecolor="#0058a9">
                <v:path arrowok="t"/>
              </v:shape>
            </v:group>
            <v:group style="position:absolute;left:7167;top:4260;width:2;height:2031" coordorigin="7167,4260" coordsize="2,2031">
              <v:shape style="position:absolute;left:7167;top:4260;width:2;height:2031" coordorigin="7167,4260" coordsize="0,2031" path="m7167,4260l7167,6291e" filled="false" stroked="true" strokeweight=".5pt" strokecolor="#0058a9">
                <v:path arrowok="t"/>
              </v:shape>
            </v:group>
            <v:group style="position:absolute;left:7167;top:6296;width:1238;height:2" coordorigin="7167,6296" coordsize="1238,2">
              <v:shape style="position:absolute;left:7167;top:6296;width:1238;height:2" coordorigin="7167,6296" coordsize="1238,0" path="m7167,6296l8405,6296e" filled="false" stroked="true" strokeweight=".5pt" strokecolor="#0058a9">
                <v:path arrowok="t"/>
              </v:shape>
            </v:group>
            <v:group style="position:absolute;left:8405;top:4255;width:1238;height:2" coordorigin="8405,4255" coordsize="1238,2">
              <v:shape style="position:absolute;left:8405;top:4255;width:1238;height:2" coordorigin="8405,4255" coordsize="1238,0" path="m8405,4255l9642,4255e" filled="false" stroked="true" strokeweight=".5pt" strokecolor="#0058a9">
                <v:path arrowok="t"/>
              </v:shape>
            </v:group>
            <v:group style="position:absolute;left:8405;top:4260;width:2;height:506" coordorigin="8405,4260" coordsize="2,506">
              <v:shape style="position:absolute;left:8405;top:4260;width:2;height:506" coordorigin="8405,4260" coordsize="0,506" path="m8405,4260l8405,4765e" filled="false" stroked="true" strokeweight=".5pt" strokecolor="#0058a9">
                <v:path arrowok="t"/>
              </v:shape>
            </v:group>
            <v:group style="position:absolute;left:9642;top:4260;width:2;height:501" coordorigin="9642,4260" coordsize="2,501">
              <v:shape style="position:absolute;left:9642;top:4260;width:2;height:501" coordorigin="9642,4260" coordsize="0,501" path="m9642,4260l9642,4760e" filled="false" stroked="true" strokeweight=".49997pt" strokecolor="#0058a9">
                <v:path arrowok="t"/>
              </v:shape>
            </v:group>
            <v:group style="position:absolute;left:8405;top:4765;width:2;height:511" coordorigin="8405,4765" coordsize="2,511">
              <v:shape style="position:absolute;left:8405;top:4765;width:2;height:511" coordorigin="8405,4765" coordsize="0,511" path="m8405,4765l8405,5276e" filled="false" stroked="true" strokeweight=".5pt" strokecolor="#0058a9">
                <v:path arrowok="t"/>
              </v:shape>
            </v:group>
            <v:group style="position:absolute;left:9642;top:4770;width:2;height:501" coordorigin="9642,4770" coordsize="2,501">
              <v:shape style="position:absolute;left:9642;top:4770;width:2;height:501" coordorigin="9642,4770" coordsize="0,501" path="m9642,4770l9642,5271e" filled="false" stroked="true" strokeweight=".49997pt" strokecolor="#0058a9">
                <v:path arrowok="t"/>
              </v:shape>
            </v:group>
            <v:group style="position:absolute;left:8405;top:5276;width:2;height:511" coordorigin="8405,5276" coordsize="2,511">
              <v:shape style="position:absolute;left:8405;top:5276;width:2;height:511" coordorigin="8405,5276" coordsize="0,511" path="m8405,5276l8405,5786e" filled="false" stroked="true" strokeweight=".5pt" strokecolor="#0058a9">
                <v:path arrowok="t"/>
              </v:shape>
            </v:group>
            <v:group style="position:absolute;left:9642;top:5281;width:2;height:501" coordorigin="9642,5281" coordsize="2,501">
              <v:shape style="position:absolute;left:9642;top:5281;width:2;height:501" coordorigin="9642,5281" coordsize="0,501" path="m9642,5281l9642,5781e" filled="false" stroked="true" strokeweight=".49997pt" strokecolor="#0058a9">
                <v:path arrowok="t"/>
              </v:shape>
            </v:group>
            <v:group style="position:absolute;left:8405;top:5786;width:2;height:506" coordorigin="8405,5786" coordsize="2,506">
              <v:shape style="position:absolute;left:8405;top:5786;width:2;height:506" coordorigin="8405,5786" coordsize="0,506" path="m8405,5786l8405,6291e" filled="false" stroked="true" strokeweight=".5pt" strokecolor="#0058a9">
                <v:path arrowok="t"/>
              </v:shape>
            </v:group>
            <v:group style="position:absolute;left:9642;top:5791;width:2;height:501" coordorigin="9642,5791" coordsize="2,501">
              <v:shape style="position:absolute;left:9642;top:5791;width:2;height:501" coordorigin="9642,5791" coordsize="0,501" path="m9642,5791l9642,6291e" filled="false" stroked="true" strokeweight=".49997pt" strokecolor="#0058a9">
                <v:path arrowok="t"/>
              </v:shape>
            </v:group>
            <v:group style="position:absolute;left:8405;top:6296;width:1238;height:2" coordorigin="8405,6296" coordsize="1238,2">
              <v:shape style="position:absolute;left:8405;top:6296;width:1238;height:2" coordorigin="8405,6296" coordsize="1238,0" path="m8405,6296l9642,6296e" filled="false" stroked="true" strokeweight=".5pt" strokecolor="#0058a9">
                <v:path arrowok="t"/>
              </v:shape>
            </v:group>
            <v:group style="position:absolute;left:5929;top:6571;width:1238;height:2" coordorigin="5929,6571" coordsize="1238,2">
              <v:shape style="position:absolute;left:5929;top:6571;width:1238;height:2" coordorigin="5929,6571" coordsize="1238,0" path="m5929,6571l7167,6571e" filled="false" stroked="true" strokeweight=".5pt" strokecolor="#0058a9">
                <v:path arrowok="t"/>
              </v:shape>
            </v:group>
            <v:group style="position:absolute;left:5929;top:6576;width:2;height:331" coordorigin="5929,6576" coordsize="2,331">
              <v:shape style="position:absolute;left:5929;top:6576;width:2;height:331" coordorigin="5929,6576" coordsize="0,331" path="m5929,6576l5929,6906e" filled="false" stroked="true" strokeweight=".49997pt" strokecolor="#0058a9">
                <v:path arrowok="t"/>
              </v:shape>
            </v:group>
            <v:group style="position:absolute;left:5929;top:6916;width:2;height:331" coordorigin="5929,6916" coordsize="2,331">
              <v:shape style="position:absolute;left:5929;top:6916;width:2;height:331" coordorigin="5929,6916" coordsize="0,331" path="m5929,6916l5929,7246e" filled="false" stroked="true" strokeweight=".49997pt" strokecolor="#0058a9">
                <v:path arrowok="t"/>
              </v:shape>
            </v:group>
            <v:group style="position:absolute;left:5929;top:7256;width:2;height:331" coordorigin="5929,7256" coordsize="2,331">
              <v:shape style="position:absolute;left:5929;top:7256;width:2;height:331" coordorigin="5929,7256" coordsize="0,331" path="m5929,7256l5929,7586e" filled="false" stroked="true" strokeweight=".49997pt" strokecolor="#0058a9">
                <v:path arrowok="t"/>
              </v:shape>
            </v:group>
            <v:group style="position:absolute;left:5929;top:7596;width:2;height:331" coordorigin="5929,7596" coordsize="2,331">
              <v:shape style="position:absolute;left:5929;top:7596;width:2;height:331" coordorigin="5929,7596" coordsize="0,331" path="m5929,7596l5929,7926e" filled="false" stroked="true" strokeweight=".49997pt" strokecolor="#0058a9">
                <v:path arrowok="t"/>
              </v:shape>
            </v:group>
            <v:group style="position:absolute;left:5929;top:7936;width:2;height:393" coordorigin="5929,7936" coordsize="2,393">
              <v:shape style="position:absolute;left:5929;top:7936;width:2;height:393" coordorigin="5929,7936" coordsize="0,393" path="m5929,7936l5929,8329e" filled="false" stroked="true" strokeweight=".49997pt" strokecolor="#0058a9">
                <v:path arrowok="t"/>
              </v:shape>
            </v:group>
            <v:group style="position:absolute;left:5929;top:8334;width:1238;height:2" coordorigin="5929,8334" coordsize="1238,2">
              <v:shape style="position:absolute;left:5929;top:8334;width:1238;height:2" coordorigin="5929,8334" coordsize="1238,0" path="m5929,8334l7167,8334e" filled="false" stroked="true" strokeweight=".49997pt" strokecolor="#0058a9">
                <v:path arrowok="t"/>
              </v:shape>
            </v:group>
            <v:group style="position:absolute;left:7167;top:6571;width:1238;height:2" coordorigin="7167,6571" coordsize="1238,2">
              <v:shape style="position:absolute;left:7167;top:6571;width:1238;height:2" coordorigin="7167,6571" coordsize="1238,0" path="m7167,6571l8405,6571e" filled="false" stroked="true" strokeweight=".5pt" strokecolor="#0058a9">
                <v:path arrowok="t"/>
              </v:shape>
            </v:group>
            <v:group style="position:absolute;left:7167;top:6576;width:2;height:1754" coordorigin="7167,6576" coordsize="2,1754">
              <v:shape style="position:absolute;left:7167;top:6576;width:2;height:1754" coordorigin="7167,6576" coordsize="0,1754" path="m7167,6576l7167,8329e" filled="false" stroked="true" strokeweight=".5pt" strokecolor="#0058a9">
                <v:path arrowok="t"/>
              </v:shape>
            </v:group>
            <v:group style="position:absolute;left:7167;top:8334;width:1238;height:2" coordorigin="7167,8334" coordsize="1238,2">
              <v:shape style="position:absolute;left:7167;top:8334;width:1238;height:2" coordorigin="7167,8334" coordsize="1238,0" path="m7167,8334l8405,8334e" filled="false" stroked="true" strokeweight=".49997pt" strokecolor="#0058a9">
                <v:path arrowok="t"/>
              </v:shape>
            </v:group>
            <v:group style="position:absolute;left:8405;top:6571;width:1238;height:2" coordorigin="8405,6571" coordsize="1238,2">
              <v:shape style="position:absolute;left:8405;top:6571;width:1238;height:2" coordorigin="8405,6571" coordsize="1238,0" path="m8405,6571l9642,6571e" filled="false" stroked="true" strokeweight=".5pt" strokecolor="#0058a9">
                <v:path arrowok="t"/>
              </v:shape>
            </v:group>
            <v:group style="position:absolute;left:8405;top:6576;width:2;height:336" coordorigin="8405,6576" coordsize="2,336">
              <v:shape style="position:absolute;left:8405;top:6576;width:2;height:336" coordorigin="8405,6576" coordsize="0,336" path="m8405,6576l8405,6911e" filled="false" stroked="true" strokeweight=".5pt" strokecolor="#0058a9">
                <v:path arrowok="t"/>
              </v:shape>
            </v:group>
            <v:group style="position:absolute;left:9642;top:6576;width:2;height:331" coordorigin="9642,6576" coordsize="2,331">
              <v:shape style="position:absolute;left:9642;top:6576;width:2;height:331" coordorigin="9642,6576" coordsize="0,331" path="m9642,6576l9642,6906e" filled="false" stroked="true" strokeweight=".49997pt" strokecolor="#0058a9">
                <v:path arrowok="t"/>
              </v:shape>
            </v:group>
            <v:group style="position:absolute;left:8405;top:6911;width:2;height:341" coordorigin="8405,6911" coordsize="2,341">
              <v:shape style="position:absolute;left:8405;top:6911;width:2;height:341" coordorigin="8405,6911" coordsize="0,341" path="m8405,6911l8405,7251e" filled="false" stroked="true" strokeweight=".5pt" strokecolor="#0058a9">
                <v:path arrowok="t"/>
              </v:shape>
            </v:group>
            <v:group style="position:absolute;left:9642;top:6916;width:2;height:331" coordorigin="9642,6916" coordsize="2,331">
              <v:shape style="position:absolute;left:9642;top:6916;width:2;height:331" coordorigin="9642,6916" coordsize="0,331" path="m9642,6916l9642,7246e" filled="false" stroked="true" strokeweight=".49997pt" strokecolor="#0058a9">
                <v:path arrowok="t"/>
              </v:shape>
            </v:group>
            <v:group style="position:absolute;left:8405;top:7251;width:2;height:341" coordorigin="8405,7251" coordsize="2,341">
              <v:shape style="position:absolute;left:8405;top:7251;width:2;height:341" coordorigin="8405,7251" coordsize="0,341" path="m8405,7251l8405,7591e" filled="false" stroked="true" strokeweight=".5pt" strokecolor="#0058a9">
                <v:path arrowok="t"/>
              </v:shape>
            </v:group>
            <v:group style="position:absolute;left:9642;top:7256;width:2;height:331" coordorigin="9642,7256" coordsize="2,331">
              <v:shape style="position:absolute;left:9642;top:7256;width:2;height:331" coordorigin="9642,7256" coordsize="0,331" path="m9642,7256l9642,7586e" filled="false" stroked="true" strokeweight=".49997pt" strokecolor="#0058a9">
                <v:path arrowok="t"/>
              </v:shape>
            </v:group>
            <v:group style="position:absolute;left:8405;top:7591;width:2;height:341" coordorigin="8405,7591" coordsize="2,341">
              <v:shape style="position:absolute;left:8405;top:7591;width:2;height:341" coordorigin="8405,7591" coordsize="0,341" path="m8405,7591l8405,7931e" filled="false" stroked="true" strokeweight=".5pt" strokecolor="#0058a9">
                <v:path arrowok="t"/>
              </v:shape>
            </v:group>
            <v:group style="position:absolute;left:9642;top:7596;width:2;height:331" coordorigin="9642,7596" coordsize="2,331">
              <v:shape style="position:absolute;left:9642;top:7596;width:2;height:331" coordorigin="9642,7596" coordsize="0,331" path="m9642,7596l9642,7926e" filled="false" stroked="true" strokeweight=".49997pt" strokecolor="#0058a9">
                <v:path arrowok="t"/>
              </v:shape>
            </v:group>
            <v:group style="position:absolute;left:8405;top:7931;width:2;height:398" coordorigin="8405,7931" coordsize="2,398">
              <v:shape style="position:absolute;left:8405;top:7931;width:2;height:398" coordorigin="8405,7931" coordsize="0,398" path="m8405,7931l8405,8329e" filled="false" stroked="true" strokeweight=".5pt" strokecolor="#0058a9">
                <v:path arrowok="t"/>
              </v:shape>
            </v:group>
            <v:group style="position:absolute;left:9642;top:7936;width:2;height:393" coordorigin="9642,7936" coordsize="2,393">
              <v:shape style="position:absolute;left:9642;top:7936;width:2;height:393" coordorigin="9642,7936" coordsize="0,393" path="m9642,7936l9642,8329e" filled="false" stroked="true" strokeweight=".49997pt" strokecolor="#0058a9">
                <v:path arrowok="t"/>
              </v:shape>
            </v:group>
            <v:group style="position:absolute;left:8405;top:8334;width:1238;height:2" coordorigin="8405,8334" coordsize="1238,2">
              <v:shape style="position:absolute;left:8405;top:8334;width:1238;height:2" coordorigin="8405,8334" coordsize="1238,0" path="m8405,8334l9642,8334e" filled="false" stroked="true" strokeweight=".49997pt" strokecolor="#0058a9">
                <v:path arrowok="t"/>
              </v:shape>
            </v:group>
            <v:group style="position:absolute;left:5929;top:8609;width:1238;height:2" coordorigin="5929,8609" coordsize="1238,2">
              <v:shape style="position:absolute;left:5929;top:8609;width:1238;height:2" coordorigin="5929,8609" coordsize="1238,0" path="m5929,8609l7167,8609e" filled="false" stroked="true" strokeweight=".49997pt" strokecolor="#0058a9">
                <v:path arrowok="t"/>
              </v:shape>
            </v:group>
            <v:group style="position:absolute;left:5929;top:8614;width:2;height:444" coordorigin="5929,8614" coordsize="2,444">
              <v:shape style="position:absolute;left:5929;top:8614;width:2;height:444" coordorigin="5929,8614" coordsize="0,444" path="m5929,8614l5929,9057e" filled="false" stroked="true" strokeweight=".49997pt" strokecolor="#0058a9">
                <v:path arrowok="t"/>
              </v:shape>
            </v:group>
            <v:group style="position:absolute;left:5929;top:9067;width:2;height:444" coordorigin="5929,9067" coordsize="2,444">
              <v:shape style="position:absolute;left:5929;top:9067;width:2;height:444" coordorigin="5929,9067" coordsize="0,444" path="m5929,9067l5929,9511e" filled="false" stroked="true" strokeweight=".49997pt" strokecolor="#0058a9">
                <v:path arrowok="t"/>
              </v:shape>
            </v:group>
            <v:group style="position:absolute;left:5929;top:9521;width:2;height:444" coordorigin="5929,9521" coordsize="2,444">
              <v:shape style="position:absolute;left:5929;top:9521;width:2;height:444" coordorigin="5929,9521" coordsize="0,444" path="m5929,9521l5929,9964e" filled="false" stroked="true" strokeweight=".49997pt" strokecolor="#0058a9">
                <v:path arrowok="t"/>
              </v:shape>
            </v:group>
            <v:group style="position:absolute;left:5929;top:9974;width:2;height:444" coordorigin="5929,9974" coordsize="2,444">
              <v:shape style="position:absolute;left:5929;top:9974;width:2;height:444" coordorigin="5929,9974" coordsize="0,444" path="m5929,9974l5929,10418e" filled="false" stroked="true" strokeweight=".49997pt" strokecolor="#0058a9">
                <v:path arrowok="t"/>
              </v:shape>
            </v:group>
            <v:group style="position:absolute;left:5929;top:10428;width:2;height:444" coordorigin="5929,10428" coordsize="2,444">
              <v:shape style="position:absolute;left:5929;top:10428;width:2;height:444" coordorigin="5929,10428" coordsize="0,444" path="m5929,10428l5929,10872e" filled="false" stroked="true" strokeweight=".49997pt" strokecolor="#0058a9">
                <v:path arrowok="t"/>
              </v:shape>
            </v:group>
            <v:group style="position:absolute;left:5929;top:10877;width:1238;height:2" coordorigin="5929,10877" coordsize="1238,2">
              <v:shape style="position:absolute;left:5929;top:10877;width:1238;height:2" coordorigin="5929,10877" coordsize="1238,0" path="m5929,10877l7167,10877e" filled="false" stroked="true" strokeweight=".5pt" strokecolor="#0058a9">
                <v:path arrowok="t"/>
              </v:shape>
            </v:group>
            <v:group style="position:absolute;left:7167;top:8609;width:1238;height:2" coordorigin="7167,8609" coordsize="1238,2">
              <v:shape style="position:absolute;left:7167;top:8609;width:1238;height:2" coordorigin="7167,8609" coordsize="1238,0" path="m7167,8609l8405,8609e" filled="false" stroked="true" strokeweight=".49997pt" strokecolor="#0058a9">
                <v:path arrowok="t"/>
              </v:shape>
            </v:group>
            <v:group style="position:absolute;left:7167;top:8614;width:2;height:449" coordorigin="7167,8614" coordsize="2,449">
              <v:shape style="position:absolute;left:7167;top:8614;width:2;height:449" coordorigin="7167,8614" coordsize="0,449" path="m7167,8614l7167,9062e" filled="false" stroked="true" strokeweight=".5pt" strokecolor="#0058a9">
                <v:path arrowok="t"/>
              </v:shape>
            </v:group>
            <v:group style="position:absolute;left:8405;top:8614;width:2;height:444" coordorigin="8405,8614" coordsize="2,444">
              <v:shape style="position:absolute;left:8405;top:8614;width:2;height:444" coordorigin="8405,8614" coordsize="0,444" path="m8405,8614l8405,9057e" filled="false" stroked="true" strokeweight=".5pt" strokecolor="#0058a9">
                <v:path arrowok="t"/>
              </v:shape>
            </v:group>
            <v:group style="position:absolute;left:7167;top:9062;width:2;height:454" coordorigin="7167,9062" coordsize="2,454">
              <v:shape style="position:absolute;left:7167;top:9062;width:2;height:454" coordorigin="7167,9062" coordsize="0,454" path="m7167,9062l7167,9516e" filled="false" stroked="true" strokeweight=".5pt" strokecolor="#0058a9">
                <v:path arrowok="t"/>
              </v:shape>
            </v:group>
            <v:group style="position:absolute;left:8405;top:9067;width:2;height:444" coordorigin="8405,9067" coordsize="2,444">
              <v:shape style="position:absolute;left:8405;top:9067;width:2;height:444" coordorigin="8405,9067" coordsize="0,444" path="m8405,9067l8405,9511e" filled="false" stroked="true" strokeweight=".5pt" strokecolor="#0058a9">
                <v:path arrowok="t"/>
              </v:shape>
            </v:group>
            <v:group style="position:absolute;left:7167;top:9516;width:2;height:454" coordorigin="7167,9516" coordsize="2,454">
              <v:shape style="position:absolute;left:7167;top:9516;width:2;height:454" coordorigin="7167,9516" coordsize="0,454" path="m7167,9516l7167,9969e" filled="false" stroked="true" strokeweight=".5pt" strokecolor="#0058a9">
                <v:path arrowok="t"/>
              </v:shape>
            </v:group>
            <v:group style="position:absolute;left:8405;top:9521;width:2;height:444" coordorigin="8405,9521" coordsize="2,444">
              <v:shape style="position:absolute;left:8405;top:9521;width:2;height:444" coordorigin="8405,9521" coordsize="0,444" path="m8405,9521l8405,9964e" filled="false" stroked="true" strokeweight=".5pt" strokecolor="#0058a9">
                <v:path arrowok="t"/>
              </v:shape>
            </v:group>
            <v:group style="position:absolute;left:7167;top:9969;width:2;height:454" coordorigin="7167,9969" coordsize="2,454">
              <v:shape style="position:absolute;left:7167;top:9969;width:2;height:454" coordorigin="7167,9969" coordsize="0,454" path="m7167,9969l7167,10423e" filled="false" stroked="true" strokeweight=".5pt" strokecolor="#0058a9">
                <v:path arrowok="t"/>
              </v:shape>
            </v:group>
            <v:group style="position:absolute;left:8405;top:9974;width:2;height:444" coordorigin="8405,9974" coordsize="2,444">
              <v:shape style="position:absolute;left:8405;top:9974;width:2;height:444" coordorigin="8405,9974" coordsize="0,444" path="m8405,9974l8405,10418e" filled="false" stroked="true" strokeweight=".5pt" strokecolor="#0058a9">
                <v:path arrowok="t"/>
              </v:shape>
            </v:group>
            <v:group style="position:absolute;left:7167;top:10423;width:2;height:449" coordorigin="7167,10423" coordsize="2,449">
              <v:shape style="position:absolute;left:7167;top:10423;width:2;height:449" coordorigin="7167,10423" coordsize="0,449" path="m7167,10423l7167,10872e" filled="false" stroked="true" strokeweight=".5pt" strokecolor="#0058a9">
                <v:path arrowok="t"/>
              </v:shape>
            </v:group>
            <v:group style="position:absolute;left:8405;top:10428;width:2;height:444" coordorigin="8405,10428" coordsize="2,444">
              <v:shape style="position:absolute;left:8405;top:10428;width:2;height:444" coordorigin="8405,10428" coordsize="0,444" path="m8405,10428l8405,10872e" filled="false" stroked="true" strokeweight=".5pt" strokecolor="#0058a9">
                <v:path arrowok="t"/>
              </v:shape>
            </v:group>
            <v:group style="position:absolute;left:7167;top:10877;width:1238;height:2" coordorigin="7167,10877" coordsize="1238,2">
              <v:shape style="position:absolute;left:7167;top:10877;width:1238;height:2" coordorigin="7167,10877" coordsize="1238,0" path="m7167,10877l8405,10877e" filled="false" stroked="true" strokeweight=".5pt" strokecolor="#0058a9">
                <v:path arrowok="t"/>
              </v:shape>
            </v:group>
            <v:group style="position:absolute;left:742;top:2124;width:2;height:265" coordorigin="742,2124" coordsize="2,265">
              <v:shape style="position:absolute;left:742;top:2124;width:2;height:265" coordorigin="742,2124" coordsize="0,265" path="m742,2124l742,2388e" filled="false" stroked="true" strokeweight=".5pt" strokecolor="#0058a9">
                <v:path arrowok="t"/>
              </v:shape>
            </v:group>
            <v:group style="position:absolute;left:10880;top:2124;width:2;height:265" coordorigin="10880,2124" coordsize="2,265">
              <v:shape style="position:absolute;left:10880;top:2124;width:2;height:265" coordorigin="10880,2124" coordsize="0,265" path="m10880,2124l10880,2388e" filled="false" stroked="true" strokeweight=".5pt" strokecolor="#0058a9">
                <v:path arrowok="t"/>
              </v:shape>
            </v:group>
            <v:group style="position:absolute;left:2788;top:2393;width:1904;height:2" coordorigin="2788,2393" coordsize="1904,2">
              <v:shape style="position:absolute;left:2788;top:2393;width:1904;height:2" coordorigin="2788,2393" coordsize="1904,0" path="m2788,2393l4691,2393e" filled="false" stroked="true" strokeweight=".5pt" strokecolor="#0058a9">
                <v:path arrowok="t"/>
              </v:shape>
            </v:group>
            <v:group style="position:absolute;left:3557;top:2398;width:2;height:784" coordorigin="3557,2398" coordsize="2,784">
              <v:shape style="position:absolute;left:3557;top:2398;width:2;height:784" coordorigin="3557,2398" coordsize="0,784" path="m3557,2398l3557,3182e" filled="false" stroked="true" strokeweight=".5pt" strokecolor="#0058a9">
                <v:path arrowok="t"/>
              </v:shape>
            </v:group>
            <v:group style="position:absolute;left:4691;top:2393;width:1238;height:2" coordorigin="4691,2393" coordsize="1238,2">
              <v:shape style="position:absolute;left:4691;top:2393;width:1238;height:2" coordorigin="4691,2393" coordsize="1238,0" path="m4691,2393l5929,2393e" filled="false" stroked="true" strokeweight=".5pt" strokecolor="#0058a9">
                <v:path arrowok="t"/>
              </v:shape>
            </v:group>
            <v:group style="position:absolute;left:4691;top:2398;width:2;height:784" coordorigin="4691,2398" coordsize="2,784">
              <v:shape style="position:absolute;left:4691;top:2398;width:2;height:784" coordorigin="4691,2398" coordsize="0,784" path="m4691,2398l4691,3182e" filled="false" stroked="true" strokeweight=".5pt" strokecolor="#0058a9">
                <v:path arrowok="t"/>
              </v:shape>
            </v:group>
            <v:group style="position:absolute;left:9642;top:2393;width:1243;height:2" coordorigin="9642,2393" coordsize="1243,2">
              <v:shape style="position:absolute;left:9642;top:2393;width:1243;height:2" coordorigin="9642,2393" coordsize="1243,0" path="m9642,2393l10885,2393e" filled="false" stroked="true" strokeweight=".5pt" strokecolor="#0058a9">
                <v:path arrowok="t"/>
              </v:shape>
            </v:group>
            <v:group style="position:absolute;left:10880;top:2398;width:2;height:784" coordorigin="10880,2398" coordsize="2,784">
              <v:shape style="position:absolute;left:10880;top:2398;width:2;height:784" coordorigin="10880,2398" coordsize="0,784" path="m10880,2398l10880,3182e" filled="false" stroked="true" strokeweight=".5pt" strokecolor="#0058a9">
                <v:path arrowok="t"/>
              </v:shape>
            </v:group>
            <v:group style="position:absolute;left:2788;top:3187;width:1904;height:2" coordorigin="2788,3187" coordsize="1904,2">
              <v:shape style="position:absolute;left:2788;top:3187;width:1904;height:2" coordorigin="2788,3187" coordsize="1904,0" path="m2788,3187l4691,3187e" filled="false" stroked="true" strokeweight=".49994pt" strokecolor="#0058a9">
                <v:path arrowok="t"/>
              </v:shape>
            </v:group>
            <v:group style="position:absolute;left:3557;top:3192;width:2;height:784" coordorigin="3557,3192" coordsize="2,784">
              <v:shape style="position:absolute;left:3557;top:3192;width:2;height:784" coordorigin="3557,3192" coordsize="0,784" path="m3557,3192l3557,3976e" filled="false" stroked="true" strokeweight=".5pt" strokecolor="#0058a9">
                <v:path arrowok="t"/>
              </v:shape>
            </v:group>
            <v:group style="position:absolute;left:4691;top:3187;width:1243;height:2" coordorigin="4691,3187" coordsize="1243,2">
              <v:shape style="position:absolute;left:4691;top:3187;width:1243;height:2" coordorigin="4691,3187" coordsize="1243,0" path="m4691,3187l5934,3187e" filled="false" stroked="true" strokeweight=".49994pt" strokecolor="#0058a9">
                <v:path arrowok="t"/>
              </v:shape>
            </v:group>
            <v:group style="position:absolute;left:4691;top:3192;width:2;height:784" coordorigin="4691,3192" coordsize="2,784">
              <v:shape style="position:absolute;left:4691;top:3192;width:2;height:784" coordorigin="4691,3192" coordsize="0,784" path="m4691,3192l4691,3976e" filled="false" stroked="true" strokeweight=".5pt" strokecolor="#0058a9">
                <v:path arrowok="t"/>
              </v:shape>
            </v:group>
            <v:group style="position:absolute;left:9637;top:3187;width:1248;height:2" coordorigin="9637,3187" coordsize="1248,2">
              <v:shape style="position:absolute;left:9637;top:3187;width:1248;height:2" coordorigin="9637,3187" coordsize="1248,0" path="m9637,3187l10885,3187e" filled="false" stroked="true" strokeweight=".49994pt" strokecolor="#0058a9">
                <v:path arrowok="t"/>
              </v:shape>
            </v:group>
            <v:group style="position:absolute;left:10880;top:3192;width:2;height:784" coordorigin="10880,3192" coordsize="2,784">
              <v:shape style="position:absolute;left:10880;top:3192;width:2;height:784" coordorigin="10880,3192" coordsize="0,784" path="m10880,3192l10880,3976e" filled="false" stroked="true" strokeweight=".5pt" strokecolor="#0058a9">
                <v:path arrowok="t"/>
              </v:shape>
            </v:group>
            <v:group style="position:absolute;left:737;top:2393;width:2051;height:2" coordorigin="737,2393" coordsize="2051,2">
              <v:shape style="position:absolute;left:737;top:2393;width:2051;height:2" coordorigin="737,2393" coordsize="2051,0" path="m737,2393l2788,2393e" filled="false" stroked="true" strokeweight=".5pt" strokecolor="#005aaa">
                <v:path arrowok="t"/>
              </v:shape>
            </v:group>
            <v:group style="position:absolute;left:742;top:2398;width:2;height:789" coordorigin="742,2398" coordsize="2,789">
              <v:shape style="position:absolute;left:742;top:2398;width:2;height:789" coordorigin="742,2398" coordsize="0,789" path="m742,2398l742,3187e" filled="false" stroked="true" strokeweight=".5pt" strokecolor="#005aaa">
                <v:path arrowok="t"/>
              </v:shape>
            </v:group>
            <v:group style="position:absolute;left:2783;top:2398;width:2;height:789" coordorigin="2783,2398" coordsize="2,789">
              <v:shape style="position:absolute;left:2783;top:2398;width:2;height:789" coordorigin="2783,2398" coordsize="0,789" path="m2783,2398l2783,3187e" filled="false" stroked="true" strokeweight=".5pt" strokecolor="#005aaa">
                <v:path arrowok="t"/>
              </v:shape>
            </v:group>
            <v:group style="position:absolute;left:742;top:3187;width:2;height:789" coordorigin="742,3187" coordsize="2,789">
              <v:shape style="position:absolute;left:742;top:3187;width:2;height:789" coordorigin="742,3187" coordsize="0,789" path="m742,3187l742,3976e" filled="false" stroked="true" strokeweight=".5pt" strokecolor="#005aaa">
                <v:path arrowok="t"/>
              </v:shape>
            </v:group>
            <v:group style="position:absolute;left:2783;top:3187;width:2;height:789" coordorigin="2783,3187" coordsize="2,789">
              <v:shape style="position:absolute;left:2783;top:3187;width:2;height:789" coordorigin="2783,3187" coordsize="0,789" path="m2783,3187l2783,3976e" filled="false" stroked="true" strokeweight=".5pt" strokecolor="#005aaa">
                <v:path arrowok="t"/>
              </v:shape>
            </v:group>
            <v:group style="position:absolute;left:737;top:3981;width:2051;height:2" coordorigin="737,3981" coordsize="2051,2">
              <v:shape style="position:absolute;left:737;top:3981;width:2051;height:2" coordorigin="737,3981" coordsize="2051,0" path="m737,3981l2788,3981e" filled="false" stroked="true" strokeweight=".5pt" strokecolor="#005aaa">
                <v:path arrowok="t"/>
              </v:shape>
            </v:group>
            <v:group style="position:absolute;left:742;top:3986;width:2;height:265" coordorigin="742,3986" coordsize="2,265">
              <v:shape style="position:absolute;left:742;top:3986;width:2;height:265" coordorigin="742,3986" coordsize="0,265" path="m742,3986l742,4250e" filled="false" stroked="true" strokeweight=".5pt" strokecolor="#0058a9">
                <v:path arrowok="t"/>
              </v:shape>
            </v:group>
            <v:group style="position:absolute;left:2788;top:3981;width:3142;height:2" coordorigin="2788,3981" coordsize="3142,2">
              <v:shape style="position:absolute;left:2788;top:3981;width:3142;height:2" coordorigin="2788,3981" coordsize="3142,0" path="m2788,3981l5929,3981e" filled="false" stroked="true" strokeweight=".5pt" strokecolor="#0058a9">
                <v:path arrowok="t"/>
              </v:shape>
            </v:group>
            <v:group style="position:absolute;left:9642;top:3981;width:1243;height:2" coordorigin="9642,3981" coordsize="1243,2">
              <v:shape style="position:absolute;left:9642;top:3981;width:1243;height:2" coordorigin="9642,3981" coordsize="1243,0" path="m9642,3981l10885,3981e" filled="false" stroked="true" strokeweight=".5pt" strokecolor="#0058a9">
                <v:path arrowok="t"/>
              </v:shape>
            </v:group>
            <v:group style="position:absolute;left:10880;top:3986;width:2;height:265" coordorigin="10880,3986" coordsize="2,265">
              <v:shape style="position:absolute;left:10880;top:3986;width:2;height:265" coordorigin="10880,3986" coordsize="0,265" path="m10880,3986l10880,4250e" filled="false" stroked="true" strokeweight=".5pt" strokecolor="#0058a9">
                <v:path arrowok="t"/>
              </v:shape>
            </v:group>
            <v:group style="position:absolute;left:2788;top:4255;width:1904;height:2" coordorigin="2788,4255" coordsize="1904,2">
              <v:shape style="position:absolute;left:2788;top:4255;width:1904;height:2" coordorigin="2788,4255" coordsize="1904,0" path="m2788,4255l4691,4255e" filled="false" stroked="true" strokeweight=".5pt" strokecolor="#0058a9">
                <v:path arrowok="t"/>
              </v:shape>
            </v:group>
            <v:group style="position:absolute;left:3557;top:4260;width:2;height:501" coordorigin="3557,4260" coordsize="2,501">
              <v:shape style="position:absolute;left:3557;top:4260;width:2;height:501" coordorigin="3557,4260" coordsize="0,501" path="m3557,4260l3557,4760e" filled="false" stroked="true" strokeweight=".5pt" strokecolor="#0058a9">
                <v:path arrowok="t"/>
              </v:shape>
            </v:group>
            <v:group style="position:absolute;left:4691;top:4255;width:1238;height:2" coordorigin="4691,4255" coordsize="1238,2">
              <v:shape style="position:absolute;left:4691;top:4255;width:1238;height:2" coordorigin="4691,4255" coordsize="1238,0" path="m4691,4255l5929,4255e" filled="false" stroked="true" strokeweight=".5pt" strokecolor="#0058a9">
                <v:path arrowok="t"/>
              </v:shape>
            </v:group>
            <v:group style="position:absolute;left:4691;top:4260;width:2;height:501" coordorigin="4691,4260" coordsize="2,501">
              <v:shape style="position:absolute;left:4691;top:4260;width:2;height:501" coordorigin="4691,4260" coordsize="0,501" path="m4691,4260l4691,4760e" filled="false" stroked="true" strokeweight=".5pt" strokecolor="#0058a9">
                <v:path arrowok="t"/>
              </v:shape>
            </v:group>
            <v:group style="position:absolute;left:9642;top:4255;width:1243;height:2" coordorigin="9642,4255" coordsize="1243,2">
              <v:shape style="position:absolute;left:9642;top:4255;width:1243;height:2" coordorigin="9642,4255" coordsize="1243,0" path="m9642,4255l10885,4255e" filled="false" stroked="true" strokeweight=".5pt" strokecolor="#0058a9">
                <v:path arrowok="t"/>
              </v:shape>
            </v:group>
            <v:group style="position:absolute;left:10880;top:4260;width:2;height:501" coordorigin="10880,4260" coordsize="2,501">
              <v:shape style="position:absolute;left:10880;top:4260;width:2;height:501" coordorigin="10880,4260" coordsize="0,501" path="m10880,4260l10880,4760e" filled="false" stroked="true" strokeweight=".5pt" strokecolor="#0058a9">
                <v:path arrowok="t"/>
              </v:shape>
            </v:group>
            <v:group style="position:absolute;left:2788;top:4765;width:1904;height:2" coordorigin="2788,4765" coordsize="1904,2">
              <v:shape style="position:absolute;left:2788;top:4765;width:1904;height:2" coordorigin="2788,4765" coordsize="1904,0" path="m2788,4765l4691,4765e" filled="false" stroked="true" strokeweight=".5pt" strokecolor="#0058a9">
                <v:path arrowok="t"/>
              </v:shape>
            </v:group>
            <v:group style="position:absolute;left:3557;top:4770;width:2;height:501" coordorigin="3557,4770" coordsize="2,501">
              <v:shape style="position:absolute;left:3557;top:4770;width:2;height:501" coordorigin="3557,4770" coordsize="0,501" path="m3557,4770l3557,5271e" filled="false" stroked="true" strokeweight=".5pt" strokecolor="#0058a9">
                <v:path arrowok="t"/>
              </v:shape>
            </v:group>
            <v:group style="position:absolute;left:4691;top:4765;width:1243;height:2" coordorigin="4691,4765" coordsize="1243,2">
              <v:shape style="position:absolute;left:4691;top:4765;width:1243;height:2" coordorigin="4691,4765" coordsize="1243,0" path="m4691,4765l5934,4765e" filled="false" stroked="true" strokeweight=".5pt" strokecolor="#0058a9">
                <v:path arrowok="t"/>
              </v:shape>
            </v:group>
            <v:group style="position:absolute;left:4691;top:4770;width:2;height:501" coordorigin="4691,4770" coordsize="2,501">
              <v:shape style="position:absolute;left:4691;top:4770;width:2;height:501" coordorigin="4691,4770" coordsize="0,501" path="m4691,4770l4691,5271e" filled="false" stroked="true" strokeweight=".5pt" strokecolor="#0058a9">
                <v:path arrowok="t"/>
              </v:shape>
            </v:group>
            <v:group style="position:absolute;left:9637;top:4765;width:1248;height:2" coordorigin="9637,4765" coordsize="1248,2">
              <v:shape style="position:absolute;left:9637;top:4765;width:1248;height:2" coordorigin="9637,4765" coordsize="1248,0" path="m9637,4765l10885,4765e" filled="false" stroked="true" strokeweight=".5pt" strokecolor="#0058a9">
                <v:path arrowok="t"/>
              </v:shape>
            </v:group>
            <v:group style="position:absolute;left:10880;top:4770;width:2;height:501" coordorigin="10880,4770" coordsize="2,501">
              <v:shape style="position:absolute;left:10880;top:4770;width:2;height:501" coordorigin="10880,4770" coordsize="0,501" path="m10880,4770l10880,5271e" filled="false" stroked="true" strokeweight=".5pt" strokecolor="#0058a9">
                <v:path arrowok="t"/>
              </v:shape>
            </v:group>
            <v:group style="position:absolute;left:2788;top:5276;width:1904;height:2" coordorigin="2788,5276" coordsize="1904,2">
              <v:shape style="position:absolute;left:2788;top:5276;width:1904;height:2" coordorigin="2788,5276" coordsize="1904,0" path="m2788,5276l4691,5276e" filled="false" stroked="true" strokeweight=".5pt" strokecolor="#0058a9">
                <v:path arrowok="t"/>
              </v:shape>
            </v:group>
            <v:group style="position:absolute;left:3557;top:5281;width:2;height:501" coordorigin="3557,5281" coordsize="2,501">
              <v:shape style="position:absolute;left:3557;top:5281;width:2;height:501" coordorigin="3557,5281" coordsize="0,501" path="m3557,5281l3557,5781e" filled="false" stroked="true" strokeweight=".5pt" strokecolor="#0058a9">
                <v:path arrowok="t"/>
              </v:shape>
            </v:group>
            <v:group style="position:absolute;left:4691;top:5276;width:1243;height:2" coordorigin="4691,5276" coordsize="1243,2">
              <v:shape style="position:absolute;left:4691;top:5276;width:1243;height:2" coordorigin="4691,5276" coordsize="1243,0" path="m4691,5276l5934,5276e" filled="false" stroked="true" strokeweight=".5pt" strokecolor="#0058a9">
                <v:path arrowok="t"/>
              </v:shape>
            </v:group>
            <v:group style="position:absolute;left:4691;top:5281;width:2;height:501" coordorigin="4691,5281" coordsize="2,501">
              <v:shape style="position:absolute;left:4691;top:5281;width:2;height:501" coordorigin="4691,5281" coordsize="0,501" path="m4691,5281l4691,5781e" filled="false" stroked="true" strokeweight=".5pt" strokecolor="#0058a9">
                <v:path arrowok="t"/>
              </v:shape>
            </v:group>
            <v:group style="position:absolute;left:9637;top:5276;width:1248;height:2" coordorigin="9637,5276" coordsize="1248,2">
              <v:shape style="position:absolute;left:9637;top:5276;width:1248;height:2" coordorigin="9637,5276" coordsize="1248,0" path="m9637,5276l10885,5276e" filled="false" stroked="true" strokeweight=".5pt" strokecolor="#0058a9">
                <v:path arrowok="t"/>
              </v:shape>
            </v:group>
            <v:group style="position:absolute;left:10880;top:5281;width:2;height:501" coordorigin="10880,5281" coordsize="2,501">
              <v:shape style="position:absolute;left:10880;top:5281;width:2;height:501" coordorigin="10880,5281" coordsize="0,501" path="m10880,5281l10880,5781e" filled="false" stroked="true" strokeweight=".5pt" strokecolor="#0058a9">
                <v:path arrowok="t"/>
              </v:shape>
            </v:group>
            <v:group style="position:absolute;left:2788;top:5786;width:1904;height:2" coordorigin="2788,5786" coordsize="1904,2">
              <v:shape style="position:absolute;left:2788;top:5786;width:1904;height:2" coordorigin="2788,5786" coordsize="1904,0" path="m2788,5786l4691,5786e" filled="false" stroked="true" strokeweight=".5pt" strokecolor="#0058a9">
                <v:path arrowok="t"/>
              </v:shape>
            </v:group>
            <v:group style="position:absolute;left:3557;top:5791;width:2;height:501" coordorigin="3557,5791" coordsize="2,501">
              <v:shape style="position:absolute;left:3557;top:5791;width:2;height:501" coordorigin="3557,5791" coordsize="0,501" path="m3557,5791l3557,6291e" filled="false" stroked="true" strokeweight=".5pt" strokecolor="#0058a9">
                <v:path arrowok="t"/>
              </v:shape>
            </v:group>
            <v:group style="position:absolute;left:4691;top:5786;width:1243;height:2" coordorigin="4691,5786" coordsize="1243,2">
              <v:shape style="position:absolute;left:4691;top:5786;width:1243;height:2" coordorigin="4691,5786" coordsize="1243,0" path="m4691,5786l5934,5786e" filled="false" stroked="true" strokeweight=".5pt" strokecolor="#0058a9">
                <v:path arrowok="t"/>
              </v:shape>
            </v:group>
            <v:group style="position:absolute;left:4691;top:5791;width:2;height:501" coordorigin="4691,5791" coordsize="2,501">
              <v:shape style="position:absolute;left:4691;top:5791;width:2;height:501" coordorigin="4691,5791" coordsize="0,501" path="m4691,5791l4691,6291e" filled="false" stroked="true" strokeweight=".5pt" strokecolor="#0058a9">
                <v:path arrowok="t"/>
              </v:shape>
            </v:group>
            <v:group style="position:absolute;left:9637;top:5786;width:1248;height:2" coordorigin="9637,5786" coordsize="1248,2">
              <v:shape style="position:absolute;left:9637;top:5786;width:1248;height:2" coordorigin="9637,5786" coordsize="1248,0" path="m9637,5786l10885,5786e" filled="false" stroked="true" strokeweight=".5pt" strokecolor="#0058a9">
                <v:path arrowok="t"/>
              </v:shape>
            </v:group>
            <v:group style="position:absolute;left:10880;top:5791;width:2;height:501" coordorigin="10880,5791" coordsize="2,501">
              <v:shape style="position:absolute;left:10880;top:5791;width:2;height:501" coordorigin="10880,5791" coordsize="0,501" path="m10880,5791l10880,6291e" filled="false" stroked="true" strokeweight=".5pt" strokecolor="#0058a9">
                <v:path arrowok="t"/>
              </v:shape>
            </v:group>
            <v:group style="position:absolute;left:737;top:4255;width:2051;height:2" coordorigin="737,4255" coordsize="2051,2">
              <v:shape style="position:absolute;left:737;top:4255;width:2051;height:2" coordorigin="737,4255" coordsize="2051,0" path="m737,4255l2788,4255e" filled="false" stroked="true" strokeweight=".5pt" strokecolor="#005aaa">
                <v:path arrowok="t"/>
              </v:shape>
            </v:group>
            <v:group style="position:absolute;left:742;top:4260;width:2;height:506" coordorigin="742,4260" coordsize="2,506">
              <v:shape style="position:absolute;left:742;top:4260;width:2;height:506" coordorigin="742,4260" coordsize="0,506" path="m742,4260l742,4765e" filled="false" stroked="true" strokeweight=".5pt" strokecolor="#005aaa">
                <v:path arrowok="t"/>
              </v:shape>
            </v:group>
            <v:group style="position:absolute;left:2783;top:4260;width:2;height:506" coordorigin="2783,4260" coordsize="2,506">
              <v:shape style="position:absolute;left:2783;top:4260;width:2;height:506" coordorigin="2783,4260" coordsize="0,506" path="m2783,4260l2783,4765e" filled="false" stroked="true" strokeweight=".5pt" strokecolor="#005aaa">
                <v:path arrowok="t"/>
              </v:shape>
            </v:group>
            <v:group style="position:absolute;left:742;top:4765;width:2;height:511" coordorigin="742,4765" coordsize="2,511">
              <v:shape style="position:absolute;left:742;top:4765;width:2;height:511" coordorigin="742,4765" coordsize="0,511" path="m742,4765l742,5276e" filled="false" stroked="true" strokeweight=".5pt" strokecolor="#005aaa">
                <v:path arrowok="t"/>
              </v:shape>
            </v:group>
            <v:group style="position:absolute;left:2783;top:4765;width:2;height:511" coordorigin="2783,4765" coordsize="2,511">
              <v:shape style="position:absolute;left:2783;top:4765;width:2;height:511" coordorigin="2783,4765" coordsize="0,511" path="m2783,4765l2783,5276e" filled="false" stroked="true" strokeweight=".5pt" strokecolor="#005aaa">
                <v:path arrowok="t"/>
              </v:shape>
            </v:group>
            <v:group style="position:absolute;left:742;top:5276;width:2;height:511" coordorigin="742,5276" coordsize="2,511">
              <v:shape style="position:absolute;left:742;top:5276;width:2;height:511" coordorigin="742,5276" coordsize="0,511" path="m742,5276l742,5786e" filled="false" stroked="true" strokeweight=".5pt" strokecolor="#005aaa">
                <v:path arrowok="t"/>
              </v:shape>
            </v:group>
            <v:group style="position:absolute;left:2783;top:5276;width:2;height:511" coordorigin="2783,5276" coordsize="2,511">
              <v:shape style="position:absolute;left:2783;top:5276;width:2;height:511" coordorigin="2783,5276" coordsize="0,511" path="m2783,5276l2783,5786e" filled="false" stroked="true" strokeweight=".5pt" strokecolor="#005aaa">
                <v:path arrowok="t"/>
              </v:shape>
            </v:group>
            <v:group style="position:absolute;left:742;top:5786;width:2;height:506" coordorigin="742,5786" coordsize="2,506">
              <v:shape style="position:absolute;left:742;top:5786;width:2;height:506" coordorigin="742,5786" coordsize="0,506" path="m742,5786l742,6291e" filled="false" stroked="true" strokeweight=".5pt" strokecolor="#005aaa">
                <v:path arrowok="t"/>
              </v:shape>
            </v:group>
            <v:group style="position:absolute;left:2783;top:5786;width:2;height:506" coordorigin="2783,5786" coordsize="2,506">
              <v:shape style="position:absolute;left:2783;top:5786;width:2;height:506" coordorigin="2783,5786" coordsize="0,506" path="m2783,5786l2783,6291e" filled="false" stroked="true" strokeweight=".5pt" strokecolor="#005aaa">
                <v:path arrowok="t"/>
              </v:shape>
            </v:group>
            <v:group style="position:absolute;left:737;top:6296;width:2051;height:2" coordorigin="737,6296" coordsize="2051,2">
              <v:shape style="position:absolute;left:737;top:6296;width:2051;height:2" coordorigin="737,6296" coordsize="2051,0" path="m737,6296l2788,6296e" filled="false" stroked="true" strokeweight=".5pt" strokecolor="#005aaa">
                <v:path arrowok="t"/>
              </v:shape>
            </v:group>
            <v:group style="position:absolute;left:742;top:6301;width:2;height:265" coordorigin="742,6301" coordsize="2,265">
              <v:shape style="position:absolute;left:742;top:6301;width:2;height:265" coordorigin="742,6301" coordsize="0,265" path="m742,6301l742,6566e" filled="false" stroked="true" strokeweight=".5pt" strokecolor="#0058a9">
                <v:path arrowok="t"/>
              </v:shape>
            </v:group>
            <v:group style="position:absolute;left:2788;top:6296;width:3142;height:2" coordorigin="2788,6296" coordsize="3142,2">
              <v:shape style="position:absolute;left:2788;top:6296;width:3142;height:2" coordorigin="2788,6296" coordsize="3142,0" path="m2788,6296l5929,6296e" filled="false" stroked="true" strokeweight=".5pt" strokecolor="#0058a9">
                <v:path arrowok="t"/>
              </v:shape>
            </v:group>
            <v:group style="position:absolute;left:9642;top:6296;width:1243;height:2" coordorigin="9642,6296" coordsize="1243,2">
              <v:shape style="position:absolute;left:9642;top:6296;width:1243;height:2" coordorigin="9642,6296" coordsize="1243,0" path="m9642,6296l10885,6296e" filled="false" stroked="true" strokeweight=".5pt" strokecolor="#0058a9">
                <v:path arrowok="t"/>
              </v:shape>
            </v:group>
            <v:group style="position:absolute;left:10880;top:6301;width:2;height:265" coordorigin="10880,6301" coordsize="2,265">
              <v:shape style="position:absolute;left:10880;top:6301;width:2;height:265" coordorigin="10880,6301" coordsize="0,265" path="m10880,6301l10880,6566e" filled="false" stroked="true" strokeweight=".5pt" strokecolor="#0058a9">
                <v:path arrowok="t"/>
              </v:shape>
            </v:group>
            <v:group style="position:absolute;left:2788;top:6571;width:1904;height:2" coordorigin="2788,6571" coordsize="1904,2">
              <v:shape style="position:absolute;left:2788;top:6571;width:1904;height:2" coordorigin="2788,6571" coordsize="1904,0" path="m2788,6571l4691,6571e" filled="false" stroked="true" strokeweight=".5pt" strokecolor="#0058a9">
                <v:path arrowok="t"/>
              </v:shape>
            </v:group>
            <v:group style="position:absolute;left:3557;top:6576;width:2;height:331" coordorigin="3557,6576" coordsize="2,331">
              <v:shape style="position:absolute;left:3557;top:6576;width:2;height:331" coordorigin="3557,6576" coordsize="0,331" path="m3557,6576l3557,6906e" filled="false" stroked="true" strokeweight=".5pt" strokecolor="#0058a9">
                <v:path arrowok="t"/>
              </v:shape>
            </v:group>
            <v:group style="position:absolute;left:4691;top:6571;width:1238;height:2" coordorigin="4691,6571" coordsize="1238,2">
              <v:shape style="position:absolute;left:4691;top:6571;width:1238;height:2" coordorigin="4691,6571" coordsize="1238,0" path="m4691,6571l5929,6571e" filled="false" stroked="true" strokeweight=".5pt" strokecolor="#0058a9">
                <v:path arrowok="t"/>
              </v:shape>
            </v:group>
            <v:group style="position:absolute;left:4691;top:6576;width:2;height:331" coordorigin="4691,6576" coordsize="2,331">
              <v:shape style="position:absolute;left:4691;top:6576;width:2;height:331" coordorigin="4691,6576" coordsize="0,331" path="m4691,6576l4691,6906e" filled="false" stroked="true" strokeweight=".5pt" strokecolor="#0058a9">
                <v:path arrowok="t"/>
              </v:shape>
            </v:group>
            <v:group style="position:absolute;left:9642;top:6571;width:1243;height:2" coordorigin="9642,6571" coordsize="1243,2">
              <v:shape style="position:absolute;left:9642;top:6571;width:1243;height:2" coordorigin="9642,6571" coordsize="1243,0" path="m9642,6571l10885,6571e" filled="false" stroked="true" strokeweight=".5pt" strokecolor="#0058a9">
                <v:path arrowok="t"/>
              </v:shape>
            </v:group>
            <v:group style="position:absolute;left:10880;top:6576;width:2;height:331" coordorigin="10880,6576" coordsize="2,331">
              <v:shape style="position:absolute;left:10880;top:6576;width:2;height:331" coordorigin="10880,6576" coordsize="0,331" path="m10880,6576l10880,6906e" filled="false" stroked="true" strokeweight=".5pt" strokecolor="#0058a9">
                <v:path arrowok="t"/>
              </v:shape>
            </v:group>
            <v:group style="position:absolute;left:2788;top:6911;width:1904;height:2" coordorigin="2788,6911" coordsize="1904,2">
              <v:shape style="position:absolute;left:2788;top:6911;width:1904;height:2" coordorigin="2788,6911" coordsize="1904,0" path="m2788,6911l4691,6911e" filled="false" stroked="true" strokeweight=".49997pt" strokecolor="#0058a9">
                <v:path arrowok="t"/>
              </v:shape>
            </v:group>
            <v:group style="position:absolute;left:3557;top:6916;width:2;height:331" coordorigin="3557,6916" coordsize="2,331">
              <v:shape style="position:absolute;left:3557;top:6916;width:2;height:331" coordorigin="3557,6916" coordsize="0,331" path="m3557,6916l3557,7246e" filled="false" stroked="true" strokeweight=".5pt" strokecolor="#0058a9">
                <v:path arrowok="t"/>
              </v:shape>
            </v:group>
            <v:group style="position:absolute;left:4691;top:6911;width:1243;height:2" coordorigin="4691,6911" coordsize="1243,2">
              <v:shape style="position:absolute;left:4691;top:6911;width:1243;height:2" coordorigin="4691,6911" coordsize="1243,0" path="m4691,6911l5934,6911e" filled="false" stroked="true" strokeweight=".49997pt" strokecolor="#0058a9">
                <v:path arrowok="t"/>
              </v:shape>
            </v:group>
            <v:group style="position:absolute;left:4691;top:6916;width:2;height:331" coordorigin="4691,6916" coordsize="2,331">
              <v:shape style="position:absolute;left:4691;top:6916;width:2;height:331" coordorigin="4691,6916" coordsize="0,331" path="m4691,6916l4691,7246e" filled="false" stroked="true" strokeweight=".5pt" strokecolor="#0058a9">
                <v:path arrowok="t"/>
              </v:shape>
            </v:group>
            <v:group style="position:absolute;left:9637;top:6911;width:1248;height:2" coordorigin="9637,6911" coordsize="1248,2">
              <v:shape style="position:absolute;left:9637;top:6911;width:1248;height:2" coordorigin="9637,6911" coordsize="1248,0" path="m9637,6911l10885,6911e" filled="false" stroked="true" strokeweight=".49997pt" strokecolor="#0058a9">
                <v:path arrowok="t"/>
              </v:shape>
            </v:group>
            <v:group style="position:absolute;left:10880;top:6916;width:2;height:331" coordorigin="10880,6916" coordsize="2,331">
              <v:shape style="position:absolute;left:10880;top:6916;width:2;height:331" coordorigin="10880,6916" coordsize="0,331" path="m10880,6916l10880,7246e" filled="false" stroked="true" strokeweight=".5pt" strokecolor="#0058a9">
                <v:path arrowok="t"/>
              </v:shape>
            </v:group>
            <v:group style="position:absolute;left:2788;top:7251;width:1904;height:2" coordorigin="2788,7251" coordsize="1904,2">
              <v:shape style="position:absolute;left:2788;top:7251;width:1904;height:2" coordorigin="2788,7251" coordsize="1904,0" path="m2788,7251l4691,7251e" filled="false" stroked="true" strokeweight=".5pt" strokecolor="#0058a9">
                <v:path arrowok="t"/>
              </v:shape>
            </v:group>
            <v:group style="position:absolute;left:3557;top:7256;width:2;height:331" coordorigin="3557,7256" coordsize="2,331">
              <v:shape style="position:absolute;left:3557;top:7256;width:2;height:331" coordorigin="3557,7256" coordsize="0,331" path="m3557,7256l3557,7586e" filled="false" stroked="true" strokeweight=".5pt" strokecolor="#0058a9">
                <v:path arrowok="t"/>
              </v:shape>
            </v:group>
            <v:group style="position:absolute;left:4691;top:7251;width:1243;height:2" coordorigin="4691,7251" coordsize="1243,2">
              <v:shape style="position:absolute;left:4691;top:7251;width:1243;height:2" coordorigin="4691,7251" coordsize="1243,0" path="m4691,7251l5934,7251e" filled="false" stroked="true" strokeweight=".5pt" strokecolor="#0058a9">
                <v:path arrowok="t"/>
              </v:shape>
            </v:group>
            <v:group style="position:absolute;left:4691;top:7256;width:2;height:331" coordorigin="4691,7256" coordsize="2,331">
              <v:shape style="position:absolute;left:4691;top:7256;width:2;height:331" coordorigin="4691,7256" coordsize="0,331" path="m4691,7256l4691,7586e" filled="false" stroked="true" strokeweight=".5pt" strokecolor="#0058a9">
                <v:path arrowok="t"/>
              </v:shape>
            </v:group>
            <v:group style="position:absolute;left:9637;top:7251;width:1248;height:2" coordorigin="9637,7251" coordsize="1248,2">
              <v:shape style="position:absolute;left:9637;top:7251;width:1248;height:2" coordorigin="9637,7251" coordsize="1248,0" path="m9637,7251l10885,7251e" filled="false" stroked="true" strokeweight=".5pt" strokecolor="#0058a9">
                <v:path arrowok="t"/>
              </v:shape>
            </v:group>
            <v:group style="position:absolute;left:10880;top:7256;width:2;height:331" coordorigin="10880,7256" coordsize="2,331">
              <v:shape style="position:absolute;left:10880;top:7256;width:2;height:331" coordorigin="10880,7256" coordsize="0,331" path="m10880,7256l10880,7586e" filled="false" stroked="true" strokeweight=".5pt" strokecolor="#0058a9">
                <v:path arrowok="t"/>
              </v:shape>
            </v:group>
            <v:group style="position:absolute;left:2788;top:7591;width:1904;height:2" coordorigin="2788,7591" coordsize="1904,2">
              <v:shape style="position:absolute;left:2788;top:7591;width:1904;height:2" coordorigin="2788,7591" coordsize="1904,0" path="m2788,7591l4691,7591e" filled="false" stroked="true" strokeweight=".50003pt" strokecolor="#0058a9">
                <v:path arrowok="t"/>
              </v:shape>
            </v:group>
            <v:group style="position:absolute;left:3557;top:7596;width:2;height:331" coordorigin="3557,7596" coordsize="2,331">
              <v:shape style="position:absolute;left:3557;top:7596;width:2;height:331" coordorigin="3557,7596" coordsize="0,331" path="m3557,7596l3557,7926e" filled="false" stroked="true" strokeweight=".5pt" strokecolor="#0058a9">
                <v:path arrowok="t"/>
              </v:shape>
            </v:group>
            <v:group style="position:absolute;left:4691;top:7591;width:1243;height:2" coordorigin="4691,7591" coordsize="1243,2">
              <v:shape style="position:absolute;left:4691;top:7591;width:1243;height:2" coordorigin="4691,7591" coordsize="1243,0" path="m4691,7591l5934,7591e" filled="false" stroked="true" strokeweight=".50003pt" strokecolor="#0058a9">
                <v:path arrowok="t"/>
              </v:shape>
            </v:group>
            <v:group style="position:absolute;left:4691;top:7596;width:2;height:331" coordorigin="4691,7596" coordsize="2,331">
              <v:shape style="position:absolute;left:4691;top:7596;width:2;height:331" coordorigin="4691,7596" coordsize="0,331" path="m4691,7596l4691,7926e" filled="false" stroked="true" strokeweight=".5pt" strokecolor="#0058a9">
                <v:path arrowok="t"/>
              </v:shape>
            </v:group>
            <v:group style="position:absolute;left:9637;top:7591;width:1248;height:2" coordorigin="9637,7591" coordsize="1248,2">
              <v:shape style="position:absolute;left:9637;top:7591;width:1248;height:2" coordorigin="9637,7591" coordsize="1248,0" path="m9637,7591l10885,7591e" filled="false" stroked="true" strokeweight=".50003pt" strokecolor="#0058a9">
                <v:path arrowok="t"/>
              </v:shape>
            </v:group>
            <v:group style="position:absolute;left:10880;top:7596;width:2;height:331" coordorigin="10880,7596" coordsize="2,331">
              <v:shape style="position:absolute;left:10880;top:7596;width:2;height:331" coordorigin="10880,7596" coordsize="0,331" path="m10880,7596l10880,7926e" filled="false" stroked="true" strokeweight=".5pt" strokecolor="#0058a9">
                <v:path arrowok="t"/>
              </v:shape>
            </v:group>
            <v:group style="position:absolute;left:2788;top:7931;width:1904;height:2" coordorigin="2788,7931" coordsize="1904,2">
              <v:shape style="position:absolute;left:2788;top:7931;width:1904;height:2" coordorigin="2788,7931" coordsize="1904,0" path="m2788,7931l4691,7931e" filled="false" stroked="true" strokeweight=".49997pt" strokecolor="#0058a9">
                <v:path arrowok="t"/>
              </v:shape>
            </v:group>
            <v:group style="position:absolute;left:3557;top:7936;width:2;height:393" coordorigin="3557,7936" coordsize="2,393">
              <v:shape style="position:absolute;left:3557;top:7936;width:2;height:393" coordorigin="3557,7936" coordsize="0,393" path="m3557,7936l3557,8329e" filled="false" stroked="true" strokeweight=".5pt" strokecolor="#0058a9">
                <v:path arrowok="t"/>
              </v:shape>
            </v:group>
            <v:group style="position:absolute;left:4691;top:7931;width:1243;height:2" coordorigin="4691,7931" coordsize="1243,2">
              <v:shape style="position:absolute;left:4691;top:7931;width:1243;height:2" coordorigin="4691,7931" coordsize="1243,0" path="m4691,7931l5934,7931e" filled="false" stroked="true" strokeweight=".49997pt" strokecolor="#0058a9">
                <v:path arrowok="t"/>
              </v:shape>
            </v:group>
            <v:group style="position:absolute;left:4691;top:7936;width:2;height:393" coordorigin="4691,7936" coordsize="2,393">
              <v:shape style="position:absolute;left:4691;top:7936;width:2;height:393" coordorigin="4691,7936" coordsize="0,393" path="m4691,7936l4691,8329e" filled="false" stroked="true" strokeweight=".5pt" strokecolor="#0058a9">
                <v:path arrowok="t"/>
              </v:shape>
            </v:group>
            <v:group style="position:absolute;left:9637;top:7931;width:1248;height:2" coordorigin="9637,7931" coordsize="1248,2">
              <v:shape style="position:absolute;left:9637;top:7931;width:1248;height:2" coordorigin="9637,7931" coordsize="1248,0" path="m9637,7931l10885,7931e" filled="false" stroked="true" strokeweight=".49997pt" strokecolor="#0058a9">
                <v:path arrowok="t"/>
              </v:shape>
            </v:group>
            <v:group style="position:absolute;left:10880;top:7936;width:2;height:393" coordorigin="10880,7936" coordsize="2,393">
              <v:shape style="position:absolute;left:10880;top:7936;width:2;height:393" coordorigin="10880,7936" coordsize="0,393" path="m10880,7936l10880,8329e" filled="false" stroked="true" strokeweight=".5pt" strokecolor="#0058a9">
                <v:path arrowok="t"/>
              </v:shape>
            </v:group>
            <v:group style="position:absolute;left:737;top:6571;width:2051;height:2" coordorigin="737,6571" coordsize="2051,2">
              <v:shape style="position:absolute;left:737;top:6571;width:2051;height:2" coordorigin="737,6571" coordsize="2051,0" path="m737,6571l2788,6571e" filled="false" stroked="true" strokeweight=".5pt" strokecolor="#005aaa">
                <v:path arrowok="t"/>
              </v:shape>
            </v:group>
            <v:group style="position:absolute;left:742;top:6576;width:2;height:336" coordorigin="742,6576" coordsize="2,336">
              <v:shape style="position:absolute;left:742;top:6576;width:2;height:336" coordorigin="742,6576" coordsize="0,336" path="m742,6576l742,6911e" filled="false" stroked="true" strokeweight=".5pt" strokecolor="#005aaa">
                <v:path arrowok="t"/>
              </v:shape>
            </v:group>
            <v:group style="position:absolute;left:2783;top:6576;width:2;height:336" coordorigin="2783,6576" coordsize="2,336">
              <v:shape style="position:absolute;left:2783;top:6576;width:2;height:336" coordorigin="2783,6576" coordsize="0,336" path="m2783,6576l2783,6911e" filled="false" stroked="true" strokeweight=".5pt" strokecolor="#005aaa">
                <v:path arrowok="t"/>
              </v:shape>
            </v:group>
            <v:group style="position:absolute;left:742;top:6911;width:2;height:341" coordorigin="742,6911" coordsize="2,341">
              <v:shape style="position:absolute;left:742;top:6911;width:2;height:341" coordorigin="742,6911" coordsize="0,341" path="m742,6911l742,7251e" filled="false" stroked="true" strokeweight=".5pt" strokecolor="#005aaa">
                <v:path arrowok="t"/>
              </v:shape>
            </v:group>
            <v:group style="position:absolute;left:2783;top:6911;width:2;height:341" coordorigin="2783,6911" coordsize="2,341">
              <v:shape style="position:absolute;left:2783;top:6911;width:2;height:341" coordorigin="2783,6911" coordsize="0,341" path="m2783,6911l2783,7251e" filled="false" stroked="true" strokeweight=".5pt" strokecolor="#005aaa">
                <v:path arrowok="t"/>
              </v:shape>
            </v:group>
            <v:group style="position:absolute;left:742;top:7251;width:2;height:341" coordorigin="742,7251" coordsize="2,341">
              <v:shape style="position:absolute;left:742;top:7251;width:2;height:341" coordorigin="742,7251" coordsize="0,341" path="m742,7251l742,7591e" filled="false" stroked="true" strokeweight=".5pt" strokecolor="#005aaa">
                <v:path arrowok="t"/>
              </v:shape>
            </v:group>
            <v:group style="position:absolute;left:2783;top:7251;width:2;height:341" coordorigin="2783,7251" coordsize="2,341">
              <v:shape style="position:absolute;left:2783;top:7251;width:2;height:341" coordorigin="2783,7251" coordsize="0,341" path="m2783,7251l2783,7591e" filled="false" stroked="true" strokeweight=".5pt" strokecolor="#005aaa">
                <v:path arrowok="t"/>
              </v:shape>
            </v:group>
            <v:group style="position:absolute;left:742;top:7591;width:2;height:341" coordorigin="742,7591" coordsize="2,341">
              <v:shape style="position:absolute;left:742;top:7591;width:2;height:341" coordorigin="742,7591" coordsize="0,341" path="m742,7591l742,7931e" filled="false" stroked="true" strokeweight=".5pt" strokecolor="#005aaa">
                <v:path arrowok="t"/>
              </v:shape>
            </v:group>
            <v:group style="position:absolute;left:2783;top:7591;width:2;height:341" coordorigin="2783,7591" coordsize="2,341">
              <v:shape style="position:absolute;left:2783;top:7591;width:2;height:341" coordorigin="2783,7591" coordsize="0,341" path="m2783,7591l2783,7931e" filled="false" stroked="true" strokeweight=".5pt" strokecolor="#005aaa">
                <v:path arrowok="t"/>
              </v:shape>
            </v:group>
            <v:group style="position:absolute;left:742;top:7931;width:2;height:398" coordorigin="742,7931" coordsize="2,398">
              <v:shape style="position:absolute;left:742;top:7931;width:2;height:398" coordorigin="742,7931" coordsize="0,398" path="m742,7931l742,8329e" filled="false" stroked="true" strokeweight=".5pt" strokecolor="#005aaa">
                <v:path arrowok="t"/>
              </v:shape>
            </v:group>
            <v:group style="position:absolute;left:2783;top:7931;width:2;height:398" coordorigin="2783,7931" coordsize="2,398">
              <v:shape style="position:absolute;left:2783;top:7931;width:2;height:398" coordorigin="2783,7931" coordsize="0,398" path="m2783,7931l2783,8329e" filled="false" stroked="true" strokeweight=".5pt" strokecolor="#005aaa">
                <v:path arrowok="t"/>
              </v:shape>
            </v:group>
            <v:group style="position:absolute;left:737;top:8334;width:2051;height:2" coordorigin="737,8334" coordsize="2051,2">
              <v:shape style="position:absolute;left:737;top:8334;width:2051;height:2" coordorigin="737,8334" coordsize="2051,0" path="m737,8334l2788,8334e" filled="false" stroked="true" strokeweight=".49997pt" strokecolor="#005aaa">
                <v:path arrowok="t"/>
              </v:shape>
            </v:group>
            <v:group style="position:absolute;left:742;top:8339;width:2;height:265" coordorigin="742,8339" coordsize="2,265">
              <v:shape style="position:absolute;left:742;top:8339;width:2;height:265" coordorigin="742,8339" coordsize="0,265" path="m742,8339l742,8604e" filled="false" stroked="true" strokeweight=".5pt" strokecolor="#0058a9">
                <v:path arrowok="t"/>
              </v:shape>
            </v:group>
            <v:group style="position:absolute;left:2788;top:8334;width:3142;height:2" coordorigin="2788,8334" coordsize="3142,2">
              <v:shape style="position:absolute;left:2788;top:8334;width:3142;height:2" coordorigin="2788,8334" coordsize="3142,0" path="m2788,8334l5929,8334e" filled="false" stroked="true" strokeweight=".49997pt" strokecolor="#0058a9">
                <v:path arrowok="t"/>
              </v:shape>
            </v:group>
            <v:group style="position:absolute;left:9642;top:8334;width:1243;height:2" coordorigin="9642,8334" coordsize="1243,2">
              <v:shape style="position:absolute;left:9642;top:8334;width:1243;height:2" coordorigin="9642,8334" coordsize="1243,0" path="m9642,8334l10885,8334e" filled="false" stroked="true" strokeweight=".49997pt" strokecolor="#0058a9">
                <v:path arrowok="t"/>
              </v:shape>
            </v:group>
            <v:group style="position:absolute;left:10880;top:8339;width:2;height:265" coordorigin="10880,8339" coordsize="2,265">
              <v:shape style="position:absolute;left:10880;top:8339;width:2;height:265" coordorigin="10880,8339" coordsize="0,265" path="m10880,8339l10880,8604e" filled="false" stroked="true" strokeweight=".5pt" strokecolor="#0058a9">
                <v:path arrowok="t"/>
              </v:shape>
            </v:group>
            <v:group style="position:absolute;left:2788;top:8609;width:1904;height:2" coordorigin="2788,8609" coordsize="1904,2">
              <v:shape style="position:absolute;left:2788;top:8609;width:1904;height:2" coordorigin="2788,8609" coordsize="1904,0" path="m2788,8609l4691,8609e" filled="false" stroked="true" strokeweight=".49997pt" strokecolor="#0058a9">
                <v:path arrowok="t"/>
              </v:shape>
            </v:group>
            <v:group style="position:absolute;left:3557;top:8614;width:2;height:444" coordorigin="3557,8614" coordsize="2,444">
              <v:shape style="position:absolute;left:3557;top:8614;width:2;height:444" coordorigin="3557,8614" coordsize="0,444" path="m3557,8614l3557,9057e" filled="false" stroked="true" strokeweight=".5pt" strokecolor="#0058a9">
                <v:path arrowok="t"/>
              </v:shape>
            </v:group>
            <v:group style="position:absolute;left:4691;top:8609;width:1238;height:2" coordorigin="4691,8609" coordsize="1238,2">
              <v:shape style="position:absolute;left:4691;top:8609;width:1238;height:2" coordorigin="4691,8609" coordsize="1238,0" path="m4691,8609l5929,8609e" filled="false" stroked="true" strokeweight=".49997pt" strokecolor="#0058a9">
                <v:path arrowok="t"/>
              </v:shape>
            </v:group>
            <v:group style="position:absolute;left:4691;top:8614;width:2;height:444" coordorigin="4691,8614" coordsize="2,444">
              <v:shape style="position:absolute;left:4691;top:8614;width:2;height:444" coordorigin="4691,8614" coordsize="0,444" path="m4691,8614l4691,9057e" filled="false" stroked="true" strokeweight=".5pt" strokecolor="#0058a9">
                <v:path arrowok="t"/>
              </v:shape>
            </v:group>
            <v:group style="position:absolute;left:8405;top:8609;width:2481;height:2" coordorigin="8405,8609" coordsize="2481,2">
              <v:shape style="position:absolute;left:8405;top:8609;width:2481;height:2" coordorigin="8405,8609" coordsize="2481,0" path="m8405,8609l10885,8609e" filled="false" stroked="true" strokeweight=".49997pt" strokecolor="#0058a9">
                <v:path arrowok="t"/>
              </v:shape>
            </v:group>
            <v:group style="position:absolute;left:9642;top:8614;width:2;height:444" coordorigin="9642,8614" coordsize="2,444">
              <v:shape style="position:absolute;left:9642;top:8614;width:2;height:444" coordorigin="9642,8614" coordsize="0,444" path="m9642,8614l9642,9057e" filled="false" stroked="true" strokeweight=".49997pt" strokecolor="#0058a9">
                <v:path arrowok="t"/>
              </v:shape>
            </v:group>
            <v:group style="position:absolute;left:10880;top:8614;width:2;height:444" coordorigin="10880,8614" coordsize="2,444">
              <v:shape style="position:absolute;left:10880;top:8614;width:2;height:444" coordorigin="10880,8614" coordsize="0,444" path="m10880,8614l10880,9057e" filled="false" stroked="true" strokeweight=".5pt" strokecolor="#0058a9">
                <v:path arrowok="t"/>
              </v:shape>
            </v:group>
            <v:group style="position:absolute;left:2788;top:9062;width:1904;height:2" coordorigin="2788,9062" coordsize="1904,2">
              <v:shape style="position:absolute;left:2788;top:9062;width:1904;height:2" coordorigin="2788,9062" coordsize="1904,0" path="m2788,9062l4691,9062e" filled="false" stroked="true" strokeweight=".49997pt" strokecolor="#0058a9">
                <v:path arrowok="t"/>
              </v:shape>
            </v:group>
            <v:group style="position:absolute;left:3557;top:9067;width:2;height:444" coordorigin="3557,9067" coordsize="2,444">
              <v:shape style="position:absolute;left:3557;top:9067;width:2;height:444" coordorigin="3557,9067" coordsize="0,444" path="m3557,9067l3557,9511e" filled="false" stroked="true" strokeweight=".5pt" strokecolor="#0058a9">
                <v:path arrowok="t"/>
              </v:shape>
            </v:group>
            <v:group style="position:absolute;left:4691;top:9062;width:1243;height:2" coordorigin="4691,9062" coordsize="1243,2">
              <v:shape style="position:absolute;left:4691;top:9062;width:1243;height:2" coordorigin="4691,9062" coordsize="1243,0" path="m4691,9062l5934,9062e" filled="false" stroked="true" strokeweight=".49997pt" strokecolor="#0058a9">
                <v:path arrowok="t"/>
              </v:shape>
            </v:group>
            <v:group style="position:absolute;left:4691;top:9067;width:2;height:444" coordorigin="4691,9067" coordsize="2,444">
              <v:shape style="position:absolute;left:4691;top:9067;width:2;height:444" coordorigin="4691,9067" coordsize="0,444" path="m4691,9067l4691,9511e" filled="false" stroked="true" strokeweight=".5pt" strokecolor="#0058a9">
                <v:path arrowok="t"/>
              </v:shape>
            </v:group>
            <v:group style="position:absolute;left:8400;top:9062;width:2486;height:2" coordorigin="8400,9062" coordsize="2486,2">
              <v:shape style="position:absolute;left:8400;top:9062;width:2486;height:2" coordorigin="8400,9062" coordsize="2486,0" path="m8400,9062l10885,9062e" filled="false" stroked="true" strokeweight=".49997pt" strokecolor="#0058a9">
                <v:path arrowok="t"/>
              </v:shape>
            </v:group>
            <v:group style="position:absolute;left:9642;top:9067;width:2;height:444" coordorigin="9642,9067" coordsize="2,444">
              <v:shape style="position:absolute;left:9642;top:9067;width:2;height:444" coordorigin="9642,9067" coordsize="0,444" path="m9642,9067l9642,9511e" filled="false" stroked="true" strokeweight=".49997pt" strokecolor="#0058a9">
                <v:path arrowok="t"/>
              </v:shape>
            </v:group>
            <v:group style="position:absolute;left:10880;top:9067;width:2;height:444" coordorigin="10880,9067" coordsize="2,444">
              <v:shape style="position:absolute;left:10880;top:9067;width:2;height:444" coordorigin="10880,9067" coordsize="0,444" path="m10880,9067l10880,9511e" filled="false" stroked="true" strokeweight=".5pt" strokecolor="#0058a9">
                <v:path arrowok="t"/>
              </v:shape>
            </v:group>
            <v:group style="position:absolute;left:2788;top:9516;width:1904;height:2" coordorigin="2788,9516" coordsize="1904,2">
              <v:shape style="position:absolute;left:2788;top:9516;width:1904;height:2" coordorigin="2788,9516" coordsize="1904,0" path="m2788,9516l4691,9516e" filled="false" stroked="true" strokeweight=".5pt" strokecolor="#0058a9">
                <v:path arrowok="t"/>
              </v:shape>
            </v:group>
            <v:group style="position:absolute;left:3557;top:9521;width:2;height:444" coordorigin="3557,9521" coordsize="2,444">
              <v:shape style="position:absolute;left:3557;top:9521;width:2;height:444" coordorigin="3557,9521" coordsize="0,444" path="m3557,9521l3557,9964e" filled="false" stroked="true" strokeweight=".5pt" strokecolor="#0058a9">
                <v:path arrowok="t"/>
              </v:shape>
            </v:group>
            <v:group style="position:absolute;left:4691;top:9516;width:1243;height:2" coordorigin="4691,9516" coordsize="1243,2">
              <v:shape style="position:absolute;left:4691;top:9516;width:1243;height:2" coordorigin="4691,9516" coordsize="1243,0" path="m4691,9516l5934,9516e" filled="false" stroked="true" strokeweight=".5pt" strokecolor="#0058a9">
                <v:path arrowok="t"/>
              </v:shape>
            </v:group>
            <v:group style="position:absolute;left:4691;top:9521;width:2;height:444" coordorigin="4691,9521" coordsize="2,444">
              <v:shape style="position:absolute;left:4691;top:9521;width:2;height:444" coordorigin="4691,9521" coordsize="0,444" path="m4691,9521l4691,9964e" filled="false" stroked="true" strokeweight=".5pt" strokecolor="#0058a9">
                <v:path arrowok="t"/>
              </v:shape>
            </v:group>
            <v:group style="position:absolute;left:8400;top:9516;width:2486;height:2" coordorigin="8400,9516" coordsize="2486,2">
              <v:shape style="position:absolute;left:8400;top:9516;width:2486;height:2" coordorigin="8400,9516" coordsize="2486,0" path="m8400,9516l10885,9516e" filled="false" stroked="true" strokeweight=".5pt" strokecolor="#0058a9">
                <v:path arrowok="t"/>
              </v:shape>
            </v:group>
            <v:group style="position:absolute;left:9642;top:9521;width:2;height:444" coordorigin="9642,9521" coordsize="2,444">
              <v:shape style="position:absolute;left:9642;top:9521;width:2;height:444" coordorigin="9642,9521" coordsize="0,444" path="m9642,9521l9642,9964e" filled="false" stroked="true" strokeweight=".49997pt" strokecolor="#0058a9">
                <v:path arrowok="t"/>
              </v:shape>
            </v:group>
            <v:group style="position:absolute;left:10880;top:9521;width:2;height:444" coordorigin="10880,9521" coordsize="2,444">
              <v:shape style="position:absolute;left:10880;top:9521;width:2;height:444" coordorigin="10880,9521" coordsize="0,444" path="m10880,9521l10880,9964e" filled="false" stroked="true" strokeweight=".5pt" strokecolor="#0058a9">
                <v:path arrowok="t"/>
              </v:shape>
            </v:group>
            <v:group style="position:absolute;left:2788;top:9969;width:1904;height:2" coordorigin="2788,9969" coordsize="1904,2">
              <v:shape style="position:absolute;left:2788;top:9969;width:1904;height:2" coordorigin="2788,9969" coordsize="1904,0" path="m2788,9969l4691,9969e" filled="false" stroked="true" strokeweight=".5pt" strokecolor="#0058a9">
                <v:path arrowok="t"/>
              </v:shape>
            </v:group>
            <v:group style="position:absolute;left:3557;top:9974;width:2;height:444" coordorigin="3557,9974" coordsize="2,444">
              <v:shape style="position:absolute;left:3557;top:9974;width:2;height:444" coordorigin="3557,9974" coordsize="0,444" path="m3557,9974l3557,10418e" filled="false" stroked="true" strokeweight=".5pt" strokecolor="#0058a9">
                <v:path arrowok="t"/>
              </v:shape>
            </v:group>
            <v:group style="position:absolute;left:4691;top:9969;width:1243;height:2" coordorigin="4691,9969" coordsize="1243,2">
              <v:shape style="position:absolute;left:4691;top:9969;width:1243;height:2" coordorigin="4691,9969" coordsize="1243,0" path="m4691,9969l5934,9969e" filled="false" stroked="true" strokeweight=".5pt" strokecolor="#0058a9">
                <v:path arrowok="t"/>
              </v:shape>
            </v:group>
            <v:group style="position:absolute;left:4691;top:9974;width:2;height:444" coordorigin="4691,9974" coordsize="2,444">
              <v:shape style="position:absolute;left:4691;top:9974;width:2;height:444" coordorigin="4691,9974" coordsize="0,444" path="m4691,9974l4691,10418e" filled="false" stroked="true" strokeweight=".5pt" strokecolor="#0058a9">
                <v:path arrowok="t"/>
              </v:shape>
            </v:group>
            <v:group style="position:absolute;left:8400;top:9969;width:2486;height:2" coordorigin="8400,9969" coordsize="2486,2">
              <v:shape style="position:absolute;left:8400;top:9969;width:2486;height:2" coordorigin="8400,9969" coordsize="2486,0" path="m8400,9969l10885,9969e" filled="false" stroked="true" strokeweight=".5pt" strokecolor="#0058a9">
                <v:path arrowok="t"/>
              </v:shape>
            </v:group>
            <v:group style="position:absolute;left:9642;top:9974;width:2;height:444" coordorigin="9642,9974" coordsize="2,444">
              <v:shape style="position:absolute;left:9642;top:9974;width:2;height:444" coordorigin="9642,9974" coordsize="0,444" path="m9642,9974l9642,10418e" filled="false" stroked="true" strokeweight=".49997pt" strokecolor="#0058a9">
                <v:path arrowok="t"/>
              </v:shape>
            </v:group>
            <v:group style="position:absolute;left:10880;top:9974;width:2;height:444" coordorigin="10880,9974" coordsize="2,444">
              <v:shape style="position:absolute;left:10880;top:9974;width:2;height:444" coordorigin="10880,9974" coordsize="0,444" path="m10880,9974l10880,10418e" filled="false" stroked="true" strokeweight=".5pt" strokecolor="#0058a9">
                <v:path arrowok="t"/>
              </v:shape>
            </v:group>
            <v:group style="position:absolute;left:2788;top:10423;width:770;height:2" coordorigin="2788,10423" coordsize="770,2">
              <v:shape style="position:absolute;left:2788;top:10423;width:770;height:2" coordorigin="2788,10423" coordsize="770,0" path="m2788,10423l3557,10423e" filled="false" stroked="true" strokeweight=".5pt" strokecolor="#0058a9">
                <v:path arrowok="t"/>
              </v:shape>
            </v:group>
            <v:group style="position:absolute;left:2788;top:10877;width:770;height:2" coordorigin="2788,10877" coordsize="770,2">
              <v:shape style="position:absolute;left:2788;top:10877;width:770;height:2" coordorigin="2788,10877" coordsize="770,0" path="m2788,10877l3557,10877e" filled="false" stroked="true" strokeweight=".5pt" strokecolor="#0058a9">
                <v:path arrowok="t"/>
              </v:shape>
            </v:group>
            <v:group style="position:absolute;left:3557;top:10423;width:1134;height:2" coordorigin="3557,10423" coordsize="1134,2">
              <v:shape style="position:absolute;left:3557;top:10423;width:1134;height:2" coordorigin="3557,10423" coordsize="1134,0" path="m3557,10423l4691,10423e" filled="false" stroked="true" strokeweight=".5pt" strokecolor="#0058a9">
                <v:path arrowok="t"/>
              </v:shape>
            </v:group>
            <v:group style="position:absolute;left:3557;top:10428;width:2;height:444" coordorigin="3557,10428" coordsize="2,444">
              <v:shape style="position:absolute;left:3557;top:10428;width:2;height:444" coordorigin="3557,10428" coordsize="0,444" path="m3557,10428l3557,10872e" filled="false" stroked="true" strokeweight=".5pt" strokecolor="#0058a9">
                <v:path arrowok="t"/>
              </v:shape>
            </v:group>
            <v:group style="position:absolute;left:3557;top:10877;width:1134;height:2" coordorigin="3557,10877" coordsize="1134,2">
              <v:shape style="position:absolute;left:3557;top:10877;width:1134;height:2" coordorigin="3557,10877" coordsize="1134,0" path="m3557,10877l4691,10877e" filled="false" stroked="true" strokeweight=".5pt" strokecolor="#0058a9">
                <v:path arrowok="t"/>
              </v:shape>
            </v:group>
            <v:group style="position:absolute;left:4691;top:10423;width:1243;height:2" coordorigin="4691,10423" coordsize="1243,2">
              <v:shape style="position:absolute;left:4691;top:10423;width:1243;height:2" coordorigin="4691,10423" coordsize="1243,0" path="m4691,10423l5934,10423e" filled="false" stroked="true" strokeweight=".5pt" strokecolor="#0058a9">
                <v:path arrowok="t"/>
              </v:shape>
            </v:group>
            <v:group style="position:absolute;left:4691;top:10428;width:2;height:444" coordorigin="4691,10428" coordsize="2,444">
              <v:shape style="position:absolute;left:4691;top:10428;width:2;height:444" coordorigin="4691,10428" coordsize="0,444" path="m4691,10428l4691,10872e" filled="false" stroked="true" strokeweight=".5pt" strokecolor="#0058a9">
                <v:path arrowok="t"/>
              </v:shape>
            </v:group>
            <v:group style="position:absolute;left:4691;top:10877;width:1238;height:2" coordorigin="4691,10877" coordsize="1238,2">
              <v:shape style="position:absolute;left:4691;top:10877;width:1238;height:2" coordorigin="4691,10877" coordsize="1238,0" path="m4691,10877l5929,10877e" filled="false" stroked="true" strokeweight=".5pt" strokecolor="#0058a9">
                <v:path arrowok="t"/>
              </v:shape>
            </v:group>
            <v:group style="position:absolute;left:8400;top:10423;width:1243;height:2" coordorigin="8400,10423" coordsize="1243,2">
              <v:shape style="position:absolute;left:8400;top:10423;width:1243;height:2" coordorigin="8400,10423" coordsize="1243,0" path="m8400,10423l9642,10423e" filled="false" stroked="true" strokeweight=".5pt" strokecolor="#0058a9">
                <v:path arrowok="t"/>
              </v:shape>
            </v:group>
            <v:group style="position:absolute;left:8405;top:10877;width:1238;height:2" coordorigin="8405,10877" coordsize="1238,2">
              <v:shape style="position:absolute;left:8405;top:10877;width:1238;height:2" coordorigin="8405,10877" coordsize="1238,0" path="m8405,10877l9642,10877e" filled="false" stroked="true" strokeweight=".5pt" strokecolor="#0058a9">
                <v:path arrowok="t"/>
              </v:shape>
            </v:group>
            <v:group style="position:absolute;left:9642;top:10423;width:1243;height:2" coordorigin="9642,10423" coordsize="1243,2">
              <v:shape style="position:absolute;left:9642;top:10423;width:1243;height:2" coordorigin="9642,10423" coordsize="1243,0" path="m9642,10423l10885,10423e" filled="false" stroked="true" strokeweight=".5pt" strokecolor="#0058a9">
                <v:path arrowok="t"/>
              </v:shape>
            </v:group>
            <v:group style="position:absolute;left:9642;top:10428;width:2;height:444" coordorigin="9642,10428" coordsize="2,444">
              <v:shape style="position:absolute;left:9642;top:10428;width:2;height:444" coordorigin="9642,10428" coordsize="0,444" path="m9642,10428l9642,10872e" filled="false" stroked="true" strokeweight=".49997pt" strokecolor="#0058a9">
                <v:path arrowok="t"/>
              </v:shape>
            </v:group>
            <v:group style="position:absolute;left:10880;top:10428;width:2;height:444" coordorigin="10880,10428" coordsize="2,444">
              <v:shape style="position:absolute;left:10880;top:10428;width:2;height:444" coordorigin="10880,10428" coordsize="0,444" path="m10880,10428l10880,10872e" filled="false" stroked="true" strokeweight=".5pt" strokecolor="#0058a9">
                <v:path arrowok="t"/>
              </v:shape>
            </v:group>
            <v:group style="position:absolute;left:9642;top:10877;width:1243;height:2" coordorigin="9642,10877" coordsize="1243,2">
              <v:shape style="position:absolute;left:9642;top:10877;width:1243;height:2" coordorigin="9642,10877" coordsize="1243,0" path="m9642,10877l10885,10877e" filled="false" stroked="true" strokeweight=".5pt" strokecolor="#0058a9">
                <v:path arrowok="t"/>
              </v:shape>
            </v:group>
            <v:group style="position:absolute;left:737;top:8609;width:2051;height:2" coordorigin="737,8609" coordsize="2051,2">
              <v:shape style="position:absolute;left:737;top:8609;width:2051;height:2" coordorigin="737,8609" coordsize="2051,0" path="m737,8609l2788,8609e" filled="false" stroked="true" strokeweight=".49997pt" strokecolor="#005aaa">
                <v:path arrowok="t"/>
              </v:shape>
            </v:group>
            <v:group style="position:absolute;left:742;top:8614;width:2;height:449" coordorigin="742,8614" coordsize="2,449">
              <v:shape style="position:absolute;left:742;top:8614;width:2;height:449" coordorigin="742,8614" coordsize="0,449" path="m742,8614l742,9062e" filled="false" stroked="true" strokeweight=".5pt" strokecolor="#005aaa">
                <v:path arrowok="t"/>
              </v:shape>
            </v:group>
            <v:group style="position:absolute;left:2783;top:8614;width:2;height:449" coordorigin="2783,8614" coordsize="2,449">
              <v:shape style="position:absolute;left:2783;top:8614;width:2;height:449" coordorigin="2783,8614" coordsize="0,449" path="m2783,8614l2783,9062e" filled="false" stroked="true" strokeweight=".5pt" strokecolor="#005aaa">
                <v:path arrowok="t"/>
              </v:shape>
            </v:group>
            <v:group style="position:absolute;left:742;top:9062;width:2;height:454" coordorigin="742,9062" coordsize="2,454">
              <v:shape style="position:absolute;left:742;top:9062;width:2;height:454" coordorigin="742,9062" coordsize="0,454" path="m742,9062l742,9516e" filled="false" stroked="true" strokeweight=".5pt" strokecolor="#005aaa">
                <v:path arrowok="t"/>
              </v:shape>
            </v:group>
            <v:group style="position:absolute;left:2783;top:9062;width:2;height:454" coordorigin="2783,9062" coordsize="2,454">
              <v:shape style="position:absolute;left:2783;top:9062;width:2;height:454" coordorigin="2783,9062" coordsize="0,454" path="m2783,9062l2783,9516e" filled="false" stroked="true" strokeweight=".5pt" strokecolor="#005aaa">
                <v:path arrowok="t"/>
              </v:shape>
            </v:group>
            <v:group style="position:absolute;left:742;top:9516;width:2;height:454" coordorigin="742,9516" coordsize="2,454">
              <v:shape style="position:absolute;left:742;top:9516;width:2;height:454" coordorigin="742,9516" coordsize="0,454" path="m742,9516l742,9969e" filled="false" stroked="true" strokeweight=".5pt" strokecolor="#005aaa">
                <v:path arrowok="t"/>
              </v:shape>
            </v:group>
            <v:group style="position:absolute;left:2783;top:9516;width:2;height:454" coordorigin="2783,9516" coordsize="2,454">
              <v:shape style="position:absolute;left:2783;top:9516;width:2;height:454" coordorigin="2783,9516" coordsize="0,454" path="m2783,9516l2783,9969e" filled="false" stroked="true" strokeweight=".5pt" strokecolor="#005aaa">
                <v:path arrowok="t"/>
              </v:shape>
            </v:group>
            <v:group style="position:absolute;left:742;top:9969;width:2;height:454" coordorigin="742,9969" coordsize="2,454">
              <v:shape style="position:absolute;left:742;top:9969;width:2;height:454" coordorigin="742,9969" coordsize="0,454" path="m742,9969l742,10423e" filled="false" stroked="true" strokeweight=".5pt" strokecolor="#005aaa">
                <v:path arrowok="t"/>
              </v:shape>
            </v:group>
            <v:group style="position:absolute;left:2783;top:9969;width:2;height:454" coordorigin="2783,9969" coordsize="2,454">
              <v:shape style="position:absolute;left:2783;top:9969;width:2;height:454" coordorigin="2783,9969" coordsize="0,454" path="m2783,9969l2783,10423e" filled="false" stroked="true" strokeweight=".5pt" strokecolor="#005aaa">
                <v:path arrowok="t"/>
              </v:shape>
            </v:group>
            <v:group style="position:absolute;left:742;top:10423;width:2;height:449" coordorigin="742,10423" coordsize="2,449">
              <v:shape style="position:absolute;left:742;top:10423;width:2;height:449" coordorigin="742,10423" coordsize="0,449" path="m742,10423l742,10872e" filled="false" stroked="true" strokeweight=".5pt" strokecolor="#005aaa">
                <v:path arrowok="t"/>
              </v:shape>
            </v:group>
            <v:group style="position:absolute;left:2783;top:10423;width:2;height:449" coordorigin="2783,10423" coordsize="2,449">
              <v:shape style="position:absolute;left:2783;top:10423;width:2;height:449" coordorigin="2783,10423" coordsize="0,449" path="m2783,10423l2783,10872e" filled="false" stroked="true" strokeweight=".5pt" strokecolor="#005aaa">
                <v:path arrowok="t"/>
              </v:shape>
            </v:group>
            <v:group style="position:absolute;left:737;top:10877;width:2051;height:2" coordorigin="737,10877" coordsize="2051,2">
              <v:shape style="position:absolute;left:737;top:10877;width:2051;height:2" coordorigin="737,10877" coordsize="2051,0" path="m737,10877l2788,10877e" filled="false" stroked="true" strokeweight=".5pt" strokecolor="#005aaa">
                <v:path arrowok="t"/>
              </v:shape>
              <v:shape style="position:absolute;left:799;top:2487;width:1928;height:1400" type="#_x0000_t75" stroked="false">
                <v:imagedata r:id="rId61" o:title=""/>
              </v:shape>
              <v:shape style="position:absolute;left:939;top:4316;width:1648;height:1920" type="#_x0000_t75" stroked="false">
                <v:imagedata r:id="rId62" o:title=""/>
              </v:shape>
              <v:shape style="position:absolute;left:799;top:6628;width:1927;height:1650" type="#_x0000_t75" stroked="false">
                <v:imagedata r:id="rId63" o:title=""/>
              </v:shape>
              <v:shape style="position:absolute;left:1506;top:10643;width:247;height:140" type="#_x0000_t75" stroked="false">
                <v:imagedata r:id="rId64" o:title=""/>
              </v:shape>
              <v:shape style="position:absolute;left:2223;top:10643;width:350;height:140" type="#_x0000_t75" stroked="false">
                <v:imagedata r:id="rId65" o:title=""/>
              </v:shape>
              <v:shape style="position:absolute;left:884;top:9403;width:1757;height:1240" type="#_x0000_t75" stroked="false">
                <v:imagedata r:id="rId66" o:title=""/>
              </v:shape>
              <v:shape style="position:absolute;left:2536;top:10403;width:100;height:120" type="#_x0000_t75" stroked="false">
                <v:imagedata r:id="rId67" o:title=""/>
              </v:shape>
              <v:shape style="position:absolute;left:948;top:8843;width:1263;height:560" type="#_x0000_t75" stroked="false">
                <v:imagedata r:id="rId68" o:title=""/>
              </v:shape>
              <v:shape style="position:absolute;left:1183;top:8703;width:753;height:140" type="#_x0000_t75" stroked="false">
                <v:imagedata r:id="rId69" o:title=""/>
              </v:shape>
            </v:group>
            <w10:wrap type="none"/>
          </v:group>
        </w:pict>
      </w:r>
      <w:r>
        <w:rPr/>
        <w:pict>
          <v:group style="position:absolute;margin-left:36.599976pt;margin-top:580.28302pt;width:507.95pt;height:128.4500pt;mso-position-horizontal-relative:page;mso-position-vertical-relative:page;z-index:-372136" coordorigin="732,11606" coordsize="10159,2569">
            <v:group style="position:absolute;left:742;top:11611;width:2041;height:413" coordorigin="742,11611" coordsize="2041,413">
              <v:shape style="position:absolute;left:742;top:11611;width:2041;height:413" coordorigin="742,11611" coordsize="2041,413" path="m2783,11611l742,11611,742,12024,2783,12024,2783,11611xe" filled="true" fillcolor="#d9e1f3" stroked="false">
                <v:path arrowok="t"/>
                <v:fill type="solid"/>
              </v:shape>
            </v:group>
            <v:group style="position:absolute;left:2783;top:11611;width:794;height:413" coordorigin="2783,11611" coordsize="794,413">
              <v:shape style="position:absolute;left:2783;top:11611;width:794;height:413" coordorigin="2783,11611" coordsize="794,413" path="m3577,11611l2783,11611,2783,12024,3577,12024,3577,11611xe" filled="true" fillcolor="#d9e1f3" stroked="false">
                <v:path arrowok="t"/>
                <v:fill type="solid"/>
              </v:shape>
            </v:group>
            <v:group style="position:absolute;left:3577;top:11611;width:1218;height:413" coordorigin="3577,11611" coordsize="1218,413">
              <v:shape style="position:absolute;left:3577;top:11611;width:1218;height:413" coordorigin="3577,11611" coordsize="1218,413" path="m4794,11611l3577,11611,3577,12024,4794,12024,4794,11611xe" filled="true" fillcolor="#d9e1f3" stroked="false">
                <v:path arrowok="t"/>
                <v:fill type="solid"/>
              </v:shape>
            </v:group>
            <v:group style="position:absolute;left:4794;top:11611;width:2;height:413" coordorigin="4794,11611" coordsize="2,413">
              <v:shape style="position:absolute;left:4794;top:11611;width:2;height:413" coordorigin="4794,11611" coordsize="0,413" path="m4794,11611l4794,12024e" filled="false" stroked="true" strokeweight=".001pt" strokecolor="#d9e1f3">
                <v:path arrowok="t"/>
              </v:shape>
            </v:group>
            <v:group style="position:absolute;left:4794;top:11611;width:1218;height:413" coordorigin="4794,11611" coordsize="1218,413">
              <v:shape style="position:absolute;left:4794;top:11611;width:1218;height:413" coordorigin="4794,11611" coordsize="1218,413" path="m6011,11611l4794,11611,4794,12024,6011,12024,6011,11611xe" filled="true" fillcolor="#d9e1f3" stroked="false">
                <v:path arrowok="t"/>
                <v:fill type="solid"/>
              </v:shape>
            </v:group>
            <v:group style="position:absolute;left:6011;top:11611;width:1218;height:413" coordorigin="6011,11611" coordsize="1218,413">
              <v:shape style="position:absolute;left:6011;top:11611;width:1218;height:413" coordorigin="6011,11611" coordsize="1218,413" path="m7228,11611l6011,11611,6011,12024,7228,12024,7228,11611xe" filled="true" fillcolor="#d9e1f3" stroked="false">
                <v:path arrowok="t"/>
                <v:fill type="solid"/>
              </v:shape>
            </v:group>
            <v:group style="position:absolute;left:7228;top:11611;width:2;height:413" coordorigin="7228,11611" coordsize="2,413">
              <v:shape style="position:absolute;left:7228;top:11611;width:2;height:413" coordorigin="7228,11611" coordsize="0,413" path="m7228,11611l7228,12024e" filled="false" stroked="true" strokeweight=".001pt" strokecolor="#d9e1f3">
                <v:path arrowok="t"/>
              </v:shape>
            </v:group>
            <v:group style="position:absolute;left:7228;top:11611;width:1218;height:413" coordorigin="7228,11611" coordsize="1218,413">
              <v:shape style="position:absolute;left:7228;top:11611;width:1218;height:413" coordorigin="7228,11611" coordsize="1218,413" path="m8446,11611l7228,11611,7228,12024,8446,12024,8446,11611xe" filled="true" fillcolor="#d9e1f3" stroked="false">
                <v:path arrowok="t"/>
                <v:fill type="solid"/>
              </v:shape>
            </v:group>
            <v:group style="position:absolute;left:8446;top:11611;width:1218;height:413" coordorigin="8446,11611" coordsize="1218,413">
              <v:shape style="position:absolute;left:8446;top:11611;width:1218;height:413" coordorigin="8446,11611" coordsize="1218,413" path="m9663,11611l8446,11611,8446,12024,9663,12024,9663,11611xe" filled="true" fillcolor="#d9e1f3" stroked="false">
                <v:path arrowok="t"/>
                <v:fill type="solid"/>
              </v:shape>
            </v:group>
            <v:group style="position:absolute;left:9663;top:11611;width:2;height:413" coordorigin="9663,11611" coordsize="2,413">
              <v:shape style="position:absolute;left:9663;top:11611;width:2;height:413" coordorigin="9663,11611" coordsize="0,413" path="m9663,11611l9663,12024e" filled="false" stroked="true" strokeweight=".001pt" strokecolor="#d9e1f3">
                <v:path arrowok="t"/>
              </v:shape>
            </v:group>
            <v:group style="position:absolute;left:9663;top:11611;width:1218;height:413" coordorigin="9663,11611" coordsize="1218,413">
              <v:shape style="position:absolute;left:9663;top:11611;width:1218;height:413" coordorigin="9663,11611" coordsize="1218,413" path="m10880,11611l9663,11611,9663,12024,10880,12024,10880,11611xe" filled="true" fillcolor="#d9e1f3" stroked="false">
                <v:path arrowok="t"/>
                <v:fill type="solid"/>
              </v:shape>
            </v:group>
            <v:group style="position:absolute;left:742;top:12024;width:10139;height:275" coordorigin="742,12024" coordsize="10139,275">
              <v:shape style="position:absolute;left:742;top:12024;width:10139;height:275" coordorigin="742,12024" coordsize="10139,275" path="m742,12298l10880,12298,10880,12024,742,12024,742,12298xe" filled="true" fillcolor="#0058a9" stroked="false">
                <v:path arrowok="t"/>
                <v:fill type="solid"/>
              </v:shape>
            </v:group>
            <v:group style="position:absolute;left:742;top:12298;width:2041;height:1871" coordorigin="742,12298" coordsize="2041,1871">
              <v:shape style="position:absolute;left:742;top:12298;width:2041;height:1871" coordorigin="742,12298" coordsize="2041,1871" path="m742,14169l2783,14169,2783,12298,742,12298,742,14169xe" filled="true" fillcolor="#8caedb" stroked="false">
                <v:path arrowok="t"/>
                <v:fill type="solid"/>
              </v:shape>
            </v:group>
            <v:group style="position:absolute;left:10880;top:12029;width:2;height:265" coordorigin="10880,12029" coordsize="2,265">
              <v:shape style="position:absolute;left:10880;top:12029;width:2;height:265" coordorigin="10880,12029" coordsize="0,265" path="m10880,12029l10880,12293e" filled="false" stroked="true" strokeweight=".5pt" strokecolor="#0058a9">
                <v:path arrowok="t"/>
              </v:shape>
            </v:group>
            <v:group style="position:absolute;left:2783;top:11611;width:2011;height:2" coordorigin="2783,11611" coordsize="2011,2">
              <v:shape style="position:absolute;left:2783;top:11611;width:2011;height:2" coordorigin="2783,11611" coordsize="2011,0" path="m2783,11611l4794,11611e" filled="false" stroked="true" strokeweight=".5pt" strokecolor="#0058a9">
                <v:path arrowok="t"/>
              </v:shape>
            </v:group>
            <v:group style="position:absolute;left:3577;top:11616;width:2;height:403" coordorigin="3577,11616" coordsize="2,403">
              <v:shape style="position:absolute;left:3577;top:11616;width:2;height:403" coordorigin="3577,11616" coordsize="0,403" path="m3577,11616l3577,12019e" filled="false" stroked="true" strokeweight=".50002pt" strokecolor="#0058a9">
                <v:path arrowok="t"/>
              </v:shape>
            </v:group>
            <v:group style="position:absolute;left:4794;top:11611;width:1218;height:2" coordorigin="4794,11611" coordsize="1218,2">
              <v:shape style="position:absolute;left:4794;top:11611;width:1218;height:2" coordorigin="4794,11611" coordsize="1218,0" path="m4794,11611l6011,11611e" filled="false" stroked="true" strokeweight=".5pt" strokecolor="#0058a9">
                <v:path arrowok="t"/>
              </v:shape>
            </v:group>
            <v:group style="position:absolute;left:4794;top:11616;width:2;height:403" coordorigin="4794,11616" coordsize="2,403">
              <v:shape style="position:absolute;left:4794;top:11616;width:2;height:403" coordorigin="4794,11616" coordsize="0,403" path="m4794,11616l4794,12019e" filled="false" stroked="true" strokeweight=".5pt" strokecolor="#0058a9">
                <v:path arrowok="t"/>
              </v:shape>
            </v:group>
            <v:group style="position:absolute;left:6011;top:11611;width:1218;height:2" coordorigin="6011,11611" coordsize="1218,2">
              <v:shape style="position:absolute;left:6011;top:11611;width:1218;height:2" coordorigin="6011,11611" coordsize="1218,0" path="m6011,11611l7228,11611e" filled="false" stroked="true" strokeweight=".5pt" strokecolor="#0058a9">
                <v:path arrowok="t"/>
              </v:shape>
            </v:group>
            <v:group style="position:absolute;left:6011;top:11616;width:2;height:403" coordorigin="6011,11616" coordsize="2,403">
              <v:shape style="position:absolute;left:6011;top:11616;width:2;height:403" coordorigin="6011,11616" coordsize="0,403" path="m6011,11616l6011,12019e" filled="false" stroked="true" strokeweight=".5pt" strokecolor="#0058a9">
                <v:path arrowok="t"/>
              </v:shape>
            </v:group>
            <v:group style="position:absolute;left:7228;top:11611;width:1218;height:2" coordorigin="7228,11611" coordsize="1218,2">
              <v:shape style="position:absolute;left:7228;top:11611;width:1218;height:2" coordorigin="7228,11611" coordsize="1218,0" path="m7228,11611l8446,11611e" filled="false" stroked="true" strokeweight=".5pt" strokecolor="#0058a9">
                <v:path arrowok="t"/>
              </v:shape>
            </v:group>
            <v:group style="position:absolute;left:7228;top:11616;width:2;height:403" coordorigin="7228,11616" coordsize="2,403">
              <v:shape style="position:absolute;left:7228;top:11616;width:2;height:403" coordorigin="7228,11616" coordsize="0,403" path="m7228,11616l7228,12019e" filled="false" stroked="true" strokeweight=".5pt" strokecolor="#0058a9">
                <v:path arrowok="t"/>
              </v:shape>
            </v:group>
            <v:group style="position:absolute;left:8446;top:11611;width:1218;height:2" coordorigin="8446,11611" coordsize="1218,2">
              <v:shape style="position:absolute;left:8446;top:11611;width:1218;height:2" coordorigin="8446,11611" coordsize="1218,0" path="m8446,11611l9663,11611e" filled="false" stroked="true" strokeweight=".5pt" strokecolor="#0058a9">
                <v:path arrowok="t"/>
              </v:shape>
            </v:group>
            <v:group style="position:absolute;left:8446;top:11616;width:2;height:403" coordorigin="8446,11616" coordsize="2,403">
              <v:shape style="position:absolute;left:8446;top:11616;width:2;height:403" coordorigin="8446,11616" coordsize="0,403" path="m8446,11616l8446,12019e" filled="false" stroked="true" strokeweight=".50003pt" strokecolor="#0058a9">
                <v:path arrowok="t"/>
              </v:shape>
            </v:group>
            <v:group style="position:absolute;left:9663;top:11611;width:1223;height:2" coordorigin="9663,11611" coordsize="1223,2">
              <v:shape style="position:absolute;left:9663;top:11611;width:1223;height:2" coordorigin="9663,11611" coordsize="1223,0" path="m9663,11611l10885,11611e" filled="false" stroked="true" strokeweight=".5pt" strokecolor="#0058a9">
                <v:path arrowok="t"/>
              </v:shape>
            </v:group>
            <v:group style="position:absolute;left:9663;top:11616;width:2;height:403" coordorigin="9663,11616" coordsize="2,403">
              <v:shape style="position:absolute;left:9663;top:11616;width:2;height:403" coordorigin="9663,11616" coordsize="0,403" path="m9663,11616l9663,12019e" filled="false" stroked="true" strokeweight=".49997pt" strokecolor="#0058a9">
                <v:path arrowok="t"/>
              </v:shape>
            </v:group>
            <v:group style="position:absolute;left:10880;top:11616;width:2;height:403" coordorigin="10880,11616" coordsize="2,403">
              <v:shape style="position:absolute;left:10880;top:11616;width:2;height:403" coordorigin="10880,11616" coordsize="0,403" path="m10880,11616l10880,12019e" filled="false" stroked="true" strokeweight=".5pt" strokecolor="#0058a9">
                <v:path arrowok="t"/>
              </v:shape>
            </v:group>
            <v:group style="position:absolute;left:737;top:11611;width:2046;height:2" coordorigin="737,11611" coordsize="2046,2">
              <v:shape style="position:absolute;left:737;top:11611;width:2046;height:2" coordorigin="737,11611" coordsize="2046,0" path="m737,11611l2783,11611e" filled="false" stroked="true" strokeweight=".5pt" strokecolor="#0058a9">
                <v:path arrowok="t"/>
              </v:shape>
            </v:group>
            <v:group style="position:absolute;left:742;top:11616;width:2;height:403" coordorigin="742,11616" coordsize="2,403">
              <v:shape style="position:absolute;left:742;top:11616;width:2;height:403" coordorigin="742,11616" coordsize="0,403" path="m742,11616l742,12019e" filled="false" stroked="true" strokeweight=".5pt" strokecolor="#0058a9">
                <v:path arrowok="t"/>
              </v:shape>
            </v:group>
            <v:group style="position:absolute;left:2783;top:11616;width:2;height:403" coordorigin="2783,11616" coordsize="2,403">
              <v:shape style="position:absolute;left:2783;top:11616;width:2;height:403" coordorigin="2783,11616" coordsize="0,403" path="m2783,11616l2783,12019e" filled="false" stroked="true" strokeweight=".5pt" strokecolor="#0058a9">
                <v:path arrowok="t"/>
              </v:shape>
            </v:group>
            <v:group style="position:absolute;left:737;top:12023;width:2046;height:2" coordorigin="737,12023" coordsize="2046,2">
              <v:shape style="position:absolute;left:737;top:12023;width:2046;height:2" coordorigin="737,12023" coordsize="2046,0" path="m737,12023l2783,12023e" filled="false" stroked="true" strokeweight=".50005pt" strokecolor="#0058a9">
                <v:path arrowok="t"/>
              </v:shape>
            </v:group>
            <v:group style="position:absolute;left:742;top:12029;width:2;height:265" coordorigin="742,12029" coordsize="2,265">
              <v:shape style="position:absolute;left:742;top:12029;width:2;height:265" coordorigin="742,12029" coordsize="0,265" path="m742,12029l742,12293e" filled="false" stroked="true" strokeweight=".5pt" strokecolor="#0058a9">
                <v:path arrowok="t"/>
              </v:shape>
            </v:group>
            <v:group style="position:absolute;left:2783;top:12023;width:8103;height:2" coordorigin="2783,12023" coordsize="8103,2">
              <v:shape style="position:absolute;left:2783;top:12023;width:8103;height:2" coordorigin="2783,12023" coordsize="8103,0" path="m2783,12023l10885,12023e" filled="false" stroked="true" strokeweight=".50005pt" strokecolor="#0058a9">
                <v:path arrowok="t"/>
              </v:shape>
            </v:group>
            <v:group style="position:absolute;left:2788;top:12298;width:2006;height:2" coordorigin="2788,12298" coordsize="2006,2">
              <v:shape style="position:absolute;left:2788;top:12298;width:2006;height:2" coordorigin="2788,12298" coordsize="2006,0" path="m2788,12298l4794,12298e" filled="false" stroked="true" strokeweight=".49998pt" strokecolor="#0058a9">
                <v:path arrowok="t"/>
              </v:shape>
            </v:group>
            <v:group style="position:absolute;left:3577;top:12303;width:2;height:614" coordorigin="3577,12303" coordsize="2,614">
              <v:shape style="position:absolute;left:3577;top:12303;width:2;height:614" coordorigin="3577,12303" coordsize="0,614" path="m3577,12303l3577,12917e" filled="false" stroked="true" strokeweight=".50002pt" strokecolor="#0058a9">
                <v:path arrowok="t"/>
              </v:shape>
            </v:group>
            <v:group style="position:absolute;left:4794;top:12298;width:1218;height:2" coordorigin="4794,12298" coordsize="1218,2">
              <v:shape style="position:absolute;left:4794;top:12298;width:1218;height:2" coordorigin="4794,12298" coordsize="1218,0" path="m4794,12298l6011,12298e" filled="false" stroked="true" strokeweight=".49998pt" strokecolor="#0058a9">
                <v:path arrowok="t"/>
              </v:shape>
            </v:group>
            <v:group style="position:absolute;left:4794;top:12303;width:2;height:614" coordorigin="4794,12303" coordsize="2,614">
              <v:shape style="position:absolute;left:4794;top:12303;width:2;height:614" coordorigin="4794,12303" coordsize="0,614" path="m4794,12303l4794,12917e" filled="false" stroked="true" strokeweight=".5pt" strokecolor="#0058a9">
                <v:path arrowok="t"/>
              </v:shape>
            </v:group>
            <v:group style="position:absolute;left:6011;top:12298;width:1218;height:2" coordorigin="6011,12298" coordsize="1218,2">
              <v:shape style="position:absolute;left:6011;top:12298;width:1218;height:2" coordorigin="6011,12298" coordsize="1218,0" path="m6011,12298l7228,12298e" filled="false" stroked="true" strokeweight=".49998pt" strokecolor="#0058a9">
                <v:path arrowok="t"/>
              </v:shape>
            </v:group>
            <v:group style="position:absolute;left:6011;top:12303;width:2;height:614" coordorigin="6011,12303" coordsize="2,614">
              <v:shape style="position:absolute;left:6011;top:12303;width:2;height:614" coordorigin="6011,12303" coordsize="0,614" path="m6011,12303l6011,12917e" filled="false" stroked="true" strokeweight=".5pt" strokecolor="#0058a9">
                <v:path arrowok="t"/>
              </v:shape>
            </v:group>
            <v:group style="position:absolute;left:7228;top:12298;width:1218;height:2" coordorigin="7228,12298" coordsize="1218,2">
              <v:shape style="position:absolute;left:7228;top:12298;width:1218;height:2" coordorigin="7228,12298" coordsize="1218,0" path="m7228,12298l8446,12298e" filled="false" stroked="true" strokeweight=".49998pt" strokecolor="#0058a9">
                <v:path arrowok="t"/>
              </v:shape>
            </v:group>
            <v:group style="position:absolute;left:7228;top:12303;width:2;height:614" coordorigin="7228,12303" coordsize="2,614">
              <v:shape style="position:absolute;left:7228;top:12303;width:2;height:614" coordorigin="7228,12303" coordsize="0,614" path="m7228,12303l7228,12917e" filled="false" stroked="true" strokeweight=".5pt" strokecolor="#0058a9">
                <v:path arrowok="t"/>
              </v:shape>
            </v:group>
            <v:group style="position:absolute;left:8446;top:12298;width:1218;height:2" coordorigin="8446,12298" coordsize="1218,2">
              <v:shape style="position:absolute;left:8446;top:12298;width:1218;height:2" coordorigin="8446,12298" coordsize="1218,0" path="m8446,12298l9663,12298e" filled="false" stroked="true" strokeweight=".49998pt" strokecolor="#0058a9">
                <v:path arrowok="t"/>
              </v:shape>
            </v:group>
            <v:group style="position:absolute;left:8446;top:12303;width:2;height:614" coordorigin="8446,12303" coordsize="2,614">
              <v:shape style="position:absolute;left:8446;top:12303;width:2;height:614" coordorigin="8446,12303" coordsize="0,614" path="m8446,12303l8446,12917e" filled="false" stroked="true" strokeweight=".50003pt" strokecolor="#0058a9">
                <v:path arrowok="t"/>
              </v:shape>
            </v:group>
            <v:group style="position:absolute;left:9663;top:12298;width:1223;height:2" coordorigin="9663,12298" coordsize="1223,2">
              <v:shape style="position:absolute;left:9663;top:12298;width:1223;height:2" coordorigin="9663,12298" coordsize="1223,0" path="m9663,12298l10885,12298e" filled="false" stroked="true" strokeweight=".49998pt" strokecolor="#0058a9">
                <v:path arrowok="t"/>
              </v:shape>
            </v:group>
            <v:group style="position:absolute;left:9663;top:12303;width:2;height:614" coordorigin="9663,12303" coordsize="2,614">
              <v:shape style="position:absolute;left:9663;top:12303;width:2;height:614" coordorigin="9663,12303" coordsize="0,614" path="m9663,12303l9663,12917e" filled="false" stroked="true" strokeweight=".49997pt" strokecolor="#0058a9">
                <v:path arrowok="t"/>
              </v:shape>
            </v:group>
            <v:group style="position:absolute;left:10880;top:12303;width:2;height:614" coordorigin="10880,12303" coordsize="2,614">
              <v:shape style="position:absolute;left:10880;top:12303;width:2;height:614" coordorigin="10880,12303" coordsize="0,614" path="m10880,12303l10880,12917e" filled="false" stroked="true" strokeweight=".5pt" strokecolor="#0058a9">
                <v:path arrowok="t"/>
              </v:shape>
            </v:group>
            <v:group style="position:absolute;left:2788;top:12922;width:2006;height:2" coordorigin="2788,12922" coordsize="2006,2">
              <v:shape style="position:absolute;left:2788;top:12922;width:2006;height:2" coordorigin="2788,12922" coordsize="2006,0" path="m2788,12922l4794,12922e" filled="false" stroked="true" strokeweight=".49998pt" strokecolor="#0058a9">
                <v:path arrowok="t"/>
              </v:shape>
            </v:group>
            <v:group style="position:absolute;left:3577;top:12927;width:2;height:614" coordorigin="3577,12927" coordsize="2,614">
              <v:shape style="position:absolute;left:3577;top:12927;width:2;height:614" coordorigin="3577,12927" coordsize="0,614" path="m3577,12927l3577,13540e" filled="false" stroked="true" strokeweight=".50002pt" strokecolor="#0058a9">
                <v:path arrowok="t"/>
              </v:shape>
            </v:group>
            <v:group style="position:absolute;left:4794;top:12922;width:1218;height:2" coordorigin="4794,12922" coordsize="1218,2">
              <v:shape style="position:absolute;left:4794;top:12922;width:1218;height:2" coordorigin="4794,12922" coordsize="1218,0" path="m4794,12922l6011,12922e" filled="false" stroked="true" strokeweight=".49998pt" strokecolor="#0058a9">
                <v:path arrowok="t"/>
              </v:shape>
            </v:group>
            <v:group style="position:absolute;left:4794;top:12927;width:2;height:614" coordorigin="4794,12927" coordsize="2,614">
              <v:shape style="position:absolute;left:4794;top:12927;width:2;height:614" coordorigin="4794,12927" coordsize="0,614" path="m4794,12927l4794,13540e" filled="false" stroked="true" strokeweight=".5pt" strokecolor="#0058a9">
                <v:path arrowok="t"/>
              </v:shape>
            </v:group>
            <v:group style="position:absolute;left:6011;top:12922;width:1218;height:2" coordorigin="6011,12922" coordsize="1218,2">
              <v:shape style="position:absolute;left:6011;top:12922;width:1218;height:2" coordorigin="6011,12922" coordsize="1218,0" path="m6011,12922l7228,12922e" filled="false" stroked="true" strokeweight=".49998pt" strokecolor="#0058a9">
                <v:path arrowok="t"/>
              </v:shape>
            </v:group>
            <v:group style="position:absolute;left:6011;top:12927;width:2;height:614" coordorigin="6011,12927" coordsize="2,614">
              <v:shape style="position:absolute;left:6011;top:12927;width:2;height:614" coordorigin="6011,12927" coordsize="0,614" path="m6011,12927l6011,13540e" filled="false" stroked="true" strokeweight=".5pt" strokecolor="#0058a9">
                <v:path arrowok="t"/>
              </v:shape>
            </v:group>
            <v:group style="position:absolute;left:7228;top:12922;width:1218;height:2" coordorigin="7228,12922" coordsize="1218,2">
              <v:shape style="position:absolute;left:7228;top:12922;width:1218;height:2" coordorigin="7228,12922" coordsize="1218,0" path="m7228,12922l8446,12922e" filled="false" stroked="true" strokeweight=".49998pt" strokecolor="#0058a9">
                <v:path arrowok="t"/>
              </v:shape>
            </v:group>
            <v:group style="position:absolute;left:7228;top:12927;width:2;height:614" coordorigin="7228,12927" coordsize="2,614">
              <v:shape style="position:absolute;left:7228;top:12927;width:2;height:614" coordorigin="7228,12927" coordsize="0,614" path="m7228,12927l7228,13540e" filled="false" stroked="true" strokeweight=".5pt" strokecolor="#0058a9">
                <v:path arrowok="t"/>
              </v:shape>
            </v:group>
            <v:group style="position:absolute;left:8446;top:12922;width:1218;height:2" coordorigin="8446,12922" coordsize="1218,2">
              <v:shape style="position:absolute;left:8446;top:12922;width:1218;height:2" coordorigin="8446,12922" coordsize="1218,0" path="m8446,12922l9663,12922e" filled="false" stroked="true" strokeweight=".49998pt" strokecolor="#0058a9">
                <v:path arrowok="t"/>
              </v:shape>
            </v:group>
            <v:group style="position:absolute;left:8446;top:12927;width:2;height:614" coordorigin="8446,12927" coordsize="2,614">
              <v:shape style="position:absolute;left:8446;top:12927;width:2;height:614" coordorigin="8446,12927" coordsize="0,614" path="m8446,12927l8446,13540e" filled="false" stroked="true" strokeweight=".50003pt" strokecolor="#0058a9">
                <v:path arrowok="t"/>
              </v:shape>
            </v:group>
            <v:group style="position:absolute;left:9663;top:12922;width:1223;height:2" coordorigin="9663,12922" coordsize="1223,2">
              <v:shape style="position:absolute;left:9663;top:12922;width:1223;height:2" coordorigin="9663,12922" coordsize="1223,0" path="m9663,12922l10885,12922e" filled="false" stroked="true" strokeweight=".49998pt" strokecolor="#0058a9">
                <v:path arrowok="t"/>
              </v:shape>
            </v:group>
            <v:group style="position:absolute;left:9663;top:12927;width:2;height:614" coordorigin="9663,12927" coordsize="2,614">
              <v:shape style="position:absolute;left:9663;top:12927;width:2;height:614" coordorigin="9663,12927" coordsize="0,614" path="m9663,12927l9663,13540e" filled="false" stroked="true" strokeweight=".49997pt" strokecolor="#0058a9">
                <v:path arrowok="t"/>
              </v:shape>
            </v:group>
            <v:group style="position:absolute;left:10880;top:12927;width:2;height:614" coordorigin="10880,12927" coordsize="2,614">
              <v:shape style="position:absolute;left:10880;top:12927;width:2;height:614" coordorigin="10880,12927" coordsize="0,614" path="m10880,12927l10880,13540e" filled="false" stroked="true" strokeweight=".5pt" strokecolor="#0058a9">
                <v:path arrowok="t"/>
              </v:shape>
            </v:group>
            <v:group style="position:absolute;left:2788;top:13545;width:2006;height:2" coordorigin="2788,13545" coordsize="2006,2">
              <v:shape style="position:absolute;left:2788;top:13545;width:2006;height:2" coordorigin="2788,13545" coordsize="2006,0" path="m2788,13545l4794,13545e" filled="false" stroked="true" strokeweight=".50003pt" strokecolor="#0058a9">
                <v:path arrowok="t"/>
              </v:shape>
            </v:group>
            <v:group style="position:absolute;left:3577;top:13550;width:2;height:614" coordorigin="3577,13550" coordsize="2,614">
              <v:shape style="position:absolute;left:3577;top:13550;width:2;height:614" coordorigin="3577,13550" coordsize="0,614" path="m3577,13550l3577,14164e" filled="false" stroked="true" strokeweight=".50002pt" strokecolor="#0058a9">
                <v:path arrowok="t"/>
              </v:shape>
            </v:group>
            <v:group style="position:absolute;left:4794;top:13545;width:1218;height:2" coordorigin="4794,13545" coordsize="1218,2">
              <v:shape style="position:absolute;left:4794;top:13545;width:1218;height:2" coordorigin="4794,13545" coordsize="1218,0" path="m4794,13545l6011,13545e" filled="false" stroked="true" strokeweight=".50003pt" strokecolor="#0058a9">
                <v:path arrowok="t"/>
              </v:shape>
            </v:group>
            <v:group style="position:absolute;left:4794;top:13550;width:2;height:614" coordorigin="4794,13550" coordsize="2,614">
              <v:shape style="position:absolute;left:4794;top:13550;width:2;height:614" coordorigin="4794,13550" coordsize="0,614" path="m4794,13550l4794,14164e" filled="false" stroked="true" strokeweight=".5pt" strokecolor="#0058a9">
                <v:path arrowok="t"/>
              </v:shape>
            </v:group>
            <v:group style="position:absolute;left:6011;top:13545;width:1218;height:2" coordorigin="6011,13545" coordsize="1218,2">
              <v:shape style="position:absolute;left:6011;top:13545;width:1218;height:2" coordorigin="6011,13545" coordsize="1218,0" path="m6011,13545l7228,13545e" filled="false" stroked="true" strokeweight=".50003pt" strokecolor="#0058a9">
                <v:path arrowok="t"/>
              </v:shape>
            </v:group>
            <v:group style="position:absolute;left:6011;top:13550;width:2;height:614" coordorigin="6011,13550" coordsize="2,614">
              <v:shape style="position:absolute;left:6011;top:13550;width:2;height:614" coordorigin="6011,13550" coordsize="0,614" path="m6011,13550l6011,14164e" filled="false" stroked="true" strokeweight=".5pt" strokecolor="#0058a9">
                <v:path arrowok="t"/>
              </v:shape>
            </v:group>
            <v:group style="position:absolute;left:7228;top:13545;width:1218;height:2" coordorigin="7228,13545" coordsize="1218,2">
              <v:shape style="position:absolute;left:7228;top:13545;width:1218;height:2" coordorigin="7228,13545" coordsize="1218,0" path="m7228,13545l8446,13545e" filled="false" stroked="true" strokeweight=".50003pt" strokecolor="#0058a9">
                <v:path arrowok="t"/>
              </v:shape>
            </v:group>
            <v:group style="position:absolute;left:7228;top:13550;width:2;height:614" coordorigin="7228,13550" coordsize="2,614">
              <v:shape style="position:absolute;left:7228;top:13550;width:2;height:614" coordorigin="7228,13550" coordsize="0,614" path="m7228,13550l7228,14164e" filled="false" stroked="true" strokeweight=".5pt" strokecolor="#0058a9">
                <v:path arrowok="t"/>
              </v:shape>
            </v:group>
            <v:group style="position:absolute;left:8446;top:13545;width:1218;height:2" coordorigin="8446,13545" coordsize="1218,2">
              <v:shape style="position:absolute;left:8446;top:13545;width:1218;height:2" coordorigin="8446,13545" coordsize="1218,0" path="m8446,13545l9663,13545e" filled="false" stroked="true" strokeweight=".50003pt" strokecolor="#0058a9">
                <v:path arrowok="t"/>
              </v:shape>
            </v:group>
            <v:group style="position:absolute;left:8446;top:13550;width:2;height:614" coordorigin="8446,13550" coordsize="2,614">
              <v:shape style="position:absolute;left:8446;top:13550;width:2;height:614" coordorigin="8446,13550" coordsize="0,614" path="m8446,13550l8446,14164e" filled="false" stroked="true" strokeweight=".50003pt" strokecolor="#0058a9">
                <v:path arrowok="t"/>
              </v:shape>
            </v:group>
            <v:group style="position:absolute;left:9663;top:13545;width:1223;height:2" coordorigin="9663,13545" coordsize="1223,2">
              <v:shape style="position:absolute;left:9663;top:13545;width:1223;height:2" coordorigin="9663,13545" coordsize="1223,0" path="m9663,13545l10885,13545e" filled="false" stroked="true" strokeweight=".50003pt" strokecolor="#0058a9">
                <v:path arrowok="t"/>
              </v:shape>
            </v:group>
            <v:group style="position:absolute;left:9663;top:13550;width:2;height:614" coordorigin="9663,13550" coordsize="2,614">
              <v:shape style="position:absolute;left:9663;top:13550;width:2;height:614" coordorigin="9663,13550" coordsize="0,614" path="m9663,13550l9663,14164e" filled="false" stroked="true" strokeweight=".49997pt" strokecolor="#0058a9">
                <v:path arrowok="t"/>
              </v:shape>
            </v:group>
            <v:group style="position:absolute;left:10880;top:13550;width:2;height:614" coordorigin="10880,13550" coordsize="2,614">
              <v:shape style="position:absolute;left:10880;top:13550;width:2;height:614" coordorigin="10880,13550" coordsize="0,614" path="m10880,13550l10880,14164e" filled="false" stroked="true" strokeweight=".5pt" strokecolor="#0058a9">
                <v:path arrowok="t"/>
              </v:shape>
            </v:group>
            <v:group style="position:absolute;left:737;top:12298;width:2051;height:2" coordorigin="737,12298" coordsize="2051,2">
              <v:shape style="position:absolute;left:737;top:12298;width:2051;height:2" coordorigin="737,12298" coordsize="2051,0" path="m737,12298l2788,12298e" filled="false" stroked="true" strokeweight=".49998pt" strokecolor="#005aaa">
                <v:path arrowok="t"/>
              </v:shape>
            </v:group>
            <v:group style="position:absolute;left:742;top:12303;width:2;height:619" coordorigin="742,12303" coordsize="2,619">
              <v:shape style="position:absolute;left:742;top:12303;width:2;height:619" coordorigin="742,12303" coordsize="0,619" path="m742,12303l742,12922e" filled="false" stroked="true" strokeweight=".5pt" strokecolor="#005aaa">
                <v:path arrowok="t"/>
              </v:shape>
            </v:group>
            <v:group style="position:absolute;left:2783;top:12303;width:2;height:619" coordorigin="2783,12303" coordsize="2,619">
              <v:shape style="position:absolute;left:2783;top:12303;width:2;height:619" coordorigin="2783,12303" coordsize="0,619" path="m2783,12303l2783,12922e" filled="false" stroked="true" strokeweight=".5pt" strokecolor="#005aaa">
                <v:path arrowok="t"/>
              </v:shape>
            </v:group>
            <v:group style="position:absolute;left:742;top:12922;width:2;height:624" coordorigin="742,12922" coordsize="2,624">
              <v:shape style="position:absolute;left:742;top:12922;width:2;height:624" coordorigin="742,12922" coordsize="0,624" path="m742,12922l742,13545e" filled="false" stroked="true" strokeweight=".5pt" strokecolor="#005aaa">
                <v:path arrowok="t"/>
              </v:shape>
            </v:group>
            <v:group style="position:absolute;left:2783;top:12922;width:2;height:624" coordorigin="2783,12922" coordsize="2,624">
              <v:shape style="position:absolute;left:2783;top:12922;width:2;height:624" coordorigin="2783,12922" coordsize="0,624" path="m2783,12922l2783,13545e" filled="false" stroked="true" strokeweight=".5pt" strokecolor="#005aaa">
                <v:path arrowok="t"/>
              </v:shape>
            </v:group>
            <v:group style="position:absolute;left:742;top:13545;width:2;height:619" coordorigin="742,13545" coordsize="2,619">
              <v:shape style="position:absolute;left:742;top:13545;width:2;height:619" coordorigin="742,13545" coordsize="0,619" path="m742,13545l742,14164e" filled="false" stroked="true" strokeweight=".5pt" strokecolor="#005aaa">
                <v:path arrowok="t"/>
              </v:shape>
            </v:group>
            <v:group style="position:absolute;left:2783;top:13545;width:2;height:619" coordorigin="2783,13545" coordsize="2,619">
              <v:shape style="position:absolute;left:2783;top:13545;width:2;height:619" coordorigin="2783,13545" coordsize="0,619" path="m2783,13545l2783,14164e" filled="false" stroked="true" strokeweight=".5pt" strokecolor="#005aaa">
                <v:path arrowok="t"/>
              </v:shape>
            </v:group>
            <v:group style="position:absolute;left:737;top:14169;width:2051;height:2" coordorigin="737,14169" coordsize="2051,2">
              <v:shape style="position:absolute;left:737;top:14169;width:2051;height:2" coordorigin="737,14169" coordsize="2051,0" path="m737,14169l2788,14169e" filled="false" stroked="true" strokeweight=".5pt" strokecolor="#005aaa">
                <v:path arrowok="t"/>
              </v:shape>
            </v:group>
            <v:group style="position:absolute;left:2788;top:14169;width:8098;height:2" coordorigin="2788,14169" coordsize="8098,2">
              <v:shape style="position:absolute;left:2788;top:14169;width:8098;height:2" coordorigin="2788,14169" coordsize="8098,0" path="m2788,14169l10885,14169e" filled="false" stroked="true" strokeweight=".5pt" strokecolor="#0058a9">
                <v:path arrowok="t"/>
              </v:shape>
              <v:shape style="position:absolute;left:799;top:12449;width:1928;height:1569" type="#_x0000_t75" stroked="false">
                <v:imagedata r:id="rId70" o:title=""/>
              </v:shape>
            </v:group>
            <w10:wrap type="none"/>
          </v:group>
        </w:pict>
      </w:r>
      <w:r>
        <w:rPr/>
        <w:pict>
          <v:shape style="position:absolute;margin-left:217.365799pt;margin-top:19.075081pt;width:327.85pt;height:20pt;mso-position-horizontal-relative:page;mso-position-vertical-relative:page;z-index:-372112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</w:t>
                  </w:r>
                  <w:r>
                    <w:rPr>
                      <w:rFonts w:ascii="Arial Narrow" w:hAnsi="Arial Narrow"/>
                      <w:color w:val="FFFFFF"/>
                      <w:w w:val="140"/>
                      <w:sz w:val="36"/>
                    </w:rPr>
                    <w:t>я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900391pt;margin-top:62.498466pt;width:195.6pt;height:16pt;mso-position-horizontal-relative:page;mso-position-vertical-relative:page;z-index:-372088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водоотведения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1.755981pt;margin-top:93.950897pt;width:44.4pt;height:28pt;mso-position-horizontal-relative:page;mso-position-vertical-relative:page;z-index:-372064" type="#_x0000_t202" filled="false" stroked="false">
            <v:textbox inset="0,0,0,0">
              <w:txbxContent>
                <w:p>
                  <w:pPr>
                    <w:tabs>
                      <w:tab w:pos="868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.850399pt;margin-top:556.334412pt;width:197.25pt;height:18pt;mso-position-horizontal-relative:page;mso-position-vertical-relative:page;z-index:-372040" type="#_x0000_t202" filled="false" stroked="false">
            <v:textbox inset="0,0,0,0">
              <w:txbxContent>
                <w:p>
                  <w:pPr>
                    <w:spacing w:line="354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32"/>
                      <w:szCs w:val="32"/>
                    </w:rPr>
                  </w:pP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4"/>
                      <w:sz w:val="32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0058A9"/>
                      <w:w w:val="94"/>
                      <w:sz w:val="32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0058A9"/>
                      <w:spacing w:val="-12"/>
                      <w:sz w:val="32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2"/>
                      <w:sz w:val="32"/>
                    </w:rPr>
                    <w:t>повысительные</w:t>
                  </w:r>
                  <w:r>
                    <w:rPr>
                      <w:rFonts w:ascii="Lucida Sans" w:hAnsi="Lucida Sans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580.53302pt;width:102.05pt;height:20.65pt;mso-position-horizontal-relative:page;mso-position-vertical-relative:page;z-index:-37201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580.53302pt;width:39.7pt;height:20.65pt;mso-position-horizontal-relative:page;mso-position-vertical-relative:page;z-index:-37199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43" w:right="23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3008pt;margin-top:580.53302pt;width:60.9pt;height:20.65pt;mso-position-horizontal-relative:page;mso-position-vertical-relative:page;z-index:-371968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65" w:right="159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694pt;margin-top:580.53302pt;width:60.9pt;height:20.65pt;mso-position-horizontal-relative:page;mso-position-vertical-relative:page;z-index:-37194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80" w:right="98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556pt;margin-top:580.53302pt;width:60.9pt;height:20.65pt;mso-position-horizontal-relative:page;mso-position-vertical-relative:page;z-index:-37192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2" w:right="31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416992pt;margin-top:580.53302pt;width:60.9pt;height:20.65pt;mso-position-horizontal-relative:page;mso-position-vertical-relative:page;z-index:-37189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2" w:right="31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279022pt;margin-top:580.53302pt;width:60.9pt;height:20.65pt;mso-position-horizontal-relative:page;mso-position-vertical-relative:page;z-index:-37187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71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3.139984pt;margin-top:580.53302pt;width:60.9pt;height:20.65pt;mso-position-horizontal-relative:page;mso-position-vertical-relative:page;z-index:-371848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407" w:right="98" w:hanging="304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Номи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н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spacing w:val="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104" w:right="318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77"/>
                      <w:sz w:val="8"/>
                    </w:rPr>
                    <w:t>2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601.174988pt;width:506.95pt;height:13.75pt;mso-position-horizontal-relative:page;mso-position-vertical-relative:page;z-index:-37182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повысительны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16"/>
                      <w:sz w:val="20"/>
                    </w:rPr>
                    <w:t>PB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614.905029pt;width:102.05pt;height:93.55pt;mso-position-horizontal-relative:page;mso-position-vertical-relative:page;z-index:-37180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14.905029pt;width:39.7pt;height:31.2pt;mso-position-horizontal-relative:page;mso-position-vertical-relative:page;z-index:-371776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015-0108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3008pt;margin-top:614.905029pt;width:60.9pt;height:31.2pt;mso-position-horizontal-relative:page;mso-position-vertical-relative:page;z-index:-371752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6" w:right="159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2809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КР</w:t>
                  </w:r>
                  <w:r>
                    <w:rPr>
                      <w:color w:val="231F20"/>
                      <w:spacing w:val="1"/>
                      <w:w w:val="80"/>
                    </w:rPr>
                    <w:t>0861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А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9.694pt;margin-top:614.905029pt;width:60.9pt;height:31.2pt;mso-position-horizontal-relative:page;mso-position-vertical-relative:page;z-index:-371728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98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PB-20</w:t>
                  </w:r>
                  <w:r>
                    <w:rPr>
                      <w:color w:val="231F20"/>
                      <w:w w:val="80"/>
                    </w:rPr>
                    <w:t>1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EA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00.556pt;margin-top:614.905029pt;width:60.9pt;height:31.2pt;mso-position-horizontal-relative:page;mso-position-vertical-relative:page;z-index:-371704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1.416992pt;margin-top:614.905029pt;width:60.9pt;height:31.2pt;mso-position-horizontal-relative:page;mso-position-vertical-relative:page;z-index:-371680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PB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2.279022pt;margin-top:614.905029pt;width:60.9pt;height:31.2pt;mso-position-horizontal-relative:page;mso-position-vertical-relative:page;z-index:-371656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3.139984pt;margin-top:614.905029pt;width:60.9pt;height:31.2pt;mso-position-horizontal-relative:page;mso-position-vertical-relative:page;z-index:-371632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0,34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46.085999pt;width:39.7pt;height:31.2pt;mso-position-horizontal-relative:page;mso-position-vertical-relative:page;z-index:-371608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015-0763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3008pt;margin-top:646.085999pt;width:60.9pt;height:31.2pt;mso-position-horizontal-relative:page;mso-position-vertical-relative:page;z-index:-371584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3" w:right="15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2809KP0494A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9.694pt;margin-top:646.085999pt;width:60.9pt;height:31.2pt;mso-position-horizontal-relative:page;mso-position-vertical-relative:page;z-index:-371560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98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PB-08</w:t>
                  </w:r>
                  <w:r>
                    <w:rPr>
                      <w:color w:val="231F20"/>
                      <w:w w:val="80"/>
                    </w:rPr>
                    <w:t>8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EA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00.556pt;margin-top:646.085999pt;width:60.9pt;height:31.2pt;mso-position-horizontal-relative:page;mso-position-vertical-relative:page;z-index:-371536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1.416992pt;margin-top:646.085999pt;width:60.9pt;height:31.2pt;mso-position-horizontal-relative:page;mso-position-vertical-relative:page;z-index:-371512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PB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2.279022pt;margin-top:646.085999pt;width:60.9pt;height:31.2pt;mso-position-horizontal-relative:page;mso-position-vertical-relative:page;z-index:-371488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3.139984pt;margin-top:646.085999pt;width:60.9pt;height:31.2pt;mso-position-horizontal-relative:page;mso-position-vertical-relative:page;z-index:-371464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0,11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77.266968pt;width:39.7pt;height:31.2pt;mso-position-horizontal-relative:page;mso-position-vertical-relative:page;z-index:-371440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015-1094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3008pt;margin-top:677.266968pt;width:60.9pt;height:31.2pt;mso-position-horizontal-relative:page;mso-position-vertical-relative:page;z-index:-371416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57" w:right="15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3001701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9.694pt;margin-top:677.266968pt;width:60.9pt;height:31.2pt;mso-position-horizontal-relative:page;mso-position-vertical-relative:page;z-index:-371392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98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PB-40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EA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00.556pt;margin-top:677.266968pt;width:60.9pt;height:31.2pt;mso-position-horizontal-relative:page;mso-position-vertical-relative:page;z-index:-371368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1.416992pt;margin-top:677.266968pt;width:60.9pt;height:31.2pt;mso-position-horizontal-relative:page;mso-position-vertical-relative:page;z-index:-371344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PB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2.279022pt;margin-top:677.266968pt;width:60.9pt;height:31.2pt;mso-position-horizontal-relative:page;mso-position-vertical-relative:page;z-index:-371320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3.139984pt;margin-top:677.266968pt;width:60.9pt;height:31.2pt;mso-position-horizontal-relative:page;mso-position-vertical-relative:page;z-index:-371296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85.289001pt;width:102.05pt;height:20.65pt;mso-position-horizontal-relative:page;mso-position-vertical-relative:page;z-index:-37127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85.289001pt;width:38.75pt;height:20.65pt;mso-position-horizontal-relative:page;mso-position-vertical-relative:page;z-index:-37124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45" w:right="241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H/н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85.289001pt;width:56.7pt;height:20.65pt;mso-position-horizontal-relative:page;mso-position-vertical-relative:page;z-index:-371224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24" w:right="117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85.289001pt;width:61.9pt;height:20.65pt;mso-position-horizontal-relative:page;mso-position-vertical-relative:page;z-index:-37120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90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453979pt;margin-top:85.289001pt;width:61.9pt;height:20.65pt;mso-position-horizontal-relative:page;mso-position-vertical-relative:page;z-index:-37117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32" w:right="32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341003pt;margin-top:85.289001pt;width:61.9pt;height:20.65pt;mso-position-horizontal-relative:page;mso-position-vertical-relative:page;z-index:-37115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32" w:right="32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227997pt;margin-top:85.289001pt;width:61.9pt;height:20.65pt;mso-position-horizontal-relative:page;mso-position-vertical-relative:page;z-index:-37112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81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85.289001pt;width:61.9pt;height:20.65pt;mso-position-horizontal-relative:page;mso-position-vertical-relative:page;z-index:-371104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418" w:right="108" w:hanging="304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Номи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н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spacing w:val="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114" w:right="328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77"/>
                      <w:sz w:val="8"/>
                    </w:rPr>
                    <w:t>2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05.930969pt;width:506.95pt;height:13.75pt;mso-position-horizontal-relative:page;mso-position-vertical-relative:page;z-index:-37108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-14"/>
                      <w:w w:val="9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самовсасывающа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3"/>
                      <w:sz w:val="20"/>
                    </w:rPr>
                    <w:t>MQ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19.661003pt;width:102.05pt;height:79.4pt;mso-position-horizontal-relative:page;mso-position-vertical-relative:page;z-index:-37105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119.661003pt;width:38.75pt;height:39.7pt;mso-position-horizontal-relative:page;mso-position-vertical-relative:page;z-index:-3710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015-0116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119.661003pt;width:56.7pt;height:39.7pt;mso-position-horizontal-relative:page;mso-position-vertical-relative:page;z-index:-3710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9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96515412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119.661003pt;width:61.9pt;height:39.7pt;mso-position-horizontal-relative:page;mso-position-vertical-relative:page;z-index:-3709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23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M</w:t>
                  </w:r>
                  <w:r>
                    <w:rPr>
                      <w:color w:val="231F20"/>
                      <w:w w:val="80"/>
                    </w:rPr>
                    <w:t>Q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3-3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автомат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96.453979pt;margin-top:119.661003pt;width:61.9pt;height:79.4pt;mso-position-horizontal-relative:page;mso-position-vertical-relative:page;z-index:-3709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5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6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8.341003pt;margin-top:119.661003pt;width:61.9pt;height:79.4pt;mso-position-horizontal-relative:page;mso-position-vertical-relative:page;z-index:-3709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5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9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MQ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0.227997pt;margin-top:119.661003pt;width:61.9pt;height:79.4pt;mso-position-horizontal-relative:page;mso-position-vertical-relative:page;z-index:-3709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5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9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119.661003pt;width:61.9pt;height:39.7pt;mso-position-horizontal-relative:page;mso-position-vertical-relative:page;z-index:-3708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0,85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159.346024pt;width:38.75pt;height:39.7pt;mso-position-horizontal-relative:page;mso-position-vertical-relative:page;z-index:-3708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015-0117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159.346024pt;width:56.7pt;height:39.7pt;mso-position-horizontal-relative:page;mso-position-vertical-relative:page;z-index:-3708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9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96515415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159.346024pt;width:61.9pt;height:39.7pt;mso-position-horizontal-relative:page;mso-position-vertical-relative:page;z-index:-3708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23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M</w:t>
                  </w:r>
                  <w:r>
                    <w:rPr>
                      <w:color w:val="231F20"/>
                      <w:w w:val="80"/>
                    </w:rPr>
                    <w:t>Q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3-4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6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автомат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159.346024pt;width:61.9pt;height:39.7pt;mso-position-horizontal-relative:page;mso-position-vertical-relative:page;z-index:-3707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w w:val="80"/>
                    </w:rPr>
                    <w:t>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99.031006pt;width:506.95pt;height:13.75pt;mso-position-horizontal-relative:page;mso-position-vertical-relative:page;z-index:-37076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-14"/>
                      <w:w w:val="9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самовсасывающа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9"/>
                      <w:sz w:val="20"/>
                    </w:rPr>
                    <w:t>CAM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212.759995pt;width:102.05pt;height:102.05pt;mso-position-horizontal-relative:page;mso-position-vertical-relative:page;z-index:-37074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12.759995pt;width:38.75pt;height:25.55pt;mso-position-horizontal-relative:page;mso-position-vertical-relative:page;z-index:-37072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212.759995pt;width:56.7pt;height:25.55pt;mso-position-horizontal-relative:page;mso-position-vertical-relative:page;z-index:-37069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14" w:right="514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212.759995pt;width:61.9pt;height:25.55pt;mso-position-horizontal-relative:page;mso-position-vertical-relative:page;z-index:-37067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27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CAM40/2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HL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453979pt;margin-top:212.759995pt;width:61.9pt;height:102.05pt;mso-position-horizontal-relative:page;mso-position-vertical-relative:page;z-index:-3706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410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8.341003pt;margin-top:212.759995pt;width:61.9pt;height:102.05pt;mso-position-horizontal-relative:page;mso-position-vertical-relative:page;z-index:-3706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329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CAM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0.227997pt;margin-top:212.759995pt;width:61.9pt;height:102.05pt;mso-position-horizontal-relative:page;mso-position-vertical-relative:page;z-index:-3706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212.759995pt;width:61.9pt;height:25.55pt;mso-position-horizontal-relative:page;mso-position-vertical-relative:page;z-index:-37057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38.272003pt;width:38.75pt;height:25.55pt;mso-position-horizontal-relative:page;mso-position-vertical-relative:page;z-index:-37055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238.272003pt;width:56.7pt;height:25.55pt;mso-position-horizontal-relative:page;mso-position-vertical-relative:page;z-index:-37052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14" w:right="514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238.272003pt;width:61.9pt;height:25.55pt;mso-position-horizontal-relative:page;mso-position-vertical-relative:page;z-index:-37050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27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CAM80/2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HL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238.272003pt;width:61.9pt;height:25.55pt;mso-position-horizontal-relative:page;mso-position-vertical-relative:page;z-index:-37048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63.783997pt;width:38.75pt;height:25.55pt;mso-position-horizontal-relative:page;mso-position-vertical-relative:page;z-index:-37045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015-0316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263.783997pt;width:56.7pt;height:25.55pt;mso-position-horizontal-relative:page;mso-position-vertical-relative:page;z-index:-37043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14" w:right="514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263.783997pt;width:61.9pt;height:25.55pt;mso-position-horizontal-relative:page;mso-position-vertical-relative:page;z-index:-37040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27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CAM88/2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HL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263.783997pt;width:61.9pt;height:25.55pt;mso-position-horizontal-relative:page;mso-position-vertical-relative:page;z-index:-37038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89.295013pt;width:38.75pt;height:25.55pt;mso-position-horizontal-relative:page;mso-position-vertical-relative:page;z-index:-37036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015-0314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289.295013pt;width:56.7pt;height:25.55pt;mso-position-horizontal-relative:page;mso-position-vertical-relative:page;z-index:-37033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514" w:right="514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289.295013pt;width:61.9pt;height:25.55pt;mso-position-horizontal-relative:page;mso-position-vertical-relative:page;z-index:-37031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9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CAM100/2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8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HL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289.295013pt;width:61.9pt;height:25.55pt;mso-position-horizontal-relative:page;mso-position-vertical-relative:page;z-index:-37028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14.807007pt;width:506.95pt;height:13.75pt;mso-position-horizontal-relative:page;mso-position-vertical-relative:page;z-index:-37026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-14"/>
                      <w:w w:val="9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норм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1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льновсасывающа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11"/>
                      <w:sz w:val="20"/>
                    </w:rPr>
                    <w:t>FMP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28.536011pt;width:102.05pt;height:88.2pt;mso-position-horizontal-relative:page;mso-position-vertical-relative:page;z-index:-37024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28.536011pt;width:38.75pt;height:17.05pt;mso-position-horizontal-relative:page;mso-position-vertical-relative:page;z-index:-3702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015-1278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328.536011pt;width:56.7pt;height:17.05pt;mso-position-horizontal-relative:page;mso-position-vertical-relative:page;z-index:-3701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4088350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328.536011pt;width:61.9pt;height:17.05pt;mso-position-horizontal-relative:page;mso-position-vertical-relative:page;z-index:-3701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FMP30</w:t>
                  </w: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EM/2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453979pt;margin-top:328.536011pt;width:61.9pt;height:88.2pt;mso-position-horizontal-relative:page;mso-position-vertical-relative:page;z-index:-3701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8.341003pt;margin-top:328.536011pt;width:61.9pt;height:88.2pt;mso-position-horizontal-relative:page;mso-position-vertical-relative:page;z-index:-3701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FMP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0.227997pt;margin-top:328.536011pt;width:61.9pt;height:88.2pt;mso-position-horizontal-relative:page;mso-position-vertical-relative:page;z-index:-3700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328.536011pt;width:61.9pt;height:17.05pt;mso-position-horizontal-relative:page;mso-position-vertical-relative:page;z-index:-3700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45.544006pt;width:38.75pt;height:17.05pt;mso-position-horizontal-relative:page;mso-position-vertical-relative:page;z-index:-3700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015-1279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345.544006pt;width:56.7pt;height:17.05pt;mso-position-horizontal-relative:page;mso-position-vertical-relative:page;z-index:-3700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4088351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345.544006pt;width:61.9pt;height:17.05pt;mso-position-horizontal-relative:page;mso-position-vertical-relative:page;z-index:-3700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FMP30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EM/2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345.544006pt;width:61.9pt;height:17.05pt;mso-position-horizontal-relative:page;mso-position-vertical-relative:page;z-index:-3699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62.552002pt;width:38.75pt;height:17.05pt;mso-position-horizontal-relative:page;mso-position-vertical-relative:page;z-index:-3699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362.552002pt;width:56.7pt;height:17.05pt;mso-position-horizontal-relative:page;mso-position-vertical-relative:page;z-index:-3699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4088352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362.552002pt;width:61.9pt;height:17.05pt;mso-position-horizontal-relative:page;mso-position-vertical-relative:page;z-index:-3699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FMP30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EM/2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362.552002pt;width:61.9pt;height:17.05pt;mso-position-horizontal-relative:page;mso-position-vertical-relative:page;z-index:-3698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79.559998pt;width:38.75pt;height:17.05pt;mso-position-horizontal-relative:page;mso-position-vertical-relative:page;z-index:-3698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015-1281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379.559998pt;width:56.7pt;height:17.05pt;mso-position-horizontal-relative:page;mso-position-vertical-relative:page;z-index:-3698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4088354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379.559998pt;width:61.9pt;height:17.05pt;mso-position-horizontal-relative:page;mso-position-vertical-relative:page;z-index:-3698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23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FMP60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EM/2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379.559998pt;width:61.9pt;height:17.05pt;mso-position-horizontal-relative:page;mso-position-vertical-relative:page;z-index:-3697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1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96.568024pt;width:38.75pt;height:20.150pt;mso-position-horizontal-relative:page;mso-position-vertical-relative:page;z-index:-3697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2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015-1282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396.568024pt;width:56.7pt;height:20.150pt;mso-position-horizontal-relative:page;mso-position-vertical-relative:page;z-index:-3697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2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4088355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396.568024pt;width:61.9pt;height:20.150pt;mso-position-horizontal-relative:page;mso-position-vertical-relative:page;z-index:-3697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2"/>
                    <w:ind w:left="23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FMP60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EM/2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396.568024pt;width:61.9pt;height:20.150pt;mso-position-horizontal-relative:page;mso-position-vertical-relative:page;z-index:-3696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02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416.710022pt;width:506.95pt;height:13.75pt;mso-position-horizontal-relative:page;mso-position-vertical-relative:page;z-index:-36966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-14"/>
                      <w:w w:val="9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норм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1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3"/>
                      <w:sz w:val="20"/>
                    </w:rPr>
                    <w:t>льновсасывающа</w:t>
                  </w:r>
                  <w:r>
                    <w:rPr>
                      <w:rFonts w:ascii="Lucida Sans" w:hAnsi="Lucida Sans"/>
                      <w:b/>
                      <w:color w:val="FFFFFF"/>
                      <w:w w:val="93"/>
                      <w:sz w:val="20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7"/>
                      <w:sz w:val="20"/>
                    </w:rPr>
                    <w:t>HMP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430.440002pt;width:102.05pt;height:113.4pt;mso-position-horizontal-relative:page;mso-position-vertical-relative:page;z-index:-36964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30.440002pt;width:38.75pt;height:22.7pt;mso-position-horizontal-relative:page;mso-position-vertical-relative:page;z-index:-369616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015-1270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430.440002pt;width:56.7pt;height:22.7pt;mso-position-horizontal-relative:page;mso-position-vertical-relative:page;z-index:-369592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2510593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430.440002pt;width:61.9pt;height:22.7pt;mso-position-horizontal-relative:page;mso-position-vertical-relative:page;z-index:-369568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HM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453979pt;margin-top:430.440002pt;width:61.9pt;height:113.4pt;mso-position-horizontal-relative:page;mso-position-vertical-relative:page;z-index:-3695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8.341003pt;margin-top:430.440002pt;width:61.9pt;height:113.4pt;mso-position-horizontal-relative:page;mso-position-vertical-relative:page;z-index:-3695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HMP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0.227997pt;margin-top:430.440002pt;width:61.9pt;height:22.7pt;mso-position-horizontal-relative:page;mso-position-vertical-relative:page;z-index:-369496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430.440002pt;width:61.9pt;height:22.7pt;mso-position-horizontal-relative:page;mso-position-vertical-relative:page;z-index:-369472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53.117004pt;width:38.75pt;height:22.7pt;mso-position-horizontal-relative:page;mso-position-vertical-relative:page;z-index:-369448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015-1271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453.117004pt;width:56.7pt;height:22.7pt;mso-position-horizontal-relative:page;mso-position-vertical-relative:page;z-index:-369424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2510594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453.117004pt;width:61.9pt;height:22.7pt;mso-position-horizontal-relative:page;mso-position-vertical-relative:page;z-index:-369400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HM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>
                      <w:color w:val="231F20"/>
                      <w:w w:val="80"/>
                    </w:rPr>
                    <w:t>4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227997pt;margin-top:453.117004pt;width:61.9pt;height:22.7pt;mso-position-horizontal-relative:page;mso-position-vertical-relative:page;z-index:-369376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453.117004pt;width:61.9pt;height:22.7pt;mso-position-horizontal-relative:page;mso-position-vertical-relative:page;z-index:-369352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75.794006pt;width:38.75pt;height:22.7pt;mso-position-horizontal-relative:page;mso-position-vertical-relative:page;z-index:-369328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015-1272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475.794006pt;width:56.7pt;height:22.7pt;mso-position-horizontal-relative:page;mso-position-vertical-relative:page;z-index:-369304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2510595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475.794006pt;width:61.9pt;height:22.7pt;mso-position-horizontal-relative:page;mso-position-vertical-relative:page;z-index:-369280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HM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227997pt;margin-top:475.794006pt;width:61.9pt;height:22.7pt;mso-position-horizontal-relative:page;mso-position-vertical-relative:page;z-index:-369256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475.794006pt;width:61.9pt;height:22.7pt;mso-position-horizontal-relative:page;mso-position-vertical-relative:page;z-index:-369232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98.471008pt;width:38.75pt;height:22.7pt;mso-position-horizontal-relative:page;mso-position-vertical-relative:page;z-index:-369208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015-1274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498.471008pt;width:56.7pt;height:22.7pt;mso-position-horizontal-relative:page;mso-position-vertical-relative:page;z-index:-369184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2510598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498.471008pt;width:61.9pt;height:22.7pt;mso-position-horizontal-relative:page;mso-position-vertical-relative:page;z-index:-369160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7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HM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EM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227997pt;margin-top:498.471008pt;width:61.9pt;height:22.7pt;mso-position-horizontal-relative:page;mso-position-vertical-relative:page;z-index:-369136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498.471008pt;width:61.9pt;height:22.7pt;mso-position-horizontal-relative:page;mso-position-vertical-relative:page;z-index:-369112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521.14801pt;width:38.75pt;height:22.7pt;mso-position-horizontal-relative:page;mso-position-vertical-relative:page;z-index:-369088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015-1273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873993pt;margin-top:521.14801pt;width:56.7pt;height:22.7pt;mso-position-horizontal-relative:page;mso-position-vertical-relative:page;z-index:-369064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5" w:right="117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2511917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67001pt;margin-top:521.14801pt;width:61.9pt;height:22.7pt;mso-position-horizontal-relative:page;mso-position-vertical-relative:page;z-index:-369040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61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HM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DM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227997pt;margin-top:521.14801pt;width:61.9pt;height:22.7pt;mso-position-horizontal-relative:page;mso-position-vertical-relative:page;z-index:-369016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11499pt;margin-top:521.14801pt;width:61.9pt;height:22.7pt;mso-position-horizontal-relative:page;mso-position-vertical-relative:page;z-index:-368992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8" w:right="32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.28348pt;margin-top:0pt;width:594.950pt;height:47pt;mso-position-horizontal-relative:page;mso-position-vertical-relative:page;z-index:-36896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0pt;width:595pt;height:47pt;mso-position-horizontal-relative:page;mso-position-vertical-relative:page;z-index:-368944" coordorigin="0,0" coordsize="11900,940">
            <v:shape style="position:absolute;left:0;top:0;width:11900;height:940" coordorigin="0,0" coordsize="11900,940" path="m0,939l11900,939,11900,0,0,0,0,939xe" filled="true" fillcolor="#f15a2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0.773998pt;margin-top:85.379997pt;width:507.95pt;height:150.450pt;mso-position-horizontal-relative:page;mso-position-vertical-relative:page;z-index:-368920" coordorigin="1015,1708" coordsize="10159,3009">
            <v:group style="position:absolute;left:1025;top:1713;width:2041;height:413" coordorigin="1025,1713" coordsize="2041,413">
              <v:shape style="position:absolute;left:1025;top:1713;width:2041;height:413" coordorigin="1025,1713" coordsize="2041,413" path="m3066,1713l1025,1713,1025,2125,3066,2125,3066,1713xe" filled="true" fillcolor="#d9e1f3" stroked="false">
                <v:path arrowok="t"/>
                <v:fill type="solid"/>
              </v:shape>
            </v:group>
            <v:group style="position:absolute;left:3066;top:1713;width:794;height:413" coordorigin="3066,1713" coordsize="794,413">
              <v:shape style="position:absolute;left:3066;top:1713;width:794;height:413" coordorigin="3066,1713" coordsize="794,413" path="m3860,1713l3066,1713,3066,2125,3860,2125,3860,1713xe" filled="true" fillcolor="#d9e1f3" stroked="false">
                <v:path arrowok="t"/>
                <v:fill type="solid"/>
              </v:shape>
            </v:group>
            <v:group style="position:absolute;left:3860;top:1713;width:1218;height:413" coordorigin="3860,1713" coordsize="1218,413">
              <v:shape style="position:absolute;left:3860;top:1713;width:1218;height:413" coordorigin="3860,1713" coordsize="1218,413" path="m5077,1713l3860,1713,3860,2125,5077,2125,5077,1713xe" filled="true" fillcolor="#d9e1f3" stroked="false">
                <v:path arrowok="t"/>
                <v:fill type="solid"/>
              </v:shape>
            </v:group>
            <v:group style="position:absolute;left:5077;top:1713;width:2;height:413" coordorigin="5077,1713" coordsize="2,413">
              <v:shape style="position:absolute;left:5077;top:1713;width:2;height:413" coordorigin="5077,1713" coordsize="0,413" path="m5077,1713l5077,2125e" filled="false" stroked="true" strokeweight=".001pt" strokecolor="#d9e1f3">
                <v:path arrowok="t"/>
              </v:shape>
            </v:group>
            <v:group style="position:absolute;left:5077;top:1713;width:1218;height:413" coordorigin="5077,1713" coordsize="1218,413">
              <v:shape style="position:absolute;left:5077;top:1713;width:1218;height:413" coordorigin="5077,1713" coordsize="1218,413" path="m6295,1713l5077,1713,5077,2125,6295,2125,6295,1713xe" filled="true" fillcolor="#d9e1f3" stroked="false">
                <v:path arrowok="t"/>
                <v:fill type="solid"/>
              </v:shape>
            </v:group>
            <v:group style="position:absolute;left:6295;top:1713;width:1218;height:413" coordorigin="6295,1713" coordsize="1218,413">
              <v:shape style="position:absolute;left:6295;top:1713;width:1218;height:413" coordorigin="6295,1713" coordsize="1218,413" path="m7512,1713l6295,1713,6295,2125,7512,2125,7512,1713xe" filled="true" fillcolor="#d9e1f3" stroked="false">
                <v:path arrowok="t"/>
                <v:fill type="solid"/>
              </v:shape>
            </v:group>
            <v:group style="position:absolute;left:7512;top:1713;width:1218;height:413" coordorigin="7512,1713" coordsize="1218,413">
              <v:shape style="position:absolute;left:7512;top:1713;width:1218;height:413" coordorigin="7512,1713" coordsize="1218,413" path="m8729,1713l7512,1713,7512,2125,8729,2125,8729,1713xe" filled="true" fillcolor="#d9e1f3" stroked="false">
                <v:path arrowok="t"/>
                <v:fill type="solid"/>
              </v:shape>
            </v:group>
            <v:group style="position:absolute;left:8729;top:1713;width:2;height:413" coordorigin="8729,1713" coordsize="2,413">
              <v:shape style="position:absolute;left:8729;top:1713;width:2;height:413" coordorigin="8729,1713" coordsize="0,413" path="m8729,1713l8729,2125e" filled="false" stroked="true" strokeweight=".001pt" strokecolor="#d9e1f3">
                <v:path arrowok="t"/>
              </v:shape>
            </v:group>
            <v:group style="position:absolute;left:8729;top:1713;width:1218;height:413" coordorigin="8729,1713" coordsize="1218,413">
              <v:shape style="position:absolute;left:8729;top:1713;width:1218;height:413" coordorigin="8729,1713" coordsize="1218,413" path="m9946,1713l8729,1713,8729,2125,9946,2125,9946,1713xe" filled="true" fillcolor="#d9e1f3" stroked="false">
                <v:path arrowok="t"/>
                <v:fill type="solid"/>
              </v:shape>
            </v:group>
            <v:group style="position:absolute;left:9946;top:1713;width:1218;height:413" coordorigin="9946,1713" coordsize="1218,413">
              <v:shape style="position:absolute;left:9946;top:1713;width:1218;height:413" coordorigin="9946,1713" coordsize="1218,413" path="m11164,1713l9946,1713,9946,2125,11164,2125,11164,1713xe" filled="true" fillcolor="#d9e1f3" stroked="false">
                <v:path arrowok="t"/>
                <v:fill type="solid"/>
              </v:shape>
            </v:group>
            <v:group style="position:absolute;left:1025;top:2125;width:10139;height:275" coordorigin="1025,2125" coordsize="10139,275">
              <v:shape style="position:absolute;left:1025;top:2125;width:10139;height:275" coordorigin="1025,2125" coordsize="10139,275" path="m1025,2400l11164,2400,11164,2125,1025,2125,1025,2400xe" filled="true" fillcolor="#0058a9" stroked="false">
                <v:path arrowok="t"/>
                <v:fill type="solid"/>
              </v:shape>
            </v:group>
            <v:group style="position:absolute;left:1025;top:2400;width:2041;height:2312" coordorigin="1025,2400" coordsize="2041,2312">
              <v:shape style="position:absolute;left:1025;top:2400;width:2041;height:2312" coordorigin="1025,2400" coordsize="2041,2312" path="m1025,4711l3066,4711,3066,2400,1025,2400,1025,4711xe" filled="true" fillcolor="#8caedb" stroked="false">
                <v:path arrowok="t"/>
                <v:fill type="solid"/>
              </v:shape>
            </v:group>
            <v:group style="position:absolute;left:11163;top:2130;width:2;height:265" coordorigin="11163,2130" coordsize="2,265">
              <v:shape style="position:absolute;left:11163;top:2130;width:2;height:265" coordorigin="11163,2130" coordsize="0,265" path="m11163,2130l11163,2395e" filled="false" stroked="true" strokeweight=".5pt" strokecolor="#0058a9">
                <v:path arrowok="t"/>
              </v:shape>
            </v:group>
            <v:group style="position:absolute;left:3071;top:4711;width:8098;height:2" coordorigin="3071,4711" coordsize="8098,2">
              <v:shape style="position:absolute;left:3071;top:4711;width:8098;height:2" coordorigin="3071,4711" coordsize="8098,0" path="m3071,4711l11168,4711e" filled="false" stroked="true" strokeweight=".5pt" strokecolor="#0058a9">
                <v:path arrowok="t"/>
              </v:shape>
            </v:group>
            <v:group style="position:absolute;left:1020;top:4711;width:2051;height:2" coordorigin="1020,4711" coordsize="2051,2">
              <v:shape style="position:absolute;left:1020;top:4711;width:2051;height:2" coordorigin="1020,4711" coordsize="2051,0" path="m1020,4711l3071,4711e" filled="false" stroked="true" strokeweight=".5pt" strokecolor="#005aaa">
                <v:path arrowok="t"/>
              </v:shape>
            </v:group>
            <v:group style="position:absolute;left:3066;top:1713;width:2011;height:2" coordorigin="3066,1713" coordsize="2011,2">
              <v:shape style="position:absolute;left:3066;top:1713;width:2011;height:2" coordorigin="3066,1713" coordsize="2011,0" path="m3066,1713l5077,1713e" filled="false" stroked="true" strokeweight=".5pt" strokecolor="#0058a9">
                <v:path arrowok="t"/>
              </v:shape>
            </v:group>
            <v:group style="position:absolute;left:3860;top:1718;width:2;height:403" coordorigin="3860,1718" coordsize="2,403">
              <v:shape style="position:absolute;left:3860;top:1718;width:2;height:403" coordorigin="3860,1718" coordsize="0,403" path="m3860,1718l3860,2120e" filled="false" stroked="true" strokeweight=".49998pt" strokecolor="#0058a9">
                <v:path arrowok="t"/>
              </v:shape>
            </v:group>
            <v:group style="position:absolute;left:5077;top:1713;width:1218;height:2" coordorigin="5077,1713" coordsize="1218,2">
              <v:shape style="position:absolute;left:5077;top:1713;width:1218;height:2" coordorigin="5077,1713" coordsize="1218,0" path="m5077,1713l6295,1713e" filled="false" stroked="true" strokeweight=".5pt" strokecolor="#0058a9">
                <v:path arrowok="t"/>
              </v:shape>
            </v:group>
            <v:group style="position:absolute;left:5077;top:1718;width:2;height:403" coordorigin="5077,1718" coordsize="2,403">
              <v:shape style="position:absolute;left:5077;top:1718;width:2;height:403" coordorigin="5077,1718" coordsize="0,403" path="m5077,1718l5077,2120e" filled="false" stroked="true" strokeweight=".49997pt" strokecolor="#0058a9">
                <v:path arrowok="t"/>
              </v:shape>
            </v:group>
            <v:group style="position:absolute;left:6295;top:1713;width:1218;height:2" coordorigin="6295,1713" coordsize="1218,2">
              <v:shape style="position:absolute;left:6295;top:1713;width:1218;height:2" coordorigin="6295,1713" coordsize="1218,0" path="m6295,1713l7512,1713e" filled="false" stroked="true" strokeweight=".5pt" strokecolor="#0058a9">
                <v:path arrowok="t"/>
              </v:shape>
            </v:group>
            <v:group style="position:absolute;left:6295;top:1718;width:2;height:403" coordorigin="6295,1718" coordsize="2,403">
              <v:shape style="position:absolute;left:6295;top:1718;width:2;height:403" coordorigin="6295,1718" coordsize="0,403" path="m6295,1718l6295,2120e" filled="false" stroked="true" strokeweight=".5pt" strokecolor="#0058a9">
                <v:path arrowok="t"/>
              </v:shape>
            </v:group>
            <v:group style="position:absolute;left:7512;top:1713;width:1218;height:2" coordorigin="7512,1713" coordsize="1218,2">
              <v:shape style="position:absolute;left:7512;top:1713;width:1218;height:2" coordorigin="7512,1713" coordsize="1218,0" path="m7512,1713l8729,1713e" filled="false" stroked="true" strokeweight=".5pt" strokecolor="#0058a9">
                <v:path arrowok="t"/>
              </v:shape>
            </v:group>
            <v:group style="position:absolute;left:7512;top:1718;width:2;height:403" coordorigin="7512,1718" coordsize="2,403">
              <v:shape style="position:absolute;left:7512;top:1718;width:2;height:403" coordorigin="7512,1718" coordsize="0,403" path="m7512,1718l7512,2120e" filled="false" stroked="true" strokeweight=".50003pt" strokecolor="#0058a9">
                <v:path arrowok="t"/>
              </v:shape>
            </v:group>
            <v:group style="position:absolute;left:8729;top:1713;width:1218;height:2" coordorigin="8729,1713" coordsize="1218,2">
              <v:shape style="position:absolute;left:8729;top:1713;width:1218;height:2" coordorigin="8729,1713" coordsize="1218,0" path="m8729,1713l9946,1713e" filled="false" stroked="true" strokeweight=".5pt" strokecolor="#0058a9">
                <v:path arrowok="t"/>
              </v:shape>
            </v:group>
            <v:group style="position:absolute;left:8729;top:1718;width:2;height:403" coordorigin="8729,1718" coordsize="2,403">
              <v:shape style="position:absolute;left:8729;top:1718;width:2;height:403" coordorigin="8729,1718" coordsize="0,403" path="m8729,1718l8729,2120e" filled="false" stroked="true" strokeweight=".5pt" strokecolor="#0058a9">
                <v:path arrowok="t"/>
              </v:shape>
            </v:group>
            <v:group style="position:absolute;left:9946;top:1713;width:1223;height:2" coordorigin="9946,1713" coordsize="1223,2">
              <v:shape style="position:absolute;left:9946;top:1713;width:1223;height:2" coordorigin="9946,1713" coordsize="1223,0" path="m9946,1713l11169,1713e" filled="false" stroked="true" strokeweight=".5pt" strokecolor="#0058a9">
                <v:path arrowok="t"/>
              </v:shape>
            </v:group>
            <v:group style="position:absolute;left:9946;top:1718;width:2;height:403" coordorigin="9946,1718" coordsize="2,403">
              <v:shape style="position:absolute;left:9946;top:1718;width:2;height:403" coordorigin="9946,1718" coordsize="0,403" path="m9946,1718l9946,2120e" filled="false" stroked="true" strokeweight=".50003pt" strokecolor="#0058a9">
                <v:path arrowok="t"/>
              </v:shape>
            </v:group>
            <v:group style="position:absolute;left:11163;top:1718;width:2;height:403" coordorigin="11163,1718" coordsize="2,403">
              <v:shape style="position:absolute;left:11163;top:1718;width:2;height:403" coordorigin="11163,1718" coordsize="0,403" path="m11163,1718l11163,2120e" filled="false" stroked="true" strokeweight=".5pt" strokecolor="#0058a9">
                <v:path arrowok="t"/>
              </v:shape>
            </v:group>
            <v:group style="position:absolute;left:1020;top:1713;width:2046;height:2" coordorigin="1020,1713" coordsize="2046,2">
              <v:shape style="position:absolute;left:1020;top:1713;width:2046;height:2" coordorigin="1020,1713" coordsize="2046,0" path="m1020,1713l3066,1713e" filled="false" stroked="true" strokeweight=".5pt" strokecolor="#0058a9">
                <v:path arrowok="t"/>
              </v:shape>
            </v:group>
            <v:group style="position:absolute;left:1025;top:1718;width:2;height:403" coordorigin="1025,1718" coordsize="2,403">
              <v:shape style="position:absolute;left:1025;top:1718;width:2;height:403" coordorigin="1025,1718" coordsize="0,403" path="m1025,1718l1025,2120e" filled="false" stroked="true" strokeweight=".50002pt" strokecolor="#0058a9">
                <v:path arrowok="t"/>
              </v:shape>
            </v:group>
            <v:group style="position:absolute;left:3066;top:1718;width:2;height:403" coordorigin="3066,1718" coordsize="2,403">
              <v:shape style="position:absolute;left:3066;top:1718;width:2;height:403" coordorigin="3066,1718" coordsize="0,403" path="m3066,1718l3066,2120e" filled="false" stroked="true" strokeweight=".49998pt" strokecolor="#0058a9">
                <v:path arrowok="t"/>
              </v:shape>
            </v:group>
            <v:group style="position:absolute;left:1020;top:2125;width:10149;height:2" coordorigin="1020,2125" coordsize="10149,2">
              <v:shape style="position:absolute;left:1020;top:2125;width:10149;height:2" coordorigin="1020,2125" coordsize="10149,0" path="m1020,2125l11169,2125e" filled="false" stroked="true" strokeweight=".5pt" strokecolor="#0058a9">
                <v:path arrowok="t"/>
              </v:shape>
            </v:group>
            <v:group style="position:absolute;left:1025;top:2130;width:2;height:265" coordorigin="1025,2130" coordsize="2,265">
              <v:shape style="position:absolute;left:1025;top:2130;width:2;height:265" coordorigin="1025,2130" coordsize="0,265" path="m1025,2130l1025,2395e" filled="false" stroked="true" strokeweight=".50002pt" strokecolor="#0058a9">
                <v:path arrowok="t"/>
              </v:shape>
            </v:group>
            <v:group style="position:absolute;left:3071;top:2400;width:2006;height:2" coordorigin="3071,2400" coordsize="2006,2">
              <v:shape style="position:absolute;left:3071;top:2400;width:2006;height:2" coordorigin="3071,2400" coordsize="2006,0" path="m3071,2400l5077,2400e" filled="false" stroked="true" strokeweight=".5pt" strokecolor="#0058a9">
                <v:path arrowok="t"/>
              </v:shape>
            </v:group>
            <v:group style="position:absolute;left:3860;top:2405;width:2;height:2302" coordorigin="3860,2405" coordsize="2,2302">
              <v:shape style="position:absolute;left:3860;top:2405;width:2;height:2302" coordorigin="3860,2405" coordsize="0,2302" path="m3860,2405l3860,4706e" filled="false" stroked="true" strokeweight=".49998pt" strokecolor="#0058a9">
                <v:path arrowok="t"/>
              </v:shape>
            </v:group>
            <v:group style="position:absolute;left:5077;top:2400;width:1218;height:2" coordorigin="5077,2400" coordsize="1218,2">
              <v:shape style="position:absolute;left:5077;top:2400;width:1218;height:2" coordorigin="5077,2400" coordsize="1218,0" path="m5077,2400l6295,2400e" filled="false" stroked="true" strokeweight=".5pt" strokecolor="#0058a9">
                <v:path arrowok="t"/>
              </v:shape>
            </v:group>
            <v:group style="position:absolute;left:5077;top:2405;width:2;height:2302" coordorigin="5077,2405" coordsize="2,2302">
              <v:shape style="position:absolute;left:5077;top:2405;width:2;height:2302" coordorigin="5077,2405" coordsize="0,2302" path="m5077,2405l5077,4706e" filled="false" stroked="true" strokeweight=".49997pt" strokecolor="#0058a9">
                <v:path arrowok="t"/>
              </v:shape>
            </v:group>
            <v:group style="position:absolute;left:6295;top:2400;width:1218;height:2" coordorigin="6295,2400" coordsize="1218,2">
              <v:shape style="position:absolute;left:6295;top:2400;width:1218;height:2" coordorigin="6295,2400" coordsize="1218,0" path="m6295,2400l7512,2400e" filled="false" stroked="true" strokeweight=".5pt" strokecolor="#0058a9">
                <v:path arrowok="t"/>
              </v:shape>
            </v:group>
            <v:group style="position:absolute;left:6295;top:2405;width:2;height:2302" coordorigin="6295,2405" coordsize="2,2302">
              <v:shape style="position:absolute;left:6295;top:2405;width:2;height:2302" coordorigin="6295,2405" coordsize="0,2302" path="m6295,2405l6295,4706e" filled="false" stroked="true" strokeweight=".5pt" strokecolor="#0058a9">
                <v:path arrowok="t"/>
              </v:shape>
            </v:group>
            <v:group style="position:absolute;left:7512;top:2400;width:1218;height:2" coordorigin="7512,2400" coordsize="1218,2">
              <v:shape style="position:absolute;left:7512;top:2400;width:1218;height:2" coordorigin="7512,2400" coordsize="1218,0" path="m7512,2400l8729,2400e" filled="false" stroked="true" strokeweight=".5pt" strokecolor="#0058a9">
                <v:path arrowok="t"/>
              </v:shape>
            </v:group>
            <v:group style="position:absolute;left:7512;top:2405;width:2;height:2302" coordorigin="7512,2405" coordsize="2,2302">
              <v:shape style="position:absolute;left:7512;top:2405;width:2;height:2302" coordorigin="7512,2405" coordsize="0,2302" path="m7512,2405l7512,4706e" filled="false" stroked="true" strokeweight=".50003pt" strokecolor="#0058a9">
                <v:path arrowok="t"/>
              </v:shape>
            </v:group>
            <v:group style="position:absolute;left:8729;top:2400;width:1218;height:2" coordorigin="8729,2400" coordsize="1218,2">
              <v:shape style="position:absolute;left:8729;top:2400;width:1218;height:2" coordorigin="8729,2400" coordsize="1218,0" path="m8729,2400l9946,2400e" filled="false" stroked="true" strokeweight=".5pt" strokecolor="#0058a9">
                <v:path arrowok="t"/>
              </v:shape>
            </v:group>
            <v:group style="position:absolute;left:8729;top:2405;width:2;height:2302" coordorigin="8729,2405" coordsize="2,2302">
              <v:shape style="position:absolute;left:8729;top:2405;width:2;height:2302" coordorigin="8729,2405" coordsize="0,2302" path="m8729,2405l8729,4706e" filled="false" stroked="true" strokeweight=".5pt" strokecolor="#0058a9">
                <v:path arrowok="t"/>
              </v:shape>
            </v:group>
            <v:group style="position:absolute;left:9946;top:2400;width:1223;height:2" coordorigin="9946,2400" coordsize="1223,2">
              <v:shape style="position:absolute;left:9946;top:2400;width:1223;height:2" coordorigin="9946,2400" coordsize="1223,0" path="m9946,2400l11169,2400e" filled="false" stroked="true" strokeweight=".5pt" strokecolor="#0058a9">
                <v:path arrowok="t"/>
              </v:shape>
            </v:group>
            <v:group style="position:absolute;left:9946;top:2405;width:2;height:2302" coordorigin="9946,2405" coordsize="2,2302">
              <v:shape style="position:absolute;left:9946;top:2405;width:2;height:2302" coordorigin="9946,2405" coordsize="0,2302" path="m9946,2405l9946,4706e" filled="false" stroked="true" strokeweight=".50003pt" strokecolor="#0058a9">
                <v:path arrowok="t"/>
              </v:shape>
            </v:group>
            <v:group style="position:absolute;left:11163;top:2405;width:2;height:2302" coordorigin="11163,2405" coordsize="2,2302">
              <v:shape style="position:absolute;left:11163;top:2405;width:2;height:2302" coordorigin="11163,2405" coordsize="0,2302" path="m11163,2405l11163,4706e" filled="false" stroked="true" strokeweight=".5pt" strokecolor="#0058a9">
                <v:path arrowok="t"/>
              </v:shape>
            </v:group>
            <v:group style="position:absolute;left:1020;top:2400;width:2051;height:2" coordorigin="1020,2400" coordsize="2051,2">
              <v:shape style="position:absolute;left:1020;top:2400;width:2051;height:2" coordorigin="1020,2400" coordsize="2051,0" path="m1020,2400l3071,2400e" filled="false" stroked="true" strokeweight=".5pt" strokecolor="#005aaa">
                <v:path arrowok="t"/>
              </v:shape>
            </v:group>
            <v:group style="position:absolute;left:1025;top:2405;width:2;height:2302" coordorigin="1025,2405" coordsize="2,2302">
              <v:shape style="position:absolute;left:1025;top:2405;width:2;height:2302" coordorigin="1025,2405" coordsize="0,2302" path="m1025,2405l1025,4706e" filled="false" stroked="true" strokeweight=".50002pt" strokecolor="#005aaa">
                <v:path arrowok="t"/>
              </v:shape>
            </v:group>
            <v:group style="position:absolute;left:3066;top:2405;width:2;height:2302" coordorigin="3066,2405" coordsize="2,2302">
              <v:shape style="position:absolute;left:3066;top:2405;width:2;height:2302" coordorigin="3066,2405" coordsize="0,2302" path="m3066,2405l3066,4706e" filled="false" stroked="true" strokeweight=".49998pt" strokecolor="#005aaa">
                <v:path arrowok="t"/>
              </v:shape>
              <v:shape style="position:absolute;left:1139;top:2457;width:1814;height:2198" type="#_x0000_t75" stroked="false">
                <v:imagedata r:id="rId71" o:title=""/>
              </v:shape>
            </v:group>
            <w10:wrap type="none"/>
          </v:group>
        </w:pict>
      </w:r>
      <w:r>
        <w:rPr/>
        <w:pict>
          <v:group style="position:absolute;margin-left:50.773987pt;margin-top:301.516998pt;width:507.95pt;height:430.7pt;mso-position-horizontal-relative:page;mso-position-vertical-relative:page;z-index:-368896" coordorigin="1015,6030" coordsize="10159,8614">
            <v:group style="position:absolute;left:1025;top:6035;width:2041;height:693" coordorigin="1025,6035" coordsize="2041,693">
              <v:shape style="position:absolute;left:1025;top:6035;width:2041;height:693" coordorigin="1025,6035" coordsize="2041,693" path="m3066,6035l1025,6035,1025,6728,3066,6728,3066,6035xe" filled="true" fillcolor="#d9e1f3" stroked="false">
                <v:path arrowok="t"/>
                <v:fill type="solid"/>
              </v:shape>
            </v:group>
            <v:group style="position:absolute;left:3066;top:6035;width:794;height:693" coordorigin="3066,6035" coordsize="794,693">
              <v:shape style="position:absolute;left:3066;top:6035;width:794;height:693" coordorigin="3066,6035" coordsize="794,693" path="m3860,6035l3066,6035,3066,6728,3860,6728,3860,6035xe" filled="true" fillcolor="#d9e1f3" stroked="false">
                <v:path arrowok="t"/>
                <v:fill type="solid"/>
              </v:shape>
            </v:group>
            <v:group style="position:absolute;left:3860;top:6035;width:908;height:693" coordorigin="3860,6035" coordsize="908,693">
              <v:shape style="position:absolute;left:3860;top:6035;width:908;height:693" coordorigin="3860,6035" coordsize="908,693" path="m4767,6035l3860,6035,3860,6728,4767,6728,4767,6035xe" filled="true" fillcolor="#d9e1f3" stroked="false">
                <v:path arrowok="t"/>
                <v:fill type="solid"/>
              </v:shape>
            </v:group>
            <v:group style="position:absolute;left:4767;top:6035;width:1073;height:693" coordorigin="4767,6035" coordsize="1073,693">
              <v:shape style="position:absolute;left:4767;top:6035;width:1073;height:693" coordorigin="4767,6035" coordsize="1073,693" path="m5839,6035l4767,6035,4767,6728,5839,6728,5839,6035xe" filled="true" fillcolor="#d9e1f3" stroked="false">
                <v:path arrowok="t"/>
                <v:fill type="solid"/>
              </v:shape>
            </v:group>
            <v:group style="position:absolute;left:5839;top:6035;width:742;height:693" coordorigin="5839,6035" coordsize="742,693">
              <v:shape style="position:absolute;left:5839;top:6035;width:742;height:693" coordorigin="5839,6035" coordsize="742,693" path="m6581,6035l5839,6035,5839,6728,6581,6728,6581,6035xe" filled="true" fillcolor="#d9e1f3" stroked="false">
                <v:path arrowok="t"/>
                <v:fill type="solid"/>
              </v:shape>
            </v:group>
            <v:group style="position:absolute;left:6581;top:6035;width:908;height:693" coordorigin="6581,6035" coordsize="908,693">
              <v:shape style="position:absolute;left:6581;top:6035;width:908;height:693" coordorigin="6581,6035" coordsize="908,693" path="m7488,6035l6581,6035,6581,6728,7488,6728,7488,6035xe" filled="true" fillcolor="#d9e1f3" stroked="false">
                <v:path arrowok="t"/>
                <v:fill type="solid"/>
              </v:shape>
            </v:group>
            <v:group style="position:absolute;left:7488;top:6035;width:908;height:693" coordorigin="7488,6035" coordsize="908,693">
              <v:shape style="position:absolute;left:7488;top:6035;width:908;height:693" coordorigin="7488,6035" coordsize="908,693" path="m8396,6035l7488,6035,7488,6728,8396,6728,8396,6035xe" filled="true" fillcolor="#d9e1f3" stroked="false">
                <v:path arrowok="t"/>
                <v:fill type="solid"/>
              </v:shape>
            </v:group>
            <v:group style="position:absolute;left:8396;top:6035;width:908;height:693" coordorigin="8396,6035" coordsize="908,693">
              <v:shape style="position:absolute;left:8396;top:6035;width:908;height:693" coordorigin="8396,6035" coordsize="908,693" path="m9303,6035l8396,6035,8396,6728,9303,6728,9303,6035xe" filled="true" fillcolor="#d9e1f3" stroked="false">
                <v:path arrowok="t"/>
                <v:fill type="solid"/>
              </v:shape>
            </v:group>
            <v:group style="position:absolute;left:9303;top:6035;width:908;height:693" coordorigin="9303,6035" coordsize="908,693">
              <v:shape style="position:absolute;left:9303;top:6035;width:908;height:693" coordorigin="9303,6035" coordsize="908,693" path="m10210,6035l9303,6035,9303,6728,10210,6728,10210,6035xe" filled="true" fillcolor="#d9e1f3" stroked="false">
                <v:path arrowok="t"/>
                <v:fill type="solid"/>
              </v:shape>
            </v:group>
            <v:group style="position:absolute;left:10210;top:6035;width:954;height:693" coordorigin="10210,6035" coordsize="954,693">
              <v:shape style="position:absolute;left:10210;top:6035;width:954;height:693" coordorigin="10210,6035" coordsize="954,693" path="m11163,6035l10210,6035,10210,6728,11163,6728,11163,6035xe" filled="true" fillcolor="#d9e1f3" stroked="false">
                <v:path arrowok="t"/>
                <v:fill type="solid"/>
              </v:shape>
            </v:group>
            <v:group style="position:absolute;left:1025;top:6728;width:10139;height:275" coordorigin="1025,6728" coordsize="10139,275">
              <v:shape style="position:absolute;left:1025;top:6728;width:10139;height:275" coordorigin="1025,6728" coordsize="10139,275" path="m11164,6728l1025,6728,1025,7003,11164,7003,11164,6728xe" filled="true" fillcolor="#0058a9" stroked="false">
                <v:path arrowok="t"/>
                <v:fill type="solid"/>
              </v:shape>
            </v:group>
            <v:group style="position:absolute;left:1025;top:9044;width:10139;height:275" coordorigin="1025,9044" coordsize="10139,275">
              <v:shape style="position:absolute;left:1025;top:9044;width:10139;height:275" coordorigin="1025,9044" coordsize="10139,275" path="m11164,9044l1025,9044,1025,9318,11164,9318,11164,9044xe" filled="true" fillcolor="#0058a9" stroked="false">
                <v:path arrowok="t"/>
                <v:fill type="solid"/>
              </v:shape>
            </v:group>
            <v:group style="position:absolute;left:1025;top:7003;width:2041;height:2041" coordorigin="1025,7003" coordsize="2041,2041">
              <v:shape style="position:absolute;left:1025;top:7003;width:2041;height:2041" coordorigin="1025,7003" coordsize="2041,2041" path="m3066,7003l1025,7003,1025,9044,3066,9044,3066,7003xe" filled="true" fillcolor="#8caedb" stroked="false">
                <v:path arrowok="t"/>
                <v:fill type="solid"/>
              </v:shape>
            </v:group>
            <v:group style="position:absolute;left:1025;top:11869;width:10139;height:275" coordorigin="1025,11869" coordsize="10139,275">
              <v:shape style="position:absolute;left:1025;top:11869;width:10139;height:275" coordorigin="1025,11869" coordsize="10139,275" path="m11164,11869l1025,11869,1025,12144,11164,12144,11164,11869xe" filled="true" fillcolor="#0058a9" stroked="false">
                <v:path arrowok="t"/>
                <v:fill type="solid"/>
              </v:shape>
            </v:group>
            <v:group style="position:absolute;left:1025;top:9318;width:2041;height:2552" coordorigin="1025,9318" coordsize="2041,2552">
              <v:shape style="position:absolute;left:1025;top:9318;width:2041;height:2552" coordorigin="1025,9318" coordsize="2041,2552" path="m3066,9318l1025,9318,1025,11869,3066,11869,3066,9318xe" filled="true" fillcolor="#8caedb" stroked="false">
                <v:path arrowok="t"/>
                <v:fill type="solid"/>
              </v:shape>
            </v:group>
            <v:group style="position:absolute;left:1025;top:12144;width:2041;height:2495" coordorigin="1025,12144" coordsize="2041,2495">
              <v:shape style="position:absolute;left:1025;top:12144;width:2041;height:2495" coordorigin="1025,12144" coordsize="2041,2495" path="m3066,12144l1025,12144,1025,14639,3066,14639,3066,12144xe" filled="true" fillcolor="#8caedb" stroked="false">
                <v:path arrowok="t"/>
                <v:fill type="solid"/>
              </v:shape>
            </v:group>
            <v:group style="position:absolute;left:3066;top:6035;width:1701;height:2" coordorigin="3066,6035" coordsize="1701,2">
              <v:shape style="position:absolute;left:3066;top:6035;width:1701;height:2" coordorigin="3066,6035" coordsize="1701,0" path="m3066,6035l4767,6035e" filled="false" stroked="true" strokeweight=".5pt" strokecolor="#0058a9">
                <v:path arrowok="t"/>
              </v:shape>
            </v:group>
            <v:group style="position:absolute;left:3860;top:6040;width:2;height:683" coordorigin="3860,6040" coordsize="2,683">
              <v:shape style="position:absolute;left:3860;top:6040;width:2;height:683" coordorigin="3860,6040" coordsize="0,683" path="m3860,6040l3860,6723e" filled="false" stroked="true" strokeweight=".49998pt" strokecolor="#0058a9">
                <v:path arrowok="t"/>
              </v:shape>
            </v:group>
            <v:group style="position:absolute;left:4767;top:6035;width:1073;height:2" coordorigin="4767,6035" coordsize="1073,2">
              <v:shape style="position:absolute;left:4767;top:6035;width:1073;height:2" coordorigin="4767,6035" coordsize="1073,0" path="m4767,6035l5839,6035e" filled="false" stroked="true" strokeweight=".5pt" strokecolor="#0058a9">
                <v:path arrowok="t"/>
              </v:shape>
            </v:group>
            <v:group style="position:absolute;left:4767;top:6040;width:2;height:683" coordorigin="4767,6040" coordsize="2,683">
              <v:shape style="position:absolute;left:4767;top:6040;width:2;height:683" coordorigin="4767,6040" coordsize="0,683" path="m4767,6040l4767,6723e" filled="false" stroked="true" strokeweight=".50002pt" strokecolor="#0058a9">
                <v:path arrowok="t"/>
              </v:shape>
            </v:group>
            <v:group style="position:absolute;left:5839;top:9323;width:2;height:416" coordorigin="5839,9323" coordsize="2,416">
              <v:shape style="position:absolute;left:5839;top:9323;width:2;height:416" coordorigin="5839,9323" coordsize="0,416" path="m5839,9323l5839,9738e" filled="false" stroked="true" strokeweight=".49997pt" strokecolor="#0058a9">
                <v:path arrowok="t"/>
              </v:shape>
            </v:group>
            <v:group style="position:absolute;left:5839;top:9749;width:2;height:416" coordorigin="5839,9749" coordsize="2,416">
              <v:shape style="position:absolute;left:5839;top:9749;width:2;height:416" coordorigin="5839,9749" coordsize="0,416" path="m5839,9749l5839,10164e" filled="false" stroked="true" strokeweight=".49997pt" strokecolor="#0058a9">
                <v:path arrowok="t"/>
              </v:shape>
            </v:group>
            <v:group style="position:absolute;left:5839;top:10174;width:2;height:416" coordorigin="5839,10174" coordsize="2,416">
              <v:shape style="position:absolute;left:5839;top:10174;width:2;height:416" coordorigin="5839,10174" coordsize="0,416" path="m5839,10174l5839,10589e" filled="false" stroked="true" strokeweight=".49997pt" strokecolor="#0058a9">
                <v:path arrowok="t"/>
              </v:shape>
            </v:group>
            <v:group style="position:absolute;left:5839;top:10599;width:2;height:416" coordorigin="5839,10599" coordsize="2,416">
              <v:shape style="position:absolute;left:5839;top:10599;width:2;height:416" coordorigin="5839,10599" coordsize="0,416" path="m5839,10599l5839,11014e" filled="false" stroked="true" strokeweight=".49997pt" strokecolor="#0058a9">
                <v:path arrowok="t"/>
              </v:shape>
            </v:group>
            <v:group style="position:absolute;left:5839;top:11024;width:2;height:416" coordorigin="5839,11024" coordsize="2,416">
              <v:shape style="position:absolute;left:5839;top:11024;width:2;height:416" coordorigin="5839,11024" coordsize="0,416" path="m5839,11024l5839,11439e" filled="false" stroked="true" strokeweight=".49997pt" strokecolor="#0058a9">
                <v:path arrowok="t"/>
              </v:shape>
            </v:group>
            <v:group style="position:absolute;left:5839;top:11449;width:2;height:416" coordorigin="5839,11449" coordsize="2,416">
              <v:shape style="position:absolute;left:5839;top:11449;width:2;height:416" coordorigin="5839,11449" coordsize="0,416" path="m5839,11449l5839,11864e" filled="false" stroked="true" strokeweight=".49997pt" strokecolor="#0058a9">
                <v:path arrowok="t"/>
              </v:shape>
            </v:group>
            <v:group style="position:absolute;left:5839;top:6035;width:742;height:2" coordorigin="5839,6035" coordsize="742,2">
              <v:shape style="position:absolute;left:5839;top:6035;width:742;height:2" coordorigin="5839,6035" coordsize="742,0" path="m5839,6035l6581,6035e" filled="false" stroked="true" strokeweight=".5pt" strokecolor="#0058a9">
                <v:path arrowok="t"/>
              </v:shape>
            </v:group>
            <v:group style="position:absolute;left:5839;top:6040;width:2;height:683" coordorigin="5839,6040" coordsize="2,683">
              <v:shape style="position:absolute;left:5839;top:6040;width:2;height:683" coordorigin="5839,6040" coordsize="0,683" path="m5839,6040l5839,6723e" filled="false" stroked="true" strokeweight=".49997pt" strokecolor="#0058a9">
                <v:path arrowok="t"/>
              </v:shape>
            </v:group>
            <v:group style="position:absolute;left:6581;top:9323;width:2;height:421" coordorigin="6581,9323" coordsize="2,421">
              <v:shape style="position:absolute;left:6581;top:9323;width:2;height:421" coordorigin="6581,9323" coordsize="0,421" path="m6581,9323l6581,9743e" filled="false" stroked="true" strokeweight=".5pt" strokecolor="#0058a9">
                <v:path arrowok="t"/>
              </v:shape>
            </v:group>
            <v:group style="position:absolute;left:7488;top:9323;width:2;height:416" coordorigin="7488,9323" coordsize="2,416">
              <v:shape style="position:absolute;left:7488;top:9323;width:2;height:416" coordorigin="7488,9323" coordsize="0,416" path="m7488,9323l7488,9738e" filled="false" stroked="true" strokeweight=".49997pt" strokecolor="#0058a9">
                <v:path arrowok="t"/>
              </v:shape>
            </v:group>
            <v:group style="position:absolute;left:6581;top:9744;width:2;height:426" coordorigin="6581,9744" coordsize="2,426">
              <v:shape style="position:absolute;left:6581;top:9744;width:2;height:426" coordorigin="6581,9744" coordsize="0,426" path="m6581,9744l6581,10169e" filled="false" stroked="true" strokeweight=".5pt" strokecolor="#0058a9">
                <v:path arrowok="t"/>
              </v:shape>
            </v:group>
            <v:group style="position:absolute;left:7488;top:9749;width:2;height:416" coordorigin="7488,9749" coordsize="2,416">
              <v:shape style="position:absolute;left:7488;top:9749;width:2;height:416" coordorigin="7488,9749" coordsize="0,416" path="m7488,9749l7488,10164e" filled="false" stroked="true" strokeweight=".49997pt" strokecolor="#0058a9">
                <v:path arrowok="t"/>
              </v:shape>
            </v:group>
            <v:group style="position:absolute;left:6581;top:10169;width:2;height:426" coordorigin="6581,10169" coordsize="2,426">
              <v:shape style="position:absolute;left:6581;top:10169;width:2;height:426" coordorigin="6581,10169" coordsize="0,426" path="m6581,10169l6581,10594e" filled="false" stroked="true" strokeweight=".5pt" strokecolor="#0058a9">
                <v:path arrowok="t"/>
              </v:shape>
            </v:group>
            <v:group style="position:absolute;left:7488;top:10174;width:2;height:416" coordorigin="7488,10174" coordsize="2,416">
              <v:shape style="position:absolute;left:7488;top:10174;width:2;height:416" coordorigin="7488,10174" coordsize="0,416" path="m7488,10174l7488,10589e" filled="false" stroked="true" strokeweight=".49997pt" strokecolor="#0058a9">
                <v:path arrowok="t"/>
              </v:shape>
            </v:group>
            <v:group style="position:absolute;left:6581;top:10594;width:2;height:426" coordorigin="6581,10594" coordsize="2,426">
              <v:shape style="position:absolute;left:6581;top:10594;width:2;height:426" coordorigin="6581,10594" coordsize="0,426" path="m6581,10594l6581,11019e" filled="false" stroked="true" strokeweight=".5pt" strokecolor="#0058a9">
                <v:path arrowok="t"/>
              </v:shape>
            </v:group>
            <v:group style="position:absolute;left:7488;top:10599;width:2;height:416" coordorigin="7488,10599" coordsize="2,416">
              <v:shape style="position:absolute;left:7488;top:10599;width:2;height:416" coordorigin="7488,10599" coordsize="0,416" path="m7488,10599l7488,11014e" filled="false" stroked="true" strokeweight=".49997pt" strokecolor="#0058a9">
                <v:path arrowok="t"/>
              </v:shape>
            </v:group>
            <v:group style="position:absolute;left:6581;top:11019;width:2;height:426" coordorigin="6581,11019" coordsize="2,426">
              <v:shape style="position:absolute;left:6581;top:11019;width:2;height:426" coordorigin="6581,11019" coordsize="0,426" path="m6581,11019l6581,11444e" filled="false" stroked="true" strokeweight=".5pt" strokecolor="#0058a9">
                <v:path arrowok="t"/>
              </v:shape>
            </v:group>
            <v:group style="position:absolute;left:7488;top:11024;width:2;height:416" coordorigin="7488,11024" coordsize="2,416">
              <v:shape style="position:absolute;left:7488;top:11024;width:2;height:416" coordorigin="7488,11024" coordsize="0,416" path="m7488,11024l7488,11439e" filled="false" stroked="true" strokeweight=".49997pt" strokecolor="#0058a9">
                <v:path arrowok="t"/>
              </v:shape>
            </v:group>
            <v:group style="position:absolute;left:6581;top:11444;width:2;height:421" coordorigin="6581,11444" coordsize="2,421">
              <v:shape style="position:absolute;left:6581;top:11444;width:2;height:421" coordorigin="6581,11444" coordsize="0,421" path="m6581,11444l6581,11864e" filled="false" stroked="true" strokeweight=".5pt" strokecolor="#0058a9">
                <v:path arrowok="t"/>
              </v:shape>
            </v:group>
            <v:group style="position:absolute;left:7488;top:11449;width:2;height:416" coordorigin="7488,11449" coordsize="2,416">
              <v:shape style="position:absolute;left:7488;top:11449;width:2;height:416" coordorigin="7488,11449" coordsize="0,416" path="m7488,11449l7488,11864e" filled="false" stroked="true" strokeweight=".49997pt" strokecolor="#0058a9">
                <v:path arrowok="t"/>
              </v:shape>
            </v:group>
            <v:group style="position:absolute;left:6581;top:6035;width:908;height:2" coordorigin="6581,6035" coordsize="908,2">
              <v:shape style="position:absolute;left:6581;top:6035;width:908;height:2" coordorigin="6581,6035" coordsize="908,0" path="m6581,6035l7488,6035e" filled="false" stroked="true" strokeweight=".5pt" strokecolor="#0058a9">
                <v:path arrowok="t"/>
              </v:shape>
            </v:group>
            <v:group style="position:absolute;left:6581;top:6040;width:2;height:683" coordorigin="6581,6040" coordsize="2,683">
              <v:shape style="position:absolute;left:6581;top:6040;width:2;height:683" coordorigin="6581,6040" coordsize="0,683" path="m6581,6040l6581,6723e" filled="false" stroked="true" strokeweight=".5pt" strokecolor="#0058a9">
                <v:path arrowok="t"/>
              </v:shape>
            </v:group>
            <v:group style="position:absolute;left:8396;top:9323;width:2;height:416" coordorigin="8396,9323" coordsize="2,416">
              <v:shape style="position:absolute;left:8396;top:9323;width:2;height:416" coordorigin="8396,9323" coordsize="0,416" path="m8396,9323l8396,9738e" filled="false" stroked="true" strokeweight=".5pt" strokecolor="#0058a9">
                <v:path arrowok="t"/>
              </v:shape>
            </v:group>
            <v:group style="position:absolute;left:9303;top:9323;width:2;height:416" coordorigin="9303,9323" coordsize="2,416">
              <v:shape style="position:absolute;left:9303;top:9323;width:2;height:416" coordorigin="9303,9323" coordsize="0,416" path="m9303,9323l9303,9738e" filled="false" stroked="true" strokeweight=".50003pt" strokecolor="#0058a9">
                <v:path arrowok="t"/>
              </v:shape>
            </v:group>
            <v:group style="position:absolute;left:10210;top:9323;width:2;height:416" coordorigin="10210,9323" coordsize="2,416">
              <v:shape style="position:absolute;left:10210;top:9323;width:2;height:416" coordorigin="10210,9323" coordsize="0,416" path="m10210,9323l10210,9738e" filled="false" stroked="true" strokeweight=".50003pt" strokecolor="#0058a9">
                <v:path arrowok="t"/>
              </v:shape>
            </v:group>
            <v:group style="position:absolute;left:11163;top:9323;width:2;height:416" coordorigin="11163,9323" coordsize="2,416">
              <v:shape style="position:absolute;left:11163;top:9323;width:2;height:416" coordorigin="11163,9323" coordsize="0,416" path="m11163,9323l11163,9738e" filled="false" stroked="true" strokeweight=".5pt" strokecolor="#0058a9">
                <v:path arrowok="t"/>
              </v:shape>
            </v:group>
            <v:group style="position:absolute;left:8396;top:9749;width:2;height:416" coordorigin="8396,9749" coordsize="2,416">
              <v:shape style="position:absolute;left:8396;top:9749;width:2;height:416" coordorigin="8396,9749" coordsize="0,416" path="m8396,9749l8396,10164e" filled="false" stroked="true" strokeweight=".5pt" strokecolor="#0058a9">
                <v:path arrowok="t"/>
              </v:shape>
            </v:group>
            <v:group style="position:absolute;left:9303;top:9749;width:2;height:416" coordorigin="9303,9749" coordsize="2,416">
              <v:shape style="position:absolute;left:9303;top:9749;width:2;height:416" coordorigin="9303,9749" coordsize="0,416" path="m9303,9749l9303,10164e" filled="false" stroked="true" strokeweight=".50003pt" strokecolor="#0058a9">
                <v:path arrowok="t"/>
              </v:shape>
            </v:group>
            <v:group style="position:absolute;left:10210;top:9749;width:2;height:416" coordorigin="10210,9749" coordsize="2,416">
              <v:shape style="position:absolute;left:10210;top:9749;width:2;height:416" coordorigin="10210,9749" coordsize="0,416" path="m10210,9749l10210,10164e" filled="false" stroked="true" strokeweight=".50003pt" strokecolor="#0058a9">
                <v:path arrowok="t"/>
              </v:shape>
            </v:group>
            <v:group style="position:absolute;left:11163;top:9749;width:2;height:416" coordorigin="11163,9749" coordsize="2,416">
              <v:shape style="position:absolute;left:11163;top:9749;width:2;height:416" coordorigin="11163,9749" coordsize="0,416" path="m11163,9749l11163,10164e" filled="false" stroked="true" strokeweight=".5pt" strokecolor="#0058a9">
                <v:path arrowok="t"/>
              </v:shape>
            </v:group>
            <v:group style="position:absolute;left:8396;top:10174;width:2;height:416" coordorigin="8396,10174" coordsize="2,416">
              <v:shape style="position:absolute;left:8396;top:10174;width:2;height:416" coordorigin="8396,10174" coordsize="0,416" path="m8396,10174l8396,10589e" filled="false" stroked="true" strokeweight=".5pt" strokecolor="#0058a9">
                <v:path arrowok="t"/>
              </v:shape>
            </v:group>
            <v:group style="position:absolute;left:9303;top:10174;width:2;height:416" coordorigin="9303,10174" coordsize="2,416">
              <v:shape style="position:absolute;left:9303;top:10174;width:2;height:416" coordorigin="9303,10174" coordsize="0,416" path="m9303,10174l9303,10589e" filled="false" stroked="true" strokeweight=".50003pt" strokecolor="#0058a9">
                <v:path arrowok="t"/>
              </v:shape>
            </v:group>
            <v:group style="position:absolute;left:10210;top:10174;width:2;height:416" coordorigin="10210,10174" coordsize="2,416">
              <v:shape style="position:absolute;left:10210;top:10174;width:2;height:416" coordorigin="10210,10174" coordsize="0,416" path="m10210,10174l10210,10589e" filled="false" stroked="true" strokeweight=".50003pt" strokecolor="#0058a9">
                <v:path arrowok="t"/>
              </v:shape>
            </v:group>
            <v:group style="position:absolute;left:11163;top:10174;width:2;height:416" coordorigin="11163,10174" coordsize="2,416">
              <v:shape style="position:absolute;left:11163;top:10174;width:2;height:416" coordorigin="11163,10174" coordsize="0,416" path="m11163,10174l11163,10589e" filled="false" stroked="true" strokeweight=".5pt" strokecolor="#0058a9">
                <v:path arrowok="t"/>
              </v:shape>
            </v:group>
            <v:group style="position:absolute;left:8396;top:10599;width:2;height:416" coordorigin="8396,10599" coordsize="2,416">
              <v:shape style="position:absolute;left:8396;top:10599;width:2;height:416" coordorigin="8396,10599" coordsize="0,416" path="m8396,10599l8396,11014e" filled="false" stroked="true" strokeweight=".5pt" strokecolor="#0058a9">
                <v:path arrowok="t"/>
              </v:shape>
            </v:group>
            <v:group style="position:absolute;left:9303;top:10599;width:2;height:416" coordorigin="9303,10599" coordsize="2,416">
              <v:shape style="position:absolute;left:9303;top:10599;width:2;height:416" coordorigin="9303,10599" coordsize="0,416" path="m9303,10599l9303,11014e" filled="false" stroked="true" strokeweight=".50003pt" strokecolor="#0058a9">
                <v:path arrowok="t"/>
              </v:shape>
            </v:group>
            <v:group style="position:absolute;left:10210;top:10599;width:2;height:416" coordorigin="10210,10599" coordsize="2,416">
              <v:shape style="position:absolute;left:10210;top:10599;width:2;height:416" coordorigin="10210,10599" coordsize="0,416" path="m10210,10599l10210,11014e" filled="false" stroked="true" strokeweight=".50003pt" strokecolor="#0058a9">
                <v:path arrowok="t"/>
              </v:shape>
            </v:group>
            <v:group style="position:absolute;left:11163;top:10599;width:2;height:416" coordorigin="11163,10599" coordsize="2,416">
              <v:shape style="position:absolute;left:11163;top:10599;width:2;height:416" coordorigin="11163,10599" coordsize="0,416" path="m11163,10599l11163,11014e" filled="false" stroked="true" strokeweight=".5pt" strokecolor="#0058a9">
                <v:path arrowok="t"/>
              </v:shape>
            </v:group>
            <v:group style="position:absolute;left:8396;top:11024;width:2;height:416" coordorigin="8396,11024" coordsize="2,416">
              <v:shape style="position:absolute;left:8396;top:11024;width:2;height:416" coordorigin="8396,11024" coordsize="0,416" path="m8396,11024l8396,11439e" filled="false" stroked="true" strokeweight=".5pt" strokecolor="#0058a9">
                <v:path arrowok="t"/>
              </v:shape>
            </v:group>
            <v:group style="position:absolute;left:9303;top:11024;width:2;height:416" coordorigin="9303,11024" coordsize="2,416">
              <v:shape style="position:absolute;left:9303;top:11024;width:2;height:416" coordorigin="9303,11024" coordsize="0,416" path="m9303,11024l9303,11439e" filled="false" stroked="true" strokeweight=".50003pt" strokecolor="#0058a9">
                <v:path arrowok="t"/>
              </v:shape>
            </v:group>
            <v:group style="position:absolute;left:10210;top:11024;width:2;height:416" coordorigin="10210,11024" coordsize="2,416">
              <v:shape style="position:absolute;left:10210;top:11024;width:2;height:416" coordorigin="10210,11024" coordsize="0,416" path="m10210,11024l10210,11439e" filled="false" stroked="true" strokeweight=".50003pt" strokecolor="#0058a9">
                <v:path arrowok="t"/>
              </v:shape>
            </v:group>
            <v:group style="position:absolute;left:11163;top:11024;width:2;height:416" coordorigin="11163,11024" coordsize="2,416">
              <v:shape style="position:absolute;left:11163;top:11024;width:2;height:416" coordorigin="11163,11024" coordsize="0,416" path="m11163,11024l11163,11439e" filled="false" stroked="true" strokeweight=".5pt" strokecolor="#0058a9">
                <v:path arrowok="t"/>
              </v:shape>
            </v:group>
            <v:group style="position:absolute;left:8396;top:11449;width:2;height:416" coordorigin="8396,11449" coordsize="2,416">
              <v:shape style="position:absolute;left:8396;top:11449;width:2;height:416" coordorigin="8396,11449" coordsize="0,416" path="m8396,11449l8396,11864e" filled="false" stroked="true" strokeweight=".5pt" strokecolor="#0058a9">
                <v:path arrowok="t"/>
              </v:shape>
            </v:group>
            <v:group style="position:absolute;left:9303;top:11449;width:2;height:416" coordorigin="9303,11449" coordsize="2,416">
              <v:shape style="position:absolute;left:9303;top:11449;width:2;height:416" coordorigin="9303,11449" coordsize="0,416" path="m9303,11449l9303,11864e" filled="false" stroked="true" strokeweight=".50003pt" strokecolor="#0058a9">
                <v:path arrowok="t"/>
              </v:shape>
            </v:group>
            <v:group style="position:absolute;left:10210;top:11449;width:2;height:416" coordorigin="10210,11449" coordsize="2,416">
              <v:shape style="position:absolute;left:10210;top:11449;width:2;height:416" coordorigin="10210,11449" coordsize="0,416" path="m10210,11449l10210,11864e" filled="false" stroked="true" strokeweight=".50003pt" strokecolor="#0058a9">
                <v:path arrowok="t"/>
              </v:shape>
            </v:group>
            <v:group style="position:absolute;left:11163;top:11449;width:2;height:416" coordorigin="11163,11449" coordsize="2,416">
              <v:shape style="position:absolute;left:11163;top:11449;width:2;height:416" coordorigin="11163,11449" coordsize="0,416" path="m11163,11449l11163,11864e" filled="false" stroked="true" strokeweight=".5pt" strokecolor="#0058a9">
                <v:path arrowok="t"/>
              </v:shape>
            </v:group>
            <v:group style="position:absolute;left:7488;top:6035;width:908;height:2" coordorigin="7488,6035" coordsize="908,2">
              <v:shape style="position:absolute;left:7488;top:6035;width:908;height:2" coordorigin="7488,6035" coordsize="908,0" path="m7488,6035l8396,6035e" filled="false" stroked="true" strokeweight=".5pt" strokecolor="#0058a9">
                <v:path arrowok="t"/>
              </v:shape>
            </v:group>
            <v:group style="position:absolute;left:7488;top:6040;width:2;height:683" coordorigin="7488,6040" coordsize="2,683">
              <v:shape style="position:absolute;left:7488;top:6040;width:2;height:683" coordorigin="7488,6040" coordsize="0,683" path="m7488,6040l7488,6723e" filled="false" stroked="true" strokeweight=".49997pt" strokecolor="#0058a9">
                <v:path arrowok="t"/>
              </v:shape>
            </v:group>
            <v:group style="position:absolute;left:5839;top:12149;width:2;height:1238" coordorigin="5839,12149" coordsize="2,1238">
              <v:shape style="position:absolute;left:5839;top:12149;width:2;height:1238" coordorigin="5839,12149" coordsize="0,1238" path="m5839,12149l5839,13386e" filled="false" stroked="true" strokeweight=".49997pt" strokecolor="#0058a9">
                <v:path arrowok="t"/>
              </v:shape>
            </v:group>
            <v:group style="position:absolute;left:5839;top:13396;width:2;height:1238" coordorigin="5839,13396" coordsize="2,1238">
              <v:shape style="position:absolute;left:5839;top:13396;width:2;height:1238" coordorigin="5839,13396" coordsize="0,1238" path="m5839,13396l5839,14634e" filled="false" stroked="true" strokeweight=".49997pt" strokecolor="#0058a9">
                <v:path arrowok="t"/>
              </v:shape>
            </v:group>
            <v:group style="position:absolute;left:8396;top:6035;width:908;height:2" coordorigin="8396,6035" coordsize="908,2">
              <v:shape style="position:absolute;left:8396;top:6035;width:908;height:2" coordorigin="8396,6035" coordsize="908,0" path="m8396,6035l9303,6035e" filled="false" stroked="true" strokeweight=".5pt" strokecolor="#0058a9">
                <v:path arrowok="t"/>
              </v:shape>
            </v:group>
            <v:group style="position:absolute;left:8396;top:6040;width:2;height:683" coordorigin="8396,6040" coordsize="2,683">
              <v:shape style="position:absolute;left:8396;top:6040;width:2;height:683" coordorigin="8396,6040" coordsize="0,683" path="m8396,6040l8396,6723e" filled="false" stroked="true" strokeweight=".5pt" strokecolor="#0058a9">
                <v:path arrowok="t"/>
              </v:shape>
            </v:group>
            <v:group style="position:absolute;left:9303;top:6035;width:908;height:2" coordorigin="9303,6035" coordsize="908,2">
              <v:shape style="position:absolute;left:9303;top:6035;width:908;height:2" coordorigin="9303,6035" coordsize="908,0" path="m9303,6035l10210,6035e" filled="false" stroked="true" strokeweight=".5pt" strokecolor="#0058a9">
                <v:path arrowok="t"/>
              </v:shape>
            </v:group>
            <v:group style="position:absolute;left:9303;top:6040;width:2;height:683" coordorigin="9303,6040" coordsize="2,683">
              <v:shape style="position:absolute;left:9303;top:6040;width:2;height:683" coordorigin="9303,6040" coordsize="0,683" path="m9303,6040l9303,6723e" filled="false" stroked="true" strokeweight=".50003pt" strokecolor="#0058a9">
                <v:path arrowok="t"/>
              </v:shape>
            </v:group>
            <v:group style="position:absolute;left:10210;top:6035;width:959;height:2" coordorigin="10210,6035" coordsize="959,2">
              <v:shape style="position:absolute;left:10210;top:6035;width:959;height:2" coordorigin="10210,6035" coordsize="959,0" path="m10210,6035l11168,6035e" filled="false" stroked="true" strokeweight=".5pt" strokecolor="#0058a9">
                <v:path arrowok="t"/>
              </v:shape>
            </v:group>
            <v:group style="position:absolute;left:10210;top:6040;width:2;height:683" coordorigin="10210,6040" coordsize="2,683">
              <v:shape style="position:absolute;left:10210;top:6040;width:2;height:683" coordorigin="10210,6040" coordsize="0,683" path="m10210,6040l10210,6723e" filled="false" stroked="true" strokeweight=".50003pt" strokecolor="#0058a9">
                <v:path arrowok="t"/>
              </v:shape>
            </v:group>
            <v:group style="position:absolute;left:11163;top:6040;width:2;height:683" coordorigin="11163,6040" coordsize="2,683">
              <v:shape style="position:absolute;left:11163;top:6040;width:2;height:683" coordorigin="11163,6040" coordsize="0,683" path="m11163,6040l11163,6723e" filled="false" stroked="true" strokeweight=".5pt" strokecolor="#0058a9">
                <v:path arrowok="t"/>
              </v:shape>
            </v:group>
            <v:group style="position:absolute;left:6581;top:12149;width:2;height:2485" coordorigin="6581,12149" coordsize="2,2485">
              <v:shape style="position:absolute;left:6581;top:12149;width:2;height:2485" coordorigin="6581,12149" coordsize="0,2485" path="m6581,12149l6581,14634e" filled="false" stroked="true" strokeweight=".5pt" strokecolor="#0058a9">
                <v:path arrowok="t"/>
              </v:shape>
            </v:group>
            <v:group style="position:absolute;left:1020;top:6035;width:2046;height:2" coordorigin="1020,6035" coordsize="2046,2">
              <v:shape style="position:absolute;left:1020;top:6035;width:2046;height:2" coordorigin="1020,6035" coordsize="2046,0" path="m1020,6035l3066,6035e" filled="false" stroked="true" strokeweight=".5pt" strokecolor="#0058a9">
                <v:path arrowok="t"/>
              </v:shape>
            </v:group>
            <v:group style="position:absolute;left:1025;top:6040;width:2;height:683" coordorigin="1025,6040" coordsize="2,683">
              <v:shape style="position:absolute;left:1025;top:6040;width:2;height:683" coordorigin="1025,6040" coordsize="0,683" path="m1025,6040l1025,6723e" filled="false" stroked="true" strokeweight=".50002pt" strokecolor="#0058a9">
                <v:path arrowok="t"/>
              </v:shape>
            </v:group>
            <v:group style="position:absolute;left:3066;top:6040;width:2;height:683" coordorigin="3066,6040" coordsize="2,683">
              <v:shape style="position:absolute;left:3066;top:6040;width:2;height:683" coordorigin="3066,6040" coordsize="0,683" path="m3066,6040l3066,6723e" filled="false" stroked="true" strokeweight=".50002pt" strokecolor="#0058a9">
                <v:path arrowok="t"/>
              </v:shape>
            </v:group>
            <v:group style="position:absolute;left:7488;top:12149;width:2;height:2485" coordorigin="7488,12149" coordsize="2,2485">
              <v:shape style="position:absolute;left:7488;top:12149;width:2;height:2485" coordorigin="7488,12149" coordsize="0,2485" path="m7488,12149l7488,14634e" filled="false" stroked="true" strokeweight=".49997pt" strokecolor="#0058a9">
                <v:path arrowok="t"/>
              </v:shape>
            </v:group>
            <v:group style="position:absolute;left:8396;top:12149;width:2;height:1243" coordorigin="8396,12149" coordsize="2,1243">
              <v:shape style="position:absolute;left:8396;top:12149;width:2;height:1243" coordorigin="8396,12149" coordsize="0,1243" path="m8396,12149l8396,13391e" filled="false" stroked="true" strokeweight=".5pt" strokecolor="#0058a9">
                <v:path arrowok="t"/>
              </v:shape>
            </v:group>
            <v:group style="position:absolute;left:9303;top:12149;width:2;height:1238" coordorigin="9303,12149" coordsize="2,1238">
              <v:shape style="position:absolute;left:9303;top:12149;width:2;height:1238" coordorigin="9303,12149" coordsize="0,1238" path="m9303,12149l9303,13386e" filled="false" stroked="true" strokeweight=".50003pt" strokecolor="#0058a9">
                <v:path arrowok="t"/>
              </v:shape>
            </v:group>
            <v:group style="position:absolute;left:10210;top:12149;width:2;height:1238" coordorigin="10210,12149" coordsize="2,1238">
              <v:shape style="position:absolute;left:10210;top:12149;width:2;height:1238" coordorigin="10210,12149" coordsize="0,1238" path="m10210,12149l10210,13386e" filled="false" stroked="true" strokeweight=".50003pt" strokecolor="#0058a9">
                <v:path arrowok="t"/>
              </v:shape>
            </v:group>
            <v:group style="position:absolute;left:11163;top:12149;width:2;height:1238" coordorigin="11163,12149" coordsize="2,1238">
              <v:shape style="position:absolute;left:11163;top:12149;width:2;height:1238" coordorigin="11163,12149" coordsize="0,1238" path="m11163,12149l11163,13386e" filled="false" stroked="true" strokeweight=".5pt" strokecolor="#0058a9">
                <v:path arrowok="t"/>
              </v:shape>
            </v:group>
            <v:group style="position:absolute;left:8396;top:13391;width:2;height:1243" coordorigin="8396,13391" coordsize="2,1243">
              <v:shape style="position:absolute;left:8396;top:13391;width:2;height:1243" coordorigin="8396,13391" coordsize="0,1243" path="m8396,13391l8396,14634e" filled="false" stroked="true" strokeweight=".5pt" strokecolor="#0058a9">
                <v:path arrowok="t"/>
              </v:shape>
            </v:group>
            <v:group style="position:absolute;left:9303;top:13396;width:2;height:1238" coordorigin="9303,13396" coordsize="2,1238">
              <v:shape style="position:absolute;left:9303;top:13396;width:2;height:1238" coordorigin="9303,13396" coordsize="0,1238" path="m9303,13396l9303,14634e" filled="false" stroked="true" strokeweight=".50003pt" strokecolor="#0058a9">
                <v:path arrowok="t"/>
              </v:shape>
            </v:group>
            <v:group style="position:absolute;left:10210;top:13396;width:2;height:1238" coordorigin="10210,13396" coordsize="2,1238">
              <v:shape style="position:absolute;left:10210;top:13396;width:2;height:1238" coordorigin="10210,13396" coordsize="0,1238" path="m10210,13396l10210,14634e" filled="false" stroked="true" strokeweight=".50003pt" strokecolor="#0058a9">
                <v:path arrowok="t"/>
              </v:shape>
            </v:group>
            <v:group style="position:absolute;left:11163;top:13396;width:2;height:1238" coordorigin="11163,13396" coordsize="2,1238">
              <v:shape style="position:absolute;left:11163;top:13396;width:2;height:1238" coordorigin="11163,13396" coordsize="0,1238" path="m11163,13396l11163,14634e" filled="false" stroked="true" strokeweight=".5pt" strokecolor="#0058a9">
                <v:path arrowok="t"/>
              </v:shape>
            </v:group>
            <v:group style="position:absolute;left:1020;top:6728;width:10149;height:2" coordorigin="1020,6728" coordsize="10149,2">
              <v:shape style="position:absolute;left:1020;top:6728;width:10149;height:2" coordorigin="1020,6728" coordsize="10149,0" path="m1020,6728l11169,6728e" filled="false" stroked="true" strokeweight=".5pt" strokecolor="#0058a9">
                <v:path arrowok="t"/>
              </v:shape>
            </v:group>
            <v:group style="position:absolute;left:3860;top:7008;width:2;height:501" coordorigin="3860,7008" coordsize="2,501">
              <v:shape style="position:absolute;left:3860;top:7008;width:2;height:501" coordorigin="3860,7008" coordsize="0,501" path="m3860,7008l3860,7508e" filled="false" stroked="true" strokeweight=".49998pt" strokecolor="#0058a9">
                <v:path arrowok="t"/>
              </v:shape>
            </v:group>
            <v:group style="position:absolute;left:4767;top:7008;width:2;height:501" coordorigin="4767,7008" coordsize="2,501">
              <v:shape style="position:absolute;left:4767;top:7008;width:2;height:501" coordorigin="4767,7008" coordsize="0,501" path="m4767,7008l4767,7508e" filled="false" stroked="true" strokeweight=".50002pt" strokecolor="#0058a9">
                <v:path arrowok="t"/>
              </v:shape>
            </v:group>
            <v:group style="position:absolute;left:9303;top:7008;width:2;height:501" coordorigin="9303,7008" coordsize="2,501">
              <v:shape style="position:absolute;left:9303;top:7008;width:2;height:501" coordorigin="9303,7008" coordsize="0,501" path="m9303,7008l9303,7508e" filled="false" stroked="true" strokeweight=".50003pt" strokecolor="#0058a9">
                <v:path arrowok="t"/>
              </v:shape>
            </v:group>
            <v:group style="position:absolute;left:10210;top:7008;width:2;height:501" coordorigin="10210,7008" coordsize="2,501">
              <v:shape style="position:absolute;left:10210;top:7008;width:2;height:501" coordorigin="10210,7008" coordsize="0,501" path="m10210,7008l10210,7508e" filled="false" stroked="true" strokeweight=".50003pt" strokecolor="#0058a9">
                <v:path arrowok="t"/>
              </v:shape>
            </v:group>
            <v:group style="position:absolute;left:11163;top:7008;width:2;height:501" coordorigin="11163,7008" coordsize="2,501">
              <v:shape style="position:absolute;left:11163;top:7008;width:2;height:501" coordorigin="11163,7008" coordsize="0,501" path="m11163,7008l11163,7508e" filled="false" stroked="true" strokeweight=".5pt" strokecolor="#0058a9">
                <v:path arrowok="t"/>
              </v:shape>
            </v:group>
            <v:group style="position:absolute;left:3071;top:7513;width:1696;height:2" coordorigin="3071,7513" coordsize="1696,2">
              <v:shape style="position:absolute;left:3071;top:7513;width:1696;height:2" coordorigin="3071,7513" coordsize="1696,0" path="m3071,7513l4767,7513e" filled="false" stroked="true" strokeweight=".5pt" strokecolor="#0058a9">
                <v:path arrowok="t"/>
              </v:shape>
            </v:group>
            <v:group style="position:absolute;left:3860;top:7518;width:2;height:501" coordorigin="3860,7518" coordsize="2,501">
              <v:shape style="position:absolute;left:3860;top:7518;width:2;height:501" coordorigin="3860,7518" coordsize="0,501" path="m3860,7518l3860,8018e" filled="false" stroked="true" strokeweight=".49998pt" strokecolor="#0058a9">
                <v:path arrowok="t"/>
              </v:shape>
            </v:group>
            <v:group style="position:absolute;left:6576;top:7513;width:918;height:2" coordorigin="6576,7513" coordsize="918,2">
              <v:shape style="position:absolute;left:6576;top:7513;width:918;height:2" coordorigin="6576,7513" coordsize="918,0" path="m6576,7513l7493,7513e" filled="false" stroked="true" strokeweight=".5pt" strokecolor="#0058a9">
                <v:path arrowok="t"/>
              </v:shape>
            </v:group>
            <v:group style="position:absolute;left:8391;top:7513;width:1820;height:2" coordorigin="8391,7513" coordsize="1820,2">
              <v:shape style="position:absolute;left:8391;top:7513;width:1820;height:2" coordorigin="8391,7513" coordsize="1820,0" path="m8391,7513l10210,7513e" filled="false" stroked="true" strokeweight=".5pt" strokecolor="#0058a9">
                <v:path arrowok="t"/>
              </v:shape>
            </v:group>
            <v:group style="position:absolute;left:9303;top:7518;width:2;height:501" coordorigin="9303,7518" coordsize="2,501">
              <v:shape style="position:absolute;left:9303;top:7518;width:2;height:501" coordorigin="9303,7518" coordsize="0,501" path="m9303,7518l9303,8018e" filled="false" stroked="true" strokeweight=".50003pt" strokecolor="#0058a9">
                <v:path arrowok="t"/>
              </v:shape>
            </v:group>
            <v:group style="position:absolute;left:10210;top:7513;width:959;height:2" coordorigin="10210,7513" coordsize="959,2">
              <v:shape style="position:absolute;left:10210;top:7513;width:959;height:2" coordorigin="10210,7513" coordsize="959,0" path="m10210,7513l11168,7513e" filled="false" stroked="true" strokeweight=".5pt" strokecolor="#0058a9">
                <v:path arrowok="t"/>
              </v:shape>
            </v:group>
            <v:group style="position:absolute;left:10210;top:7518;width:2;height:501" coordorigin="10210,7518" coordsize="2,501">
              <v:shape style="position:absolute;left:10210;top:7518;width:2;height:501" coordorigin="10210,7518" coordsize="0,501" path="m10210,7518l10210,8018e" filled="false" stroked="true" strokeweight=".50003pt" strokecolor="#0058a9">
                <v:path arrowok="t"/>
              </v:shape>
            </v:group>
            <v:group style="position:absolute;left:11163;top:7518;width:2;height:501" coordorigin="11163,7518" coordsize="2,501">
              <v:shape style="position:absolute;left:11163;top:7518;width:2;height:501" coordorigin="11163,7518" coordsize="0,501" path="m11163,7518l11163,8018e" filled="false" stroked="true" strokeweight=".5pt" strokecolor="#0058a9">
                <v:path arrowok="t"/>
              </v:shape>
            </v:group>
            <v:group style="position:absolute;left:3071;top:8023;width:1696;height:2" coordorigin="3071,8023" coordsize="1696,2">
              <v:shape style="position:absolute;left:3071;top:8023;width:1696;height:2" coordorigin="3071,8023" coordsize="1696,0" path="m3071,8023l4767,8023e" filled="false" stroked="true" strokeweight=".5pt" strokecolor="#0058a9">
                <v:path arrowok="t"/>
              </v:shape>
            </v:group>
            <v:group style="position:absolute;left:3860;top:8028;width:2;height:501" coordorigin="3860,8028" coordsize="2,501">
              <v:shape style="position:absolute;left:3860;top:8028;width:2;height:501" coordorigin="3860,8028" coordsize="0,501" path="m3860,8028l3860,8528e" filled="false" stroked="true" strokeweight=".49998pt" strokecolor="#0058a9">
                <v:path arrowok="t"/>
              </v:shape>
            </v:group>
            <v:group style="position:absolute;left:4767;top:8023;width:1078;height:2" coordorigin="4767,8023" coordsize="1078,2">
              <v:shape style="position:absolute;left:4767;top:8023;width:1078;height:2" coordorigin="4767,8023" coordsize="1078,0" path="m4767,8023l5844,8023e" filled="false" stroked="true" strokeweight=".5pt" strokecolor="#0058a9">
                <v:path arrowok="t"/>
              </v:shape>
            </v:group>
            <v:group style="position:absolute;left:6576;top:8023;width:918;height:2" coordorigin="6576,8023" coordsize="918,2">
              <v:shape style="position:absolute;left:6576;top:8023;width:918;height:2" coordorigin="6576,8023" coordsize="918,0" path="m6576,8023l7493,8023e" filled="false" stroked="true" strokeweight=".5pt" strokecolor="#0058a9">
                <v:path arrowok="t"/>
              </v:shape>
            </v:group>
            <v:group style="position:absolute;left:8391;top:8023;width:1820;height:2" coordorigin="8391,8023" coordsize="1820,2">
              <v:shape style="position:absolute;left:8391;top:8023;width:1820;height:2" coordorigin="8391,8023" coordsize="1820,0" path="m8391,8023l10210,8023e" filled="false" stroked="true" strokeweight=".5pt" strokecolor="#0058a9">
                <v:path arrowok="t"/>
              </v:shape>
            </v:group>
            <v:group style="position:absolute;left:9303;top:8028;width:2;height:501" coordorigin="9303,8028" coordsize="2,501">
              <v:shape style="position:absolute;left:9303;top:8028;width:2;height:501" coordorigin="9303,8028" coordsize="0,501" path="m9303,8028l9303,8528e" filled="false" stroked="true" strokeweight=".50003pt" strokecolor="#0058a9">
                <v:path arrowok="t"/>
              </v:shape>
            </v:group>
            <v:group style="position:absolute;left:10210;top:8023;width:959;height:2" coordorigin="10210,8023" coordsize="959,2">
              <v:shape style="position:absolute;left:10210;top:8023;width:959;height:2" coordorigin="10210,8023" coordsize="959,0" path="m10210,8023l11168,8023e" filled="false" stroked="true" strokeweight=".5pt" strokecolor="#0058a9">
                <v:path arrowok="t"/>
              </v:shape>
            </v:group>
            <v:group style="position:absolute;left:10210;top:8028;width:2;height:501" coordorigin="10210,8028" coordsize="2,501">
              <v:shape style="position:absolute;left:10210;top:8028;width:2;height:501" coordorigin="10210,8028" coordsize="0,501" path="m10210,8028l10210,8528e" filled="false" stroked="true" strokeweight=".50003pt" strokecolor="#0058a9">
                <v:path arrowok="t"/>
              </v:shape>
            </v:group>
            <v:group style="position:absolute;left:11163;top:8028;width:2;height:501" coordorigin="11163,8028" coordsize="2,501">
              <v:shape style="position:absolute;left:11163;top:8028;width:2;height:501" coordorigin="11163,8028" coordsize="0,501" path="m11163,8028l11163,8528e" filled="false" stroked="true" strokeweight=".5pt" strokecolor="#0058a9">
                <v:path arrowok="t"/>
              </v:shape>
            </v:group>
            <v:group style="position:absolute;left:3071;top:8533;width:1696;height:2" coordorigin="3071,8533" coordsize="1696,2">
              <v:shape style="position:absolute;left:3071;top:8533;width:1696;height:2" coordorigin="3071,8533" coordsize="1696,0" path="m3071,8533l4767,8533e" filled="false" stroked="true" strokeweight=".50003pt" strokecolor="#0058a9">
                <v:path arrowok="t"/>
              </v:shape>
            </v:group>
            <v:group style="position:absolute;left:3860;top:8538;width:2;height:501" coordorigin="3860,8538" coordsize="2,501">
              <v:shape style="position:absolute;left:3860;top:8538;width:2;height:501" coordorigin="3860,8538" coordsize="0,501" path="m3860,8538l3860,9039e" filled="false" stroked="true" strokeweight=".49998pt" strokecolor="#0058a9">
                <v:path arrowok="t"/>
              </v:shape>
            </v:group>
            <v:group style="position:absolute;left:4767;top:8533;width:1078;height:2" coordorigin="4767,8533" coordsize="1078,2">
              <v:shape style="position:absolute;left:4767;top:8533;width:1078;height:2" coordorigin="4767,8533" coordsize="1078,0" path="m4767,8533l5844,8533e" filled="false" stroked="true" strokeweight=".50003pt" strokecolor="#0058a9">
                <v:path arrowok="t"/>
              </v:shape>
            </v:group>
            <v:group style="position:absolute;left:6576;top:8533;width:918;height:2" coordorigin="6576,8533" coordsize="918,2">
              <v:shape style="position:absolute;left:6576;top:8533;width:918;height:2" coordorigin="6576,8533" coordsize="918,0" path="m6576,8533l7493,8533e" filled="false" stroked="true" strokeweight=".50003pt" strokecolor="#0058a9">
                <v:path arrowok="t"/>
              </v:shape>
            </v:group>
            <v:group style="position:absolute;left:8391;top:8533;width:1820;height:2" coordorigin="8391,8533" coordsize="1820,2">
              <v:shape style="position:absolute;left:8391;top:8533;width:1820;height:2" coordorigin="8391,8533" coordsize="1820,0" path="m8391,8533l10210,8533e" filled="false" stroked="true" strokeweight=".50003pt" strokecolor="#0058a9">
                <v:path arrowok="t"/>
              </v:shape>
            </v:group>
            <v:group style="position:absolute;left:9303;top:8538;width:2;height:501" coordorigin="9303,8538" coordsize="2,501">
              <v:shape style="position:absolute;left:9303;top:8538;width:2;height:501" coordorigin="9303,8538" coordsize="0,501" path="m9303,8538l9303,9039e" filled="false" stroked="true" strokeweight=".50003pt" strokecolor="#0058a9">
                <v:path arrowok="t"/>
              </v:shape>
            </v:group>
            <v:group style="position:absolute;left:10210;top:8533;width:959;height:2" coordorigin="10210,8533" coordsize="959,2">
              <v:shape style="position:absolute;left:10210;top:8533;width:959;height:2" coordorigin="10210,8533" coordsize="959,0" path="m10210,8533l11168,8533e" filled="false" stroked="true" strokeweight=".50003pt" strokecolor="#0058a9">
                <v:path arrowok="t"/>
              </v:shape>
            </v:group>
            <v:group style="position:absolute;left:10210;top:8538;width:2;height:501" coordorigin="10210,8538" coordsize="2,501">
              <v:shape style="position:absolute;left:10210;top:8538;width:2;height:501" coordorigin="10210,8538" coordsize="0,501" path="m10210,8538l10210,9039e" filled="false" stroked="true" strokeweight=".50003pt" strokecolor="#0058a9">
                <v:path arrowok="t"/>
              </v:shape>
            </v:group>
            <v:group style="position:absolute;left:11163;top:8538;width:2;height:501" coordorigin="11163,8538" coordsize="2,501">
              <v:shape style="position:absolute;left:11163;top:8538;width:2;height:501" coordorigin="11163,8538" coordsize="0,501" path="m11163,8538l11163,9039e" filled="false" stroked="true" strokeweight=".5pt" strokecolor="#0058a9">
                <v:path arrowok="t"/>
              </v:shape>
            </v:group>
            <v:group style="position:absolute;left:7488;top:7008;width:2;height:501" coordorigin="7488,7008" coordsize="2,501">
              <v:shape style="position:absolute;left:7488;top:7008;width:2;height:501" coordorigin="7488,7008" coordsize="0,501" path="m7488,7008l7488,7508e" filled="false" stroked="true" strokeweight=".49997pt" strokecolor="#0058a9">
                <v:path arrowok="t"/>
              </v:shape>
            </v:group>
            <v:group style="position:absolute;left:8396;top:7008;width:2;height:501" coordorigin="8396,7008" coordsize="2,501">
              <v:shape style="position:absolute;left:8396;top:7008;width:2;height:501" coordorigin="8396,7008" coordsize="0,501" path="m8396,7008l8396,7508e" filled="false" stroked="true" strokeweight=".5pt" strokecolor="#0058a9">
                <v:path arrowok="t"/>
              </v:shape>
            </v:group>
            <v:group style="position:absolute;left:7488;top:7518;width:2;height:501" coordorigin="7488,7518" coordsize="2,501">
              <v:shape style="position:absolute;left:7488;top:7518;width:2;height:501" coordorigin="7488,7518" coordsize="0,501" path="m7488,7518l7488,8018e" filled="false" stroked="true" strokeweight=".49997pt" strokecolor="#0058a9">
                <v:path arrowok="t"/>
              </v:shape>
            </v:group>
            <v:group style="position:absolute;left:8396;top:7518;width:2;height:501" coordorigin="8396,7518" coordsize="2,501">
              <v:shape style="position:absolute;left:8396;top:7518;width:2;height:501" coordorigin="8396,7518" coordsize="0,501" path="m8396,7518l8396,8018e" filled="false" stroked="true" strokeweight=".5pt" strokecolor="#0058a9">
                <v:path arrowok="t"/>
              </v:shape>
            </v:group>
            <v:group style="position:absolute;left:7488;top:8028;width:2;height:501" coordorigin="7488,8028" coordsize="2,501">
              <v:shape style="position:absolute;left:7488;top:8028;width:2;height:501" coordorigin="7488,8028" coordsize="0,501" path="m7488,8028l7488,8528e" filled="false" stroked="true" strokeweight=".49997pt" strokecolor="#0058a9">
                <v:path arrowok="t"/>
              </v:shape>
            </v:group>
            <v:group style="position:absolute;left:8396;top:8028;width:2;height:501" coordorigin="8396,8028" coordsize="2,501">
              <v:shape style="position:absolute;left:8396;top:8028;width:2;height:501" coordorigin="8396,8028" coordsize="0,501" path="m8396,8028l8396,8528e" filled="false" stroked="true" strokeweight=".5pt" strokecolor="#0058a9">
                <v:path arrowok="t"/>
              </v:shape>
            </v:group>
            <v:group style="position:absolute;left:7488;top:8538;width:2;height:501" coordorigin="7488,8538" coordsize="2,501">
              <v:shape style="position:absolute;left:7488;top:8538;width:2;height:501" coordorigin="7488,8538" coordsize="0,501" path="m7488,8538l7488,9039e" filled="false" stroked="true" strokeweight=".49997pt" strokecolor="#0058a9">
                <v:path arrowok="t"/>
              </v:shape>
            </v:group>
            <v:group style="position:absolute;left:8396;top:8538;width:2;height:501" coordorigin="8396,8538" coordsize="2,501">
              <v:shape style="position:absolute;left:8396;top:8538;width:2;height:501" coordorigin="8396,8538" coordsize="0,501" path="m8396,8538l8396,9039e" filled="false" stroked="true" strokeweight=".5pt" strokecolor="#0058a9">
                <v:path arrowok="t"/>
              </v:shape>
            </v:group>
            <v:group style="position:absolute;left:5839;top:7008;width:2;height:501" coordorigin="5839,7008" coordsize="2,501">
              <v:shape style="position:absolute;left:5839;top:7008;width:2;height:501" coordorigin="5839,7008" coordsize="0,501" path="m5839,7008l5839,7508e" filled="false" stroked="true" strokeweight=".49997pt" strokecolor="#0058a9">
                <v:path arrowok="t"/>
              </v:shape>
            </v:group>
            <v:group style="position:absolute;left:6581;top:7008;width:2;height:501" coordorigin="6581,7008" coordsize="2,501">
              <v:shape style="position:absolute;left:6581;top:7008;width:2;height:501" coordorigin="6581,7008" coordsize="0,501" path="m6581,7008l6581,7508e" filled="false" stroked="true" strokeweight=".5pt" strokecolor="#0058a9">
                <v:path arrowok="t"/>
              </v:shape>
            </v:group>
            <v:group style="position:absolute;left:4767;top:7513;width:1078;height:2" coordorigin="4767,7513" coordsize="1078,2">
              <v:shape style="position:absolute;left:4767;top:7513;width:1078;height:2" coordorigin="4767,7513" coordsize="1078,0" path="m4767,7513l5844,7513e" filled="false" stroked="true" strokeweight=".5pt" strokecolor="#0058a9">
                <v:path arrowok="t"/>
              </v:shape>
            </v:group>
            <v:group style="position:absolute;left:4767;top:7518;width:2;height:501" coordorigin="4767,7518" coordsize="2,501">
              <v:shape style="position:absolute;left:4767;top:7518;width:2;height:501" coordorigin="4767,7518" coordsize="0,501" path="m4767,7518l4767,8018e" filled="false" stroked="true" strokeweight=".50002pt" strokecolor="#0058a9">
                <v:path arrowok="t"/>
              </v:shape>
            </v:group>
            <v:group style="position:absolute;left:5839;top:7518;width:2;height:501" coordorigin="5839,7518" coordsize="2,501">
              <v:shape style="position:absolute;left:5839;top:7518;width:2;height:501" coordorigin="5839,7518" coordsize="0,501" path="m5839,7518l5839,8018e" filled="false" stroked="true" strokeweight=".49997pt" strokecolor="#0058a9">
                <v:path arrowok="t"/>
              </v:shape>
            </v:group>
            <v:group style="position:absolute;left:6581;top:7518;width:2;height:501" coordorigin="6581,7518" coordsize="2,501">
              <v:shape style="position:absolute;left:6581;top:7518;width:2;height:501" coordorigin="6581,7518" coordsize="0,501" path="m6581,7518l6581,8018e" filled="false" stroked="true" strokeweight=".5pt" strokecolor="#0058a9">
                <v:path arrowok="t"/>
              </v:shape>
            </v:group>
            <v:group style="position:absolute;left:4767;top:8028;width:2;height:501" coordorigin="4767,8028" coordsize="2,501">
              <v:shape style="position:absolute;left:4767;top:8028;width:2;height:501" coordorigin="4767,8028" coordsize="0,501" path="m4767,8028l4767,8528e" filled="false" stroked="true" strokeweight=".50002pt" strokecolor="#0058a9">
                <v:path arrowok="t"/>
              </v:shape>
            </v:group>
            <v:group style="position:absolute;left:5839;top:8028;width:2;height:501" coordorigin="5839,8028" coordsize="2,501">
              <v:shape style="position:absolute;left:5839;top:8028;width:2;height:501" coordorigin="5839,8028" coordsize="0,501" path="m5839,8028l5839,8528e" filled="false" stroked="true" strokeweight=".49997pt" strokecolor="#0058a9">
                <v:path arrowok="t"/>
              </v:shape>
            </v:group>
            <v:group style="position:absolute;left:6581;top:8028;width:2;height:501" coordorigin="6581,8028" coordsize="2,501">
              <v:shape style="position:absolute;left:6581;top:8028;width:2;height:501" coordorigin="6581,8028" coordsize="0,501" path="m6581,8028l6581,8528e" filled="false" stroked="true" strokeweight=".5pt" strokecolor="#0058a9">
                <v:path arrowok="t"/>
              </v:shape>
            </v:group>
            <v:group style="position:absolute;left:4767;top:8538;width:2;height:501" coordorigin="4767,8538" coordsize="2,501">
              <v:shape style="position:absolute;left:4767;top:8538;width:2;height:501" coordorigin="4767,8538" coordsize="0,501" path="m4767,8538l4767,9039e" filled="false" stroked="true" strokeweight=".50002pt" strokecolor="#0058a9">
                <v:path arrowok="t"/>
              </v:shape>
            </v:group>
            <v:group style="position:absolute;left:5839;top:8538;width:2;height:501" coordorigin="5839,8538" coordsize="2,501">
              <v:shape style="position:absolute;left:5839;top:8538;width:2;height:501" coordorigin="5839,8538" coordsize="0,501" path="m5839,8538l5839,9039e" filled="false" stroked="true" strokeweight=".49997pt" strokecolor="#0058a9">
                <v:path arrowok="t"/>
              </v:shape>
            </v:group>
            <v:group style="position:absolute;left:6581;top:8538;width:2;height:501" coordorigin="6581,8538" coordsize="2,501">
              <v:shape style="position:absolute;left:6581;top:8538;width:2;height:501" coordorigin="6581,8538" coordsize="0,501" path="m6581,8538l6581,9039e" filled="false" stroked="true" strokeweight=".5pt" strokecolor="#0058a9">
                <v:path arrowok="t"/>
              </v:shape>
            </v:group>
            <v:group style="position:absolute;left:1025;top:6733;width:2;height:265" coordorigin="1025,6733" coordsize="2,265">
              <v:shape style="position:absolute;left:1025;top:6733;width:2;height:265" coordorigin="1025,6733" coordsize="0,265" path="m1025,6733l1025,6998e" filled="false" stroked="true" strokeweight=".50002pt" strokecolor="#0058a9">
                <v:path arrowok="t"/>
              </v:shape>
            </v:group>
            <v:group style="position:absolute;left:11163;top:6733;width:2;height:265" coordorigin="11163,6733" coordsize="2,265">
              <v:shape style="position:absolute;left:11163;top:6733;width:2;height:265" coordorigin="11163,6733" coordsize="0,265" path="m11163,6733l11163,6998e" filled="false" stroked="true" strokeweight=".5pt" strokecolor="#0058a9">
                <v:path arrowok="t"/>
              </v:shape>
            </v:group>
            <v:group style="position:absolute;left:3071;top:7003;width:8098;height:2" coordorigin="3071,7003" coordsize="8098,2">
              <v:shape style="position:absolute;left:3071;top:7003;width:8098;height:2" coordorigin="3071,7003" coordsize="8098,0" path="m3071,7003l11168,7003e" filled="false" stroked="true" strokeweight=".5pt" strokecolor="#0058a9">
                <v:path arrowok="t"/>
              </v:shape>
            </v:group>
            <v:group style="position:absolute;left:1020;top:7003;width:2051;height:2" coordorigin="1020,7003" coordsize="2051,2">
              <v:shape style="position:absolute;left:1020;top:7003;width:2051;height:2" coordorigin="1020,7003" coordsize="2051,0" path="m1020,7003l3071,7003e" filled="false" stroked="true" strokeweight=".5pt" strokecolor="#005aaa">
                <v:path arrowok="t"/>
              </v:shape>
            </v:group>
            <v:group style="position:absolute;left:1025;top:7008;width:2;height:506" coordorigin="1025,7008" coordsize="2,506">
              <v:shape style="position:absolute;left:1025;top:7008;width:2;height:506" coordorigin="1025,7008" coordsize="0,506" path="m1025,7008l1025,7513e" filled="false" stroked="true" strokeweight=".50002pt" strokecolor="#005aaa">
                <v:path arrowok="t"/>
              </v:shape>
            </v:group>
            <v:group style="position:absolute;left:3066;top:7008;width:2;height:506" coordorigin="3066,7008" coordsize="2,506">
              <v:shape style="position:absolute;left:3066;top:7008;width:2;height:506" coordorigin="3066,7008" coordsize="0,506" path="m3066,7008l3066,7513e" filled="false" stroked="true" strokeweight=".50002pt" strokecolor="#005aaa">
                <v:path arrowok="t"/>
              </v:shape>
            </v:group>
            <v:group style="position:absolute;left:1025;top:7513;width:2;height:511" coordorigin="1025,7513" coordsize="2,511">
              <v:shape style="position:absolute;left:1025;top:7513;width:2;height:511" coordorigin="1025,7513" coordsize="0,511" path="m1025,7513l1025,8023e" filled="false" stroked="true" strokeweight=".50002pt" strokecolor="#005aaa">
                <v:path arrowok="t"/>
              </v:shape>
            </v:group>
            <v:group style="position:absolute;left:3066;top:7513;width:2;height:511" coordorigin="3066,7513" coordsize="2,511">
              <v:shape style="position:absolute;left:3066;top:7513;width:2;height:511" coordorigin="3066,7513" coordsize="0,511" path="m3066,7513l3066,8023e" filled="false" stroked="true" strokeweight=".50002pt" strokecolor="#005aaa">
                <v:path arrowok="t"/>
              </v:shape>
            </v:group>
            <v:group style="position:absolute;left:1025;top:8023;width:2;height:511" coordorigin="1025,8023" coordsize="2,511">
              <v:shape style="position:absolute;left:1025;top:8023;width:2;height:511" coordorigin="1025,8023" coordsize="0,511" path="m1025,8023l1025,8533e" filled="false" stroked="true" strokeweight=".50002pt" strokecolor="#005aaa">
                <v:path arrowok="t"/>
              </v:shape>
            </v:group>
            <v:group style="position:absolute;left:3066;top:8023;width:2;height:511" coordorigin="3066,8023" coordsize="2,511">
              <v:shape style="position:absolute;left:3066;top:8023;width:2;height:511" coordorigin="3066,8023" coordsize="0,511" path="m3066,8023l3066,8533e" filled="false" stroked="true" strokeweight=".50002pt" strokecolor="#005aaa">
                <v:path arrowok="t"/>
              </v:shape>
            </v:group>
            <v:group style="position:absolute;left:1025;top:8533;width:2;height:506" coordorigin="1025,8533" coordsize="2,506">
              <v:shape style="position:absolute;left:1025;top:8533;width:2;height:506" coordorigin="1025,8533" coordsize="0,506" path="m1025,8533l1025,9039e" filled="false" stroked="true" strokeweight=".50002pt" strokecolor="#005aaa">
                <v:path arrowok="t"/>
              </v:shape>
            </v:group>
            <v:group style="position:absolute;left:3066;top:8533;width:2;height:506" coordorigin="3066,8533" coordsize="2,506">
              <v:shape style="position:absolute;left:3066;top:8533;width:2;height:506" coordorigin="3066,8533" coordsize="0,506" path="m3066,8533l3066,9039e" filled="false" stroked="true" strokeweight=".50002pt" strokecolor="#005aaa">
                <v:path arrowok="t"/>
              </v:shape>
            </v:group>
            <v:group style="position:absolute;left:1020;top:9044;width:2051;height:2" coordorigin="1020,9044" coordsize="2051,2">
              <v:shape style="position:absolute;left:1020;top:9044;width:2051;height:2" coordorigin="1020,9044" coordsize="2051,0" path="m1020,9044l3071,9044e" filled="false" stroked="true" strokeweight=".50003pt" strokecolor="#005aaa">
                <v:path arrowok="t"/>
              </v:shape>
            </v:group>
            <v:group style="position:absolute;left:1020;top:9318;width:2051;height:2" coordorigin="1020,9318" coordsize="2051,2">
              <v:shape style="position:absolute;left:1020;top:9318;width:2051;height:2" coordorigin="1020,9318" coordsize="2051,0" path="m1020,9318l3071,9318e" filled="false" stroked="true" strokeweight=".50003pt" strokecolor="#005aaa">
                <v:path arrowok="t"/>
              </v:shape>
            </v:group>
            <v:group style="position:absolute;left:1025;top:9049;width:2;height:265" coordorigin="1025,9049" coordsize="2,265">
              <v:shape style="position:absolute;left:1025;top:9049;width:2;height:265" coordorigin="1025,9049" coordsize="0,265" path="m1025,9049l1025,9313e" filled="false" stroked="true" strokeweight=".50002pt" strokecolor="#0058a9">
                <v:path arrowok="t"/>
              </v:shape>
            </v:group>
            <v:group style="position:absolute;left:3071;top:9044;width:8098;height:2" coordorigin="3071,9044" coordsize="8098,2">
              <v:shape style="position:absolute;left:3071;top:9044;width:8098;height:2" coordorigin="3071,9044" coordsize="8098,0" path="m3071,9044l11168,9044e" filled="false" stroked="true" strokeweight=".50003pt" strokecolor="#0058a9">
                <v:path arrowok="t"/>
              </v:shape>
            </v:group>
            <v:group style="position:absolute;left:11163;top:9049;width:2;height:265" coordorigin="11163,9049" coordsize="2,265">
              <v:shape style="position:absolute;left:11163;top:9049;width:2;height:265" coordorigin="11163,9049" coordsize="0,265" path="m11163,9049l11163,9313e" filled="false" stroked="true" strokeweight=".5pt" strokecolor="#0058a9">
                <v:path arrowok="t"/>
              </v:shape>
            </v:group>
            <v:group style="position:absolute;left:3071;top:9318;width:8098;height:2" coordorigin="3071,9318" coordsize="8098,2">
              <v:shape style="position:absolute;left:3071;top:9318;width:8098;height:2" coordorigin="3071,9318" coordsize="8098,0" path="m3071,9318l11168,9318e" filled="false" stroked="true" strokeweight=".50003pt" strokecolor="#0058a9">
                <v:path arrowok="t"/>
              </v:shape>
            </v:group>
            <v:group style="position:absolute;left:1020;top:11869;width:2051;height:2" coordorigin="1020,11869" coordsize="2051,2">
              <v:shape style="position:absolute;left:1020;top:11869;width:2051;height:2" coordorigin="1020,11869" coordsize="2051,0" path="m1020,11869l3071,11869e" filled="false" stroked="true" strokeweight=".49997pt" strokecolor="#005aaa">
                <v:path arrowok="t"/>
              </v:shape>
            </v:group>
            <v:group style="position:absolute;left:1020;top:12144;width:2051;height:2" coordorigin="1020,12144" coordsize="2051,2">
              <v:shape style="position:absolute;left:1020;top:12144;width:2051;height:2" coordorigin="1020,12144" coordsize="2051,0" path="m1020,12144l3071,12144e" filled="false" stroked="true" strokeweight=".50003pt" strokecolor="#005aaa">
                <v:path arrowok="t"/>
              </v:shape>
            </v:group>
            <v:group style="position:absolute;left:1025;top:11874;width:2;height:265" coordorigin="1025,11874" coordsize="2,265">
              <v:shape style="position:absolute;left:1025;top:11874;width:2;height:265" coordorigin="1025,11874" coordsize="0,265" path="m1025,11874l1025,12139e" filled="false" stroked="true" strokeweight=".50002pt" strokecolor="#0058a9">
                <v:path arrowok="t"/>
              </v:shape>
            </v:group>
            <v:group style="position:absolute;left:3071;top:11869;width:8098;height:2" coordorigin="3071,11869" coordsize="8098,2">
              <v:shape style="position:absolute;left:3071;top:11869;width:8098;height:2" coordorigin="3071,11869" coordsize="8098,0" path="m3071,11869l11168,11869e" filled="false" stroked="true" strokeweight=".49997pt" strokecolor="#0058a9">
                <v:path arrowok="t"/>
              </v:shape>
            </v:group>
            <v:group style="position:absolute;left:11163;top:11874;width:2;height:265" coordorigin="11163,11874" coordsize="2,265">
              <v:shape style="position:absolute;left:11163;top:11874;width:2;height:265" coordorigin="11163,11874" coordsize="0,265" path="m11163,11874l11163,12139e" filled="false" stroked="true" strokeweight=".5pt" strokecolor="#0058a9">
                <v:path arrowok="t"/>
              </v:shape>
            </v:group>
            <v:group style="position:absolute;left:3071;top:12144;width:8098;height:2" coordorigin="3071,12144" coordsize="8098,2">
              <v:shape style="position:absolute;left:3071;top:12144;width:8098;height:2" coordorigin="3071,12144" coordsize="8098,0" path="m3071,12144l11168,12144e" filled="false" stroked="true" strokeweight=".50003pt" strokecolor="#0058a9">
                <v:path arrowok="t"/>
              </v:shape>
            </v:group>
            <v:group style="position:absolute;left:1020;top:14639;width:2051;height:2" coordorigin="1020,14639" coordsize="2051,2">
              <v:shape style="position:absolute;left:1020;top:14639;width:2051;height:2" coordorigin="1020,14639" coordsize="2051,0" path="m1020,14639l3071,14639e" filled="false" stroked="true" strokeweight=".5pt" strokecolor="#005aaa">
                <v:path arrowok="t"/>
              </v:shape>
            </v:group>
            <v:group style="position:absolute;left:3071;top:14639;width:8098;height:2" coordorigin="3071,14639" coordsize="8098,2">
              <v:shape style="position:absolute;left:3071;top:14639;width:8098;height:2" coordorigin="3071,14639" coordsize="8098,0" path="m3071,14639l11168,14639e" filled="false" stroked="true" strokeweight=".5pt" strokecolor="#0058a9">
                <v:path arrowok="t"/>
              </v:shape>
            </v:group>
            <v:group style="position:absolute;left:3860;top:9323;width:2;height:416" coordorigin="3860,9323" coordsize="2,416">
              <v:shape style="position:absolute;left:3860;top:9323;width:2;height:416" coordorigin="3860,9323" coordsize="0,416" path="m3860,9323l3860,9738e" filled="false" stroked="true" strokeweight=".49998pt" strokecolor="#0058a9">
                <v:path arrowok="t"/>
              </v:shape>
            </v:group>
            <v:group style="position:absolute;left:4767;top:9323;width:2;height:416" coordorigin="4767,9323" coordsize="2,416">
              <v:shape style="position:absolute;left:4767;top:9323;width:2;height:416" coordorigin="4767,9323" coordsize="0,416" path="m4767,9323l4767,9738e" filled="false" stroked="true" strokeweight=".50002pt" strokecolor="#0058a9">
                <v:path arrowok="t"/>
              </v:shape>
            </v:group>
            <v:group style="position:absolute;left:3071;top:9744;width:1696;height:2" coordorigin="3071,9744" coordsize="1696,2">
              <v:shape style="position:absolute;left:3071;top:9744;width:1696;height:2" coordorigin="3071,9744" coordsize="1696,0" path="m3071,9744l4767,9744e" filled="false" stroked="true" strokeweight=".5pt" strokecolor="#0058a9">
                <v:path arrowok="t"/>
              </v:shape>
            </v:group>
            <v:group style="position:absolute;left:3860;top:9749;width:2;height:416" coordorigin="3860,9749" coordsize="2,416">
              <v:shape style="position:absolute;left:3860;top:9749;width:2;height:416" coordorigin="3860,9749" coordsize="0,416" path="m3860,9749l3860,10164e" filled="false" stroked="true" strokeweight=".49998pt" strokecolor="#0058a9">
                <v:path arrowok="t"/>
              </v:shape>
            </v:group>
            <v:group style="position:absolute;left:4767;top:9744;width:1078;height:2" coordorigin="4767,9744" coordsize="1078,2">
              <v:shape style="position:absolute;left:4767;top:9744;width:1078;height:2" coordorigin="4767,9744" coordsize="1078,0" path="m4767,9744l5844,9744e" filled="false" stroked="true" strokeweight=".5pt" strokecolor="#0058a9">
                <v:path arrowok="t"/>
              </v:shape>
            </v:group>
            <v:group style="position:absolute;left:4767;top:9749;width:2;height:416" coordorigin="4767,9749" coordsize="2,416">
              <v:shape style="position:absolute;left:4767;top:9749;width:2;height:416" coordorigin="4767,9749" coordsize="0,416" path="m4767,9749l4767,10164e" filled="false" stroked="true" strokeweight=".50002pt" strokecolor="#0058a9">
                <v:path arrowok="t"/>
              </v:shape>
            </v:group>
            <v:group style="position:absolute;left:7483;top:9744;width:918;height:2" coordorigin="7483,9744" coordsize="918,2">
              <v:shape style="position:absolute;left:7483;top:9744;width:918;height:2" coordorigin="7483,9744" coordsize="918,0" path="m7483,9744l8401,9744e" filled="false" stroked="true" strokeweight=".5pt" strokecolor="#0058a9">
                <v:path arrowok="t"/>
              </v:shape>
            </v:group>
            <v:group style="position:absolute;left:9298;top:9744;width:1871;height:2" coordorigin="9298,9744" coordsize="1871,2">
              <v:shape style="position:absolute;left:9298;top:9744;width:1871;height:2" coordorigin="9298,9744" coordsize="1871,0" path="m9298,9744l11168,9744e" filled="false" stroked="true" strokeweight=".5pt" strokecolor="#0058a9">
                <v:path arrowok="t"/>
              </v:shape>
            </v:group>
            <v:group style="position:absolute;left:3071;top:10169;width:1696;height:2" coordorigin="3071,10169" coordsize="1696,2">
              <v:shape style="position:absolute;left:3071;top:10169;width:1696;height:2" coordorigin="3071,10169" coordsize="1696,0" path="m3071,10169l4767,10169e" filled="false" stroked="true" strokeweight=".49997pt" strokecolor="#0058a9">
                <v:path arrowok="t"/>
              </v:shape>
            </v:group>
            <v:group style="position:absolute;left:3860;top:10174;width:2;height:416" coordorigin="3860,10174" coordsize="2,416">
              <v:shape style="position:absolute;left:3860;top:10174;width:2;height:416" coordorigin="3860,10174" coordsize="0,416" path="m3860,10174l3860,10589e" filled="false" stroked="true" strokeweight=".49998pt" strokecolor="#0058a9">
                <v:path arrowok="t"/>
              </v:shape>
            </v:group>
            <v:group style="position:absolute;left:4767;top:10169;width:1078;height:2" coordorigin="4767,10169" coordsize="1078,2">
              <v:shape style="position:absolute;left:4767;top:10169;width:1078;height:2" coordorigin="4767,10169" coordsize="1078,0" path="m4767,10169l5844,10169e" filled="false" stroked="true" strokeweight=".49997pt" strokecolor="#0058a9">
                <v:path arrowok="t"/>
              </v:shape>
            </v:group>
            <v:group style="position:absolute;left:4767;top:10174;width:2;height:416" coordorigin="4767,10174" coordsize="2,416">
              <v:shape style="position:absolute;left:4767;top:10174;width:2;height:416" coordorigin="4767,10174" coordsize="0,416" path="m4767,10174l4767,10589e" filled="false" stroked="true" strokeweight=".50002pt" strokecolor="#0058a9">
                <v:path arrowok="t"/>
              </v:shape>
            </v:group>
            <v:group style="position:absolute;left:7483;top:10169;width:918;height:2" coordorigin="7483,10169" coordsize="918,2">
              <v:shape style="position:absolute;left:7483;top:10169;width:918;height:2" coordorigin="7483,10169" coordsize="918,0" path="m7483,10169l8401,10169e" filled="false" stroked="true" strokeweight=".49997pt" strokecolor="#0058a9">
                <v:path arrowok="t"/>
              </v:shape>
            </v:group>
            <v:group style="position:absolute;left:9298;top:10169;width:1871;height:2" coordorigin="9298,10169" coordsize="1871,2">
              <v:shape style="position:absolute;left:9298;top:10169;width:1871;height:2" coordorigin="9298,10169" coordsize="1871,0" path="m9298,10169l11168,10169e" filled="false" stroked="true" strokeweight=".49997pt" strokecolor="#0058a9">
                <v:path arrowok="t"/>
              </v:shape>
            </v:group>
            <v:group style="position:absolute;left:3071;top:10594;width:1696;height:2" coordorigin="3071,10594" coordsize="1696,2">
              <v:shape style="position:absolute;left:3071;top:10594;width:1696;height:2" coordorigin="3071,10594" coordsize="1696,0" path="m3071,10594l4767,10594e" filled="false" stroked="true" strokeweight=".49997pt" strokecolor="#0058a9">
                <v:path arrowok="t"/>
              </v:shape>
            </v:group>
            <v:group style="position:absolute;left:3860;top:10599;width:2;height:416" coordorigin="3860,10599" coordsize="2,416">
              <v:shape style="position:absolute;left:3860;top:10599;width:2;height:416" coordorigin="3860,10599" coordsize="0,416" path="m3860,10599l3860,11014e" filled="false" stroked="true" strokeweight=".49998pt" strokecolor="#0058a9">
                <v:path arrowok="t"/>
              </v:shape>
            </v:group>
            <v:group style="position:absolute;left:4767;top:10594;width:1078;height:2" coordorigin="4767,10594" coordsize="1078,2">
              <v:shape style="position:absolute;left:4767;top:10594;width:1078;height:2" coordorigin="4767,10594" coordsize="1078,0" path="m4767,10594l5844,10594e" filled="false" stroked="true" strokeweight=".49997pt" strokecolor="#0058a9">
                <v:path arrowok="t"/>
              </v:shape>
            </v:group>
            <v:group style="position:absolute;left:4767;top:10599;width:2;height:416" coordorigin="4767,10599" coordsize="2,416">
              <v:shape style="position:absolute;left:4767;top:10599;width:2;height:416" coordorigin="4767,10599" coordsize="0,416" path="m4767,10599l4767,11014e" filled="false" stroked="true" strokeweight=".50002pt" strokecolor="#0058a9">
                <v:path arrowok="t"/>
              </v:shape>
            </v:group>
            <v:group style="position:absolute;left:7483;top:10594;width:918;height:2" coordorigin="7483,10594" coordsize="918,2">
              <v:shape style="position:absolute;left:7483;top:10594;width:918;height:2" coordorigin="7483,10594" coordsize="918,0" path="m7483,10594l8401,10594e" filled="false" stroked="true" strokeweight=".49997pt" strokecolor="#0058a9">
                <v:path arrowok="t"/>
              </v:shape>
            </v:group>
            <v:group style="position:absolute;left:9298;top:10594;width:1871;height:2" coordorigin="9298,10594" coordsize="1871,2">
              <v:shape style="position:absolute;left:9298;top:10594;width:1871;height:2" coordorigin="9298,10594" coordsize="1871,0" path="m9298,10594l11168,10594e" filled="false" stroked="true" strokeweight=".49997pt" strokecolor="#0058a9">
                <v:path arrowok="t"/>
              </v:shape>
            </v:group>
            <v:group style="position:absolute;left:3071;top:11019;width:1696;height:2" coordorigin="3071,11019" coordsize="1696,2">
              <v:shape style="position:absolute;left:3071;top:11019;width:1696;height:2" coordorigin="3071,11019" coordsize="1696,0" path="m3071,11019l4767,11019e" filled="false" stroked="true" strokeweight=".49994pt" strokecolor="#0058a9">
                <v:path arrowok="t"/>
              </v:shape>
            </v:group>
            <v:group style="position:absolute;left:3860;top:11024;width:2;height:416" coordorigin="3860,11024" coordsize="2,416">
              <v:shape style="position:absolute;left:3860;top:11024;width:2;height:416" coordorigin="3860,11024" coordsize="0,416" path="m3860,11024l3860,11439e" filled="false" stroked="true" strokeweight=".49998pt" strokecolor="#0058a9">
                <v:path arrowok="t"/>
              </v:shape>
            </v:group>
            <v:group style="position:absolute;left:4767;top:11019;width:1078;height:2" coordorigin="4767,11019" coordsize="1078,2">
              <v:shape style="position:absolute;left:4767;top:11019;width:1078;height:2" coordorigin="4767,11019" coordsize="1078,0" path="m4767,11019l5844,11019e" filled="false" stroked="true" strokeweight=".49994pt" strokecolor="#0058a9">
                <v:path arrowok="t"/>
              </v:shape>
            </v:group>
            <v:group style="position:absolute;left:4767;top:11024;width:2;height:416" coordorigin="4767,11024" coordsize="2,416">
              <v:shape style="position:absolute;left:4767;top:11024;width:2;height:416" coordorigin="4767,11024" coordsize="0,416" path="m4767,11024l4767,11439e" filled="false" stroked="true" strokeweight=".50002pt" strokecolor="#0058a9">
                <v:path arrowok="t"/>
              </v:shape>
            </v:group>
            <v:group style="position:absolute;left:7483;top:11019;width:918;height:2" coordorigin="7483,11019" coordsize="918,2">
              <v:shape style="position:absolute;left:7483;top:11019;width:918;height:2" coordorigin="7483,11019" coordsize="918,0" path="m7483,11019l8401,11019e" filled="false" stroked="true" strokeweight=".49994pt" strokecolor="#0058a9">
                <v:path arrowok="t"/>
              </v:shape>
            </v:group>
            <v:group style="position:absolute;left:9298;top:11019;width:1871;height:2" coordorigin="9298,11019" coordsize="1871,2">
              <v:shape style="position:absolute;left:9298;top:11019;width:1871;height:2" coordorigin="9298,11019" coordsize="1871,0" path="m9298,11019l11168,11019e" filled="false" stroked="true" strokeweight=".49994pt" strokecolor="#0058a9">
                <v:path arrowok="t"/>
              </v:shape>
            </v:group>
            <v:group style="position:absolute;left:3071;top:11444;width:1696;height:2" coordorigin="3071,11444" coordsize="1696,2">
              <v:shape style="position:absolute;left:3071;top:11444;width:1696;height:2" coordorigin="3071,11444" coordsize="1696,0" path="m3071,11444l4767,11444e" filled="false" stroked="true" strokeweight=".5pt" strokecolor="#0058a9">
                <v:path arrowok="t"/>
              </v:shape>
            </v:group>
            <v:group style="position:absolute;left:3860;top:11449;width:2;height:416" coordorigin="3860,11449" coordsize="2,416">
              <v:shape style="position:absolute;left:3860;top:11449;width:2;height:416" coordorigin="3860,11449" coordsize="0,416" path="m3860,11449l3860,11864e" filled="false" stroked="true" strokeweight=".49998pt" strokecolor="#0058a9">
                <v:path arrowok="t"/>
              </v:shape>
            </v:group>
            <v:group style="position:absolute;left:4767;top:11444;width:1078;height:2" coordorigin="4767,11444" coordsize="1078,2">
              <v:shape style="position:absolute;left:4767;top:11444;width:1078;height:2" coordorigin="4767,11444" coordsize="1078,0" path="m4767,11444l5844,11444e" filled="false" stroked="true" strokeweight=".5pt" strokecolor="#0058a9">
                <v:path arrowok="t"/>
              </v:shape>
            </v:group>
            <v:group style="position:absolute;left:4767;top:11449;width:2;height:416" coordorigin="4767,11449" coordsize="2,416">
              <v:shape style="position:absolute;left:4767;top:11449;width:2;height:416" coordorigin="4767,11449" coordsize="0,416" path="m4767,11449l4767,11864e" filled="false" stroked="true" strokeweight=".50002pt" strokecolor="#0058a9">
                <v:path arrowok="t"/>
              </v:shape>
            </v:group>
            <v:group style="position:absolute;left:7483;top:11444;width:918;height:2" coordorigin="7483,11444" coordsize="918,2">
              <v:shape style="position:absolute;left:7483;top:11444;width:918;height:2" coordorigin="7483,11444" coordsize="918,0" path="m7483,11444l8401,11444e" filled="false" stroked="true" strokeweight=".5pt" strokecolor="#0058a9">
                <v:path arrowok="t"/>
              </v:shape>
            </v:group>
            <v:group style="position:absolute;left:9298;top:11444;width:1871;height:2" coordorigin="9298,11444" coordsize="1871,2">
              <v:shape style="position:absolute;left:9298;top:11444;width:1871;height:2" coordorigin="9298,11444" coordsize="1871,0" path="m9298,11444l11168,11444e" filled="false" stroked="true" strokeweight=".5pt" strokecolor="#0058a9">
                <v:path arrowok="t"/>
              </v:shape>
            </v:group>
            <v:group style="position:absolute;left:1025;top:9323;width:2;height:421" coordorigin="1025,9323" coordsize="2,421">
              <v:shape style="position:absolute;left:1025;top:9323;width:2;height:421" coordorigin="1025,9323" coordsize="0,421" path="m1025,9323l1025,9743e" filled="false" stroked="true" strokeweight=".50002pt" strokecolor="#005aaa">
                <v:path arrowok="t"/>
              </v:shape>
            </v:group>
            <v:group style="position:absolute;left:3066;top:9323;width:2;height:421" coordorigin="3066,9323" coordsize="2,421">
              <v:shape style="position:absolute;left:3066;top:9323;width:2;height:421" coordorigin="3066,9323" coordsize="0,421" path="m3066,9323l3066,9743e" filled="false" stroked="true" strokeweight=".50002pt" strokecolor="#005aaa">
                <v:path arrowok="t"/>
              </v:shape>
            </v:group>
            <v:group style="position:absolute;left:1025;top:9744;width:2;height:426" coordorigin="1025,9744" coordsize="2,426">
              <v:shape style="position:absolute;left:1025;top:9744;width:2;height:426" coordorigin="1025,9744" coordsize="0,426" path="m1025,9744l1025,10169e" filled="false" stroked="true" strokeweight=".50002pt" strokecolor="#005aaa">
                <v:path arrowok="t"/>
              </v:shape>
            </v:group>
            <v:group style="position:absolute;left:3066;top:9744;width:2;height:426" coordorigin="3066,9744" coordsize="2,426">
              <v:shape style="position:absolute;left:3066;top:9744;width:2;height:426" coordorigin="3066,9744" coordsize="0,426" path="m3066,9744l3066,10169e" filled="false" stroked="true" strokeweight=".50002pt" strokecolor="#005aaa">
                <v:path arrowok="t"/>
              </v:shape>
            </v:group>
            <v:group style="position:absolute;left:1025;top:10169;width:2;height:426" coordorigin="1025,10169" coordsize="2,426">
              <v:shape style="position:absolute;left:1025;top:10169;width:2;height:426" coordorigin="1025,10169" coordsize="0,426" path="m1025,10169l1025,10594e" filled="false" stroked="true" strokeweight=".50002pt" strokecolor="#005aaa">
                <v:path arrowok="t"/>
              </v:shape>
            </v:group>
            <v:group style="position:absolute;left:3066;top:10169;width:2;height:426" coordorigin="3066,10169" coordsize="2,426">
              <v:shape style="position:absolute;left:3066;top:10169;width:2;height:426" coordorigin="3066,10169" coordsize="0,426" path="m3066,10169l3066,10594e" filled="false" stroked="true" strokeweight=".50002pt" strokecolor="#005aaa">
                <v:path arrowok="t"/>
              </v:shape>
            </v:group>
            <v:group style="position:absolute;left:1025;top:10594;width:2;height:426" coordorigin="1025,10594" coordsize="2,426">
              <v:shape style="position:absolute;left:1025;top:10594;width:2;height:426" coordorigin="1025,10594" coordsize="0,426" path="m1025,10594l1025,11019e" filled="false" stroked="true" strokeweight=".50002pt" strokecolor="#005aaa">
                <v:path arrowok="t"/>
              </v:shape>
            </v:group>
            <v:group style="position:absolute;left:3066;top:10594;width:2;height:426" coordorigin="3066,10594" coordsize="2,426">
              <v:shape style="position:absolute;left:3066;top:10594;width:2;height:426" coordorigin="3066,10594" coordsize="0,426" path="m3066,10594l3066,11019e" filled="false" stroked="true" strokeweight=".50002pt" strokecolor="#005aaa">
                <v:path arrowok="t"/>
              </v:shape>
            </v:group>
            <v:group style="position:absolute;left:1025;top:11019;width:2;height:426" coordorigin="1025,11019" coordsize="2,426">
              <v:shape style="position:absolute;left:1025;top:11019;width:2;height:426" coordorigin="1025,11019" coordsize="0,426" path="m1025,11019l1025,11444e" filled="false" stroked="true" strokeweight=".50002pt" strokecolor="#005aaa">
                <v:path arrowok="t"/>
              </v:shape>
            </v:group>
            <v:group style="position:absolute;left:3066;top:11019;width:2;height:426" coordorigin="3066,11019" coordsize="2,426">
              <v:shape style="position:absolute;left:3066;top:11019;width:2;height:426" coordorigin="3066,11019" coordsize="0,426" path="m3066,11019l3066,11444e" filled="false" stroked="true" strokeweight=".50002pt" strokecolor="#005aaa">
                <v:path arrowok="t"/>
              </v:shape>
            </v:group>
            <v:group style="position:absolute;left:1025;top:11444;width:2;height:421" coordorigin="1025,11444" coordsize="2,421">
              <v:shape style="position:absolute;left:1025;top:11444;width:2;height:421" coordorigin="1025,11444" coordsize="0,421" path="m1025,11444l1025,11864e" filled="false" stroked="true" strokeweight=".50002pt" strokecolor="#005aaa">
                <v:path arrowok="t"/>
              </v:shape>
            </v:group>
            <v:group style="position:absolute;left:3066;top:11444;width:2;height:421" coordorigin="3066,11444" coordsize="2,421">
              <v:shape style="position:absolute;left:3066;top:11444;width:2;height:421" coordorigin="3066,11444" coordsize="0,421" path="m3066,11444l3066,11864e" filled="false" stroked="true" strokeweight=".50002pt" strokecolor="#005aaa">
                <v:path arrowok="t"/>
              </v:shape>
            </v:group>
            <v:group style="position:absolute;left:3860;top:12149;width:2;height:1238" coordorigin="3860,12149" coordsize="2,1238">
              <v:shape style="position:absolute;left:3860;top:12149;width:2;height:1238" coordorigin="3860,12149" coordsize="0,1238" path="m3860,12149l3860,13386e" filled="false" stroked="true" strokeweight=".49998pt" strokecolor="#0058a9">
                <v:path arrowok="t"/>
              </v:shape>
            </v:group>
            <v:group style="position:absolute;left:4767;top:12149;width:2;height:1238" coordorigin="4767,12149" coordsize="2,1238">
              <v:shape style="position:absolute;left:4767;top:12149;width:2;height:1238" coordorigin="4767,12149" coordsize="0,1238" path="m4767,12149l4767,13386e" filled="false" stroked="true" strokeweight=".50002pt" strokecolor="#0058a9">
                <v:path arrowok="t"/>
              </v:shape>
            </v:group>
            <v:group style="position:absolute;left:3071;top:13391;width:1696;height:2" coordorigin="3071,13391" coordsize="1696,2">
              <v:shape style="position:absolute;left:3071;top:13391;width:1696;height:2" coordorigin="3071,13391" coordsize="1696,0" path="m3071,13391l4767,13391e" filled="false" stroked="true" strokeweight=".49998pt" strokecolor="#0058a9">
                <v:path arrowok="t"/>
              </v:shape>
            </v:group>
            <v:group style="position:absolute;left:3860;top:13396;width:2;height:1238" coordorigin="3860,13396" coordsize="2,1238">
              <v:shape style="position:absolute;left:3860;top:13396;width:2;height:1238" coordorigin="3860,13396" coordsize="0,1238" path="m3860,13396l3860,14634e" filled="false" stroked="true" strokeweight=".49998pt" strokecolor="#0058a9">
                <v:path arrowok="t"/>
              </v:shape>
            </v:group>
            <v:group style="position:absolute;left:4767;top:13391;width:1078;height:2" coordorigin="4767,13391" coordsize="1078,2">
              <v:shape style="position:absolute;left:4767;top:13391;width:1078;height:2" coordorigin="4767,13391" coordsize="1078,0" path="m4767,13391l5844,13391e" filled="false" stroked="true" strokeweight=".49998pt" strokecolor="#0058a9">
                <v:path arrowok="t"/>
              </v:shape>
            </v:group>
            <v:group style="position:absolute;left:4767;top:13396;width:2;height:1238" coordorigin="4767,13396" coordsize="2,1238">
              <v:shape style="position:absolute;left:4767;top:13396;width:2;height:1238" coordorigin="4767,13396" coordsize="0,1238" path="m4767,13396l4767,14634e" filled="false" stroked="true" strokeweight=".50002pt" strokecolor="#0058a9">
                <v:path arrowok="t"/>
              </v:shape>
            </v:group>
            <v:group style="position:absolute;left:9298;top:13391;width:1871;height:2" coordorigin="9298,13391" coordsize="1871,2">
              <v:shape style="position:absolute;left:9298;top:13391;width:1871;height:2" coordorigin="9298,13391" coordsize="1871,0" path="m9298,13391l11168,13391e" filled="false" stroked="true" strokeweight=".49998pt" strokecolor="#0058a9">
                <v:path arrowok="t"/>
              </v:shape>
            </v:group>
            <v:group style="position:absolute;left:1025;top:12149;width:2;height:1243" coordorigin="1025,12149" coordsize="2,1243">
              <v:shape style="position:absolute;left:1025;top:12149;width:2;height:1243" coordorigin="1025,12149" coordsize="0,1243" path="m1025,12149l1025,13391e" filled="false" stroked="true" strokeweight=".50002pt" strokecolor="#005aaa">
                <v:path arrowok="t"/>
              </v:shape>
            </v:group>
            <v:group style="position:absolute;left:3066;top:12149;width:2;height:1243" coordorigin="3066,12149" coordsize="2,1243">
              <v:shape style="position:absolute;left:3066;top:12149;width:2;height:1243" coordorigin="3066,12149" coordsize="0,1243" path="m3066,12149l3066,13391e" filled="false" stroked="true" strokeweight=".50002pt" strokecolor="#005aaa">
                <v:path arrowok="t"/>
              </v:shape>
            </v:group>
            <v:group style="position:absolute;left:1025;top:13391;width:2;height:1243" coordorigin="1025,13391" coordsize="2,1243">
              <v:shape style="position:absolute;left:1025;top:13391;width:2;height:1243" coordorigin="1025,13391" coordsize="0,1243" path="m1025,13391l1025,14634e" filled="false" stroked="true" strokeweight=".50002pt" strokecolor="#005aaa">
                <v:path arrowok="t"/>
              </v:shape>
            </v:group>
            <v:group style="position:absolute;left:3066;top:13391;width:2;height:1243" coordorigin="3066,13391" coordsize="2,1243">
              <v:shape style="position:absolute;left:3066;top:13391;width:2;height:1243" coordorigin="3066,13391" coordsize="0,1243" path="m3066,13391l3066,14634e" filled="false" stroked="true" strokeweight=".50002pt" strokecolor="#005aaa">
                <v:path arrowok="t"/>
              </v:shape>
              <v:shape style="position:absolute;left:1294;top:7081;width:1503;height:1886" type="#_x0000_t75" stroked="false">
                <v:imagedata r:id="rId72" o:title=""/>
              </v:shape>
              <v:shape style="position:absolute;left:1395;top:9383;width:1301;height:2422" type="#_x0000_t75" stroked="false">
                <v:imagedata r:id="rId73" o:title=""/>
              </v:shape>
              <v:shape style="position:absolute;left:1429;top:12242;width:1234;height:2299" type="#_x0000_t75" stroked="false">
                <v:imagedata r:id="rId74" o:title=""/>
              </v:shape>
            </v:group>
            <w10:wrap type="none"/>
          </v:group>
        </w:pict>
      </w:r>
      <w:r>
        <w:rPr/>
        <w:pict>
          <v:shape style="position:absolute;margin-left:50.023602pt;margin-top:19.075081pt;width:328.25pt;height:20pt;mso-position-horizontal-relative:page;mso-position-vertical-relative:page;z-index:-368872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назначения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23602pt;margin-top:62.498466pt;width:505.85pt;height:16pt;mso-position-horizontal-relative:page;mso-position-vertical-relative:page;z-index:-368848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88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98"/>
                      <w:sz w:val="28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становк</w:t>
                  </w:r>
                  <w:r>
                    <w:rPr>
                      <w:rFonts w:ascii="Lucida Sans" w:hAnsi="Lucida Sans"/>
                      <w:b/>
                      <w:color w:val="F15A2A"/>
                      <w:w w:val="92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6"/>
                      <w:sz w:val="28"/>
                    </w:rPr>
                    <w:t>систе</w:t>
                  </w:r>
                  <w:r>
                    <w:rPr>
                      <w:rFonts w:ascii="Lucida Sans" w:hAnsi="Lucida Sans"/>
                      <w:b/>
                      <w:color w:val="F15A2A"/>
                      <w:w w:val="96"/>
                      <w:sz w:val="28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водоснабжени</w:t>
                  </w:r>
                  <w:r>
                    <w:rPr>
                      <w:rFonts w:ascii="Lucida Sans" w:hAnsi="Lucida Sans"/>
                      <w:b/>
                      <w:color w:val="F15A2A"/>
                      <w:w w:val="92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w w:val="88"/>
                      <w:sz w:val="28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1"/>
                      <w:sz w:val="28"/>
                    </w:rPr>
                    <w:t>повышени</w:t>
                  </w:r>
                  <w:r>
                    <w:rPr>
                      <w:rFonts w:ascii="Lucida Sans" w:hAnsi="Lucida Sans"/>
                      <w:b/>
                      <w:color w:val="F15A2A"/>
                      <w:w w:val="91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давления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-1pt;margin-top:93.950897pt;width:44.5pt;height:28pt;mso-position-horizontal-relative:page;mso-position-vertical-relative:page;z-index:-368824" type="#_x0000_t202" filled="false" stroked="false">
            <v:textbox inset="0,0,0,0">
              <w:txbxContent>
                <w:p>
                  <w:pPr>
                    <w:tabs>
                      <w:tab w:pos="870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23701pt;margin-top:251.97374pt;width:309.4pt;height:43.6pt;mso-position-horizontal-relative:page;mso-position-vertical-relative:page;z-index:-368800" type="#_x0000_t202" filled="false" stroked="false">
            <v:textbox inset="0,0,0,0">
              <w:txbxContent>
                <w:p>
                  <w:pPr>
                    <w:spacing w:line="441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40"/>
                      <w:szCs w:val="40"/>
                    </w:rPr>
                  </w:pPr>
                  <w:r>
                    <w:rPr>
                      <w:rFonts w:ascii="Arial Narrow" w:hAnsi="Arial Narrow"/>
                      <w:color w:val="0058A9"/>
                      <w:spacing w:val="12"/>
                      <w:w w:val="138"/>
                      <w:sz w:val="40"/>
                    </w:rPr>
                    <w:t>Насос</w:t>
                  </w:r>
                  <w:r>
                    <w:rPr>
                      <w:rFonts w:ascii="Arial Narrow" w:hAnsi="Arial Narrow"/>
                      <w:color w:val="0058A9"/>
                      <w:w w:val="138"/>
                      <w:sz w:val="40"/>
                    </w:rPr>
                    <w:t>ы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38"/>
                      <w:sz w:val="40"/>
                    </w:rPr>
                    <w:t>дл</w:t>
                  </w:r>
                  <w:r>
                    <w:rPr>
                      <w:rFonts w:ascii="Arial Narrow" w:hAnsi="Arial Narrow"/>
                      <w:color w:val="0058A9"/>
                      <w:w w:val="138"/>
                      <w:sz w:val="40"/>
                    </w:rPr>
                    <w:t>я</w:t>
                  </w:r>
                  <w:r>
                    <w:rPr>
                      <w:rFonts w:ascii="Arial Narrow" w:hAnsi="Arial Narrow"/>
                      <w:color w:val="0058A9"/>
                      <w:spacing w:val="26"/>
                      <w:sz w:val="40"/>
                    </w:rPr>
                    <w:t> </w:t>
                  </w:r>
                  <w:r>
                    <w:rPr>
                      <w:rFonts w:ascii="Arial Narrow" w:hAnsi="Arial Narrow"/>
                      <w:color w:val="0058A9"/>
                      <w:spacing w:val="12"/>
                      <w:w w:val="140"/>
                      <w:sz w:val="40"/>
                    </w:rPr>
                    <w:t>водоотведения</w:t>
                  </w:r>
                  <w:r>
                    <w:rPr>
                      <w:rFonts w:ascii="Arial Narrow" w:hAnsi="Arial Narrow"/>
                      <w:sz w:val="40"/>
                    </w:rPr>
                  </w:r>
                </w:p>
                <w:p>
                  <w:pPr>
                    <w:spacing w:before="52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32"/>
                      <w:szCs w:val="32"/>
                    </w:rPr>
                  </w:pP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4"/>
                      <w:sz w:val="32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0058A9"/>
                      <w:w w:val="94"/>
                      <w:sz w:val="32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0058A9"/>
                      <w:spacing w:val="-12"/>
                      <w:sz w:val="32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0"/>
                      <w:sz w:val="32"/>
                    </w:rPr>
                    <w:t>дренажные</w:t>
                  </w:r>
                  <w:r>
                    <w:rPr>
                      <w:rFonts w:ascii="Lucida Sans" w:hAnsi="Lucida Sans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301.766998pt;width:102.05pt;height:34.65pt;mso-position-horizontal-relative:page;mso-position-vertical-relative:page;z-index:-36877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301.766998pt;width:39.7pt;height:34.65pt;mso-position-horizontal-relative:page;mso-position-vertical-relative:page;z-index:-3687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243" w:right="23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301.766998pt;width:45.4pt;height:34.65pt;mso-position-horizontal-relative:page;mso-position-vertical-relative:page;z-index:-36872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spacing w:line="140" w:lineRule="exact" w:before="0"/>
                    <w:ind w:left="116" w:right="110" w:hanging="5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0"/>
                      <w:sz w:val="14"/>
                    </w:rPr>
                    <w:t>производи-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0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7"/>
                      <w:sz w:val="14"/>
                    </w:rPr>
                    <w:t>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301.766998pt;width:53.65pt;height:34.65pt;mso-position-horizontal-relative:page;mso-position-vertical-relative:page;z-index:-3687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308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91.968994pt;margin-top:301.766998pt;width:37.1pt;height:34.65pt;mso-position-horizontal-relative:page;mso-position-vertical-relative:page;z-index:-3686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194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301.766998pt;width:45.4pt;height:34.65pt;mso-position-horizontal-relative:page;mso-position-vertical-relative:page;z-index:-3686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279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422974pt;margin-top:301.766998pt;width:45.4pt;height:34.65pt;mso-position-horizontal-relative:page;mso-position-vertical-relative:page;z-index:-368632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276" w:right="162" w:hanging="108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Напряже-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3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301.766998pt;width:45.4pt;height:34.65pt;mso-position-horizontal-relative:page;mso-position-vertical-relative:page;z-index:-368608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178" w:right="176" w:firstLine="93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Длина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кабеля</w:t>
                  </w:r>
                  <w:r>
                    <w:rPr>
                      <w:rFonts w:ascii="Lucida Sans" w:hAnsi="Lucida Sans"/>
                      <w:b/>
                      <w:color w:val="231F20"/>
                      <w:w w:val="75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301.766998pt;width:45.4pt;height:34.65pt;mso-position-horizontal-relative:page;mso-position-vertical-relative:page;z-index:-368584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59" w:right="152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Потре-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бляемая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1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159" w:right="384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37"/>
                      <w:sz w:val="8"/>
                    </w:rPr>
                    <w:t>1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301.766998pt;width:47.7pt;height:34.65pt;mso-position-horizontal-relative:page;mso-position-vertical-relative:page;z-index:-368560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223" w:right="177" w:hanging="4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w w:val="76"/>
                      <w:sz w:val="14"/>
                      <w:szCs w:val="14"/>
                    </w:rPr>
                    <w:t>Т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-12"/>
                      <w:sz w:val="14"/>
                      <w:szCs w:val="14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3"/>
                      <w:sz w:val="14"/>
                      <w:szCs w:val="14"/>
                    </w:rPr>
                    <w:t>рабочей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3"/>
                      <w:sz w:val="14"/>
                      <w:szCs w:val="14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1"/>
                      <w:sz w:val="14"/>
                      <w:szCs w:val="14"/>
                    </w:rPr>
                    <w:t>среды,°С</w:t>
                  </w:r>
                  <w:r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336.408997pt;width:506.9pt;height:13.75pt;mso-position-horizontal-relative:page;mso-position-vertical-relative:page;z-index:-36853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4"/>
                      <w:sz w:val="20"/>
                    </w:rPr>
                    <w:t>TM</w:t>
                  </w:r>
                  <w:r>
                    <w:rPr>
                      <w:rFonts w:ascii="Lucida Sans" w:hAnsi="Lucida Sans"/>
                      <w:b/>
                      <w:color w:val="FFFFFF"/>
                      <w:w w:val="104"/>
                      <w:sz w:val="20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TM</w:t>
                  </w:r>
                  <w:r>
                    <w:rPr>
                      <w:rFonts w:ascii="Lucida Sans" w:hAnsi="Lucida Sans"/>
                      <w:b/>
                      <w:color w:val="FFFFFF"/>
                      <w:w w:val="105"/>
                      <w:sz w:val="20"/>
                    </w:rPr>
                    <w:t>W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7"/>
                      <w:sz w:val="20"/>
                    </w:rPr>
                    <w:t>(</w:t>
                  </w:r>
                  <w:r>
                    <w:rPr>
                      <w:rFonts w:ascii="Lucida Sans" w:hAnsi="Lucida Sans"/>
                      <w:b/>
                      <w:color w:val="FFFFFF"/>
                      <w:w w:val="97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взмучивающи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стройством)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350.138pt;width:102.05pt;height:102.05pt;mso-position-horizontal-relative:page;mso-position-vertical-relative:page;z-index:-36851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350.138pt;width:39.7pt;height:25.55pt;mso-position-horizontal-relative:page;mso-position-vertical-relative:page;z-index:-36848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350.138pt;width:45.4pt;height:25.55pt;mso-position-horizontal-relative:page;mso-position-vertical-relative:page;z-index:-36846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4048412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350.138pt;width:53.65pt;height:25.55pt;mso-position-horizontal-relative:page;mso-position-vertical-relative:page;z-index:-36844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3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TM32/7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968994pt;margin-top:350.138pt;width:37.1pt;height:102.05pt;mso-position-horizontal-relative:page;mso-position-vertical-relative:page;z-index:-3684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234" w:right="23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350.138pt;width:45.4pt;height:25.55pt;mso-position-horizontal-relative:page;mso-position-vertical-relative:page;z-index:-36839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TM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422974pt;margin-top:350.138pt;width:45.4pt;height:102.05pt;mso-position-horizontal-relative:page;mso-position-vertical-relative:page;z-index:-3683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350.138pt;width:45.4pt;height:25.55pt;mso-position-horizontal-relative:page;mso-position-vertical-relative:page;z-index:-36834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350.138pt;width:45.4pt;height:25.55pt;mso-position-horizontal-relative:page;mso-position-vertical-relative:page;z-index:-36832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350.138pt;width:47.7pt;height:25.55pt;mso-position-horizontal-relative:page;mso-position-vertical-relative:page;z-index:-36829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375.649994pt;width:39.7pt;height:25.55pt;mso-position-horizontal-relative:page;mso-position-vertical-relative:page;z-index:-36827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015-0012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375.649994pt;width:45.4pt;height:25.55pt;mso-position-horizontal-relative:page;mso-position-vertical-relative:page;z-index:-36824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4048413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375.649994pt;width:53.65pt;height:25.55pt;mso-position-horizontal-relative:page;mso-position-vertical-relative:page;z-index:-36822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6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TMW32/8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375.649994pt;width:45.4pt;height:25.55pt;mso-position-horizontal-relative:page;mso-position-vertical-relative:page;z-index:-36820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TMW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375.649994pt;width:45.4pt;height:25.55pt;mso-position-horizontal-relative:page;mso-position-vertical-relative:page;z-index:-36817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1" w:right="152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375.649994pt;width:45.4pt;height:25.55pt;mso-position-horizontal-relative:page;mso-position-vertical-relative:page;z-index:-36815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0,45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375.649994pt;width:47.7pt;height:25.55pt;mso-position-horizontal-relative:page;mso-position-vertical-relative:page;z-index:-36812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401.161987pt;width:39.7pt;height:25.55pt;mso-position-horizontal-relative:page;mso-position-vertical-relative:page;z-index:-36810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401.161987pt;width:45.4pt;height:25.55pt;mso-position-horizontal-relative:page;mso-position-vertical-relative:page;z-index:-36808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4048414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401.161987pt;width:53.65pt;height:25.55pt;mso-position-horizontal-relative:page;mso-position-vertical-relative:page;z-index:-36805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29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TMW32/11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401.161987pt;width:45.4pt;height:25.55pt;mso-position-horizontal-relative:page;mso-position-vertical-relative:page;z-index:-36803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TMW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401.161987pt;width:45.4pt;height:25.55pt;mso-position-horizontal-relative:page;mso-position-vertical-relative:page;z-index:-36800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1" w:right="152"/>
                    <w:jc w:val="center"/>
                  </w:pPr>
                  <w:r>
                    <w:rPr>
                      <w:color w:val="231F20"/>
                      <w:w w:val="80"/>
                    </w:rPr>
                    <w:t>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401.161987pt;width:45.4pt;height:25.55pt;mso-position-horizontal-relative:page;mso-position-vertical-relative:page;z-index:-36798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401.161987pt;width:47.7pt;height:25.55pt;mso-position-horizontal-relative:page;mso-position-vertical-relative:page;z-index:-36796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426.673981pt;width:39.7pt;height:25.55pt;mso-position-horizontal-relative:page;mso-position-vertical-relative:page;z-index:-36793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015-1313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426.673981pt;width:45.4pt;height:25.55pt;mso-position-horizontal-relative:page;mso-position-vertical-relative:page;z-index:-36791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4048715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426.673981pt;width:53.65pt;height:25.55pt;mso-position-horizontal-relative:page;mso-position-vertical-relative:page;z-index:-36788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2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TMW32/1</w:t>
                  </w:r>
                  <w:r>
                    <w:rPr>
                      <w:color w:val="231F20"/>
                      <w:w w:val="80"/>
                    </w:rPr>
                    <w:t>1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HD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426.673981pt;width:45.4pt;height:25.55pt;mso-position-horizontal-relative:page;mso-position-vertical-relative:page;z-index:-36786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TMW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426.673981pt;width:45.4pt;height:25.55pt;mso-position-horizontal-relative:page;mso-position-vertical-relative:page;z-index:-36784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426.673981pt;width:45.4pt;height:25.55pt;mso-position-horizontal-relative:page;mso-position-vertical-relative:page;z-index:-36781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426.673981pt;width:47.7pt;height:25.55pt;mso-position-horizontal-relative:page;mso-position-vertical-relative:page;z-index:-36779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452.185974pt;width:506.9pt;height:13.75pt;mso-position-horizontal-relative:page;mso-position-vertical-relative:page;z-index:-36776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5"/>
                      <w:sz w:val="20"/>
                    </w:rPr>
                    <w:t>TS</w:t>
                  </w:r>
                  <w:r>
                    <w:rPr>
                      <w:rFonts w:ascii="Lucida Sans" w:hAnsi="Lucida Sans"/>
                      <w:b/>
                      <w:color w:val="FFFFFF"/>
                      <w:w w:val="105"/>
                      <w:sz w:val="20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корп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89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и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з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нержавеюще</w:t>
                  </w:r>
                  <w:r>
                    <w:rPr>
                      <w:rFonts w:ascii="Lucida Sans" w:hAnsi="Lucida Sans"/>
                      <w:b/>
                      <w:color w:val="FFFFFF"/>
                      <w:w w:val="92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7"/>
                      <w:sz w:val="20"/>
                    </w:rPr>
                    <w:t>ст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7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ли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465.914978pt;width:102.05pt;height:127.6pt;mso-position-horizontal-relative:page;mso-position-vertical-relative:page;z-index:-36774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465.914978pt;width:39.7pt;height:21.3pt;mso-position-horizontal-relative:page;mso-position-vertical-relative:page;z-index:-3677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015-1244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465.914978pt;width:45.4pt;height:21.3pt;mso-position-horizontal-relative:page;mso-position-vertical-relative:page;z-index:-3676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6043943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465.914978pt;width:53.65pt;height:21.3pt;mso-position-horizontal-relative:page;mso-position-vertical-relative:page;z-index:-3676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56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32/</w:t>
                  </w:r>
                  <w:r>
                    <w:rPr>
                      <w:color w:val="231F20"/>
                      <w:w w:val="80"/>
                    </w:rPr>
                    <w:t>9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A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968994pt;margin-top:465.914978pt;width:37.1pt;height:127.6pt;mso-position-horizontal-relative:page;mso-position-vertical-relative:page;z-index:-3676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34" w:right="23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465.914978pt;width:45.4pt;height:127.6pt;mso-position-horizontal-relative:page;mso-position-vertical-relative:page;z-index:-3676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TS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422974pt;margin-top:465.914978pt;width:45.4pt;height:21.3pt;mso-position-horizontal-relative:page;mso-position-vertical-relative:page;z-index:-3676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465.914978pt;width:45.4pt;height:127.6pt;mso-position-horizontal-relative:page;mso-position-vertical-relative:page;z-index:-3675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465.914978pt;width:45.4pt;height:21.3pt;mso-position-horizontal-relative:page;mso-position-vertical-relative:page;z-index:-3675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465.914978pt;width:47.7pt;height:21.3pt;mso-position-horizontal-relative:page;mso-position-vertical-relative:page;z-index:-3675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487.174988pt;width:39.7pt;height:21.3pt;mso-position-horizontal-relative:page;mso-position-vertical-relative:page;z-index:-3675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015-1243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487.174988pt;width:45.4pt;height:21.3pt;mso-position-horizontal-relative:page;mso-position-vertical-relative:page;z-index:-3674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6043945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487.174988pt;width:53.65pt;height:21.3pt;mso-position-horizontal-relative:page;mso-position-vertical-relative:page;z-index:-3674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2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32/1</w:t>
                  </w:r>
                  <w:r>
                    <w:rPr>
                      <w:color w:val="231F20"/>
                      <w:w w:val="80"/>
                    </w:rPr>
                    <w:t>2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A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422974pt;margin-top:487.174988pt;width:45.4pt;height:21.3pt;mso-position-horizontal-relative:page;mso-position-vertical-relative:page;z-index:-3674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487.174988pt;width:45.4pt;height:21.3pt;mso-position-horizontal-relative:page;mso-position-vertical-relative:page;z-index:-3674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487.174988pt;width:47.7pt;height:21.3pt;mso-position-horizontal-relative:page;mso-position-vertical-relative:page;z-index:-36738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508.435028pt;width:39.7pt;height:21.3pt;mso-position-horizontal-relative:page;mso-position-vertical-relative:page;z-index:-36736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015-1250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508.435028pt;width:45.4pt;height:21.3pt;mso-position-horizontal-relative:page;mso-position-vertical-relative:page;z-index:-36733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2063928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508.435028pt;width:53.65pt;height:21.3pt;mso-position-horizontal-relative:page;mso-position-vertical-relative:page;z-index:-36731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7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422974pt;margin-top:508.435028pt;width:45.4pt;height:21.3pt;mso-position-horizontal-relative:page;mso-position-vertical-relative:page;z-index:-36728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508.435028pt;width:45.4pt;height:21.3pt;mso-position-horizontal-relative:page;mso-position-vertical-relative:page;z-index:-36726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0,48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508.435028pt;width:47.7pt;height:21.3pt;mso-position-horizontal-relative:page;mso-position-vertical-relative:page;z-index:-36724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529.694031pt;width:39.7pt;height:21.3pt;mso-position-horizontal-relative:page;mso-position-vertical-relative:page;z-index:-36721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015-1251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529.694031pt;width:45.4pt;height:21.3pt;mso-position-horizontal-relative:page;mso-position-vertical-relative:page;z-index:-36719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2063926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529.694031pt;width:53.65pt;height:21.3pt;mso-position-horizontal-relative:page;mso-position-vertical-relative:page;z-index:-36716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3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40/10A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422974pt;margin-top:529.694031pt;width:45.4pt;height:21.3pt;mso-position-horizontal-relative:page;mso-position-vertical-relative:page;z-index:-36714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529.694031pt;width:45.4pt;height:21.3pt;mso-position-horizontal-relative:page;mso-position-vertical-relative:page;z-index:-36712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0,48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529.694031pt;width:47.7pt;height:21.3pt;mso-position-horizontal-relative:page;mso-position-vertical-relative:page;z-index:-36709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550.954041pt;width:39.7pt;height:21.3pt;mso-position-horizontal-relative:page;mso-position-vertical-relative:page;z-index:-36707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015-1252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550.954041pt;width:45.4pt;height:21.3pt;mso-position-horizontal-relative:page;mso-position-vertical-relative:page;z-index:-36704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2063931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550.954041pt;width:53.65pt;height:21.3pt;mso-position-horizontal-relative:page;mso-position-vertical-relative:page;z-index:-3670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7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40/14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422974pt;margin-top:550.954041pt;width:45.4pt;height:21.3pt;mso-position-horizontal-relative:page;mso-position-vertical-relative:page;z-index:-3670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550.954041pt;width:45.4pt;height:21.3pt;mso-position-horizontal-relative:page;mso-position-vertical-relative:page;z-index:-36697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151" w:right="152"/>
                    <w:jc w:val="center"/>
                  </w:pPr>
                  <w:r>
                    <w:rPr>
                      <w:color w:val="231F20"/>
                      <w:w w:val="80"/>
                    </w:rPr>
                    <w:t>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550.954041pt;width:47.7pt;height:21.3pt;mso-position-horizontal-relative:page;mso-position-vertical-relative:page;z-index:-3669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83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572.213989pt;width:39.7pt;height:21.3pt;mso-position-horizontal-relative:page;mso-position-vertical-relative:page;z-index:-3669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015-1253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572.213989pt;width:45.4pt;height:21.3pt;mso-position-horizontal-relative:page;mso-position-vertical-relative:page;z-index:-36690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2063930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572.213989pt;width:53.65pt;height:21.3pt;mso-position-horizontal-relative:page;mso-position-vertical-relative:page;z-index:-36688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27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40/14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422974pt;margin-top:572.213989pt;width:45.4pt;height:21.3pt;mso-position-horizontal-relative:page;mso-position-vertical-relative:page;z-index:-366856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572.213989pt;width:45.4pt;height:21.3pt;mso-position-horizontal-relative:page;mso-position-vertical-relative:page;z-index:-36683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0,92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572.213989pt;width:47.7pt;height:21.3pt;mso-position-horizontal-relative:page;mso-position-vertical-relative:page;z-index:-3668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593.473999pt;width:506.9pt;height:13.75pt;mso-position-horizontal-relative:page;mso-position-vertical-relative:page;z-index:-36678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Wil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o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7"/>
                      <w:sz w:val="20"/>
                    </w:rPr>
                    <w:t>TS</w:t>
                  </w:r>
                  <w:r>
                    <w:rPr>
                      <w:rFonts w:ascii="Lucida Sans" w:hAnsi="Lucida Sans"/>
                      <w:b/>
                      <w:color w:val="FFFFFF"/>
                      <w:w w:val="107"/>
                      <w:sz w:val="20"/>
                    </w:rPr>
                    <w:t>W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взмучивающи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8"/>
                      <w:sz w:val="20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стройством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607.203003pt;width:102.05pt;height:124.75pt;mso-position-horizontal-relative:page;mso-position-vertical-relative:page;z-index:-36676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607.203003pt;width:39.7pt;height:62.4pt;mso-position-horizontal-relative:page;mso-position-vertical-relative:page;z-index:-3667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015-1257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607.203003pt;width:45.4pt;height:62.4pt;mso-position-horizontal-relative:page;mso-position-vertical-relative:page;z-index:-3667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6045166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607.203003pt;width:53.65pt;height:62.4pt;mso-position-horizontal-relative:page;mso-position-vertical-relative:page;z-index:-3666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29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TS</w:t>
                  </w:r>
                  <w:r>
                    <w:rPr>
                      <w:color w:val="231F20"/>
                      <w:w w:val="80"/>
                    </w:rPr>
                    <w:t>W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32/11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91.968994pt;margin-top:607.203003pt;width:37.1pt;height:124.75pt;mso-position-horizontal-relative:page;mso-position-vertical-relative:page;z-index:-3666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34" w:right="23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607.203003pt;width:45.4pt;height:124.75pt;mso-position-horizontal-relative:page;mso-position-vertical-relative:page;z-index:-3666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TSW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422974pt;margin-top:607.203003pt;width:45.4pt;height:124.75pt;mso-position-horizontal-relative:page;mso-position-vertical-relative:page;z-index:-3666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607.203003pt;width:45.4pt;height:124.75pt;mso-position-horizontal-relative:page;mso-position-vertical-relative:page;z-index:-3665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607.203003pt;width:45.4pt;height:62.4pt;mso-position-horizontal-relative:page;mso-position-vertical-relative:page;z-index:-3665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0,9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607.203003pt;width:47.7pt;height:62.4pt;mso-position-horizontal-relative:page;mso-position-vertical-relative:page;z-index:-3665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1014pt;margin-top:669.566040pt;width:39.7pt;height:62.4pt;mso-position-horizontal-relative:page;mso-position-vertical-relative:page;z-index:-3665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015-1258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669.566040pt;width:45.4pt;height:62.4pt;mso-position-horizontal-relative:page;mso-position-vertical-relative:page;z-index:-3664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6045167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360016pt;margin-top:669.566040pt;width:53.65pt;height:62.4pt;mso-position-horizontal-relative:page;mso-position-vertical-relative:page;z-index:-3664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65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TS</w:t>
                  </w:r>
                  <w:r>
                    <w:rPr>
                      <w:color w:val="231F20"/>
                      <w:w w:val="80"/>
                    </w:rPr>
                    <w:t>W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32/8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5.132019pt;margin-top:669.566040pt;width:45.4pt;height:62.4pt;mso-position-horizontal-relative:page;mso-position-vertical-relative:page;z-index:-3664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0.486023pt;margin-top:669.566040pt;width:47.7pt;height:62.4pt;mso-position-horizontal-relative:page;mso-position-vertical-relative:page;z-index:-3664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85.629997pt;width:102.05pt;height:20.65pt;mso-position-horizontal-relative:page;mso-position-vertical-relative:page;z-index:-36640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85.629997pt;width:39.7pt;height:20.65pt;mso-position-horizontal-relative:page;mso-position-vertical-relative:page;z-index:-36637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43" w:right="23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85.629997pt;width:60.9pt;height:20.65pt;mso-position-horizontal-relative:page;mso-position-vertical-relative:page;z-index:-366352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65" w:right="159" w:firstLine="207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производителя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866989pt;margin-top:85.629997pt;width:60.9pt;height:20.65pt;mso-position-horizontal-relative:page;mso-position-vertical-relative:page;z-index:-36632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80" w:right="98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729004pt;margin-top:85.629997pt;width:60.9pt;height:20.65pt;mso-position-horizontal-relative:page;mso-position-vertical-relative:page;z-index:-36630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2" w:right="31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5.591003pt;margin-top:85.629997pt;width:60.9pt;height:20.65pt;mso-position-horizontal-relative:page;mso-position-vertical-relative:page;z-index:-36628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2" w:right="31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451996pt;margin-top:85.629997pt;width:60.9pt;height:20.65pt;mso-position-horizontal-relative:page;mso-position-vertical-relative:page;z-index:-36625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71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7.314026pt;margin-top:85.629997pt;width:60.9pt;height:20.65pt;mso-position-horizontal-relative:page;mso-position-vertical-relative:page;z-index:-366232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407" w:right="98" w:hanging="304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Номи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н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spacing w:val="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104" w:right="318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77"/>
                      <w:sz w:val="8"/>
                    </w:rPr>
                    <w:t>2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106.271004pt;width:506.9pt;height:13.75pt;mso-position-horizontal-relative:page;mso-position-vertical-relative:page;z-index:-36620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повысительны</w:t>
                  </w:r>
                  <w:r>
                    <w:rPr>
                      <w:rFonts w:ascii="Lucida Sans" w:hAnsi="Lucida Sans"/>
                      <w:b/>
                      <w:color w:val="FFFFFF"/>
                      <w:w w:val="91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7"/>
                      <w:sz w:val="20"/>
                    </w:rPr>
                    <w:t>U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6"/>
                      <w:w w:val="107"/>
                      <w:sz w:val="20"/>
                    </w:rPr>
                    <w:t>P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A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120.000999pt;width:102.05pt;height:115.6pt;mso-position-horizontal-relative:page;mso-position-vertical-relative:page;z-index:-36618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120.000999pt;width:39.7pt;height:115.6pt;mso-position-horizontal-relative:page;mso-position-vertical-relative:page;z-index:-3661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1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015-0109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120.000999pt;width:60.9pt;height:115.6pt;mso-position-horizontal-relative:page;mso-position-vertical-relative:page;z-index:-3661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1"/>
                    <w:ind w:left="321" w:right="159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59539512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3.866989pt;margin-top:120.000999pt;width:60.9pt;height:115.6pt;mso-position-horizontal-relative:page;mso-position-vertical-relative:page;z-index:-3661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1"/>
                    <w:ind w:left="303" w:right="98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UP</w:t>
                  </w:r>
                  <w:r>
                    <w:rPr>
                      <w:color w:val="231F20"/>
                      <w:w w:val="79"/>
                    </w:rPr>
                    <w:t>A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15-90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729004pt;margin-top:120.000999pt;width:60.9pt;height:115.6pt;mso-position-horizontal-relative:page;mso-position-vertical-relative:page;z-index:-3660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1"/>
                    <w:ind w:left="352" w:right="98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5.591003pt;margin-top:120.000999pt;width:60.9pt;height:115.6pt;mso-position-horizontal-relative:page;mso-position-vertical-relative:page;z-index:-3660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1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UPA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6.451996pt;margin-top:120.000999pt;width:60.9pt;height:115.6pt;mso-position-horizontal-relative:page;mso-position-vertical-relative:page;z-index:-3660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1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7.314026pt;margin-top:120.000999pt;width:60.9pt;height:115.6pt;mso-position-horizontal-relative:page;mso-position-vertical-relative:page;z-index:-3660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91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0,118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0pt;width:595pt;height:47pt;mso-position-horizontal-relative:page;mso-position-vertical-relative:page;z-index:-36599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.28348pt;margin-top:0pt;width:594.950pt;height:47pt;mso-position-horizontal-relative:page;mso-position-vertical-relative:page;z-index:-365968" coordorigin="6,0" coordsize="11899,940">
            <v:group style="position:absolute;left:364;top:0;width:11540;height:940" coordorigin="364,0" coordsize="11540,940">
              <v:shape style="position:absolute;left:364;top:0;width:11540;height:940" coordorigin="364,0" coordsize="11540,940" path="m364,939l11904,939,11904,0,364,0,364,939xe" filled="true" fillcolor="#f15a2a" stroked="false">
                <v:path arrowok="t"/>
                <v:fill type="solid"/>
              </v:shape>
            </v:group>
            <v:group style="position:absolute;left:6;top:0;width:359;height:940" coordorigin="6,0" coordsize="359,940">
              <v:shape style="position:absolute;left:6;top:0;width:359;height:940" coordorigin="6,0" coordsize="359,940" path="m6,939l364,939,364,0,6,0,6,939xe" filled="true" fillcolor="#f15a2a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6.599941pt;margin-top:85.209pt;width:507.95pt;height:640.1pt;mso-position-horizontal-relative:page;mso-position-vertical-relative:page;z-index:-365944" coordorigin="732,1704" coordsize="10159,12802">
            <v:group style="position:absolute;left:742;top:1709;width:2041;height:693" coordorigin="742,1709" coordsize="2041,693">
              <v:shape style="position:absolute;left:742;top:1709;width:2041;height:693" coordorigin="742,1709" coordsize="2041,693" path="m2783,1709l742,1709,742,2402,2783,2402,2783,1709xe" filled="true" fillcolor="#d9e1f3" stroked="false">
                <v:path arrowok="t"/>
                <v:fill type="solid"/>
              </v:shape>
            </v:group>
            <v:group style="position:absolute;left:2783;top:1709;width:794;height:693" coordorigin="2783,1709" coordsize="794,693">
              <v:shape style="position:absolute;left:2783;top:1709;width:794;height:693" coordorigin="2783,1709" coordsize="794,693" path="m3577,1709l2783,1709,2783,2402,3577,2402,3577,1709xe" filled="true" fillcolor="#d9e1f3" stroked="false">
                <v:path arrowok="t"/>
                <v:fill type="solid"/>
              </v:shape>
            </v:group>
            <v:group style="position:absolute;left:3577;top:1709;width:908;height:693" coordorigin="3577,1709" coordsize="908,693">
              <v:shape style="position:absolute;left:3577;top:1709;width:908;height:693" coordorigin="3577,1709" coordsize="908,693" path="m4484,1709l3577,1709,3577,2402,4484,2402,4484,1709xe" filled="true" fillcolor="#d9e1f3" stroked="false">
                <v:path arrowok="t"/>
                <v:fill type="solid"/>
              </v:shape>
            </v:group>
            <v:group style="position:absolute;left:4484;top:1709;width:1073;height:693" coordorigin="4484,1709" coordsize="1073,693">
              <v:shape style="position:absolute;left:4484;top:1709;width:1073;height:693" coordorigin="4484,1709" coordsize="1073,693" path="m5556,1709l4484,1709,4484,2402,5556,2402,5556,1709xe" filled="true" fillcolor="#d9e1f3" stroked="false">
                <v:path arrowok="t"/>
                <v:fill type="solid"/>
              </v:shape>
            </v:group>
            <v:group style="position:absolute;left:5556;top:1709;width:742;height:693" coordorigin="5556,1709" coordsize="742,693">
              <v:shape style="position:absolute;left:5556;top:1709;width:742;height:693" coordorigin="5556,1709" coordsize="742,693" path="m6298,1709l5556,1709,5556,2402,6298,2402,6298,1709xe" filled="true" fillcolor="#d9e1f3" stroked="false">
                <v:path arrowok="t"/>
                <v:fill type="solid"/>
              </v:shape>
            </v:group>
            <v:group style="position:absolute;left:6298;top:1709;width:908;height:693" coordorigin="6298,1709" coordsize="908,693">
              <v:shape style="position:absolute;left:6298;top:1709;width:908;height:693" coordorigin="6298,1709" coordsize="908,693" path="m7205,1709l6298,1709,6298,2402,7205,2402,7205,1709xe" filled="true" fillcolor="#d9e1f3" stroked="false">
                <v:path arrowok="t"/>
                <v:fill type="solid"/>
              </v:shape>
            </v:group>
            <v:group style="position:absolute;left:7205;top:1709;width:908;height:693" coordorigin="7205,1709" coordsize="908,693">
              <v:shape style="position:absolute;left:7205;top:1709;width:908;height:693" coordorigin="7205,1709" coordsize="908,693" path="m8112,1709l7205,1709,7205,2402,8112,2402,8112,1709xe" filled="true" fillcolor="#d9e1f3" stroked="false">
                <v:path arrowok="t"/>
                <v:fill type="solid"/>
              </v:shape>
            </v:group>
            <v:group style="position:absolute;left:8112;top:1709;width:908;height:693" coordorigin="8112,1709" coordsize="908,693">
              <v:shape style="position:absolute;left:8112;top:1709;width:908;height:693" coordorigin="8112,1709" coordsize="908,693" path="m9019,1709l8112,1709,8112,2402,9019,2402,9019,1709xe" filled="true" fillcolor="#d9e1f3" stroked="false">
                <v:path arrowok="t"/>
                <v:fill type="solid"/>
              </v:shape>
            </v:group>
            <v:group style="position:absolute;left:9019;top:1709;width:908;height:693" coordorigin="9019,1709" coordsize="908,693">
              <v:shape style="position:absolute;left:9019;top:1709;width:908;height:693" coordorigin="9019,1709" coordsize="908,693" path="m9926,1709l9019,1709,9019,2402,9926,2402,9926,1709xe" filled="true" fillcolor="#d9e1f3" stroked="false">
                <v:path arrowok="t"/>
                <v:fill type="solid"/>
              </v:shape>
            </v:group>
            <v:group style="position:absolute;left:9926;top:1709;width:954;height:693" coordorigin="9926,1709" coordsize="954,693">
              <v:shape style="position:absolute;left:9926;top:1709;width:954;height:693" coordorigin="9926,1709" coordsize="954,693" path="m10880,1709l9926,1709,9926,2402,10880,2402,10880,1709xe" filled="true" fillcolor="#d9e1f3" stroked="false">
                <v:path arrowok="t"/>
                <v:fill type="solid"/>
              </v:shape>
            </v:group>
            <v:group style="position:absolute;left:742;top:2402;width:10139;height:275" coordorigin="742,2402" coordsize="10139,275">
              <v:shape style="position:absolute;left:742;top:2402;width:10139;height:275" coordorigin="742,2402" coordsize="10139,275" path="m10880,2402l742,2402,742,2677,10880,2677,10880,2402xe" filled="true" fillcolor="#0058a9" stroked="false">
                <v:path arrowok="t"/>
                <v:fill type="solid"/>
              </v:shape>
            </v:group>
            <v:group style="position:absolute;left:742;top:6411;width:10139;height:275" coordorigin="742,6411" coordsize="10139,275">
              <v:shape style="position:absolute;left:742;top:6411;width:10139;height:275" coordorigin="742,6411" coordsize="10139,275" path="m10880,6411l742,6411,742,6686,10880,6686,10880,6411xe" filled="true" fillcolor="#0058a9" stroked="false">
                <v:path arrowok="t"/>
                <v:fill type="solid"/>
              </v:shape>
            </v:group>
            <v:group style="position:absolute;left:742;top:2677;width:2041;height:3735" coordorigin="742,2677" coordsize="2041,3735">
              <v:shape style="position:absolute;left:742;top:2677;width:2041;height:3735" coordorigin="742,2677" coordsize="2041,3735" path="m2783,2677l742,2677,742,6411,2783,6411,2783,2677xe" filled="true" fillcolor="#8caedb" stroked="false">
                <v:path arrowok="t"/>
                <v:fill type="solid"/>
              </v:shape>
            </v:group>
            <v:group style="position:absolute;left:742;top:9521;width:10139;height:275" coordorigin="742,9521" coordsize="10139,275">
              <v:shape style="position:absolute;left:742;top:9521;width:10139;height:275" coordorigin="742,9521" coordsize="10139,275" path="m10880,9521l742,9521,742,9795,10880,9795,10880,9521xe" filled="true" fillcolor="#0058a9" stroked="false">
                <v:path arrowok="t"/>
                <v:fill type="solid"/>
              </v:shape>
            </v:group>
            <v:group style="position:absolute;left:742;top:6686;width:2041;height:2835" coordorigin="742,6686" coordsize="2041,2835">
              <v:shape style="position:absolute;left:742;top:6686;width:2041;height:2835" coordorigin="742,6686" coordsize="2041,2835" path="m2783,6686l742,6686,742,9521,2783,9521,2783,6686xe" filled="true" fillcolor="#8caedb" stroked="false">
                <v:path arrowok="t"/>
                <v:fill type="solid"/>
              </v:shape>
            </v:group>
            <v:group style="position:absolute;left:742;top:12176;width:10139;height:275" coordorigin="742,12176" coordsize="10139,275">
              <v:shape style="position:absolute;left:742;top:12176;width:10139;height:275" coordorigin="742,12176" coordsize="10139,275" path="m10880,12176l742,12176,742,12451,10880,12451,10880,12176xe" filled="true" fillcolor="#0058a9" stroked="false">
                <v:path arrowok="t"/>
                <v:fill type="solid"/>
              </v:shape>
            </v:group>
            <v:group style="position:absolute;left:742;top:9795;width:2041;height:2382" coordorigin="742,9795" coordsize="2041,2382">
              <v:shape style="position:absolute;left:742;top:9795;width:2041;height:2382" coordorigin="742,9795" coordsize="2041,2382" path="m2783,9795l742,9795,742,12176,2783,12176,2783,9795xe" filled="true" fillcolor="#8caedb" stroked="false">
                <v:path arrowok="t"/>
                <v:fill type="solid"/>
              </v:shape>
            </v:group>
            <v:group style="position:absolute;left:742;top:12451;width:2041;height:2051" coordorigin="742,12451" coordsize="2041,2051">
              <v:shape style="position:absolute;left:742;top:12451;width:2041;height:2051" coordorigin="742,12451" coordsize="2041,2051" path="m2783,12451l742,12451,742,14501,2783,14501,2783,12451xe" filled="true" fillcolor="#8caedb" stroked="false">
                <v:path arrowok="t"/>
                <v:fill type="solid"/>
              </v:shape>
            </v:group>
            <v:group style="position:absolute;left:2783;top:1709;width:1701;height:2" coordorigin="2783,1709" coordsize="1701,2">
              <v:shape style="position:absolute;left:2783;top:1709;width:1701;height:2" coordorigin="2783,1709" coordsize="1701,0" path="m2783,1709l4484,1709e" filled="false" stroked="true" strokeweight=".5pt" strokecolor="#0058a9">
                <v:path arrowok="t"/>
              </v:shape>
            </v:group>
            <v:group style="position:absolute;left:3577;top:1714;width:2;height:683" coordorigin="3577,1714" coordsize="2,683">
              <v:shape style="position:absolute;left:3577;top:1714;width:2;height:683" coordorigin="3577,1714" coordsize="0,683" path="m3577,1714l3577,2397e" filled="false" stroked="true" strokeweight=".5pt" strokecolor="#0058a9">
                <v:path arrowok="t"/>
              </v:shape>
            </v:group>
            <v:group style="position:absolute;left:4484;top:1709;width:1073;height:2" coordorigin="4484,1709" coordsize="1073,2">
              <v:shape style="position:absolute;left:4484;top:1709;width:1073;height:2" coordorigin="4484,1709" coordsize="1073,0" path="m4484,1709l5556,1709e" filled="false" stroked="true" strokeweight=".5pt" strokecolor="#0058a9">
                <v:path arrowok="t"/>
              </v:shape>
            </v:group>
            <v:group style="position:absolute;left:4484;top:1714;width:2;height:683" coordorigin="4484,1714" coordsize="2,683">
              <v:shape style="position:absolute;left:4484;top:1714;width:2;height:683" coordorigin="4484,1714" coordsize="0,683" path="m4484,1714l4484,2397e" filled="false" stroked="true" strokeweight=".5pt" strokecolor="#0058a9">
                <v:path arrowok="t"/>
              </v:shape>
            </v:group>
            <v:group style="position:absolute;left:5556;top:1709;width:742;height:2" coordorigin="5556,1709" coordsize="742,2">
              <v:shape style="position:absolute;left:5556;top:1709;width:742;height:2" coordorigin="5556,1709" coordsize="742,0" path="m5556,1709l6298,1709e" filled="false" stroked="true" strokeweight=".5pt" strokecolor="#0058a9">
                <v:path arrowok="t"/>
              </v:shape>
            </v:group>
            <v:group style="position:absolute;left:5556;top:1714;width:2;height:683" coordorigin="5556,1714" coordsize="2,683">
              <v:shape style="position:absolute;left:5556;top:1714;width:2;height:683" coordorigin="5556,1714" coordsize="0,683" path="m5556,1714l5556,2397e" filled="false" stroked="true" strokeweight=".50003pt" strokecolor="#0058a9">
                <v:path arrowok="t"/>
              </v:shape>
            </v:group>
            <v:group style="position:absolute;left:6298;top:1709;width:908;height:2" coordorigin="6298,1709" coordsize="908,2">
              <v:shape style="position:absolute;left:6298;top:1709;width:908;height:2" coordorigin="6298,1709" coordsize="908,0" path="m6298,1709l7205,1709e" filled="false" stroked="true" strokeweight=".5pt" strokecolor="#0058a9">
                <v:path arrowok="t"/>
              </v:shape>
            </v:group>
            <v:group style="position:absolute;left:6298;top:1714;width:2;height:683" coordorigin="6298,1714" coordsize="2,683">
              <v:shape style="position:absolute;left:6298;top:1714;width:2;height:683" coordorigin="6298,1714" coordsize="0,683" path="m6298,1714l6298,2397e" filled="false" stroked="true" strokeweight=".5pt" strokecolor="#0058a9">
                <v:path arrowok="t"/>
              </v:shape>
            </v:group>
            <v:group style="position:absolute;left:7205;top:1709;width:908;height:2" coordorigin="7205,1709" coordsize="908,2">
              <v:shape style="position:absolute;left:7205;top:1709;width:908;height:2" coordorigin="7205,1709" coordsize="908,0" path="m7205,1709l8112,1709e" filled="false" stroked="true" strokeweight=".5pt" strokecolor="#0058a9">
                <v:path arrowok="t"/>
              </v:shape>
            </v:group>
            <v:group style="position:absolute;left:7205;top:1714;width:2;height:683" coordorigin="7205,1714" coordsize="2,683">
              <v:shape style="position:absolute;left:7205;top:1714;width:2;height:683" coordorigin="7205,1714" coordsize="0,683" path="m7205,1714l7205,2397e" filled="false" stroked="true" strokeweight=".5pt" strokecolor="#0058a9">
                <v:path arrowok="t"/>
              </v:shape>
            </v:group>
            <v:group style="position:absolute;left:8112;top:1709;width:908;height:2" coordorigin="8112,1709" coordsize="908,2">
              <v:shape style="position:absolute;left:8112;top:1709;width:908;height:2" coordorigin="8112,1709" coordsize="908,0" path="m8112,1709l9019,1709e" filled="false" stroked="true" strokeweight=".5pt" strokecolor="#0058a9">
                <v:path arrowok="t"/>
              </v:shape>
            </v:group>
            <v:group style="position:absolute;left:8112;top:1714;width:2;height:683" coordorigin="8112,1714" coordsize="2,683">
              <v:shape style="position:absolute;left:8112;top:1714;width:2;height:683" coordorigin="8112,1714" coordsize="0,683" path="m8112,1714l8112,2397e" filled="false" stroked="true" strokeweight=".50003pt" strokecolor="#0058a9">
                <v:path arrowok="t"/>
              </v:shape>
            </v:group>
            <v:group style="position:absolute;left:9019;top:1709;width:908;height:2" coordorigin="9019,1709" coordsize="908,2">
              <v:shape style="position:absolute;left:9019;top:1709;width:908;height:2" coordorigin="9019,1709" coordsize="908,0" path="m9019,1709l9926,1709e" filled="false" stroked="true" strokeweight=".5pt" strokecolor="#0058a9">
                <v:path arrowok="t"/>
              </v:shape>
            </v:group>
            <v:group style="position:absolute;left:9019;top:1714;width:2;height:683" coordorigin="9019,1714" coordsize="2,683">
              <v:shape style="position:absolute;left:9019;top:1714;width:2;height:683" coordorigin="9019,1714" coordsize="0,683" path="m9019,1714l9019,2397e" filled="false" stroked="true" strokeweight=".5pt" strokecolor="#0058a9">
                <v:path arrowok="t"/>
              </v:shape>
            </v:group>
            <v:group style="position:absolute;left:9926;top:1709;width:959;height:2" coordorigin="9926,1709" coordsize="959,2">
              <v:shape style="position:absolute;left:9926;top:1709;width:959;height:2" coordorigin="9926,1709" coordsize="959,0" path="m9926,1709l10885,1709e" filled="false" stroked="true" strokeweight=".5pt" strokecolor="#0058a9">
                <v:path arrowok="t"/>
              </v:shape>
            </v:group>
            <v:group style="position:absolute;left:9926;top:1714;width:2;height:683" coordorigin="9926,1714" coordsize="2,683">
              <v:shape style="position:absolute;left:9926;top:1714;width:2;height:683" coordorigin="9926,1714" coordsize="0,683" path="m9926,1714l9926,2397e" filled="false" stroked="true" strokeweight=".50003pt" strokecolor="#0058a9">
                <v:path arrowok="t"/>
              </v:shape>
            </v:group>
            <v:group style="position:absolute;left:10880;top:1714;width:2;height:683" coordorigin="10880,1714" coordsize="2,683">
              <v:shape style="position:absolute;left:10880;top:1714;width:2;height:683" coordorigin="10880,1714" coordsize="0,683" path="m10880,1714l10880,2397e" filled="false" stroked="true" strokeweight=".5pt" strokecolor="#0058a9">
                <v:path arrowok="t"/>
              </v:shape>
            </v:group>
            <v:group style="position:absolute;left:737;top:1709;width:2046;height:2" coordorigin="737,1709" coordsize="2046,2">
              <v:shape style="position:absolute;left:737;top:1709;width:2046;height:2" coordorigin="737,1709" coordsize="2046,0" path="m737,1709l2783,1709e" filled="false" stroked="true" strokeweight=".5pt" strokecolor="#0058a9">
                <v:path arrowok="t"/>
              </v:shape>
            </v:group>
            <v:group style="position:absolute;left:742;top:1714;width:2;height:683" coordorigin="742,1714" coordsize="2,683">
              <v:shape style="position:absolute;left:742;top:1714;width:2;height:683" coordorigin="742,1714" coordsize="0,683" path="m742,1714l742,2397e" filled="false" stroked="true" strokeweight=".5pt" strokecolor="#0058a9">
                <v:path arrowok="t"/>
              </v:shape>
            </v:group>
            <v:group style="position:absolute;left:2783;top:1714;width:2;height:683" coordorigin="2783,1714" coordsize="2,683">
              <v:shape style="position:absolute;left:2783;top:1714;width:2;height:683" coordorigin="2783,1714" coordsize="0,683" path="m2783,1714l2783,2397e" filled="false" stroked="true" strokeweight=".5pt" strokecolor="#0058a9">
                <v:path arrowok="t"/>
              </v:shape>
            </v:group>
            <v:group style="position:absolute;left:737;top:2402;width:10149;height:2" coordorigin="737,2402" coordsize="10149,2">
              <v:shape style="position:absolute;left:737;top:2402;width:10149;height:2" coordorigin="737,2402" coordsize="10149,0" path="m737,2402l10885,2402e" filled="false" stroked="true" strokeweight=".5pt" strokecolor="#0058a9">
                <v:path arrowok="t"/>
              </v:shape>
            </v:group>
            <v:group style="position:absolute;left:5556;top:6691;width:2;height:1408" coordorigin="5556,6691" coordsize="2,1408">
              <v:shape style="position:absolute;left:5556;top:6691;width:2;height:1408" coordorigin="5556,6691" coordsize="0,1408" path="m5556,6691l5556,8098e" filled="false" stroked="true" strokeweight=".50003pt" strokecolor="#0058a9">
                <v:path arrowok="t"/>
              </v:shape>
            </v:group>
            <v:group style="position:absolute;left:5556;top:8108;width:2;height:1408" coordorigin="5556,8108" coordsize="2,1408">
              <v:shape style="position:absolute;left:5556;top:8108;width:2;height:1408" coordorigin="5556,8108" coordsize="0,1408" path="m5556,8108l5556,9516e" filled="false" stroked="true" strokeweight=".50003pt" strokecolor="#0058a9">
                <v:path arrowok="t"/>
              </v:shape>
            </v:group>
            <v:group style="position:absolute;left:6298;top:6691;width:2;height:2825" coordorigin="6298,6691" coordsize="2,2825">
              <v:shape style="position:absolute;left:6298;top:6691;width:2;height:2825" coordorigin="6298,6691" coordsize="0,2825" path="m6298,6691l6298,9516e" filled="false" stroked="true" strokeweight=".5pt" strokecolor="#0058a9">
                <v:path arrowok="t"/>
              </v:shape>
            </v:group>
            <v:group style="position:absolute;left:7205;top:6691;width:2;height:2825" coordorigin="7205,6691" coordsize="2,2825">
              <v:shape style="position:absolute;left:7205;top:6691;width:2;height:2825" coordorigin="7205,6691" coordsize="0,2825" path="m7205,6691l7205,9516e" filled="false" stroked="true" strokeweight=".5pt" strokecolor="#0058a9">
                <v:path arrowok="t"/>
              </v:shape>
            </v:group>
            <v:group style="position:absolute;left:8112;top:6691;width:2;height:1413" coordorigin="8112,6691" coordsize="2,1413">
              <v:shape style="position:absolute;left:8112;top:6691;width:2;height:1413" coordorigin="8112,6691" coordsize="0,1413" path="m8112,6691l8112,8103e" filled="false" stroked="true" strokeweight=".50003pt" strokecolor="#0058a9">
                <v:path arrowok="t"/>
              </v:shape>
            </v:group>
            <v:group style="position:absolute;left:9019;top:6691;width:2;height:1408" coordorigin="9019,6691" coordsize="2,1408">
              <v:shape style="position:absolute;left:9019;top:6691;width:2;height:1408" coordorigin="9019,6691" coordsize="0,1408" path="m9019,6691l9019,8098e" filled="false" stroked="true" strokeweight=".5pt" strokecolor="#0058a9">
                <v:path arrowok="t"/>
              </v:shape>
            </v:group>
            <v:group style="position:absolute;left:8112;top:8103;width:2;height:1413" coordorigin="8112,8103" coordsize="2,1413">
              <v:shape style="position:absolute;left:8112;top:8103;width:2;height:1413" coordorigin="8112,8103" coordsize="0,1413" path="m8112,8103l8112,9516e" filled="false" stroked="true" strokeweight=".50003pt" strokecolor="#0058a9">
                <v:path arrowok="t"/>
              </v:shape>
            </v:group>
            <v:group style="position:absolute;left:9019;top:8108;width:2;height:1408" coordorigin="9019,8108" coordsize="2,1408">
              <v:shape style="position:absolute;left:9019;top:8108;width:2;height:1408" coordorigin="9019,8108" coordsize="0,1408" path="m9019,8108l9019,9516e" filled="false" stroked="true" strokeweight=".5pt" strokecolor="#0058a9">
                <v:path arrowok="t"/>
              </v:shape>
            </v:group>
            <v:group style="position:absolute;left:5556;top:9800;width:2;height:784" coordorigin="5556,9800" coordsize="2,784">
              <v:shape style="position:absolute;left:5556;top:9800;width:2;height:784" coordorigin="5556,9800" coordsize="0,784" path="m5556,9800l5556,10584e" filled="false" stroked="true" strokeweight=".50003pt" strokecolor="#0058a9">
                <v:path arrowok="t"/>
              </v:shape>
            </v:group>
            <v:group style="position:absolute;left:5556;top:10594;width:2;height:784" coordorigin="5556,10594" coordsize="2,784">
              <v:shape style="position:absolute;left:5556;top:10594;width:2;height:784" coordorigin="5556,10594" coordsize="0,784" path="m5556,10594l5556,11378e" filled="false" stroked="true" strokeweight=".50003pt" strokecolor="#0058a9">
                <v:path arrowok="t"/>
              </v:shape>
            </v:group>
            <v:group style="position:absolute;left:5556;top:11388;width:2;height:784" coordorigin="5556,11388" coordsize="2,784">
              <v:shape style="position:absolute;left:5556;top:11388;width:2;height:784" coordorigin="5556,11388" coordsize="0,784" path="m5556,11388l5556,12171e" filled="false" stroked="true" strokeweight=".50003pt" strokecolor="#0058a9">
                <v:path arrowok="t"/>
              </v:shape>
            </v:group>
            <v:group style="position:absolute;left:6298;top:9800;width:2;height:2372" coordorigin="6298,9800" coordsize="2,2372">
              <v:shape style="position:absolute;left:6298;top:9800;width:2;height:2372" coordorigin="6298,9800" coordsize="0,2372" path="m6298,9800l6298,12171e" filled="false" stroked="true" strokeweight=".5pt" strokecolor="#0058a9">
                <v:path arrowok="t"/>
              </v:shape>
            </v:group>
            <v:group style="position:absolute;left:7205;top:9800;width:2;height:2372" coordorigin="7205,9800" coordsize="2,2372">
              <v:shape style="position:absolute;left:7205;top:9800;width:2;height:2372" coordorigin="7205,9800" coordsize="0,2372" path="m7205,9800l7205,12171e" filled="false" stroked="true" strokeweight=".5pt" strokecolor="#0058a9">
                <v:path arrowok="t"/>
              </v:shape>
            </v:group>
            <v:group style="position:absolute;left:8112;top:9800;width:2;height:789" coordorigin="8112,9800" coordsize="2,789">
              <v:shape style="position:absolute;left:8112;top:9800;width:2;height:789" coordorigin="8112,9800" coordsize="0,789" path="m8112,9800l8112,10589e" filled="false" stroked="true" strokeweight=".50003pt" strokecolor="#0058a9">
                <v:path arrowok="t"/>
              </v:shape>
            </v:group>
            <v:group style="position:absolute;left:9019;top:9800;width:2;height:784" coordorigin="9019,9800" coordsize="2,784">
              <v:shape style="position:absolute;left:9019;top:9800;width:2;height:784" coordorigin="9019,9800" coordsize="0,784" path="m9019,9800l9019,10584e" filled="false" stroked="true" strokeweight=".5pt" strokecolor="#0058a9">
                <v:path arrowok="t"/>
              </v:shape>
            </v:group>
            <v:group style="position:absolute;left:8112;top:10589;width:2;height:794" coordorigin="8112,10589" coordsize="2,794">
              <v:shape style="position:absolute;left:8112;top:10589;width:2;height:794" coordorigin="8112,10589" coordsize="0,794" path="m8112,10589l8112,11383e" filled="false" stroked="true" strokeweight=".50003pt" strokecolor="#0058a9">
                <v:path arrowok="t"/>
              </v:shape>
            </v:group>
            <v:group style="position:absolute;left:9019;top:10594;width:2;height:784" coordorigin="9019,10594" coordsize="2,784">
              <v:shape style="position:absolute;left:9019;top:10594;width:2;height:784" coordorigin="9019,10594" coordsize="0,784" path="m9019,10594l9019,11378e" filled="false" stroked="true" strokeweight=".5pt" strokecolor="#0058a9">
                <v:path arrowok="t"/>
              </v:shape>
            </v:group>
            <v:group style="position:absolute;left:8112;top:11383;width:2;height:789" coordorigin="8112,11383" coordsize="2,789">
              <v:shape style="position:absolute;left:8112;top:11383;width:2;height:789" coordorigin="8112,11383" coordsize="0,789" path="m8112,11383l8112,12171e" filled="false" stroked="true" strokeweight=".50003pt" strokecolor="#0058a9">
                <v:path arrowok="t"/>
              </v:shape>
            </v:group>
            <v:group style="position:absolute;left:9019;top:11388;width:2;height:784" coordorigin="9019,11388" coordsize="2,784">
              <v:shape style="position:absolute;left:9019;top:11388;width:2;height:784" coordorigin="9019,11388" coordsize="0,784" path="m9019,11388l9019,12171e" filled="false" stroked="true" strokeweight=".5pt" strokecolor="#0058a9">
                <v:path arrowok="t"/>
              </v:shape>
            </v:group>
            <v:group style="position:absolute;left:5556;top:12456;width:2;height:179" coordorigin="5556,12456" coordsize="2,179">
              <v:shape style="position:absolute;left:5556;top:12456;width:2;height:179" coordorigin="5556,12456" coordsize="0,179" path="m5556,12456l5556,12635e" filled="false" stroked="true" strokeweight=".50003pt" strokecolor="#0058a9">
                <v:path arrowok="t"/>
              </v:shape>
            </v:group>
            <v:group style="position:absolute;left:5556;top:12645;width:2;height:179" coordorigin="5556,12645" coordsize="2,179">
              <v:shape style="position:absolute;left:5556;top:12645;width:2;height:179" coordorigin="5556,12645" coordsize="0,179" path="m5556,12645l5556,12824e" filled="false" stroked="true" strokeweight=".50003pt" strokecolor="#0058a9">
                <v:path arrowok="t"/>
              </v:shape>
            </v:group>
            <v:group style="position:absolute;left:5556;top:12834;width:2;height:179" coordorigin="5556,12834" coordsize="2,179">
              <v:shape style="position:absolute;left:5556;top:12834;width:2;height:179" coordorigin="5556,12834" coordsize="0,179" path="m5556,12834l5556,13013e" filled="false" stroked="true" strokeweight=".50003pt" strokecolor="#0058a9">
                <v:path arrowok="t"/>
              </v:shape>
            </v:group>
            <v:group style="position:absolute;left:5556;top:13023;width:2;height:179" coordorigin="5556,13023" coordsize="2,179">
              <v:shape style="position:absolute;left:5556;top:13023;width:2;height:179" coordorigin="5556,13023" coordsize="0,179" path="m5556,13023l5556,13202e" filled="false" stroked="true" strokeweight=".50003pt" strokecolor="#0058a9">
                <v:path arrowok="t"/>
              </v:shape>
            </v:group>
            <v:group style="position:absolute;left:5556;top:13212;width:2;height:179" coordorigin="5556,13212" coordsize="2,179">
              <v:shape style="position:absolute;left:5556;top:13212;width:2;height:179" coordorigin="5556,13212" coordsize="0,179" path="m5556,13212l5556,13391e" filled="false" stroked="true" strokeweight=".50003pt" strokecolor="#0058a9">
                <v:path arrowok="t"/>
              </v:shape>
            </v:group>
            <v:group style="position:absolute;left:5556;top:13401;width:2;height:179" coordorigin="5556,13401" coordsize="2,179">
              <v:shape style="position:absolute;left:5556;top:13401;width:2;height:179" coordorigin="5556,13401" coordsize="0,179" path="m5556,13401l5556,13580e" filled="false" stroked="true" strokeweight=".50003pt" strokecolor="#0058a9">
                <v:path arrowok="t"/>
              </v:shape>
            </v:group>
            <v:group style="position:absolute;left:5556;top:13590;width:2;height:179" coordorigin="5556,13590" coordsize="2,179">
              <v:shape style="position:absolute;left:5556;top:13590;width:2;height:179" coordorigin="5556,13590" coordsize="0,179" path="m5556,13590l5556,13769e" filled="false" stroked="true" strokeweight=".50003pt" strokecolor="#0058a9">
                <v:path arrowok="t"/>
              </v:shape>
            </v:group>
            <v:group style="position:absolute;left:5556;top:13779;width:2;height:179" coordorigin="5556,13779" coordsize="2,179">
              <v:shape style="position:absolute;left:5556;top:13779;width:2;height:179" coordorigin="5556,13779" coordsize="0,179" path="m5556,13779l5556,13958e" filled="false" stroked="true" strokeweight=".50003pt" strokecolor="#0058a9">
                <v:path arrowok="t"/>
              </v:shape>
            </v:group>
            <v:group style="position:absolute;left:5556;top:13968;width:2;height:339" coordorigin="5556,13968" coordsize="2,339">
              <v:shape style="position:absolute;left:5556;top:13968;width:2;height:339" coordorigin="5556,13968" coordsize="0,339" path="m5556,13968l5556,14307e" filled="false" stroked="true" strokeweight=".50003pt" strokecolor="#0058a9">
                <v:path arrowok="t"/>
              </v:shape>
            </v:group>
            <v:group style="position:absolute;left:5556;top:14317;width:2;height:179" coordorigin="5556,14317" coordsize="2,179">
              <v:shape style="position:absolute;left:5556;top:14317;width:2;height:179" coordorigin="5556,14317" coordsize="0,179" path="m5556,14317l5556,14496e" filled="false" stroked="true" strokeweight=".50003pt" strokecolor="#0058a9">
                <v:path arrowok="t"/>
              </v:shape>
            </v:group>
            <v:group style="position:absolute;left:8112;top:12456;width:2;height:179" coordorigin="8112,12456" coordsize="2,179">
              <v:shape style="position:absolute;left:8112;top:12456;width:2;height:179" coordorigin="8112,12456" coordsize="0,179" path="m8112,12456l8112,12635e" filled="false" stroked="true" strokeweight=".50003pt" strokecolor="#0058a9">
                <v:path arrowok="t"/>
              </v:shape>
            </v:group>
            <v:group style="position:absolute;left:9019;top:12456;width:2;height:179" coordorigin="9019,12456" coordsize="2,179">
              <v:shape style="position:absolute;left:9019;top:12456;width:2;height:179" coordorigin="9019,12456" coordsize="0,179" path="m9019,12456l9019,12635e" filled="false" stroked="true" strokeweight=".5pt" strokecolor="#0058a9">
                <v:path arrowok="t"/>
              </v:shape>
            </v:group>
            <v:group style="position:absolute;left:8112;top:12645;width:2;height:179" coordorigin="8112,12645" coordsize="2,179">
              <v:shape style="position:absolute;left:8112;top:12645;width:2;height:179" coordorigin="8112,12645" coordsize="0,179" path="m8112,12645l8112,12824e" filled="false" stroked="true" strokeweight=".50003pt" strokecolor="#0058a9">
                <v:path arrowok="t"/>
              </v:shape>
            </v:group>
            <v:group style="position:absolute;left:9019;top:12645;width:2;height:179" coordorigin="9019,12645" coordsize="2,179">
              <v:shape style="position:absolute;left:9019;top:12645;width:2;height:179" coordorigin="9019,12645" coordsize="0,179" path="m9019,12645l9019,12824e" filled="false" stroked="true" strokeweight=".5pt" strokecolor="#0058a9">
                <v:path arrowok="t"/>
              </v:shape>
            </v:group>
            <v:group style="position:absolute;left:8112;top:12834;width:2;height:179" coordorigin="8112,12834" coordsize="2,179">
              <v:shape style="position:absolute;left:8112;top:12834;width:2;height:179" coordorigin="8112,12834" coordsize="0,179" path="m8112,12834l8112,13013e" filled="false" stroked="true" strokeweight=".50003pt" strokecolor="#0058a9">
                <v:path arrowok="t"/>
              </v:shape>
            </v:group>
            <v:group style="position:absolute;left:9019;top:12834;width:2;height:179" coordorigin="9019,12834" coordsize="2,179">
              <v:shape style="position:absolute;left:9019;top:12834;width:2;height:179" coordorigin="9019,12834" coordsize="0,179" path="m9019,12834l9019,13013e" filled="false" stroked="true" strokeweight=".5pt" strokecolor="#0058a9">
                <v:path arrowok="t"/>
              </v:shape>
            </v:group>
            <v:group style="position:absolute;left:8112;top:13023;width:2;height:179" coordorigin="8112,13023" coordsize="2,179">
              <v:shape style="position:absolute;left:8112;top:13023;width:2;height:179" coordorigin="8112,13023" coordsize="0,179" path="m8112,13023l8112,13202e" filled="false" stroked="true" strokeweight=".50003pt" strokecolor="#0058a9">
                <v:path arrowok="t"/>
              </v:shape>
            </v:group>
            <v:group style="position:absolute;left:9019;top:13023;width:2;height:179" coordorigin="9019,13023" coordsize="2,179">
              <v:shape style="position:absolute;left:9019;top:13023;width:2;height:179" coordorigin="9019,13023" coordsize="0,179" path="m9019,13023l9019,13202e" filled="false" stroked="true" strokeweight=".5pt" strokecolor="#0058a9">
                <v:path arrowok="t"/>
              </v:shape>
            </v:group>
            <v:group style="position:absolute;left:8112;top:13212;width:2;height:179" coordorigin="8112,13212" coordsize="2,179">
              <v:shape style="position:absolute;left:8112;top:13212;width:2;height:179" coordorigin="8112,13212" coordsize="0,179" path="m8112,13212l8112,13391e" filled="false" stroked="true" strokeweight=".50003pt" strokecolor="#0058a9">
                <v:path arrowok="t"/>
              </v:shape>
            </v:group>
            <v:group style="position:absolute;left:9019;top:13212;width:2;height:179" coordorigin="9019,13212" coordsize="2,179">
              <v:shape style="position:absolute;left:9019;top:13212;width:2;height:179" coordorigin="9019,13212" coordsize="0,179" path="m9019,13212l9019,13391e" filled="false" stroked="true" strokeweight=".5pt" strokecolor="#0058a9">
                <v:path arrowok="t"/>
              </v:shape>
            </v:group>
            <v:group style="position:absolute;left:8112;top:13401;width:2;height:179" coordorigin="8112,13401" coordsize="2,179">
              <v:shape style="position:absolute;left:8112;top:13401;width:2;height:179" coordorigin="8112,13401" coordsize="0,179" path="m8112,13401l8112,13580e" filled="false" stroked="true" strokeweight=".50003pt" strokecolor="#0058a9">
                <v:path arrowok="t"/>
              </v:shape>
            </v:group>
            <v:group style="position:absolute;left:9019;top:13401;width:2;height:179" coordorigin="9019,13401" coordsize="2,179">
              <v:shape style="position:absolute;left:9019;top:13401;width:2;height:179" coordorigin="9019,13401" coordsize="0,179" path="m9019,13401l9019,13580e" filled="false" stroked="true" strokeweight=".5pt" strokecolor="#0058a9">
                <v:path arrowok="t"/>
              </v:shape>
            </v:group>
            <v:group style="position:absolute;left:8112;top:13590;width:2;height:179" coordorigin="8112,13590" coordsize="2,179">
              <v:shape style="position:absolute;left:8112;top:13590;width:2;height:179" coordorigin="8112,13590" coordsize="0,179" path="m8112,13590l8112,13769e" filled="false" stroked="true" strokeweight=".50003pt" strokecolor="#0058a9">
                <v:path arrowok="t"/>
              </v:shape>
            </v:group>
            <v:group style="position:absolute;left:9019;top:13590;width:2;height:179" coordorigin="9019,13590" coordsize="2,179">
              <v:shape style="position:absolute;left:9019;top:13590;width:2;height:179" coordorigin="9019,13590" coordsize="0,179" path="m9019,13590l9019,13769e" filled="false" stroked="true" strokeweight=".5pt" strokecolor="#0058a9">
                <v:path arrowok="t"/>
              </v:shape>
            </v:group>
            <v:group style="position:absolute;left:8112;top:13779;width:2;height:179" coordorigin="8112,13779" coordsize="2,179">
              <v:shape style="position:absolute;left:8112;top:13779;width:2;height:179" coordorigin="8112,13779" coordsize="0,179" path="m8112,13779l8112,13958e" filled="false" stroked="true" strokeweight=".50003pt" strokecolor="#0058a9">
                <v:path arrowok="t"/>
              </v:shape>
            </v:group>
            <v:group style="position:absolute;left:9019;top:13779;width:2;height:179" coordorigin="9019,13779" coordsize="2,179">
              <v:shape style="position:absolute;left:9019;top:13779;width:2;height:179" coordorigin="9019,13779" coordsize="0,179" path="m9019,13779l9019,13958e" filled="false" stroked="true" strokeweight=".5pt" strokecolor="#0058a9">
                <v:path arrowok="t"/>
              </v:shape>
            </v:group>
            <v:group style="position:absolute;left:8112;top:13968;width:2;height:339" coordorigin="8112,13968" coordsize="2,339">
              <v:shape style="position:absolute;left:8112;top:13968;width:2;height:339" coordorigin="8112,13968" coordsize="0,339" path="m8112,13968l8112,14307e" filled="false" stroked="true" strokeweight=".50003pt" strokecolor="#0058a9">
                <v:path arrowok="t"/>
              </v:shape>
            </v:group>
            <v:group style="position:absolute;left:9019;top:13968;width:2;height:339" coordorigin="9019,13968" coordsize="2,339">
              <v:shape style="position:absolute;left:9019;top:13968;width:2;height:339" coordorigin="9019,13968" coordsize="0,339" path="m9019,13968l9019,14307e" filled="false" stroked="true" strokeweight=".5pt" strokecolor="#0058a9">
                <v:path arrowok="t"/>
              </v:shape>
            </v:group>
            <v:group style="position:absolute;left:8112;top:14317;width:2;height:179" coordorigin="8112,14317" coordsize="2,179">
              <v:shape style="position:absolute;left:8112;top:14317;width:2;height:179" coordorigin="8112,14317" coordsize="0,179" path="m8112,14317l8112,14496e" filled="false" stroked="true" strokeweight=".50003pt" strokecolor="#0058a9">
                <v:path arrowok="t"/>
              </v:shape>
            </v:group>
            <v:group style="position:absolute;left:9019;top:14317;width:2;height:179" coordorigin="9019,14317" coordsize="2,179">
              <v:shape style="position:absolute;left:9019;top:14317;width:2;height:179" coordorigin="9019,14317" coordsize="0,179" path="m9019,14317l9019,14496e" filled="false" stroked="true" strokeweight=".5pt" strokecolor="#0058a9">
                <v:path arrowok="t"/>
              </v:shape>
            </v:group>
            <v:group style="position:absolute;left:742;top:2407;width:2;height:265" coordorigin="742,2407" coordsize="2,265">
              <v:shape style="position:absolute;left:742;top:2407;width:2;height:265" coordorigin="742,2407" coordsize="0,265" path="m742,2407l742,2672e" filled="false" stroked="true" strokeweight=".5pt" strokecolor="#0058a9">
                <v:path arrowok="t"/>
              </v:shape>
            </v:group>
            <v:group style="position:absolute;left:10880;top:2407;width:2;height:265" coordorigin="10880,2407" coordsize="2,265">
              <v:shape style="position:absolute;left:10880;top:2407;width:2;height:265" coordorigin="10880,2407" coordsize="0,265" path="m10880,2407l10880,2672e" filled="false" stroked="true" strokeweight=".5pt" strokecolor="#0058a9">
                <v:path arrowok="t"/>
              </v:shape>
            </v:group>
            <v:group style="position:absolute;left:2788;top:2677;width:8098;height:2" coordorigin="2788,2677" coordsize="8098,2">
              <v:shape style="position:absolute;left:2788;top:2677;width:8098;height:2" coordorigin="2788,2677" coordsize="8098,0" path="m2788,2677l10885,2677e" filled="false" stroked="true" strokeweight=".50012pt" strokecolor="#0058a9">
                <v:path arrowok="t"/>
              </v:shape>
            </v:group>
            <v:group style="position:absolute;left:737;top:2677;width:2051;height:2" coordorigin="737,2677" coordsize="2051,2">
              <v:shape style="position:absolute;left:737;top:2677;width:2051;height:2" coordorigin="737,2677" coordsize="2051,0" path="m737,2677l2788,2677e" filled="false" stroked="true" strokeweight=".50012pt" strokecolor="#005aaa">
                <v:path arrowok="t"/>
              </v:shape>
            </v:group>
            <v:group style="position:absolute;left:737;top:6411;width:2051;height:2" coordorigin="737,6411" coordsize="2051,2">
              <v:shape style="position:absolute;left:737;top:6411;width:2051;height:2" coordorigin="737,6411" coordsize="2051,0" path="m737,6411l2788,6411e" filled="false" stroked="true" strokeweight=".5pt" strokecolor="#005aaa">
                <v:path arrowok="t"/>
              </v:shape>
            </v:group>
            <v:group style="position:absolute;left:737;top:6686;width:2051;height:2" coordorigin="737,6686" coordsize="2051,2">
              <v:shape style="position:absolute;left:737;top:6686;width:2051;height:2" coordorigin="737,6686" coordsize="2051,0" path="m737,6686l2788,6686e" filled="false" stroked="true" strokeweight=".50003pt" strokecolor="#005aaa">
                <v:path arrowok="t"/>
              </v:shape>
            </v:group>
            <v:group style="position:absolute;left:742;top:6416;width:2;height:265" coordorigin="742,6416" coordsize="2,265">
              <v:shape style="position:absolute;left:742;top:6416;width:2;height:265" coordorigin="742,6416" coordsize="0,265" path="m742,6416l742,6681e" filled="false" stroked="true" strokeweight=".5pt" strokecolor="#0058a9">
                <v:path arrowok="t"/>
              </v:shape>
            </v:group>
            <v:group style="position:absolute;left:2788;top:6411;width:8098;height:2" coordorigin="2788,6411" coordsize="8098,2">
              <v:shape style="position:absolute;left:2788;top:6411;width:8098;height:2" coordorigin="2788,6411" coordsize="8098,0" path="m2788,6411l10885,6411e" filled="false" stroked="true" strokeweight=".5pt" strokecolor="#0058a9">
                <v:path arrowok="t"/>
              </v:shape>
            </v:group>
            <v:group style="position:absolute;left:10880;top:6416;width:2;height:265" coordorigin="10880,6416" coordsize="2,265">
              <v:shape style="position:absolute;left:10880;top:6416;width:2;height:265" coordorigin="10880,6416" coordsize="0,265" path="m10880,6416l10880,6681e" filled="false" stroked="true" strokeweight=".5pt" strokecolor="#0058a9">
                <v:path arrowok="t"/>
              </v:shape>
            </v:group>
            <v:group style="position:absolute;left:2788;top:6686;width:7139;height:2" coordorigin="2788,6686" coordsize="7139,2">
              <v:shape style="position:absolute;left:2788;top:6686;width:7139;height:2" coordorigin="2788,6686" coordsize="7139,0" path="m2788,6686l9926,6686e" filled="false" stroked="true" strokeweight=".50003pt" strokecolor="#0058a9">
                <v:path arrowok="t"/>
              </v:shape>
            </v:group>
            <v:group style="position:absolute;left:737;top:9521;width:2051;height:2" coordorigin="737,9521" coordsize="2051,2">
              <v:shape style="position:absolute;left:737;top:9521;width:2051;height:2" coordorigin="737,9521" coordsize="2051,0" path="m737,9521l2788,9521e" filled="false" stroked="true" strokeweight=".49997pt" strokecolor="#005aaa">
                <v:path arrowok="t"/>
              </v:shape>
            </v:group>
            <v:group style="position:absolute;left:737;top:9795;width:2051;height:2" coordorigin="737,9795" coordsize="2051,2">
              <v:shape style="position:absolute;left:737;top:9795;width:2051;height:2" coordorigin="737,9795" coordsize="2051,0" path="m737,9795l2788,9795e" filled="false" stroked="true" strokeweight=".49997pt" strokecolor="#005aaa">
                <v:path arrowok="t"/>
              </v:shape>
            </v:group>
            <v:group style="position:absolute;left:742;top:9526;width:2;height:265" coordorigin="742,9526" coordsize="2,265">
              <v:shape style="position:absolute;left:742;top:9526;width:2;height:265" coordorigin="742,9526" coordsize="0,265" path="m742,9526l742,9790e" filled="false" stroked="true" strokeweight=".5pt" strokecolor="#0058a9">
                <v:path arrowok="t"/>
              </v:shape>
            </v:group>
            <v:group style="position:absolute;left:2788;top:9521;width:7139;height:2" coordorigin="2788,9521" coordsize="7139,2">
              <v:shape style="position:absolute;left:2788;top:9521;width:7139;height:2" coordorigin="2788,9521" coordsize="7139,0" path="m2788,9521l9926,9521e" filled="false" stroked="true" strokeweight=".49997pt" strokecolor="#0058a9">
                <v:path arrowok="t"/>
              </v:shape>
            </v:group>
            <v:group style="position:absolute;left:10880;top:9526;width:2;height:265" coordorigin="10880,9526" coordsize="2,265">
              <v:shape style="position:absolute;left:10880;top:9526;width:2;height:265" coordorigin="10880,9526" coordsize="0,265" path="m10880,9526l10880,9790e" filled="false" stroked="true" strokeweight=".5pt" strokecolor="#0058a9">
                <v:path arrowok="t"/>
              </v:shape>
            </v:group>
            <v:group style="position:absolute;left:2788;top:9795;width:7139;height:2" coordorigin="2788,9795" coordsize="7139,2">
              <v:shape style="position:absolute;left:2788;top:9795;width:7139;height:2" coordorigin="2788,9795" coordsize="7139,0" path="m2788,9795l9926,9795e" filled="false" stroked="true" strokeweight=".49997pt" strokecolor="#0058a9">
                <v:path arrowok="t"/>
              </v:shape>
            </v:group>
            <v:group style="position:absolute;left:737;top:12176;width:2051;height:2" coordorigin="737,12176" coordsize="2051,2">
              <v:shape style="position:absolute;left:737;top:12176;width:2051;height:2" coordorigin="737,12176" coordsize="2051,0" path="m737,12176l2788,12176e" filled="false" stroked="true" strokeweight=".50005pt" strokecolor="#005aaa">
                <v:path arrowok="t"/>
              </v:shape>
            </v:group>
            <v:group style="position:absolute;left:737;top:12451;width:2051;height:2" coordorigin="737,12451" coordsize="2051,2">
              <v:shape style="position:absolute;left:737;top:12451;width:2051;height:2" coordorigin="737,12451" coordsize="2051,0" path="m737,12451l2788,12451e" filled="false" stroked="true" strokeweight=".49998pt" strokecolor="#005aaa">
                <v:path arrowok="t"/>
              </v:shape>
            </v:group>
            <v:group style="position:absolute;left:742;top:12181;width:2;height:265" coordorigin="742,12181" coordsize="2,265">
              <v:shape style="position:absolute;left:742;top:12181;width:2;height:265" coordorigin="742,12181" coordsize="0,265" path="m742,12181l742,12446e" filled="false" stroked="true" strokeweight=".5pt" strokecolor="#0058a9">
                <v:path arrowok="t"/>
              </v:shape>
            </v:group>
            <v:group style="position:absolute;left:2788;top:12176;width:7139;height:2" coordorigin="2788,12176" coordsize="7139,2">
              <v:shape style="position:absolute;left:2788;top:12176;width:7139;height:2" coordorigin="2788,12176" coordsize="7139,0" path="m2788,12176l9926,12176e" filled="false" stroked="true" strokeweight=".50005pt" strokecolor="#0058a9">
                <v:path arrowok="t"/>
              </v:shape>
            </v:group>
            <v:group style="position:absolute;left:10880;top:12181;width:2;height:265" coordorigin="10880,12181" coordsize="2,265">
              <v:shape style="position:absolute;left:10880;top:12181;width:2;height:265" coordorigin="10880,12181" coordsize="0,265" path="m10880,12181l10880,12446e" filled="false" stroked="true" strokeweight=".5pt" strokecolor="#0058a9">
                <v:path arrowok="t"/>
              </v:shape>
            </v:group>
            <v:group style="position:absolute;left:2788;top:12451;width:3510;height:2" coordorigin="2788,12451" coordsize="3510,2">
              <v:shape style="position:absolute;left:2788;top:12451;width:3510;height:2" coordorigin="2788,12451" coordsize="3510,0" path="m2788,12451l6298,12451e" filled="false" stroked="true" strokeweight=".49998pt" strokecolor="#0058a9">
                <v:path arrowok="t"/>
              </v:shape>
            </v:group>
            <v:group style="position:absolute;left:7205;top:12451;width:2722;height:2" coordorigin="7205,12451" coordsize="2722,2">
              <v:shape style="position:absolute;left:7205;top:12451;width:2722;height:2" coordorigin="7205,12451" coordsize="2722,0" path="m7205,12451l9926,12451e" filled="false" stroked="true" strokeweight=".49998pt" strokecolor="#0058a9">
                <v:path arrowok="t"/>
              </v:shape>
            </v:group>
            <v:group style="position:absolute;left:737;top:14501;width:2051;height:2" coordorigin="737,14501" coordsize="2051,2">
              <v:shape style="position:absolute;left:737;top:14501;width:2051;height:2" coordorigin="737,14501" coordsize="2051,0" path="m737,14501l2788,14501e" filled="false" stroked="true" strokeweight=".50003pt" strokecolor="#005aaa">
                <v:path arrowok="t"/>
              </v:shape>
            </v:group>
            <v:group style="position:absolute;left:2788;top:14501;width:3510;height:2" coordorigin="2788,14501" coordsize="3510,2">
              <v:shape style="position:absolute;left:2788;top:14501;width:3510;height:2" coordorigin="2788,14501" coordsize="3510,0" path="m2788,14501l6298,14501e" filled="false" stroked="true" strokeweight=".50003pt" strokecolor="#0058a9">
                <v:path arrowok="t"/>
              </v:shape>
            </v:group>
            <v:group style="position:absolute;left:7205;top:14501;width:2722;height:2" coordorigin="7205,14501" coordsize="2722,2">
              <v:shape style="position:absolute;left:7205;top:14501;width:2722;height:2" coordorigin="7205,14501" coordsize="2722,0" path="m7205,14501l9926,14501e" filled="false" stroked="true" strokeweight=".50003pt" strokecolor="#0058a9">
                <v:path arrowok="t"/>
              </v:shape>
            </v:group>
            <v:group style="position:absolute;left:6298;top:12451;width:908;height:2" coordorigin="6298,12451" coordsize="908,2">
              <v:shape style="position:absolute;left:6298;top:12451;width:908;height:2" coordorigin="6298,12451" coordsize="908,0" path="m6298,12451l7205,12451e" filled="false" stroked="true" strokeweight=".49998pt" strokecolor="#0058a9">
                <v:path arrowok="t"/>
              </v:shape>
            </v:group>
            <v:group style="position:absolute;left:6298;top:12456;width:2;height:184" coordorigin="6298,12456" coordsize="2,184">
              <v:shape style="position:absolute;left:6298;top:12456;width:2;height:184" coordorigin="6298,12456" coordsize="0,184" path="m6298,12456l6298,12640e" filled="false" stroked="true" strokeweight=".5pt" strokecolor="#0058a9">
                <v:path arrowok="t"/>
              </v:shape>
            </v:group>
            <v:group style="position:absolute;left:7205;top:12456;width:2;height:179" coordorigin="7205,12456" coordsize="2,179">
              <v:shape style="position:absolute;left:7205;top:12456;width:2;height:179" coordorigin="7205,12456" coordsize="0,179" path="m7205,12456l7205,12635e" filled="false" stroked="true" strokeweight=".5pt" strokecolor="#0058a9">
                <v:path arrowok="t"/>
              </v:shape>
            </v:group>
            <v:group style="position:absolute;left:6298;top:12640;width:2;height:189" coordorigin="6298,12640" coordsize="2,189">
              <v:shape style="position:absolute;left:6298;top:12640;width:2;height:189" coordorigin="6298,12640" coordsize="0,189" path="m6298,12640l6298,12829e" filled="false" stroked="true" strokeweight=".5pt" strokecolor="#0058a9">
                <v:path arrowok="t"/>
              </v:shape>
            </v:group>
            <v:group style="position:absolute;left:7205;top:12645;width:2;height:179" coordorigin="7205,12645" coordsize="2,179">
              <v:shape style="position:absolute;left:7205;top:12645;width:2;height:179" coordorigin="7205,12645" coordsize="0,179" path="m7205,12645l7205,12824e" filled="false" stroked="true" strokeweight=".5pt" strokecolor="#0058a9">
                <v:path arrowok="t"/>
              </v:shape>
            </v:group>
            <v:group style="position:absolute;left:6298;top:12829;width:2;height:189" coordorigin="6298,12829" coordsize="2,189">
              <v:shape style="position:absolute;left:6298;top:12829;width:2;height:189" coordorigin="6298,12829" coordsize="0,189" path="m6298,12829l6298,13018e" filled="false" stroked="true" strokeweight=".5pt" strokecolor="#0058a9">
                <v:path arrowok="t"/>
              </v:shape>
            </v:group>
            <v:group style="position:absolute;left:7205;top:12834;width:2;height:179" coordorigin="7205,12834" coordsize="2,179">
              <v:shape style="position:absolute;left:7205;top:12834;width:2;height:179" coordorigin="7205,12834" coordsize="0,179" path="m7205,12834l7205,13013e" filled="false" stroked="true" strokeweight=".5pt" strokecolor="#0058a9">
                <v:path arrowok="t"/>
              </v:shape>
            </v:group>
            <v:group style="position:absolute;left:6298;top:13018;width:2;height:189" coordorigin="6298,13018" coordsize="2,189">
              <v:shape style="position:absolute;left:6298;top:13018;width:2;height:189" coordorigin="6298,13018" coordsize="0,189" path="m6298,13018l6298,13207e" filled="false" stroked="true" strokeweight=".5pt" strokecolor="#0058a9">
                <v:path arrowok="t"/>
              </v:shape>
            </v:group>
            <v:group style="position:absolute;left:7205;top:13023;width:2;height:179" coordorigin="7205,13023" coordsize="2,179">
              <v:shape style="position:absolute;left:7205;top:13023;width:2;height:179" coordorigin="7205,13023" coordsize="0,179" path="m7205,13023l7205,13202e" filled="false" stroked="true" strokeweight=".5pt" strokecolor="#0058a9">
                <v:path arrowok="t"/>
              </v:shape>
            </v:group>
            <v:group style="position:absolute;left:6298;top:13207;width:2;height:189" coordorigin="6298,13207" coordsize="2,189">
              <v:shape style="position:absolute;left:6298;top:13207;width:2;height:189" coordorigin="6298,13207" coordsize="0,189" path="m6298,13207l6298,13396e" filled="false" stroked="true" strokeweight=".5pt" strokecolor="#0058a9">
                <v:path arrowok="t"/>
              </v:shape>
            </v:group>
            <v:group style="position:absolute;left:7205;top:13212;width:2;height:179" coordorigin="7205,13212" coordsize="2,179">
              <v:shape style="position:absolute;left:7205;top:13212;width:2;height:179" coordorigin="7205,13212" coordsize="0,179" path="m7205,13212l7205,13391e" filled="false" stroked="true" strokeweight=".5pt" strokecolor="#0058a9">
                <v:path arrowok="t"/>
              </v:shape>
            </v:group>
            <v:group style="position:absolute;left:6298;top:13396;width:2;height:189" coordorigin="6298,13396" coordsize="2,189">
              <v:shape style="position:absolute;left:6298;top:13396;width:2;height:189" coordorigin="6298,13396" coordsize="0,189" path="m6298,13396l6298,13585e" filled="false" stroked="true" strokeweight=".5pt" strokecolor="#0058a9">
                <v:path arrowok="t"/>
              </v:shape>
            </v:group>
            <v:group style="position:absolute;left:7205;top:13401;width:2;height:179" coordorigin="7205,13401" coordsize="2,179">
              <v:shape style="position:absolute;left:7205;top:13401;width:2;height:179" coordorigin="7205,13401" coordsize="0,179" path="m7205,13401l7205,13580e" filled="false" stroked="true" strokeweight=".5pt" strokecolor="#0058a9">
                <v:path arrowok="t"/>
              </v:shape>
            </v:group>
            <v:group style="position:absolute;left:6298;top:13585;width:2;height:189" coordorigin="6298,13585" coordsize="2,189">
              <v:shape style="position:absolute;left:6298;top:13585;width:2;height:189" coordorigin="6298,13585" coordsize="0,189" path="m6298,13585l6298,13774e" filled="false" stroked="true" strokeweight=".5pt" strokecolor="#0058a9">
                <v:path arrowok="t"/>
              </v:shape>
            </v:group>
            <v:group style="position:absolute;left:7205;top:13590;width:2;height:179" coordorigin="7205,13590" coordsize="2,179">
              <v:shape style="position:absolute;left:7205;top:13590;width:2;height:179" coordorigin="7205,13590" coordsize="0,179" path="m7205,13590l7205,13769e" filled="false" stroked="true" strokeweight=".5pt" strokecolor="#0058a9">
                <v:path arrowok="t"/>
              </v:shape>
            </v:group>
            <v:group style="position:absolute;left:6298;top:13774;width:2;height:189" coordorigin="6298,13774" coordsize="2,189">
              <v:shape style="position:absolute;left:6298;top:13774;width:2;height:189" coordorigin="6298,13774" coordsize="0,189" path="m6298,13774l6298,13963e" filled="false" stroked="true" strokeweight=".5pt" strokecolor="#0058a9">
                <v:path arrowok="t"/>
              </v:shape>
            </v:group>
            <v:group style="position:absolute;left:7205;top:13779;width:2;height:179" coordorigin="7205,13779" coordsize="2,179">
              <v:shape style="position:absolute;left:7205;top:13779;width:2;height:179" coordorigin="7205,13779" coordsize="0,179" path="m7205,13779l7205,13958e" filled="false" stroked="true" strokeweight=".5pt" strokecolor="#0058a9">
                <v:path arrowok="t"/>
              </v:shape>
            </v:group>
            <v:group style="position:absolute;left:6298;top:13963;width:2;height:349" coordorigin="6298,13963" coordsize="2,349">
              <v:shape style="position:absolute;left:6298;top:13963;width:2;height:349" coordorigin="6298,13963" coordsize="0,349" path="m6298,13963l6298,14312e" filled="false" stroked="true" strokeweight=".5pt" strokecolor="#0058a9">
                <v:path arrowok="t"/>
              </v:shape>
            </v:group>
            <v:group style="position:absolute;left:7205;top:13968;width:2;height:339" coordorigin="7205,13968" coordsize="2,339">
              <v:shape style="position:absolute;left:7205;top:13968;width:2;height:339" coordorigin="7205,13968" coordsize="0,339" path="m7205,13968l7205,14307e" filled="false" stroked="true" strokeweight=".5pt" strokecolor="#0058a9">
                <v:path arrowok="t"/>
              </v:shape>
            </v:group>
            <v:group style="position:absolute;left:6298;top:14312;width:2;height:184" coordorigin="6298,14312" coordsize="2,184">
              <v:shape style="position:absolute;left:6298;top:14312;width:2;height:184" coordorigin="6298,14312" coordsize="0,184" path="m6298,14312l6298,14496e" filled="false" stroked="true" strokeweight=".5pt" strokecolor="#0058a9">
                <v:path arrowok="t"/>
              </v:shape>
            </v:group>
            <v:group style="position:absolute;left:7205;top:14317;width:2;height:179" coordorigin="7205,14317" coordsize="2,179">
              <v:shape style="position:absolute;left:7205;top:14317;width:2;height:179" coordorigin="7205,14317" coordsize="0,179" path="m7205,14317l7205,14496e" filled="false" stroked="true" strokeweight=".5pt" strokecolor="#0058a9">
                <v:path arrowok="t"/>
              </v:shape>
            </v:group>
            <v:group style="position:absolute;left:6298;top:14501;width:908;height:2" coordorigin="6298,14501" coordsize="908,2">
              <v:shape style="position:absolute;left:6298;top:14501;width:908;height:2" coordorigin="6298,14501" coordsize="908,0" path="m6298,14501l7205,14501e" filled="false" stroked="true" strokeweight=".50003pt" strokecolor="#0058a9">
                <v:path arrowok="t"/>
              </v:shape>
            </v:group>
            <v:group style="position:absolute;left:9926;top:12451;width:959;height:2" coordorigin="9926,12451" coordsize="959,2">
              <v:shape style="position:absolute;left:9926;top:12451;width:959;height:2" coordorigin="9926,12451" coordsize="959,0" path="m9926,12451l10885,12451e" filled="false" stroked="true" strokeweight=".49998pt" strokecolor="#0058a9">
                <v:path arrowok="t"/>
              </v:shape>
            </v:group>
            <v:group style="position:absolute;left:9926;top:12456;width:2;height:179" coordorigin="9926,12456" coordsize="2,179">
              <v:shape style="position:absolute;left:9926;top:12456;width:2;height:179" coordorigin="9926,12456" coordsize="0,179" path="m9926,12456l9926,12635e" filled="false" stroked="true" strokeweight=".50003pt" strokecolor="#0058a9">
                <v:path arrowok="t"/>
              </v:shape>
            </v:group>
            <v:group style="position:absolute;left:10880;top:12456;width:2;height:184" coordorigin="10880,12456" coordsize="2,184">
              <v:shape style="position:absolute;left:10880;top:12456;width:2;height:184" coordorigin="10880,12456" coordsize="0,184" path="m10880,12456l10880,12640e" filled="false" stroked="true" strokeweight=".5pt" strokecolor="#0058a9">
                <v:path arrowok="t"/>
              </v:shape>
            </v:group>
            <v:group style="position:absolute;left:9926;top:12645;width:2;height:179" coordorigin="9926,12645" coordsize="2,179">
              <v:shape style="position:absolute;left:9926;top:12645;width:2;height:179" coordorigin="9926,12645" coordsize="0,179" path="m9926,12645l9926,12824e" filled="false" stroked="true" strokeweight=".50003pt" strokecolor="#0058a9">
                <v:path arrowok="t"/>
              </v:shape>
            </v:group>
            <v:group style="position:absolute;left:10880;top:12640;width:2;height:189" coordorigin="10880,12640" coordsize="2,189">
              <v:shape style="position:absolute;left:10880;top:12640;width:2;height:189" coordorigin="10880,12640" coordsize="0,189" path="m10880,12640l10880,12829e" filled="false" stroked="true" strokeweight=".5pt" strokecolor="#0058a9">
                <v:path arrowok="t"/>
              </v:shape>
            </v:group>
            <v:group style="position:absolute;left:9926;top:12834;width:2;height:179" coordorigin="9926,12834" coordsize="2,179">
              <v:shape style="position:absolute;left:9926;top:12834;width:2;height:179" coordorigin="9926,12834" coordsize="0,179" path="m9926,12834l9926,13013e" filled="false" stroked="true" strokeweight=".50003pt" strokecolor="#0058a9">
                <v:path arrowok="t"/>
              </v:shape>
            </v:group>
            <v:group style="position:absolute;left:10880;top:12829;width:2;height:189" coordorigin="10880,12829" coordsize="2,189">
              <v:shape style="position:absolute;left:10880;top:12829;width:2;height:189" coordorigin="10880,12829" coordsize="0,189" path="m10880,12829l10880,13018e" filled="false" stroked="true" strokeweight=".5pt" strokecolor="#0058a9">
                <v:path arrowok="t"/>
              </v:shape>
            </v:group>
            <v:group style="position:absolute;left:9926;top:13023;width:2;height:179" coordorigin="9926,13023" coordsize="2,179">
              <v:shape style="position:absolute;left:9926;top:13023;width:2;height:179" coordorigin="9926,13023" coordsize="0,179" path="m9926,13023l9926,13202e" filled="false" stroked="true" strokeweight=".50003pt" strokecolor="#0058a9">
                <v:path arrowok="t"/>
              </v:shape>
            </v:group>
            <v:group style="position:absolute;left:10880;top:13018;width:2;height:189" coordorigin="10880,13018" coordsize="2,189">
              <v:shape style="position:absolute;left:10880;top:13018;width:2;height:189" coordorigin="10880,13018" coordsize="0,189" path="m10880,13018l10880,13207e" filled="false" stroked="true" strokeweight=".5pt" strokecolor="#0058a9">
                <v:path arrowok="t"/>
              </v:shape>
            </v:group>
            <v:group style="position:absolute;left:9926;top:13212;width:2;height:179" coordorigin="9926,13212" coordsize="2,179">
              <v:shape style="position:absolute;left:9926;top:13212;width:2;height:179" coordorigin="9926,13212" coordsize="0,179" path="m9926,13212l9926,13391e" filled="false" stroked="true" strokeweight=".50003pt" strokecolor="#0058a9">
                <v:path arrowok="t"/>
              </v:shape>
            </v:group>
            <v:group style="position:absolute;left:10880;top:13207;width:2;height:189" coordorigin="10880,13207" coordsize="2,189">
              <v:shape style="position:absolute;left:10880;top:13207;width:2;height:189" coordorigin="10880,13207" coordsize="0,189" path="m10880,13207l10880,13396e" filled="false" stroked="true" strokeweight=".5pt" strokecolor="#0058a9">
                <v:path arrowok="t"/>
              </v:shape>
            </v:group>
            <v:group style="position:absolute;left:9926;top:13401;width:2;height:179" coordorigin="9926,13401" coordsize="2,179">
              <v:shape style="position:absolute;left:9926;top:13401;width:2;height:179" coordorigin="9926,13401" coordsize="0,179" path="m9926,13401l9926,13580e" filled="false" stroked="true" strokeweight=".50003pt" strokecolor="#0058a9">
                <v:path arrowok="t"/>
              </v:shape>
            </v:group>
            <v:group style="position:absolute;left:10880;top:13396;width:2;height:189" coordorigin="10880,13396" coordsize="2,189">
              <v:shape style="position:absolute;left:10880;top:13396;width:2;height:189" coordorigin="10880,13396" coordsize="0,189" path="m10880,13396l10880,13585e" filled="false" stroked="true" strokeweight=".5pt" strokecolor="#0058a9">
                <v:path arrowok="t"/>
              </v:shape>
            </v:group>
            <v:group style="position:absolute;left:9926;top:13590;width:2;height:179" coordorigin="9926,13590" coordsize="2,179">
              <v:shape style="position:absolute;left:9926;top:13590;width:2;height:179" coordorigin="9926,13590" coordsize="0,179" path="m9926,13590l9926,13769e" filled="false" stroked="true" strokeweight=".50003pt" strokecolor="#0058a9">
                <v:path arrowok="t"/>
              </v:shape>
            </v:group>
            <v:group style="position:absolute;left:10880;top:13585;width:2;height:189" coordorigin="10880,13585" coordsize="2,189">
              <v:shape style="position:absolute;left:10880;top:13585;width:2;height:189" coordorigin="10880,13585" coordsize="0,189" path="m10880,13585l10880,13774e" filled="false" stroked="true" strokeweight=".5pt" strokecolor="#0058a9">
                <v:path arrowok="t"/>
              </v:shape>
            </v:group>
            <v:group style="position:absolute;left:9926;top:13779;width:2;height:179" coordorigin="9926,13779" coordsize="2,179">
              <v:shape style="position:absolute;left:9926;top:13779;width:2;height:179" coordorigin="9926,13779" coordsize="0,179" path="m9926,13779l9926,13958e" filled="false" stroked="true" strokeweight=".50003pt" strokecolor="#0058a9">
                <v:path arrowok="t"/>
              </v:shape>
            </v:group>
            <v:group style="position:absolute;left:10880;top:13774;width:2;height:189" coordorigin="10880,13774" coordsize="2,189">
              <v:shape style="position:absolute;left:10880;top:13774;width:2;height:189" coordorigin="10880,13774" coordsize="0,189" path="m10880,13774l10880,13963e" filled="false" stroked="true" strokeweight=".5pt" strokecolor="#0058a9">
                <v:path arrowok="t"/>
              </v:shape>
            </v:group>
            <v:group style="position:absolute;left:9926;top:13968;width:2;height:339" coordorigin="9926,13968" coordsize="2,339">
              <v:shape style="position:absolute;left:9926;top:13968;width:2;height:339" coordorigin="9926,13968" coordsize="0,339" path="m9926,13968l9926,14307e" filled="false" stroked="true" strokeweight=".50003pt" strokecolor="#0058a9">
                <v:path arrowok="t"/>
              </v:shape>
            </v:group>
            <v:group style="position:absolute;left:10880;top:13963;width:2;height:349" coordorigin="10880,13963" coordsize="2,349">
              <v:shape style="position:absolute;left:10880;top:13963;width:2;height:349" coordorigin="10880,13963" coordsize="0,349" path="m10880,13963l10880,14312e" filled="false" stroked="true" strokeweight=".5pt" strokecolor="#0058a9">
                <v:path arrowok="t"/>
              </v:shape>
            </v:group>
            <v:group style="position:absolute;left:9926;top:14317;width:2;height:179" coordorigin="9926,14317" coordsize="2,179">
              <v:shape style="position:absolute;left:9926;top:14317;width:2;height:179" coordorigin="9926,14317" coordsize="0,179" path="m9926,14317l9926,14496e" filled="false" stroked="true" strokeweight=".50003pt" strokecolor="#0058a9">
                <v:path arrowok="t"/>
              </v:shape>
            </v:group>
            <v:group style="position:absolute;left:10880;top:14312;width:2;height:184" coordorigin="10880,14312" coordsize="2,184">
              <v:shape style="position:absolute;left:10880;top:14312;width:2;height:184" coordorigin="10880,14312" coordsize="0,184" path="m10880,14312l10880,14496e" filled="false" stroked="true" strokeweight=".5pt" strokecolor="#0058a9">
                <v:path arrowok="t"/>
              </v:shape>
            </v:group>
            <v:group style="position:absolute;left:9926;top:14501;width:959;height:2" coordorigin="9926,14501" coordsize="959,2">
              <v:shape style="position:absolute;left:9926;top:14501;width:959;height:2" coordorigin="9926,14501" coordsize="959,0" path="m9926,14501l10885,14501e" filled="false" stroked="true" strokeweight=".50003pt" strokecolor="#0058a9">
                <v:path arrowok="t"/>
              </v:shape>
            </v:group>
            <v:group style="position:absolute;left:9926;top:9795;width:959;height:2" coordorigin="9926,9795" coordsize="959,2">
              <v:shape style="position:absolute;left:9926;top:9795;width:959;height:2" coordorigin="9926,9795" coordsize="959,0" path="m9926,9795l10885,9795e" filled="false" stroked="true" strokeweight=".49997pt" strokecolor="#0058a9">
                <v:path arrowok="t"/>
              </v:shape>
            </v:group>
            <v:group style="position:absolute;left:9926;top:9800;width:2;height:784" coordorigin="9926,9800" coordsize="2,784">
              <v:shape style="position:absolute;left:9926;top:9800;width:2;height:784" coordorigin="9926,9800" coordsize="0,784" path="m9926,9800l9926,10584e" filled="false" stroked="true" strokeweight=".50003pt" strokecolor="#0058a9">
                <v:path arrowok="t"/>
              </v:shape>
            </v:group>
            <v:group style="position:absolute;left:10880;top:9800;width:2;height:789" coordorigin="10880,9800" coordsize="2,789">
              <v:shape style="position:absolute;left:10880;top:9800;width:2;height:789" coordorigin="10880,9800" coordsize="0,789" path="m10880,9800l10880,10589e" filled="false" stroked="true" strokeweight=".5pt" strokecolor="#0058a9">
                <v:path arrowok="t"/>
              </v:shape>
            </v:group>
            <v:group style="position:absolute;left:9926;top:10594;width:2;height:784" coordorigin="9926,10594" coordsize="2,784">
              <v:shape style="position:absolute;left:9926;top:10594;width:2;height:784" coordorigin="9926,10594" coordsize="0,784" path="m9926,10594l9926,11378e" filled="false" stroked="true" strokeweight=".50003pt" strokecolor="#0058a9">
                <v:path arrowok="t"/>
              </v:shape>
            </v:group>
            <v:group style="position:absolute;left:10880;top:10589;width:2;height:794" coordorigin="10880,10589" coordsize="2,794">
              <v:shape style="position:absolute;left:10880;top:10589;width:2;height:794" coordorigin="10880,10589" coordsize="0,794" path="m10880,10589l10880,11383e" filled="false" stroked="true" strokeweight=".5pt" strokecolor="#0058a9">
                <v:path arrowok="t"/>
              </v:shape>
            </v:group>
            <v:group style="position:absolute;left:9926;top:11388;width:2;height:784" coordorigin="9926,11388" coordsize="2,784">
              <v:shape style="position:absolute;left:9926;top:11388;width:2;height:784" coordorigin="9926,11388" coordsize="0,784" path="m9926,11388l9926,12171e" filled="false" stroked="true" strokeweight=".50003pt" strokecolor="#0058a9">
                <v:path arrowok="t"/>
              </v:shape>
            </v:group>
            <v:group style="position:absolute;left:10880;top:11383;width:2;height:789" coordorigin="10880,11383" coordsize="2,789">
              <v:shape style="position:absolute;left:10880;top:11383;width:2;height:789" coordorigin="10880,11383" coordsize="0,789" path="m10880,11383l10880,12171e" filled="false" stroked="true" strokeweight=".5pt" strokecolor="#0058a9">
                <v:path arrowok="t"/>
              </v:shape>
            </v:group>
            <v:group style="position:absolute;left:9926;top:12176;width:959;height:2" coordorigin="9926,12176" coordsize="959,2">
              <v:shape style="position:absolute;left:9926;top:12176;width:959;height:2" coordorigin="9926,12176" coordsize="959,0" path="m9926,12176l10885,12176e" filled="false" stroked="true" strokeweight=".50005pt" strokecolor="#0058a9">
                <v:path arrowok="t"/>
              </v:shape>
            </v:group>
            <v:group style="position:absolute;left:9926;top:6686;width:959;height:2" coordorigin="9926,6686" coordsize="959,2">
              <v:shape style="position:absolute;left:9926;top:6686;width:959;height:2" coordorigin="9926,6686" coordsize="959,0" path="m9926,6686l10885,6686e" filled="false" stroked="true" strokeweight=".50003pt" strokecolor="#0058a9">
                <v:path arrowok="t"/>
              </v:shape>
            </v:group>
            <v:group style="position:absolute;left:9926;top:6691;width:2;height:1408" coordorigin="9926,6691" coordsize="2,1408">
              <v:shape style="position:absolute;left:9926;top:6691;width:2;height:1408" coordorigin="9926,6691" coordsize="0,1408" path="m9926,6691l9926,8098e" filled="false" stroked="true" strokeweight=".50003pt" strokecolor="#0058a9">
                <v:path arrowok="t"/>
              </v:shape>
            </v:group>
            <v:group style="position:absolute;left:10880;top:6691;width:2;height:1413" coordorigin="10880,6691" coordsize="2,1413">
              <v:shape style="position:absolute;left:10880;top:6691;width:2;height:1413" coordorigin="10880,6691" coordsize="0,1413" path="m10880,6691l10880,8103e" filled="false" stroked="true" strokeweight=".5pt" strokecolor="#0058a9">
                <v:path arrowok="t"/>
              </v:shape>
            </v:group>
            <v:group style="position:absolute;left:9926;top:8108;width:2;height:1408" coordorigin="9926,8108" coordsize="2,1408">
              <v:shape style="position:absolute;left:9926;top:8108;width:2;height:1408" coordorigin="9926,8108" coordsize="0,1408" path="m9926,8108l9926,9516e" filled="false" stroked="true" strokeweight=".50003pt" strokecolor="#0058a9">
                <v:path arrowok="t"/>
              </v:shape>
            </v:group>
            <v:group style="position:absolute;left:10880;top:8103;width:2;height:1413" coordorigin="10880,8103" coordsize="2,1413">
              <v:shape style="position:absolute;left:10880;top:8103;width:2;height:1413" coordorigin="10880,8103" coordsize="0,1413" path="m10880,8103l10880,9516e" filled="false" stroked="true" strokeweight=".5pt" strokecolor="#0058a9">
                <v:path arrowok="t"/>
              </v:shape>
            </v:group>
            <v:group style="position:absolute;left:9926;top:9521;width:959;height:2" coordorigin="9926,9521" coordsize="959,2">
              <v:shape style="position:absolute;left:9926;top:9521;width:959;height:2" coordorigin="9926,9521" coordsize="959,0" path="m9926,9521l10885,9521e" filled="false" stroked="true" strokeweight=".49997pt" strokecolor="#0058a9">
                <v:path arrowok="t"/>
              </v:shape>
            </v:group>
            <v:group style="position:absolute;left:3577;top:2682;width:2;height:3725" coordorigin="3577,2682" coordsize="2,3725">
              <v:shape style="position:absolute;left:3577;top:2682;width:2;height:3725" coordorigin="3577,2682" coordsize="0,3725" path="m3577,2682l3577,6406e" filled="false" stroked="true" strokeweight=".5pt" strokecolor="#0058a9">
                <v:path arrowok="t"/>
              </v:shape>
            </v:group>
            <v:group style="position:absolute;left:4484;top:2682;width:2;height:3725" coordorigin="4484,2682" coordsize="2,3725">
              <v:shape style="position:absolute;left:4484;top:2682;width:2;height:3725" coordorigin="4484,2682" coordsize="0,3725" path="m4484,2682l4484,6406e" filled="false" stroked="true" strokeweight=".5pt" strokecolor="#0058a9">
                <v:path arrowok="t"/>
              </v:shape>
            </v:group>
            <v:group style="position:absolute;left:5556;top:2682;width:2;height:3725" coordorigin="5556,2682" coordsize="2,3725">
              <v:shape style="position:absolute;left:5556;top:2682;width:2;height:3725" coordorigin="5556,2682" coordsize="0,3725" path="m5556,2682l5556,6406e" filled="false" stroked="true" strokeweight=".50003pt" strokecolor="#0058a9">
                <v:path arrowok="t"/>
              </v:shape>
            </v:group>
            <v:group style="position:absolute;left:6298;top:2682;width:2;height:3725" coordorigin="6298,2682" coordsize="2,3725">
              <v:shape style="position:absolute;left:6298;top:2682;width:2;height:3725" coordorigin="6298,2682" coordsize="0,3725" path="m6298,2682l6298,6406e" filled="false" stroked="true" strokeweight=".5pt" strokecolor="#0058a9">
                <v:path arrowok="t"/>
              </v:shape>
            </v:group>
            <v:group style="position:absolute;left:7205;top:2682;width:2;height:3725" coordorigin="7205,2682" coordsize="2,3725">
              <v:shape style="position:absolute;left:7205;top:2682;width:2;height:3725" coordorigin="7205,2682" coordsize="0,3725" path="m7205,2682l7205,6406e" filled="false" stroked="true" strokeweight=".5pt" strokecolor="#0058a9">
                <v:path arrowok="t"/>
              </v:shape>
            </v:group>
            <v:group style="position:absolute;left:8112;top:2682;width:2;height:3725" coordorigin="8112,2682" coordsize="2,3725">
              <v:shape style="position:absolute;left:8112;top:2682;width:2;height:3725" coordorigin="8112,2682" coordsize="0,3725" path="m8112,2682l8112,6406e" filled="false" stroked="true" strokeweight=".50003pt" strokecolor="#0058a9">
                <v:path arrowok="t"/>
              </v:shape>
            </v:group>
            <v:group style="position:absolute;left:9019;top:2682;width:2;height:3725" coordorigin="9019,2682" coordsize="2,3725">
              <v:shape style="position:absolute;left:9019;top:2682;width:2;height:3725" coordorigin="9019,2682" coordsize="0,3725" path="m9019,2682l9019,6406e" filled="false" stroked="true" strokeweight=".5pt" strokecolor="#0058a9">
                <v:path arrowok="t"/>
              </v:shape>
            </v:group>
            <v:group style="position:absolute;left:9926;top:2682;width:2;height:3725" coordorigin="9926,2682" coordsize="2,3725">
              <v:shape style="position:absolute;left:9926;top:2682;width:2;height:3725" coordorigin="9926,2682" coordsize="0,3725" path="m9926,2682l9926,6406e" filled="false" stroked="true" strokeweight=".50003pt" strokecolor="#0058a9">
                <v:path arrowok="t"/>
              </v:shape>
            </v:group>
            <v:group style="position:absolute;left:10880;top:2682;width:2;height:3725" coordorigin="10880,2682" coordsize="2,3725">
              <v:shape style="position:absolute;left:10880;top:2682;width:2;height:3725" coordorigin="10880,2682" coordsize="0,3725" path="m10880,2682l10880,6406e" filled="false" stroked="true" strokeweight=".5pt" strokecolor="#0058a9">
                <v:path arrowok="t"/>
              </v:shape>
            </v:group>
            <v:group style="position:absolute;left:742;top:2682;width:2;height:3725" coordorigin="742,2682" coordsize="2,3725">
              <v:shape style="position:absolute;left:742;top:2682;width:2;height:3725" coordorigin="742,2682" coordsize="0,3725" path="m742,2682l742,6406e" filled="false" stroked="true" strokeweight=".5pt" strokecolor="#005aaa">
                <v:path arrowok="t"/>
              </v:shape>
            </v:group>
            <v:group style="position:absolute;left:2783;top:2682;width:2;height:3725" coordorigin="2783,2682" coordsize="2,3725">
              <v:shape style="position:absolute;left:2783;top:2682;width:2;height:3725" coordorigin="2783,2682" coordsize="0,3725" path="m2783,2682l2783,6406e" filled="false" stroked="true" strokeweight=".5pt" strokecolor="#005aaa">
                <v:path arrowok="t"/>
              </v:shape>
            </v:group>
            <v:group style="position:absolute;left:3577;top:6691;width:2;height:1408" coordorigin="3577,6691" coordsize="2,1408">
              <v:shape style="position:absolute;left:3577;top:6691;width:2;height:1408" coordorigin="3577,6691" coordsize="0,1408" path="m3577,6691l3577,8098e" filled="false" stroked="true" strokeweight=".5pt" strokecolor="#0058a9">
                <v:path arrowok="t"/>
              </v:shape>
            </v:group>
            <v:group style="position:absolute;left:4484;top:6691;width:2;height:1408" coordorigin="4484,6691" coordsize="2,1408">
              <v:shape style="position:absolute;left:4484;top:6691;width:2;height:1408" coordorigin="4484,6691" coordsize="0,1408" path="m4484,6691l4484,8098e" filled="false" stroked="true" strokeweight=".5pt" strokecolor="#0058a9">
                <v:path arrowok="t"/>
              </v:shape>
            </v:group>
            <v:group style="position:absolute;left:2788;top:8103;width:1696;height:2" coordorigin="2788,8103" coordsize="1696,2">
              <v:shape style="position:absolute;left:2788;top:8103;width:1696;height:2" coordorigin="2788,8103" coordsize="1696,0" path="m2788,8103l4484,8103e" filled="false" stroked="true" strokeweight=".5pt" strokecolor="#0058a9">
                <v:path arrowok="t"/>
              </v:shape>
            </v:group>
            <v:group style="position:absolute;left:3577;top:8108;width:2;height:1408" coordorigin="3577,8108" coordsize="2,1408">
              <v:shape style="position:absolute;left:3577;top:8108;width:2;height:1408" coordorigin="3577,8108" coordsize="0,1408" path="m3577,8108l3577,9516e" filled="false" stroked="true" strokeweight=".5pt" strokecolor="#0058a9">
                <v:path arrowok="t"/>
              </v:shape>
            </v:group>
            <v:group style="position:absolute;left:4484;top:8103;width:1078;height:2" coordorigin="4484,8103" coordsize="1078,2">
              <v:shape style="position:absolute;left:4484;top:8103;width:1078;height:2" coordorigin="4484,8103" coordsize="1078,0" path="m4484,8103l5561,8103e" filled="false" stroked="true" strokeweight=".5pt" strokecolor="#0058a9">
                <v:path arrowok="t"/>
              </v:shape>
            </v:group>
            <v:group style="position:absolute;left:4484;top:8108;width:2;height:1408" coordorigin="4484,8108" coordsize="2,1408">
              <v:shape style="position:absolute;left:4484;top:8108;width:2;height:1408" coordorigin="4484,8108" coordsize="0,1408" path="m4484,8108l4484,9516e" filled="false" stroked="true" strokeweight=".5pt" strokecolor="#0058a9">
                <v:path arrowok="t"/>
              </v:shape>
            </v:group>
            <v:group style="position:absolute;left:9014;top:8103;width:918;height:2" coordorigin="9014,8103" coordsize="918,2">
              <v:shape style="position:absolute;left:9014;top:8103;width:918;height:2" coordorigin="9014,8103" coordsize="918,0" path="m9014,8103l9931,8103e" filled="false" stroked="true" strokeweight=".5pt" strokecolor="#0058a9">
                <v:path arrowok="t"/>
              </v:shape>
            </v:group>
            <v:group style="position:absolute;left:742;top:6691;width:2;height:1413" coordorigin="742,6691" coordsize="2,1413">
              <v:shape style="position:absolute;left:742;top:6691;width:2;height:1413" coordorigin="742,6691" coordsize="0,1413" path="m742,6691l742,8103e" filled="false" stroked="true" strokeweight=".5pt" strokecolor="#005aaa">
                <v:path arrowok="t"/>
              </v:shape>
            </v:group>
            <v:group style="position:absolute;left:2783;top:6691;width:2;height:1413" coordorigin="2783,6691" coordsize="2,1413">
              <v:shape style="position:absolute;left:2783;top:6691;width:2;height:1413" coordorigin="2783,6691" coordsize="0,1413" path="m2783,6691l2783,8103e" filled="false" stroked="true" strokeweight=".5pt" strokecolor="#005aaa">
                <v:path arrowok="t"/>
              </v:shape>
            </v:group>
            <v:group style="position:absolute;left:742;top:8103;width:2;height:1413" coordorigin="742,8103" coordsize="2,1413">
              <v:shape style="position:absolute;left:742;top:8103;width:2;height:1413" coordorigin="742,8103" coordsize="0,1413" path="m742,8103l742,9516e" filled="false" stroked="true" strokeweight=".5pt" strokecolor="#005aaa">
                <v:path arrowok="t"/>
              </v:shape>
            </v:group>
            <v:group style="position:absolute;left:2783;top:8103;width:2;height:1413" coordorigin="2783,8103" coordsize="2,1413">
              <v:shape style="position:absolute;left:2783;top:8103;width:2;height:1413" coordorigin="2783,8103" coordsize="0,1413" path="m2783,8103l2783,9516e" filled="false" stroked="true" strokeweight=".5pt" strokecolor="#005aaa">
                <v:path arrowok="t"/>
              </v:shape>
            </v:group>
            <v:group style="position:absolute;left:3577;top:9800;width:2;height:784" coordorigin="3577,9800" coordsize="2,784">
              <v:shape style="position:absolute;left:3577;top:9800;width:2;height:784" coordorigin="3577,9800" coordsize="0,784" path="m3577,9800l3577,10584e" filled="false" stroked="true" strokeweight=".5pt" strokecolor="#0058a9">
                <v:path arrowok="t"/>
              </v:shape>
            </v:group>
            <v:group style="position:absolute;left:4484;top:9800;width:2;height:784" coordorigin="4484,9800" coordsize="2,784">
              <v:shape style="position:absolute;left:4484;top:9800;width:2;height:784" coordorigin="4484,9800" coordsize="0,784" path="m4484,9800l4484,10584e" filled="false" stroked="true" strokeweight=".5pt" strokecolor="#0058a9">
                <v:path arrowok="t"/>
              </v:shape>
            </v:group>
            <v:group style="position:absolute;left:2788;top:10589;width:1696;height:2" coordorigin="2788,10589" coordsize="1696,2">
              <v:shape style="position:absolute;left:2788;top:10589;width:1696;height:2" coordorigin="2788,10589" coordsize="1696,0" path="m2788,10589l4484,10589e" filled="false" stroked="true" strokeweight=".49997pt" strokecolor="#0058a9">
                <v:path arrowok="t"/>
              </v:shape>
            </v:group>
            <v:group style="position:absolute;left:3577;top:10594;width:2;height:784" coordorigin="3577,10594" coordsize="2,784">
              <v:shape style="position:absolute;left:3577;top:10594;width:2;height:784" coordorigin="3577,10594" coordsize="0,784" path="m3577,10594l3577,11378e" filled="false" stroked="true" strokeweight=".5pt" strokecolor="#0058a9">
                <v:path arrowok="t"/>
              </v:shape>
            </v:group>
            <v:group style="position:absolute;left:4484;top:10589;width:1078;height:2" coordorigin="4484,10589" coordsize="1078,2">
              <v:shape style="position:absolute;left:4484;top:10589;width:1078;height:2" coordorigin="4484,10589" coordsize="1078,0" path="m4484,10589l5561,10589e" filled="false" stroked="true" strokeweight=".49997pt" strokecolor="#0058a9">
                <v:path arrowok="t"/>
              </v:shape>
            </v:group>
            <v:group style="position:absolute;left:4484;top:10594;width:2;height:784" coordorigin="4484,10594" coordsize="2,784">
              <v:shape style="position:absolute;left:4484;top:10594;width:2;height:784" coordorigin="4484,10594" coordsize="0,784" path="m4484,10594l4484,11378e" filled="false" stroked="true" strokeweight=".5pt" strokecolor="#0058a9">
                <v:path arrowok="t"/>
              </v:shape>
            </v:group>
            <v:group style="position:absolute;left:9014;top:10589;width:918;height:2" coordorigin="9014,10589" coordsize="918,2">
              <v:shape style="position:absolute;left:9014;top:10589;width:918;height:2" coordorigin="9014,10589" coordsize="918,0" path="m9014,10589l9931,10589e" filled="false" stroked="true" strokeweight=".49997pt" strokecolor="#0058a9">
                <v:path arrowok="t"/>
              </v:shape>
            </v:group>
            <v:group style="position:absolute;left:2788;top:11383;width:1696;height:2" coordorigin="2788,11383" coordsize="1696,2">
              <v:shape style="position:absolute;left:2788;top:11383;width:1696;height:2" coordorigin="2788,11383" coordsize="1696,0" path="m2788,11383l4484,11383e" filled="false" stroked="true" strokeweight=".5pt" strokecolor="#0058a9">
                <v:path arrowok="t"/>
              </v:shape>
            </v:group>
            <v:group style="position:absolute;left:3577;top:11388;width:2;height:784" coordorigin="3577,11388" coordsize="2,784">
              <v:shape style="position:absolute;left:3577;top:11388;width:2;height:784" coordorigin="3577,11388" coordsize="0,784" path="m3577,11388l3577,12171e" filled="false" stroked="true" strokeweight=".5pt" strokecolor="#0058a9">
                <v:path arrowok="t"/>
              </v:shape>
            </v:group>
            <v:group style="position:absolute;left:4484;top:11383;width:1078;height:2" coordorigin="4484,11383" coordsize="1078,2">
              <v:shape style="position:absolute;left:4484;top:11383;width:1078;height:2" coordorigin="4484,11383" coordsize="1078,0" path="m4484,11383l5561,11383e" filled="false" stroked="true" strokeweight=".5pt" strokecolor="#0058a9">
                <v:path arrowok="t"/>
              </v:shape>
            </v:group>
            <v:group style="position:absolute;left:4484;top:11388;width:2;height:784" coordorigin="4484,11388" coordsize="2,784">
              <v:shape style="position:absolute;left:4484;top:11388;width:2;height:784" coordorigin="4484,11388" coordsize="0,784" path="m4484,11388l4484,12171e" filled="false" stroked="true" strokeweight=".5pt" strokecolor="#0058a9">
                <v:path arrowok="t"/>
              </v:shape>
            </v:group>
            <v:group style="position:absolute;left:9014;top:11383;width:918;height:2" coordorigin="9014,11383" coordsize="918,2">
              <v:shape style="position:absolute;left:9014;top:11383;width:918;height:2" coordorigin="9014,11383" coordsize="918,0" path="m9014,11383l9931,11383e" filled="false" stroked="true" strokeweight=".5pt" strokecolor="#0058a9">
                <v:path arrowok="t"/>
              </v:shape>
            </v:group>
            <v:group style="position:absolute;left:742;top:9800;width:2;height:789" coordorigin="742,9800" coordsize="2,789">
              <v:shape style="position:absolute;left:742;top:9800;width:2;height:789" coordorigin="742,9800" coordsize="0,789" path="m742,9800l742,10589e" filled="false" stroked="true" strokeweight=".5pt" strokecolor="#005aaa">
                <v:path arrowok="t"/>
              </v:shape>
            </v:group>
            <v:group style="position:absolute;left:2783;top:9800;width:2;height:789" coordorigin="2783,9800" coordsize="2,789">
              <v:shape style="position:absolute;left:2783;top:9800;width:2;height:789" coordorigin="2783,9800" coordsize="0,789" path="m2783,9800l2783,10589e" filled="false" stroked="true" strokeweight=".5pt" strokecolor="#005aaa">
                <v:path arrowok="t"/>
              </v:shape>
            </v:group>
            <v:group style="position:absolute;left:742;top:10589;width:2;height:794" coordorigin="742,10589" coordsize="2,794">
              <v:shape style="position:absolute;left:742;top:10589;width:2;height:794" coordorigin="742,10589" coordsize="0,794" path="m742,10589l742,11383e" filled="false" stroked="true" strokeweight=".5pt" strokecolor="#005aaa">
                <v:path arrowok="t"/>
              </v:shape>
            </v:group>
            <v:group style="position:absolute;left:2783;top:10589;width:2;height:794" coordorigin="2783,10589" coordsize="2,794">
              <v:shape style="position:absolute;left:2783;top:10589;width:2;height:794" coordorigin="2783,10589" coordsize="0,794" path="m2783,10589l2783,11383e" filled="false" stroked="true" strokeweight=".5pt" strokecolor="#005aaa">
                <v:path arrowok="t"/>
              </v:shape>
            </v:group>
            <v:group style="position:absolute;left:742;top:11383;width:2;height:789" coordorigin="742,11383" coordsize="2,789">
              <v:shape style="position:absolute;left:742;top:11383;width:2;height:789" coordorigin="742,11383" coordsize="0,789" path="m742,11383l742,12171e" filled="false" stroked="true" strokeweight=".5pt" strokecolor="#005aaa">
                <v:path arrowok="t"/>
              </v:shape>
            </v:group>
            <v:group style="position:absolute;left:2783;top:11383;width:2;height:789" coordorigin="2783,11383" coordsize="2,789">
              <v:shape style="position:absolute;left:2783;top:11383;width:2;height:789" coordorigin="2783,11383" coordsize="0,789" path="m2783,11383l2783,12171e" filled="false" stroked="true" strokeweight=".5pt" strokecolor="#005aaa">
                <v:path arrowok="t"/>
              </v:shape>
            </v:group>
            <v:group style="position:absolute;left:3577;top:12456;width:2;height:179" coordorigin="3577,12456" coordsize="2,179">
              <v:shape style="position:absolute;left:3577;top:12456;width:2;height:179" coordorigin="3577,12456" coordsize="0,179" path="m3577,12456l3577,12635e" filled="false" stroked="true" strokeweight=".5pt" strokecolor="#0058a9">
                <v:path arrowok="t"/>
              </v:shape>
            </v:group>
            <v:group style="position:absolute;left:4484;top:12456;width:2;height:179" coordorigin="4484,12456" coordsize="2,179">
              <v:shape style="position:absolute;left:4484;top:12456;width:2;height:179" coordorigin="4484,12456" coordsize="0,179" path="m4484,12456l4484,12635e" filled="false" stroked="true" strokeweight=".5pt" strokecolor="#0058a9">
                <v:path arrowok="t"/>
              </v:shape>
            </v:group>
            <v:group style="position:absolute;left:2788;top:12640;width:1696;height:2" coordorigin="2788,12640" coordsize="1696,2">
              <v:shape style="position:absolute;left:2788;top:12640;width:1696;height:2" coordorigin="2788,12640" coordsize="1696,0" path="m2788,12640l4484,12640e" filled="false" stroked="true" strokeweight=".49997pt" strokecolor="#0058a9">
                <v:path arrowok="t"/>
              </v:shape>
            </v:group>
            <v:group style="position:absolute;left:3577;top:12645;width:2;height:179" coordorigin="3577,12645" coordsize="2,179">
              <v:shape style="position:absolute;left:3577;top:12645;width:2;height:179" coordorigin="3577,12645" coordsize="0,179" path="m3577,12645l3577,12824e" filled="false" stroked="true" strokeweight=".5pt" strokecolor="#0058a9">
                <v:path arrowok="t"/>
              </v:shape>
            </v:group>
            <v:group style="position:absolute;left:4484;top:12640;width:1078;height:2" coordorigin="4484,12640" coordsize="1078,2">
              <v:shape style="position:absolute;left:4484;top:12640;width:1078;height:2" coordorigin="4484,12640" coordsize="1078,0" path="m4484,12640l5561,12640e" filled="false" stroked="true" strokeweight=".49997pt" strokecolor="#0058a9">
                <v:path arrowok="t"/>
              </v:shape>
            </v:group>
            <v:group style="position:absolute;left:4484;top:12645;width:2;height:179" coordorigin="4484,12645" coordsize="2,179">
              <v:shape style="position:absolute;left:4484;top:12645;width:2;height:179" coordorigin="4484,12645" coordsize="0,179" path="m4484,12645l4484,12824e" filled="false" stroked="true" strokeweight=".5pt" strokecolor="#0058a9">
                <v:path arrowok="t"/>
              </v:shape>
            </v:group>
            <v:group style="position:absolute;left:7200;top:12640;width:918;height:2" coordorigin="7200,12640" coordsize="918,2">
              <v:shape style="position:absolute;left:7200;top:12640;width:918;height:2" coordorigin="7200,12640" coordsize="918,0" path="m7200,12640l8117,12640e" filled="false" stroked="true" strokeweight=".49997pt" strokecolor="#0058a9">
                <v:path arrowok="t"/>
              </v:shape>
            </v:group>
            <v:group style="position:absolute;left:9014;top:12640;width:918;height:2" coordorigin="9014,12640" coordsize="918,2">
              <v:shape style="position:absolute;left:9014;top:12640;width:918;height:2" coordorigin="9014,12640" coordsize="918,0" path="m9014,12640l9931,12640e" filled="false" stroked="true" strokeweight=".49997pt" strokecolor="#0058a9">
                <v:path arrowok="t"/>
              </v:shape>
            </v:group>
            <v:group style="position:absolute;left:2788;top:12829;width:1696;height:2" coordorigin="2788,12829" coordsize="1696,2">
              <v:shape style="position:absolute;left:2788;top:12829;width:1696;height:2" coordorigin="2788,12829" coordsize="1696,0" path="m2788,12829l4484,12829e" filled="false" stroked="true" strokeweight=".50005pt" strokecolor="#0058a9">
                <v:path arrowok="t"/>
              </v:shape>
            </v:group>
            <v:group style="position:absolute;left:3577;top:12834;width:2;height:179" coordorigin="3577,12834" coordsize="2,179">
              <v:shape style="position:absolute;left:3577;top:12834;width:2;height:179" coordorigin="3577,12834" coordsize="0,179" path="m3577,12834l3577,13013e" filled="false" stroked="true" strokeweight=".5pt" strokecolor="#0058a9">
                <v:path arrowok="t"/>
              </v:shape>
            </v:group>
            <v:group style="position:absolute;left:4484;top:12829;width:1078;height:2" coordorigin="4484,12829" coordsize="1078,2">
              <v:shape style="position:absolute;left:4484;top:12829;width:1078;height:2" coordorigin="4484,12829" coordsize="1078,0" path="m4484,12829l5561,12829e" filled="false" stroked="true" strokeweight=".50005pt" strokecolor="#0058a9">
                <v:path arrowok="t"/>
              </v:shape>
            </v:group>
            <v:group style="position:absolute;left:4484;top:12834;width:2;height:179" coordorigin="4484,12834" coordsize="2,179">
              <v:shape style="position:absolute;left:4484;top:12834;width:2;height:179" coordorigin="4484,12834" coordsize="0,179" path="m4484,12834l4484,13013e" filled="false" stroked="true" strokeweight=".5pt" strokecolor="#0058a9">
                <v:path arrowok="t"/>
              </v:shape>
            </v:group>
            <v:group style="position:absolute;left:7200;top:12829;width:918;height:2" coordorigin="7200,12829" coordsize="918,2">
              <v:shape style="position:absolute;left:7200;top:12829;width:918;height:2" coordorigin="7200,12829" coordsize="918,0" path="m7200,12829l8117,12829e" filled="false" stroked="true" strokeweight=".50005pt" strokecolor="#0058a9">
                <v:path arrowok="t"/>
              </v:shape>
            </v:group>
            <v:group style="position:absolute;left:9014;top:12829;width:918;height:2" coordorigin="9014,12829" coordsize="918,2">
              <v:shape style="position:absolute;left:9014;top:12829;width:918;height:2" coordorigin="9014,12829" coordsize="918,0" path="m9014,12829l9931,12829e" filled="false" stroked="true" strokeweight=".50005pt" strokecolor="#0058a9">
                <v:path arrowok="t"/>
              </v:shape>
            </v:group>
            <v:group style="position:absolute;left:2788;top:13018;width:1696;height:2" coordorigin="2788,13018" coordsize="1696,2">
              <v:shape style="position:absolute;left:2788;top:13018;width:1696;height:2" coordorigin="2788,13018" coordsize="1696,0" path="m2788,13018l4484,13018e" filled="false" stroked="true" strokeweight=".50005pt" strokecolor="#0058a9">
                <v:path arrowok="t"/>
              </v:shape>
            </v:group>
            <v:group style="position:absolute;left:3577;top:13023;width:2;height:179" coordorigin="3577,13023" coordsize="2,179">
              <v:shape style="position:absolute;left:3577;top:13023;width:2;height:179" coordorigin="3577,13023" coordsize="0,179" path="m3577,13023l3577,13202e" filled="false" stroked="true" strokeweight=".5pt" strokecolor="#0058a9">
                <v:path arrowok="t"/>
              </v:shape>
            </v:group>
            <v:group style="position:absolute;left:4484;top:13018;width:1078;height:2" coordorigin="4484,13018" coordsize="1078,2">
              <v:shape style="position:absolute;left:4484;top:13018;width:1078;height:2" coordorigin="4484,13018" coordsize="1078,0" path="m4484,13018l5561,13018e" filled="false" stroked="true" strokeweight=".50005pt" strokecolor="#0058a9">
                <v:path arrowok="t"/>
              </v:shape>
            </v:group>
            <v:group style="position:absolute;left:4484;top:13023;width:2;height:179" coordorigin="4484,13023" coordsize="2,179">
              <v:shape style="position:absolute;left:4484;top:13023;width:2;height:179" coordorigin="4484,13023" coordsize="0,179" path="m4484,13023l4484,13202e" filled="false" stroked="true" strokeweight=".5pt" strokecolor="#0058a9">
                <v:path arrowok="t"/>
              </v:shape>
            </v:group>
            <v:group style="position:absolute;left:7200;top:13018;width:918;height:2" coordorigin="7200,13018" coordsize="918,2">
              <v:shape style="position:absolute;left:7200;top:13018;width:918;height:2" coordorigin="7200,13018" coordsize="918,0" path="m7200,13018l8117,13018e" filled="false" stroked="true" strokeweight=".50005pt" strokecolor="#0058a9">
                <v:path arrowok="t"/>
              </v:shape>
            </v:group>
            <v:group style="position:absolute;left:9014;top:13018;width:918;height:2" coordorigin="9014,13018" coordsize="918,2">
              <v:shape style="position:absolute;left:9014;top:13018;width:918;height:2" coordorigin="9014,13018" coordsize="918,0" path="m9014,13018l9931,13018e" filled="false" stroked="true" strokeweight=".50005pt" strokecolor="#0058a9">
                <v:path arrowok="t"/>
              </v:shape>
            </v:group>
            <v:group style="position:absolute;left:2788;top:13207;width:1696;height:2" coordorigin="2788,13207" coordsize="1696,2">
              <v:shape style="position:absolute;left:2788;top:13207;width:1696;height:2" coordorigin="2788,13207" coordsize="1696,0" path="m2788,13207l4484,13207e" filled="false" stroked="true" strokeweight=".49998pt" strokecolor="#0058a9">
                <v:path arrowok="t"/>
              </v:shape>
            </v:group>
            <v:group style="position:absolute;left:3577;top:13212;width:2;height:179" coordorigin="3577,13212" coordsize="2,179">
              <v:shape style="position:absolute;left:3577;top:13212;width:2;height:179" coordorigin="3577,13212" coordsize="0,179" path="m3577,13212l3577,13391e" filled="false" stroked="true" strokeweight=".5pt" strokecolor="#0058a9">
                <v:path arrowok="t"/>
              </v:shape>
            </v:group>
            <v:group style="position:absolute;left:4484;top:13207;width:1078;height:2" coordorigin="4484,13207" coordsize="1078,2">
              <v:shape style="position:absolute;left:4484;top:13207;width:1078;height:2" coordorigin="4484,13207" coordsize="1078,0" path="m4484,13207l5561,13207e" filled="false" stroked="true" strokeweight=".49998pt" strokecolor="#0058a9">
                <v:path arrowok="t"/>
              </v:shape>
            </v:group>
            <v:group style="position:absolute;left:4484;top:13212;width:2;height:179" coordorigin="4484,13212" coordsize="2,179">
              <v:shape style="position:absolute;left:4484;top:13212;width:2;height:179" coordorigin="4484,13212" coordsize="0,179" path="m4484,13212l4484,13391e" filled="false" stroked="true" strokeweight=".5pt" strokecolor="#0058a9">
                <v:path arrowok="t"/>
              </v:shape>
            </v:group>
            <v:group style="position:absolute;left:7200;top:13207;width:918;height:2" coordorigin="7200,13207" coordsize="918,2">
              <v:shape style="position:absolute;left:7200;top:13207;width:918;height:2" coordorigin="7200,13207" coordsize="918,0" path="m7200,13207l8117,13207e" filled="false" stroked="true" strokeweight=".49998pt" strokecolor="#0058a9">
                <v:path arrowok="t"/>
              </v:shape>
            </v:group>
            <v:group style="position:absolute;left:9014;top:13207;width:918;height:2" coordorigin="9014,13207" coordsize="918,2">
              <v:shape style="position:absolute;left:9014;top:13207;width:918;height:2" coordorigin="9014,13207" coordsize="918,0" path="m9014,13207l9931,13207e" filled="false" stroked="true" strokeweight=".49998pt" strokecolor="#0058a9">
                <v:path arrowok="t"/>
              </v:shape>
            </v:group>
            <v:group style="position:absolute;left:2788;top:13396;width:1696;height:2" coordorigin="2788,13396" coordsize="1696,2">
              <v:shape style="position:absolute;left:2788;top:13396;width:1696;height:2" coordorigin="2788,13396" coordsize="1696,0" path="m2788,13396l4484,13396e" filled="false" stroked="true" strokeweight=".49997pt" strokecolor="#0058a9">
                <v:path arrowok="t"/>
              </v:shape>
            </v:group>
            <v:group style="position:absolute;left:3577;top:13401;width:2;height:179" coordorigin="3577,13401" coordsize="2,179">
              <v:shape style="position:absolute;left:3577;top:13401;width:2;height:179" coordorigin="3577,13401" coordsize="0,179" path="m3577,13401l3577,13580e" filled="false" stroked="true" strokeweight=".5pt" strokecolor="#0058a9">
                <v:path arrowok="t"/>
              </v:shape>
            </v:group>
            <v:group style="position:absolute;left:4484;top:13396;width:1078;height:2" coordorigin="4484,13396" coordsize="1078,2">
              <v:shape style="position:absolute;left:4484;top:13396;width:1078;height:2" coordorigin="4484,13396" coordsize="1078,0" path="m4484,13396l5561,13396e" filled="false" stroked="true" strokeweight=".49997pt" strokecolor="#0058a9">
                <v:path arrowok="t"/>
              </v:shape>
            </v:group>
            <v:group style="position:absolute;left:4484;top:13401;width:2;height:179" coordorigin="4484,13401" coordsize="2,179">
              <v:shape style="position:absolute;left:4484;top:13401;width:2;height:179" coordorigin="4484,13401" coordsize="0,179" path="m4484,13401l4484,13580e" filled="false" stroked="true" strokeweight=".5pt" strokecolor="#0058a9">
                <v:path arrowok="t"/>
              </v:shape>
            </v:group>
            <v:group style="position:absolute;left:7200;top:13396;width:918;height:2" coordorigin="7200,13396" coordsize="918,2">
              <v:shape style="position:absolute;left:7200;top:13396;width:918;height:2" coordorigin="7200,13396" coordsize="918,0" path="m7200,13396l8117,13396e" filled="false" stroked="true" strokeweight=".49997pt" strokecolor="#0058a9">
                <v:path arrowok="t"/>
              </v:shape>
            </v:group>
            <v:group style="position:absolute;left:9014;top:13396;width:918;height:2" coordorigin="9014,13396" coordsize="918,2">
              <v:shape style="position:absolute;left:9014;top:13396;width:918;height:2" coordorigin="9014,13396" coordsize="918,0" path="m9014,13396l9931,13396e" filled="false" stroked="true" strokeweight=".49997pt" strokecolor="#0058a9">
                <v:path arrowok="t"/>
              </v:shape>
            </v:group>
            <v:group style="position:absolute;left:2788;top:13585;width:1696;height:2" coordorigin="2788,13585" coordsize="1696,2">
              <v:shape style="position:absolute;left:2788;top:13585;width:1696;height:2" coordorigin="2788,13585" coordsize="1696,0" path="m2788,13585l4484,13585e" filled="false" stroked="true" strokeweight=".49997pt" strokecolor="#0058a9">
                <v:path arrowok="t"/>
              </v:shape>
            </v:group>
            <v:group style="position:absolute;left:3577;top:13590;width:2;height:179" coordorigin="3577,13590" coordsize="2,179">
              <v:shape style="position:absolute;left:3577;top:13590;width:2;height:179" coordorigin="3577,13590" coordsize="0,179" path="m3577,13590l3577,13769e" filled="false" stroked="true" strokeweight=".5pt" strokecolor="#0058a9">
                <v:path arrowok="t"/>
              </v:shape>
            </v:group>
            <v:group style="position:absolute;left:4484;top:13585;width:1078;height:2" coordorigin="4484,13585" coordsize="1078,2">
              <v:shape style="position:absolute;left:4484;top:13585;width:1078;height:2" coordorigin="4484,13585" coordsize="1078,0" path="m4484,13585l5561,13585e" filled="false" stroked="true" strokeweight=".49997pt" strokecolor="#0058a9">
                <v:path arrowok="t"/>
              </v:shape>
            </v:group>
            <v:group style="position:absolute;left:4484;top:13590;width:2;height:179" coordorigin="4484,13590" coordsize="2,179">
              <v:shape style="position:absolute;left:4484;top:13590;width:2;height:179" coordorigin="4484,13590" coordsize="0,179" path="m4484,13590l4484,13769e" filled="false" stroked="true" strokeweight=".5pt" strokecolor="#0058a9">
                <v:path arrowok="t"/>
              </v:shape>
            </v:group>
            <v:group style="position:absolute;left:7200;top:13585;width:918;height:2" coordorigin="7200,13585" coordsize="918,2">
              <v:shape style="position:absolute;left:7200;top:13585;width:918;height:2" coordorigin="7200,13585" coordsize="918,0" path="m7200,13585l8117,13585e" filled="false" stroked="true" strokeweight=".49997pt" strokecolor="#0058a9">
                <v:path arrowok="t"/>
              </v:shape>
            </v:group>
            <v:group style="position:absolute;left:9014;top:13585;width:918;height:2" coordorigin="9014,13585" coordsize="918,2">
              <v:shape style="position:absolute;left:9014;top:13585;width:918;height:2" coordorigin="9014,13585" coordsize="918,0" path="m9014,13585l9931,13585e" filled="false" stroked="true" strokeweight=".49997pt" strokecolor="#0058a9">
                <v:path arrowok="t"/>
              </v:shape>
            </v:group>
            <v:group style="position:absolute;left:2788;top:13774;width:1696;height:2" coordorigin="2788,13774" coordsize="1696,2">
              <v:shape style="position:absolute;left:2788;top:13774;width:1696;height:2" coordorigin="2788,13774" coordsize="1696,0" path="m2788,13774l4484,13774e" filled="false" stroked="true" strokeweight=".5pt" strokecolor="#0058a9">
                <v:path arrowok="t"/>
              </v:shape>
            </v:group>
            <v:group style="position:absolute;left:3577;top:13779;width:2;height:179" coordorigin="3577,13779" coordsize="2,179">
              <v:shape style="position:absolute;left:3577;top:13779;width:2;height:179" coordorigin="3577,13779" coordsize="0,179" path="m3577,13779l3577,13958e" filled="false" stroked="true" strokeweight=".5pt" strokecolor="#0058a9">
                <v:path arrowok="t"/>
              </v:shape>
            </v:group>
            <v:group style="position:absolute;left:4484;top:13774;width:1078;height:2" coordorigin="4484,13774" coordsize="1078,2">
              <v:shape style="position:absolute;left:4484;top:13774;width:1078;height:2" coordorigin="4484,13774" coordsize="1078,0" path="m4484,13774l5561,13774e" filled="false" stroked="true" strokeweight=".5pt" strokecolor="#0058a9">
                <v:path arrowok="t"/>
              </v:shape>
            </v:group>
            <v:group style="position:absolute;left:4484;top:13779;width:2;height:179" coordorigin="4484,13779" coordsize="2,179">
              <v:shape style="position:absolute;left:4484;top:13779;width:2;height:179" coordorigin="4484,13779" coordsize="0,179" path="m4484,13779l4484,13958e" filled="false" stroked="true" strokeweight=".5pt" strokecolor="#0058a9">
                <v:path arrowok="t"/>
              </v:shape>
            </v:group>
            <v:group style="position:absolute;left:7200;top:13774;width:918;height:2" coordorigin="7200,13774" coordsize="918,2">
              <v:shape style="position:absolute;left:7200;top:13774;width:918;height:2" coordorigin="7200,13774" coordsize="918,0" path="m7200,13774l8117,13774e" filled="false" stroked="true" strokeweight=".5pt" strokecolor="#0058a9">
                <v:path arrowok="t"/>
              </v:shape>
            </v:group>
            <v:group style="position:absolute;left:9014;top:13774;width:918;height:2" coordorigin="9014,13774" coordsize="918,2">
              <v:shape style="position:absolute;left:9014;top:13774;width:918;height:2" coordorigin="9014,13774" coordsize="918,0" path="m9014,13774l9931,13774e" filled="false" stroked="true" strokeweight=".5pt" strokecolor="#0058a9">
                <v:path arrowok="t"/>
              </v:shape>
            </v:group>
            <v:group style="position:absolute;left:2788;top:13963;width:1696;height:2" coordorigin="2788,13963" coordsize="1696,2">
              <v:shape style="position:absolute;left:2788;top:13963;width:1696;height:2" coordorigin="2788,13963" coordsize="1696,0" path="m2788,13963l4484,13963e" filled="false" stroked="true" strokeweight=".50003pt" strokecolor="#0058a9">
                <v:path arrowok="t"/>
              </v:shape>
            </v:group>
            <v:group style="position:absolute;left:3577;top:13968;width:2;height:339" coordorigin="3577,13968" coordsize="2,339">
              <v:shape style="position:absolute;left:3577;top:13968;width:2;height:339" coordorigin="3577,13968" coordsize="0,339" path="m3577,13968l3577,14307e" filled="false" stroked="true" strokeweight=".5pt" strokecolor="#0058a9">
                <v:path arrowok="t"/>
              </v:shape>
            </v:group>
            <v:group style="position:absolute;left:4484;top:13963;width:1078;height:2" coordorigin="4484,13963" coordsize="1078,2">
              <v:shape style="position:absolute;left:4484;top:13963;width:1078;height:2" coordorigin="4484,13963" coordsize="1078,0" path="m4484,13963l5561,13963e" filled="false" stroked="true" strokeweight=".50003pt" strokecolor="#0058a9">
                <v:path arrowok="t"/>
              </v:shape>
            </v:group>
            <v:group style="position:absolute;left:4484;top:13968;width:2;height:339" coordorigin="4484,13968" coordsize="2,339">
              <v:shape style="position:absolute;left:4484;top:13968;width:2;height:339" coordorigin="4484,13968" coordsize="0,339" path="m4484,13968l4484,14307e" filled="false" stroked="true" strokeweight=".5pt" strokecolor="#0058a9">
                <v:path arrowok="t"/>
              </v:shape>
            </v:group>
            <v:group style="position:absolute;left:7200;top:13963;width:918;height:2" coordorigin="7200,13963" coordsize="918,2">
              <v:shape style="position:absolute;left:7200;top:13963;width:918;height:2" coordorigin="7200,13963" coordsize="918,0" path="m7200,13963l8117,13963e" filled="false" stroked="true" strokeweight=".50003pt" strokecolor="#0058a9">
                <v:path arrowok="t"/>
              </v:shape>
            </v:group>
            <v:group style="position:absolute;left:9014;top:13963;width:918;height:2" coordorigin="9014,13963" coordsize="918,2">
              <v:shape style="position:absolute;left:9014;top:13963;width:918;height:2" coordorigin="9014,13963" coordsize="918,0" path="m9014,13963l9931,13963e" filled="false" stroked="true" strokeweight=".50003pt" strokecolor="#0058a9">
                <v:path arrowok="t"/>
              </v:shape>
            </v:group>
            <v:group style="position:absolute;left:2788;top:14312;width:1696;height:2" coordorigin="2788,14312" coordsize="1696,2">
              <v:shape style="position:absolute;left:2788;top:14312;width:1696;height:2" coordorigin="2788,14312" coordsize="1696,0" path="m2788,14312l4484,14312e" filled="false" stroked="true" strokeweight=".5pt" strokecolor="#0058a9">
                <v:path arrowok="t"/>
              </v:shape>
            </v:group>
            <v:group style="position:absolute;left:3577;top:14317;width:2;height:179" coordorigin="3577,14317" coordsize="2,179">
              <v:shape style="position:absolute;left:3577;top:14317;width:2;height:179" coordorigin="3577,14317" coordsize="0,179" path="m3577,14317l3577,14496e" filled="false" stroked="true" strokeweight=".5pt" strokecolor="#0058a9">
                <v:path arrowok="t"/>
              </v:shape>
            </v:group>
            <v:group style="position:absolute;left:4484;top:14312;width:1078;height:2" coordorigin="4484,14312" coordsize="1078,2">
              <v:shape style="position:absolute;left:4484;top:14312;width:1078;height:2" coordorigin="4484,14312" coordsize="1078,0" path="m4484,14312l5561,14312e" filled="false" stroked="true" strokeweight=".5pt" strokecolor="#0058a9">
                <v:path arrowok="t"/>
              </v:shape>
            </v:group>
            <v:group style="position:absolute;left:4484;top:14317;width:2;height:179" coordorigin="4484,14317" coordsize="2,179">
              <v:shape style="position:absolute;left:4484;top:14317;width:2;height:179" coordorigin="4484,14317" coordsize="0,179" path="m4484,14317l4484,14496e" filled="false" stroked="true" strokeweight=".5pt" strokecolor="#0058a9">
                <v:path arrowok="t"/>
              </v:shape>
            </v:group>
            <v:group style="position:absolute;left:7200;top:14312;width:918;height:2" coordorigin="7200,14312" coordsize="918,2">
              <v:shape style="position:absolute;left:7200;top:14312;width:918;height:2" coordorigin="7200,14312" coordsize="918,0" path="m7200,14312l8117,14312e" filled="false" stroked="true" strokeweight=".5pt" strokecolor="#0058a9">
                <v:path arrowok="t"/>
              </v:shape>
            </v:group>
            <v:group style="position:absolute;left:9014;top:14312;width:918;height:2" coordorigin="9014,14312" coordsize="918,2">
              <v:shape style="position:absolute;left:9014;top:14312;width:918;height:2" coordorigin="9014,14312" coordsize="918,0" path="m9014,14312l9931,14312e" filled="false" stroked="true" strokeweight=".5pt" strokecolor="#0058a9">
                <v:path arrowok="t"/>
              </v:shape>
            </v:group>
            <v:group style="position:absolute;left:742;top:12456;width:2;height:184" coordorigin="742,12456" coordsize="2,184">
              <v:shape style="position:absolute;left:742;top:12456;width:2;height:184" coordorigin="742,12456" coordsize="0,184" path="m742,12456l742,12640e" filled="false" stroked="true" strokeweight=".5pt" strokecolor="#005aaa">
                <v:path arrowok="t"/>
              </v:shape>
            </v:group>
            <v:group style="position:absolute;left:2783;top:12456;width:2;height:184" coordorigin="2783,12456" coordsize="2,184">
              <v:shape style="position:absolute;left:2783;top:12456;width:2;height:184" coordorigin="2783,12456" coordsize="0,184" path="m2783,12456l2783,12640e" filled="false" stroked="true" strokeweight=".5pt" strokecolor="#005aaa">
                <v:path arrowok="t"/>
              </v:shape>
            </v:group>
            <v:group style="position:absolute;left:742;top:12640;width:2;height:189" coordorigin="742,12640" coordsize="2,189">
              <v:shape style="position:absolute;left:742;top:12640;width:2;height:189" coordorigin="742,12640" coordsize="0,189" path="m742,12640l742,12829e" filled="false" stroked="true" strokeweight=".5pt" strokecolor="#005aaa">
                <v:path arrowok="t"/>
              </v:shape>
            </v:group>
            <v:group style="position:absolute;left:2783;top:12640;width:2;height:189" coordorigin="2783,12640" coordsize="2,189">
              <v:shape style="position:absolute;left:2783;top:12640;width:2;height:189" coordorigin="2783,12640" coordsize="0,189" path="m2783,12640l2783,12829e" filled="false" stroked="true" strokeweight=".5pt" strokecolor="#005aaa">
                <v:path arrowok="t"/>
              </v:shape>
            </v:group>
            <v:group style="position:absolute;left:742;top:12829;width:2;height:189" coordorigin="742,12829" coordsize="2,189">
              <v:shape style="position:absolute;left:742;top:12829;width:2;height:189" coordorigin="742,12829" coordsize="0,189" path="m742,12829l742,13018e" filled="false" stroked="true" strokeweight=".5pt" strokecolor="#005aaa">
                <v:path arrowok="t"/>
              </v:shape>
            </v:group>
            <v:group style="position:absolute;left:2783;top:12829;width:2;height:189" coordorigin="2783,12829" coordsize="2,189">
              <v:shape style="position:absolute;left:2783;top:12829;width:2;height:189" coordorigin="2783,12829" coordsize="0,189" path="m2783,12829l2783,13018e" filled="false" stroked="true" strokeweight=".5pt" strokecolor="#005aaa">
                <v:path arrowok="t"/>
              </v:shape>
            </v:group>
            <v:group style="position:absolute;left:742;top:13018;width:2;height:189" coordorigin="742,13018" coordsize="2,189">
              <v:shape style="position:absolute;left:742;top:13018;width:2;height:189" coordorigin="742,13018" coordsize="0,189" path="m742,13018l742,13207e" filled="false" stroked="true" strokeweight=".5pt" strokecolor="#005aaa">
                <v:path arrowok="t"/>
              </v:shape>
            </v:group>
            <v:group style="position:absolute;left:2783;top:13018;width:2;height:189" coordorigin="2783,13018" coordsize="2,189">
              <v:shape style="position:absolute;left:2783;top:13018;width:2;height:189" coordorigin="2783,13018" coordsize="0,189" path="m2783,13018l2783,13207e" filled="false" stroked="true" strokeweight=".5pt" strokecolor="#005aaa">
                <v:path arrowok="t"/>
              </v:shape>
            </v:group>
            <v:group style="position:absolute;left:742;top:13207;width:2;height:189" coordorigin="742,13207" coordsize="2,189">
              <v:shape style="position:absolute;left:742;top:13207;width:2;height:189" coordorigin="742,13207" coordsize="0,189" path="m742,13207l742,13396e" filled="false" stroked="true" strokeweight=".5pt" strokecolor="#005aaa">
                <v:path arrowok="t"/>
              </v:shape>
            </v:group>
            <v:group style="position:absolute;left:2783;top:13207;width:2;height:189" coordorigin="2783,13207" coordsize="2,189">
              <v:shape style="position:absolute;left:2783;top:13207;width:2;height:189" coordorigin="2783,13207" coordsize="0,189" path="m2783,13207l2783,13396e" filled="false" stroked="true" strokeweight=".5pt" strokecolor="#005aaa">
                <v:path arrowok="t"/>
              </v:shape>
            </v:group>
            <v:group style="position:absolute;left:742;top:13396;width:2;height:189" coordorigin="742,13396" coordsize="2,189">
              <v:shape style="position:absolute;left:742;top:13396;width:2;height:189" coordorigin="742,13396" coordsize="0,189" path="m742,13396l742,13585e" filled="false" stroked="true" strokeweight=".5pt" strokecolor="#005aaa">
                <v:path arrowok="t"/>
              </v:shape>
            </v:group>
            <v:group style="position:absolute;left:2783;top:13396;width:2;height:189" coordorigin="2783,13396" coordsize="2,189">
              <v:shape style="position:absolute;left:2783;top:13396;width:2;height:189" coordorigin="2783,13396" coordsize="0,189" path="m2783,13396l2783,13585e" filled="false" stroked="true" strokeweight=".5pt" strokecolor="#005aaa">
                <v:path arrowok="t"/>
              </v:shape>
            </v:group>
            <v:group style="position:absolute;left:742;top:13585;width:2;height:189" coordorigin="742,13585" coordsize="2,189">
              <v:shape style="position:absolute;left:742;top:13585;width:2;height:189" coordorigin="742,13585" coordsize="0,189" path="m742,13585l742,13774e" filled="false" stroked="true" strokeweight=".5pt" strokecolor="#005aaa">
                <v:path arrowok="t"/>
              </v:shape>
            </v:group>
            <v:group style="position:absolute;left:2783;top:13585;width:2;height:189" coordorigin="2783,13585" coordsize="2,189">
              <v:shape style="position:absolute;left:2783;top:13585;width:2;height:189" coordorigin="2783,13585" coordsize="0,189" path="m2783,13585l2783,13774e" filled="false" stroked="true" strokeweight=".5pt" strokecolor="#005aaa">
                <v:path arrowok="t"/>
              </v:shape>
            </v:group>
            <v:group style="position:absolute;left:742;top:13774;width:2;height:189" coordorigin="742,13774" coordsize="2,189">
              <v:shape style="position:absolute;left:742;top:13774;width:2;height:189" coordorigin="742,13774" coordsize="0,189" path="m742,13774l742,13963e" filled="false" stroked="true" strokeweight=".5pt" strokecolor="#005aaa">
                <v:path arrowok="t"/>
              </v:shape>
            </v:group>
            <v:group style="position:absolute;left:2783;top:13774;width:2;height:189" coordorigin="2783,13774" coordsize="2,189">
              <v:shape style="position:absolute;left:2783;top:13774;width:2;height:189" coordorigin="2783,13774" coordsize="0,189" path="m2783,13774l2783,13963e" filled="false" stroked="true" strokeweight=".5pt" strokecolor="#005aaa">
                <v:path arrowok="t"/>
              </v:shape>
            </v:group>
            <v:group style="position:absolute;left:742;top:13963;width:2;height:349" coordorigin="742,13963" coordsize="2,349">
              <v:shape style="position:absolute;left:742;top:13963;width:2;height:349" coordorigin="742,13963" coordsize="0,349" path="m742,13963l742,14312e" filled="false" stroked="true" strokeweight=".5pt" strokecolor="#005aaa">
                <v:path arrowok="t"/>
              </v:shape>
            </v:group>
            <v:group style="position:absolute;left:2783;top:13963;width:2;height:349" coordorigin="2783,13963" coordsize="2,349">
              <v:shape style="position:absolute;left:2783;top:13963;width:2;height:349" coordorigin="2783,13963" coordsize="0,349" path="m2783,13963l2783,14312e" filled="false" stroked="true" strokeweight=".5pt" strokecolor="#005aaa">
                <v:path arrowok="t"/>
              </v:shape>
            </v:group>
            <v:group style="position:absolute;left:742;top:14312;width:2;height:184" coordorigin="742,14312" coordsize="2,184">
              <v:shape style="position:absolute;left:742;top:14312;width:2;height:184" coordorigin="742,14312" coordsize="0,184" path="m742,14312l742,14496e" filled="false" stroked="true" strokeweight=".5pt" strokecolor="#005aaa">
                <v:path arrowok="t"/>
              </v:shape>
            </v:group>
            <v:group style="position:absolute;left:2783;top:14312;width:2;height:184" coordorigin="2783,14312" coordsize="2,184">
              <v:shape style="position:absolute;left:2783;top:14312;width:2;height:184" coordorigin="2783,14312" coordsize="0,184" path="m2783,14312l2783,14496e" filled="false" stroked="true" strokeweight=".5pt" strokecolor="#005aaa">
                <v:path arrowok="t"/>
              </v:shape>
              <v:shape style="position:absolute;left:1360;top:2740;width:806;height:3615" type="#_x0000_t75" stroked="false">
                <v:imagedata r:id="rId75" o:title=""/>
              </v:shape>
              <v:shape style="position:absolute;left:1062;top:6848;width:1400;height:2510" type="#_x0000_t75" stroked="false">
                <v:imagedata r:id="rId76" o:title=""/>
              </v:shape>
              <v:shape style="position:absolute;left:1045;top:9894;width:1434;height:2200" type="#_x0000_t75" stroked="false">
                <v:imagedata r:id="rId77" o:title=""/>
              </v:shape>
              <v:shape style="position:absolute;left:799;top:12746;width:1928;height:1460" type="#_x0000_t75" stroked="false">
                <v:imagedata r:id="rId78" o:title=""/>
              </v:shape>
            </v:group>
            <w10:wrap type="none"/>
          </v:group>
        </w:pict>
      </w:r>
      <w:r>
        <w:rPr/>
        <w:pict>
          <v:shape style="position:absolute;margin-left:217.365799pt;margin-top:19.075081pt;width:327.85pt;height:20pt;mso-position-horizontal-relative:page;mso-position-vertical-relative:page;z-index:-365920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</w:t>
                  </w:r>
                  <w:r>
                    <w:rPr>
                      <w:rFonts w:ascii="Arial Narrow" w:hAnsi="Arial Narrow"/>
                      <w:color w:val="FFFFFF"/>
                      <w:w w:val="140"/>
                      <w:sz w:val="36"/>
                    </w:rPr>
                    <w:t>я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900391pt;margin-top:62.498466pt;width:195.6pt;height:16pt;mso-position-horizontal-relative:page;mso-position-vertical-relative:page;z-index:-365896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водоотведения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1.755981pt;margin-top:93.950897pt;width:44.4pt;height:28pt;mso-position-horizontal-relative:page;mso-position-vertical-relative:page;z-index:-365872" type="#_x0000_t202" filled="false" stroked="false">
            <v:textbox inset="0,0,0,0">
              <w:txbxContent>
                <w:p>
                  <w:pPr>
                    <w:tabs>
                      <w:tab w:pos="868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85.459pt;width:102.05pt;height:34.65pt;mso-position-horizontal-relative:page;mso-position-vertical-relative:page;z-index:-36584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85.459pt;width:39.7pt;height:34.65pt;mso-position-horizontal-relative:page;mso-position-vertical-relative:page;z-index:-3658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243" w:right="23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85.459pt;width:45.4pt;height:34.65pt;mso-position-horizontal-relative:page;mso-position-vertical-relative:page;z-index:-365800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spacing w:line="140" w:lineRule="exact" w:before="0"/>
                    <w:ind w:left="116" w:right="110" w:hanging="5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0"/>
                      <w:sz w:val="14"/>
                    </w:rPr>
                    <w:t>производи-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0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7"/>
                      <w:sz w:val="14"/>
                    </w:rPr>
                    <w:t>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85.459pt;width:53.65pt;height:34.65pt;mso-position-horizontal-relative:page;mso-position-vertical-relative:page;z-index:-3657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308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77.795013pt;margin-top:85.459pt;width:37.1pt;height:34.65pt;mso-position-horizontal-relative:page;mso-position-vertical-relative:page;z-index:-3657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194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85.459pt;width:45.4pt;height:34.65pt;mso-position-horizontal-relative:page;mso-position-vertical-relative:page;z-index:-3657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279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85.459pt;width:45.4pt;height:34.65pt;mso-position-horizontal-relative:page;mso-position-vertical-relative:page;z-index:-365704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276" w:right="162" w:hanging="108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Напряже-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3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604004pt;margin-top:85.459pt;width:45.4pt;height:34.65pt;mso-position-horizontal-relative:page;mso-position-vertical-relative:page;z-index:-365680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178" w:right="176" w:firstLine="93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Длина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кабеля</w:t>
                  </w:r>
                  <w:r>
                    <w:rPr>
                      <w:rFonts w:ascii="Lucida Sans" w:hAnsi="Lucida Sans"/>
                      <w:b/>
                      <w:color w:val="231F20"/>
                      <w:w w:val="75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85.459pt;width:45.4pt;height:34.65pt;mso-position-horizontal-relative:page;mso-position-vertical-relative:page;z-index:-365656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59" w:right="152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Потре-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бляемая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1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159" w:right="384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37"/>
                      <w:sz w:val="8"/>
                    </w:rPr>
                    <w:t>1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85.459pt;width:47.7pt;height:34.65pt;mso-position-horizontal-relative:page;mso-position-vertical-relative:page;z-index:-365632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223" w:right="177" w:hanging="4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w w:val="76"/>
                      <w:sz w:val="14"/>
                      <w:szCs w:val="14"/>
                    </w:rPr>
                    <w:t>Т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-12"/>
                      <w:sz w:val="14"/>
                      <w:szCs w:val="14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3"/>
                      <w:sz w:val="14"/>
                      <w:szCs w:val="14"/>
                    </w:rPr>
                    <w:t>рабочей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3"/>
                      <w:sz w:val="14"/>
                      <w:szCs w:val="14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1"/>
                      <w:sz w:val="14"/>
                      <w:szCs w:val="14"/>
                    </w:rPr>
                    <w:t>среды,°С</w:t>
                  </w:r>
                  <w:r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20.100998pt;width:506.95pt;height:13.75pt;mso-position-horizontal-relative:page;mso-position-vertical-relative:page;z-index:-36560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вертик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1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льны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4"/>
                      <w:sz w:val="20"/>
                    </w:rPr>
                    <w:t>V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C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4"/>
                      <w:sz w:val="20"/>
                    </w:rPr>
                    <w:t>32/1</w:t>
                  </w:r>
                  <w:r>
                    <w:rPr>
                      <w:rFonts w:ascii="Lucida Sans" w:hAnsi="Lucida Sans"/>
                      <w:b/>
                      <w:color w:val="FFFFFF"/>
                      <w:w w:val="84"/>
                      <w:sz w:val="20"/>
                    </w:rPr>
                    <w:t>0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0"/>
                      <w:sz w:val="20"/>
                    </w:rPr>
                    <w:t>230В</w:t>
                  </w:r>
                  <w:r>
                    <w:rPr>
                      <w:rFonts w:ascii="Lucida Sans" w:hAnsi="Lucida Sans"/>
                      <w:w w:val="100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33.830933pt;width:102.05pt;height:186.75pt;mso-position-horizontal-relative:page;mso-position-vertical-relative:page;z-index:-36558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133.830933pt;width:39.7pt;height:186.75pt;mso-position-horizontal-relative:page;mso-position-vertical-relative:page;z-index:-3655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015-1317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133.830933pt;width:45.4pt;height:186.75pt;mso-position-horizontal-relative:page;mso-position-vertical-relative:page;z-index:-3655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0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2044582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133.830933pt;width:53.65pt;height:186.75pt;mso-position-horizontal-relative:page;mso-position-vertical-relative:page;z-index:-3655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08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79"/>
                    </w:rPr>
                    <w:t>V</w:t>
                  </w:r>
                  <w:r>
                    <w:rPr>
                      <w:color w:val="231F20"/>
                      <w:w w:val="79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32/1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В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77.795013pt;margin-top:133.830933pt;width:37.1pt;height:186.75pt;mso-position-horizontal-relative:page;mso-position-vertical-relative:page;z-index:-3654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0" w:right="0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Wilo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133.830933pt;width:45.4pt;height:186.75pt;mso-position-horizontal-relative:page;mso-position-vertical-relative:page;z-index:-3654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VC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133.830933pt;width:45.4pt;height:186.75pt;mso-position-horizontal-relative:page;mso-position-vertical-relative:page;z-index:-3654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5.604004pt;margin-top:133.830933pt;width:45.4pt;height:186.75pt;mso-position-horizontal-relative:page;mso-position-vertical-relative:page;z-index:-3654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5" w:right="325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133.830933pt;width:45.4pt;height:186.75pt;mso-position-horizontal-relative:page;mso-position-vertical-relative:page;z-index:-3653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0,37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133.830933pt;width:47.7pt;height:186.75pt;mso-position-horizontal-relative:page;mso-position-vertical-relative:page;z-index:-3653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20.572998pt;width:506.95pt;height:13.75pt;mso-position-horizontal-relative:page;mso-position-vertical-relative:page;z-index:-36534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0"/>
                      <w:sz w:val="20"/>
                    </w:rPr>
                    <w:t>Unili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8"/>
                      <w:w w:val="80"/>
                      <w:sz w:val="20"/>
                    </w:rPr>
                    <w:t>f</w:t>
                  </w:r>
                  <w:r>
                    <w:rPr>
                      <w:rFonts w:ascii="Lucida Sans" w:hAnsi="Lucida Sans"/>
                      <w:b/>
                      <w:color w:val="FFFFFF"/>
                      <w:w w:val="84"/>
                      <w:sz w:val="20"/>
                    </w:rPr>
                    <w:t>t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CC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34.301971pt;width:102.05pt;height:141.75pt;mso-position-horizontal-relative:page;mso-position-vertical-relative:page;z-index:-36532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34.301971pt;width:39.7pt;height:70.9pt;mso-position-horizontal-relative:page;mso-position-vertical-relative:page;z-index:-3652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015-0013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334.301971pt;width:45.4pt;height:70.9pt;mso-position-horizontal-relative:page;mso-position-vertical-relative:page;z-index:-3652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96280966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334.301971pt;width:53.65pt;height:70.9pt;mso-position-horizontal-relative:page;mso-position-vertical-relative:page;z-index:-3652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2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Unilif</w:t>
                  </w:r>
                  <w:r>
                    <w:rPr>
                      <w:color w:val="231F20"/>
                      <w:w w:val="79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C</w:t>
                  </w:r>
                  <w:r>
                    <w:rPr>
                      <w:color w:val="231F20"/>
                      <w:w w:val="79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A1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77.795013pt;margin-top:334.301971pt;width:37.1pt;height:141.75pt;mso-position-horizontal-relative:page;mso-position-vertical-relative:page;z-index:-3652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1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334.301971pt;width:45.4pt;height:141.75pt;mso-position-horizontal-relative:page;mso-position-vertical-relative:page;z-index:-3652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89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Unilif</w:t>
                  </w:r>
                  <w:r>
                    <w:rPr>
                      <w:color w:val="231F20"/>
                      <w:w w:val="79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CC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334.301971pt;width:45.4pt;height:141.75pt;mso-position-horizontal-relative:page;mso-position-vertical-relative:page;z-index:-3651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5.604004pt;margin-top:334.301971pt;width:45.4pt;height:141.75pt;mso-position-horizontal-relative:page;mso-position-vertical-relative:page;z-index:-3651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5" w:right="3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334.301971pt;width:45.4pt;height:70.9pt;mso-position-horizontal-relative:page;mso-position-vertical-relative:page;z-index:-3651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0,24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334.301971pt;width:47.7pt;height:141.75pt;mso-position-horizontal-relative:page;mso-position-vertical-relative:page;z-index:-3651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5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05.167999pt;width:39.7pt;height:70.9pt;mso-position-horizontal-relative:page;mso-position-vertical-relative:page;z-index:-3650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015-0014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405.167999pt;width:45.4pt;height:70.9pt;mso-position-horizontal-relative:page;mso-position-vertical-relative:page;z-index:-3650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96280968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405.167999pt;width:53.65pt;height:70.9pt;mso-position-horizontal-relative:page;mso-position-vertical-relative:page;z-index:-3650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24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Unilif</w:t>
                  </w:r>
                  <w:r>
                    <w:rPr>
                      <w:color w:val="231F20"/>
                      <w:w w:val="79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C</w:t>
                  </w:r>
                  <w:r>
                    <w:rPr>
                      <w:color w:val="231F20"/>
                      <w:w w:val="79"/>
                    </w:rPr>
                    <w:t>C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7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A1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405.167999pt;width:45.4pt;height:70.9pt;mso-position-horizontal-relative:page;mso-position-vertical-relative:page;z-index:-3650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0,38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476.034027pt;width:506.95pt;height:13.75pt;mso-position-horizontal-relative:page;mso-position-vertical-relative:page;z-index:-36498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0"/>
                      <w:sz w:val="20"/>
                    </w:rPr>
                    <w:t>Unili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8"/>
                      <w:w w:val="80"/>
                      <w:sz w:val="20"/>
                    </w:rPr>
                    <w:t>f</w:t>
                  </w:r>
                  <w:r>
                    <w:rPr>
                      <w:rFonts w:ascii="Lucida Sans" w:hAnsi="Lucida Sans"/>
                      <w:b/>
                      <w:color w:val="FFFFFF"/>
                      <w:w w:val="84"/>
                      <w:sz w:val="20"/>
                    </w:rPr>
                    <w:t>t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103"/>
                      <w:sz w:val="20"/>
                    </w:rPr>
                    <w:t>К</w:t>
                  </w:r>
                  <w:r>
                    <w:rPr>
                      <w:rFonts w:ascii="Lucida Sans" w:hAnsi="Lucida Sans"/>
                      <w:b/>
                      <w:color w:val="FFFFFF"/>
                      <w:w w:val="118"/>
                      <w:sz w:val="20"/>
                    </w:rPr>
                    <w:t>Р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489.764008pt;width:102.05pt;height:119.1pt;mso-position-horizontal-relative:page;mso-position-vertical-relative:page;z-index:-36496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89.764008pt;width:39.7pt;height:39.7pt;mso-position-horizontal-relative:page;mso-position-vertical-relative:page;z-index:-3649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015-0025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489.764008pt;width:45.4pt;height:39.7pt;mso-position-horizontal-relative:page;mso-position-vertical-relative:page;z-index:-3649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0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011H1800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489.764008pt;width:53.65pt;height:39.7pt;mso-position-horizontal-relative:page;mso-position-vertical-relative:page;z-index:-3648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K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15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А</w:t>
                  </w:r>
                  <w:r>
                    <w:rPr>
                      <w:color w:val="231F20"/>
                      <w:w w:val="80"/>
                    </w:rPr>
                    <w:t>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77.795013pt;margin-top:489.764008pt;width:37.1pt;height:119.1pt;mso-position-horizontal-relative:page;mso-position-vertical-relative:page;z-index:-3648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11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489.764008pt;width:45.4pt;height:119.1pt;mso-position-horizontal-relative:page;mso-position-vertical-relative:page;z-index:-3648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199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Unilif</w:t>
                  </w:r>
                  <w:r>
                    <w:rPr>
                      <w:color w:val="231F20"/>
                      <w:w w:val="79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KP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489.764008pt;width:45.4pt;height:119.1pt;mso-position-horizontal-relative:page;mso-position-vertical-relative:page;z-index:-3648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5.604004pt;margin-top:489.764008pt;width:45.4pt;height:119.1pt;mso-position-horizontal-relative:page;mso-position-vertical-relative:page;z-index:-3647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325" w:right="3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489.764008pt;width:45.4pt;height:39.7pt;mso-position-horizontal-relative:page;mso-position-vertical-relative:page;z-index:-3647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489.764008pt;width:47.7pt;height:119.1pt;mso-position-horizontal-relative:page;mso-position-vertical-relative:page;z-index:-3647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6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529.449036pt;width:39.7pt;height:39.7pt;mso-position-horizontal-relative:page;mso-position-vertical-relative:page;z-index:-3647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015-0026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529.449036pt;width:45.4pt;height:39.7pt;mso-position-horizontal-relative:page;mso-position-vertical-relative:page;z-index:-3646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0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012H1800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529.449036pt;width:53.65pt;height:39.7pt;mso-position-horizontal-relative:page;mso-position-vertical-relative:page;z-index:-3646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48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K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А</w:t>
                  </w:r>
                  <w:r>
                    <w:rPr>
                      <w:color w:val="231F20"/>
                      <w:w w:val="80"/>
                    </w:rPr>
                    <w:t>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529.449036pt;width:45.4pt;height:39.7pt;mso-position-horizontal-relative:page;mso-position-vertical-relative:page;z-index:-3646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569.133972pt;width:39.7pt;height:39.7pt;mso-position-horizontal-relative:page;mso-position-vertical-relative:page;z-index:-3646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015-0568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569.133972pt;width:45.4pt;height:39.7pt;mso-position-horizontal-relative:page;mso-position-vertical-relative:page;z-index:-3646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0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013N1800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569.133972pt;width:53.65pt;height:39.7pt;mso-position-horizontal-relative:page;mso-position-vertical-relative:page;z-index:-3645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51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К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Р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А</w:t>
                  </w:r>
                  <w:r>
                    <w:rPr>
                      <w:color w:val="231F20"/>
                      <w:w w:val="80"/>
                    </w:rPr>
                    <w:t>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569.133972pt;width:45.4pt;height:39.7pt;mso-position-horizontal-relative:page;mso-position-vertical-relative:page;z-index:-3645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608.81897pt;width:506.95pt;height:13.75pt;mso-position-horizontal-relative:page;mso-position-vertical-relative:page;z-index:-36452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0"/>
                      <w:sz w:val="20"/>
                    </w:rPr>
                    <w:t>Unili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8"/>
                      <w:w w:val="80"/>
                      <w:sz w:val="20"/>
                    </w:rPr>
                    <w:t>f</w:t>
                  </w:r>
                  <w:r>
                    <w:rPr>
                      <w:rFonts w:ascii="Lucida Sans" w:hAnsi="Lucida Sans"/>
                      <w:b/>
                      <w:color w:val="FFFFFF"/>
                      <w:w w:val="84"/>
                      <w:sz w:val="20"/>
                    </w:rPr>
                    <w:t>t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AP12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622.548035pt;width:102.05pt;height:102.55pt;mso-position-horizontal-relative:page;mso-position-vertical-relative:page;z-index:-36450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22.548035pt;width:39.7pt;height:9.5pt;mso-position-horizontal-relative:page;mso-position-vertical-relative:page;z-index:-3644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015-0281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622.548035pt;width:45.4pt;height:9.5pt;mso-position-horizontal-relative:page;mso-position-vertical-relative:page;z-index:-3644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96011016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622.548035pt;width:53.65pt;height:9.5pt;mso-position-horizontal-relative:page;mso-position-vertical-relative:page;z-index:-3644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4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A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12.40.04.1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7.795013pt;margin-top:622.548035pt;width:37.1pt;height:102.55pt;mso-position-horizontal-relative:page;mso-position-vertical-relative:page;z-index:-3644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1"/>
                    <w:ind w:left="11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622.548035pt;width:45.4pt;height:102.55pt;mso-position-horizontal-relative:page;mso-position-vertical-relative:page;z-index:-3643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1"/>
                    <w:ind w:left="19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Unilif</w:t>
                  </w:r>
                  <w:r>
                    <w:rPr>
                      <w:color w:val="231F20"/>
                      <w:w w:val="79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AP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622.548035pt;width:45.4pt;height:9.5pt;mso-position-horizontal-relative:page;mso-position-vertical-relative:page;z-index:-3643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604004pt;margin-top:622.548035pt;width:45.4pt;height:102.55pt;mso-position-horizontal-relative:page;mso-position-vertical-relative:page;z-index:-3643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1"/>
                    <w:ind w:left="325" w:right="3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622.548035pt;width:45.4pt;height:9.5pt;mso-position-horizontal-relative:page;mso-position-vertical-relative:page;z-index:-3643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622.548035pt;width:47.7pt;height:102.55pt;mso-position-horizontal-relative:page;mso-position-vertical-relative:page;z-index:-3642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21"/>
                    <w:ind w:left="385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31.999023pt;width:39.7pt;height:9.450pt;mso-position-horizontal-relative:page;mso-position-vertical-relative:page;z-index:-3642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015-0532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631.999023pt;width:45.4pt;height:9.450pt;mso-position-horizontal-relative:page;mso-position-vertical-relative:page;z-index:-3642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96011018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631.999023pt;width:53.65pt;height:9.450pt;mso-position-horizontal-relative:page;mso-position-vertical-relative:page;z-index:-3642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01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A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12.40.04.A1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631.999023pt;width:45.4pt;height:9.450pt;mso-position-horizontal-relative:page;mso-position-vertical-relative:page;z-index:-3641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631.999023pt;width:45.4pt;height:9.450pt;mso-position-horizontal-relative:page;mso-position-vertical-relative:page;z-index:-3641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41.449951pt;width:39.7pt;height:9.5pt;mso-position-horizontal-relative:page;mso-position-vertical-relative:page;z-index:-3641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015-0027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641.449951pt;width:45.4pt;height:9.5pt;mso-position-horizontal-relative:page;mso-position-vertical-relative:page;z-index:-3641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96023871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641.449951pt;width:53.65pt;height:9.5pt;mso-position-horizontal-relative:page;mso-position-vertical-relative:page;z-index:-3640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01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A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12.40.04.A3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641.449951pt;width:45.4pt;height:9.5pt;mso-position-horizontal-relative:page;mso-position-vertical-relative:page;z-index:-3640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641.449951pt;width:45.4pt;height:9.5pt;mso-position-horizontal-relative:page;mso-position-vertical-relative:page;z-index:-3640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50.901001pt;width:39.7pt;height:9.5pt;mso-position-horizontal-relative:page;mso-position-vertical-relative:page;z-index:-36402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015-0675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650.901001pt;width:45.4pt;height:9.5pt;mso-position-horizontal-relative:page;mso-position-vertical-relative:page;z-index:-36400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96011024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650.901001pt;width:53.65pt;height:9.5pt;mso-position-horizontal-relative:page;mso-position-vertical-relative:page;z-index:-36397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41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А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Р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12.40.04.3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650.901001pt;width:45.4pt;height:9.5pt;mso-position-horizontal-relative:page;mso-position-vertical-relative:page;z-index:-36395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650.901001pt;width:45.4pt;height:9.5pt;mso-position-horizontal-relative:page;mso-position-vertical-relative:page;z-index:-36392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60.35199pt;width:39.7pt;height:9.5pt;mso-position-horizontal-relative:page;mso-position-vertical-relative:page;z-index:-3639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015-0533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660.35199pt;width:45.4pt;height:9.5pt;mso-position-horizontal-relative:page;mso-position-vertical-relative:page;z-index:-3638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96010979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660.35199pt;width:53.65pt;height:9.5pt;mso-position-horizontal-relative:page;mso-position-vertical-relative:page;z-index:-3638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01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A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12.40.06.A1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660.35199pt;width:45.4pt;height:9.5pt;mso-position-horizontal-relative:page;mso-position-vertical-relative:page;z-index:-3638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660.35199pt;width:45.4pt;height:9.5pt;mso-position-horizontal-relative:page;mso-position-vertical-relative:page;z-index:-3638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69.80304pt;width:39.7pt;height:9.450pt;mso-position-horizontal-relative:page;mso-position-vertical-relative:page;z-index:-36378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015-0534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669.80304pt;width:45.4pt;height:9.450pt;mso-position-horizontal-relative:page;mso-position-vertical-relative:page;z-index:-36376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96023872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669.80304pt;width:53.65pt;height:9.450pt;mso-position-horizontal-relative:page;mso-position-vertical-relative:page;z-index:-36373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01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A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12.40.06.A3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669.80304pt;width:45.4pt;height:9.450pt;mso-position-horizontal-relative:page;mso-position-vertical-relative:page;z-index:-36371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669.80304pt;width:45.4pt;height:9.450pt;mso-position-horizontal-relative:page;mso-position-vertical-relative:page;z-index:-36368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79.254028pt;width:39.7pt;height:9.450pt;mso-position-horizontal-relative:page;mso-position-vertical-relative:page;z-index:-36366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015-0567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679.254028pt;width:45.4pt;height:9.450pt;mso-position-horizontal-relative:page;mso-position-vertical-relative:page;z-index:-36364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96001869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679.254028pt;width:53.65pt;height:9.450pt;mso-position-horizontal-relative:page;mso-position-vertical-relative:page;z-index:-36361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4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A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12.40.08.1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679.254028pt;width:45.4pt;height:9.450pt;mso-position-horizontal-relative:page;mso-position-vertical-relative:page;z-index:-36359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679.254028pt;width:45.4pt;height:9.450pt;mso-position-horizontal-relative:page;mso-position-vertical-relative:page;z-index:-36356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88.705017pt;width:39.7pt;height:9.450pt;mso-position-horizontal-relative:page;mso-position-vertical-relative:page;z-index:-36354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015-1295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688.705017pt;width:45.4pt;height:9.450pt;mso-position-horizontal-relative:page;mso-position-vertical-relative:page;z-index:-36352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96010980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688.705017pt;width:53.65pt;height:9.450pt;mso-position-horizontal-relative:page;mso-position-vertical-relative:page;z-index:-36349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01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A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12.40.08.A1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688.705017pt;width:45.4pt;height:9.450pt;mso-position-horizontal-relative:page;mso-position-vertical-relative:page;z-index:-36347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688.705017pt;width:45.4pt;height:9.450pt;mso-position-horizontal-relative:page;mso-position-vertical-relative:page;z-index:-36344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98.156006pt;width:39.7pt;height:17.45pt;mso-position-horizontal-relative:page;mso-position-vertical-relative:page;z-index:-363424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5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015-1104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698.156006pt;width:45.4pt;height:17.45pt;mso-position-horizontal-relative:page;mso-position-vertical-relative:page;z-index:-363400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5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96010981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698.156006pt;width:53.65pt;height:17.45pt;mso-position-horizontal-relative:page;mso-position-vertical-relative:page;z-index:-363376" type="#_x0000_t202" filled="false" stroked="false">
            <v:textbox inset="0,0,0,0">
              <w:txbxContent>
                <w:p>
                  <w:pPr>
                    <w:pStyle w:val="BodyText"/>
                    <w:spacing w:line="177" w:lineRule="auto" w:before="35"/>
                    <w:ind w:left="395" w:right="0" w:hanging="295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79"/>
                    </w:rPr>
                    <w:t>A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12.50.11.A1</w:t>
                  </w:r>
                  <w:r>
                    <w:rPr>
                      <w:color w:val="231F20"/>
                      <w:spacing w:val="1"/>
                      <w:w w:val="80"/>
                    </w:rPr>
                    <w:t> 230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В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698.156006pt;width:45.4pt;height:17.45pt;mso-position-horizontal-relative:page;mso-position-vertical-relative:page;z-index:-363352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5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698.156006pt;width:45.4pt;height:17.45pt;mso-position-horizontal-relative:page;mso-position-vertical-relative:page;z-index:-36332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75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715.606018pt;width:39.7pt;height:9.450pt;mso-position-horizontal-relative:page;mso-position-vertical-relative:page;z-index:-363304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015-0276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715.606018pt;width:45.4pt;height:9.450pt;mso-position-horizontal-relative:page;mso-position-vertical-relative:page;z-index:-363280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96023874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715.606018pt;width:53.65pt;height:9.450pt;mso-position-horizontal-relative:page;mso-position-vertical-relative:page;z-index:-363256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01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A</w:t>
                  </w:r>
                  <w:r>
                    <w:rPr>
                      <w:color w:val="231F20"/>
                      <w:w w:val="79"/>
                    </w:rPr>
                    <w:t>P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12.50.11.A3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715.606018pt;width:45.4pt;height:9.450pt;mso-position-horizontal-relative:page;mso-position-vertical-relative:page;z-index:-363232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715.606018pt;width:45.4pt;height:9.450pt;mso-position-horizontal-relative:page;mso-position-vertical-relative:page;z-index:-363208" type="#_x0000_t202" filled="false" stroked="false">
            <v:textbox inset="0,0,0,0">
              <w:txbxContent>
                <w:p>
                  <w:pPr>
                    <w:pStyle w:val="BodyText"/>
                    <w:spacing w:line="189" w:lineRule="exact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.28348pt;margin-top:0pt;width:594.950pt;height:47pt;mso-position-horizontal-relative:page;mso-position-vertical-relative:page;z-index:-36318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0pt;width:595pt;height:47pt;mso-position-horizontal-relative:page;mso-position-vertical-relative:page;z-index:-363160" coordorigin="0,0" coordsize="11900,940">
            <v:shape style="position:absolute;left:0;top:0;width:11900;height:940" coordorigin="0,0" coordsize="11900,940" path="m0,939l11900,939,11900,0,0,0,0,939xe" filled="true" fillcolor="#f15a2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0.773987pt;margin-top:85.039001pt;width:507.95pt;height:641.2pt;mso-position-horizontal-relative:page;mso-position-vertical-relative:page;z-index:-363136" coordorigin="1015,1701" coordsize="10159,12824">
            <v:group style="position:absolute;left:1025;top:1706;width:2041;height:693" coordorigin="1025,1706" coordsize="2041,693">
              <v:shape style="position:absolute;left:1025;top:1706;width:2041;height:693" coordorigin="1025,1706" coordsize="2041,693" path="m3066,1706l1025,1706,1025,2399,3066,2399,3066,1706xe" filled="true" fillcolor="#d9e1f3" stroked="false">
                <v:path arrowok="t"/>
                <v:fill type="solid"/>
              </v:shape>
            </v:group>
            <v:group style="position:absolute;left:3066;top:1706;width:794;height:693" coordorigin="3066,1706" coordsize="794,693">
              <v:shape style="position:absolute;left:3066;top:1706;width:794;height:693" coordorigin="3066,1706" coordsize="794,693" path="m3860,1706l3066,1706,3066,2399,3860,2399,3860,1706xe" filled="true" fillcolor="#d9e1f3" stroked="false">
                <v:path arrowok="t"/>
                <v:fill type="solid"/>
              </v:shape>
            </v:group>
            <v:group style="position:absolute;left:3860;top:1706;width:908;height:693" coordorigin="3860,1706" coordsize="908,693">
              <v:shape style="position:absolute;left:3860;top:1706;width:908;height:693" coordorigin="3860,1706" coordsize="908,693" path="m4767,1706l3860,1706,3860,2399,4767,2399,4767,1706xe" filled="true" fillcolor="#d9e1f3" stroked="false">
                <v:path arrowok="t"/>
                <v:fill type="solid"/>
              </v:shape>
            </v:group>
            <v:group style="position:absolute;left:4767;top:1706;width:1073;height:693" coordorigin="4767,1706" coordsize="1073,693">
              <v:shape style="position:absolute;left:4767;top:1706;width:1073;height:693" coordorigin="4767,1706" coordsize="1073,693" path="m5839,1706l4767,1706,4767,2399,5839,2399,5839,1706xe" filled="true" fillcolor="#d9e1f3" stroked="false">
                <v:path arrowok="t"/>
                <v:fill type="solid"/>
              </v:shape>
            </v:group>
            <v:group style="position:absolute;left:5839;top:1706;width:742;height:693" coordorigin="5839,1706" coordsize="742,693">
              <v:shape style="position:absolute;left:5839;top:1706;width:742;height:693" coordorigin="5839,1706" coordsize="742,693" path="m6581,1706l5839,1706,5839,2399,6581,2399,6581,1706xe" filled="true" fillcolor="#d9e1f3" stroked="false">
                <v:path arrowok="t"/>
                <v:fill type="solid"/>
              </v:shape>
            </v:group>
            <v:group style="position:absolute;left:6581;top:1706;width:908;height:693" coordorigin="6581,1706" coordsize="908,693">
              <v:shape style="position:absolute;left:6581;top:1706;width:908;height:693" coordorigin="6581,1706" coordsize="908,693" path="m7488,1706l6581,1706,6581,2399,7488,2399,7488,1706xe" filled="true" fillcolor="#d9e1f3" stroked="false">
                <v:path arrowok="t"/>
                <v:fill type="solid"/>
              </v:shape>
            </v:group>
            <v:group style="position:absolute;left:7488;top:1706;width:908;height:693" coordorigin="7488,1706" coordsize="908,693">
              <v:shape style="position:absolute;left:7488;top:1706;width:908;height:693" coordorigin="7488,1706" coordsize="908,693" path="m8396,1706l7488,1706,7488,2399,8396,2399,8396,1706xe" filled="true" fillcolor="#d9e1f3" stroked="false">
                <v:path arrowok="t"/>
                <v:fill type="solid"/>
              </v:shape>
            </v:group>
            <v:group style="position:absolute;left:8396;top:1706;width:908;height:693" coordorigin="8396,1706" coordsize="908,693">
              <v:shape style="position:absolute;left:8396;top:1706;width:908;height:693" coordorigin="8396,1706" coordsize="908,693" path="m9303,1706l8396,1706,8396,2399,9303,2399,9303,1706xe" filled="true" fillcolor="#d9e1f3" stroked="false">
                <v:path arrowok="t"/>
                <v:fill type="solid"/>
              </v:shape>
            </v:group>
            <v:group style="position:absolute;left:9303;top:1706;width:908;height:693" coordorigin="9303,1706" coordsize="908,693">
              <v:shape style="position:absolute;left:9303;top:1706;width:908;height:693" coordorigin="9303,1706" coordsize="908,693" path="m10210,1706l9303,1706,9303,2399,10210,2399,10210,1706xe" filled="true" fillcolor="#d9e1f3" stroked="false">
                <v:path arrowok="t"/>
                <v:fill type="solid"/>
              </v:shape>
            </v:group>
            <v:group style="position:absolute;left:10210;top:1706;width:954;height:693" coordorigin="10210,1706" coordsize="954,693">
              <v:shape style="position:absolute;left:10210;top:1706;width:954;height:693" coordorigin="10210,1706" coordsize="954,693" path="m11163,1706l10210,1706,10210,2399,11163,2399,11163,1706xe" filled="true" fillcolor="#d9e1f3" stroked="false">
                <v:path arrowok="t"/>
                <v:fill type="solid"/>
              </v:shape>
            </v:group>
            <v:group style="position:absolute;left:1025;top:2399;width:10139;height:275" coordorigin="1025,2399" coordsize="10139,275">
              <v:shape style="position:absolute;left:1025;top:2399;width:10139;height:275" coordorigin="1025,2399" coordsize="10139,275" path="m11164,2399l1025,2399,1025,2673,11164,2673,11164,2399xe" filled="true" fillcolor="#0058a9" stroked="false">
                <v:path arrowok="t"/>
                <v:fill type="solid"/>
              </v:shape>
            </v:group>
            <v:group style="position:absolute;left:1025;top:5905;width:10139;height:275" coordorigin="1025,5905" coordsize="10139,275">
              <v:shape style="position:absolute;left:1025;top:5905;width:10139;height:275" coordorigin="1025,5905" coordsize="10139,275" path="m11164,5905l1025,5905,1025,6179,11164,6179,11164,5905xe" filled="true" fillcolor="#0058a9" stroked="false">
                <v:path arrowok="t"/>
                <v:fill type="solid"/>
              </v:shape>
            </v:group>
            <v:group style="position:absolute;left:1025;top:2673;width:2041;height:3232" coordorigin="1025,2673" coordsize="2041,3232">
              <v:shape style="position:absolute;left:1025;top:2673;width:2041;height:3232" coordorigin="1025,2673" coordsize="2041,3232" path="m3066,2673l1025,2673,1025,5905,3066,5905,3066,2673xe" filled="true" fillcolor="#8caedb" stroked="false">
                <v:path arrowok="t"/>
                <v:fill type="solid"/>
              </v:shape>
            </v:group>
            <v:group style="position:absolute;left:1025;top:8730;width:10139;height:275" coordorigin="1025,8730" coordsize="10139,275">
              <v:shape style="position:absolute;left:1025;top:8730;width:10139;height:275" coordorigin="1025,8730" coordsize="10139,275" path="m11164,8730l1025,8730,1025,9005,11164,9005,11164,8730xe" filled="true" fillcolor="#0058a9" stroked="false">
                <v:path arrowok="t"/>
                <v:fill type="solid"/>
              </v:shape>
            </v:group>
            <v:group style="position:absolute;left:1025;top:6179;width:2041;height:2552" coordorigin="1025,6179" coordsize="2041,2552">
              <v:shape style="position:absolute;left:1025;top:6179;width:2041;height:2552" coordorigin="1025,6179" coordsize="2041,2552" path="m3066,6179l1025,6179,1025,8730,3066,8730,3066,6179xe" filled="true" fillcolor="#8caedb" stroked="false">
                <v:path arrowok="t"/>
                <v:fill type="solid"/>
              </v:shape>
            </v:group>
            <v:group style="position:absolute;left:1025;top:11726;width:10139;height:275" coordorigin="1025,11726" coordsize="10139,275">
              <v:shape style="position:absolute;left:1025;top:11726;width:10139;height:275" coordorigin="1025,11726" coordsize="10139,275" path="m11164,11726l1025,11726,1025,12001,11164,12001,11164,11726xe" filled="true" fillcolor="#0058a9" stroked="false">
                <v:path arrowok="t"/>
                <v:fill type="solid"/>
              </v:shape>
            </v:group>
            <v:group style="position:absolute;left:1025;top:9005;width:2041;height:2722" coordorigin="1025,9005" coordsize="2041,2722">
              <v:shape style="position:absolute;left:1025;top:9005;width:2041;height:2722" coordorigin="1025,9005" coordsize="2041,2722" path="m3066,9005l1025,9005,1025,11726,3066,11726,3066,9005xe" filled="true" fillcolor="#8caedb" stroked="false">
                <v:path arrowok="t"/>
                <v:fill type="solid"/>
              </v:shape>
            </v:group>
            <v:group style="position:absolute;left:1025;top:12001;width:2041;height:2519" coordorigin="1025,12001" coordsize="2041,2519">
              <v:shape style="position:absolute;left:1025;top:12001;width:2041;height:2519" coordorigin="1025,12001" coordsize="2041,2519" path="m3066,12001l1025,12001,1025,14519,3066,14519,3066,12001xe" filled="true" fillcolor="#8caedb" stroked="false">
                <v:path arrowok="t"/>
                <v:fill type="solid"/>
              </v:shape>
            </v:group>
            <v:group style="position:absolute;left:3066;top:1706;width:1701;height:2" coordorigin="3066,1706" coordsize="1701,2">
              <v:shape style="position:absolute;left:3066;top:1706;width:1701;height:2" coordorigin="3066,1706" coordsize="1701,0" path="m3066,1706l4767,1706e" filled="false" stroked="true" strokeweight=".5pt" strokecolor="#0058a9">
                <v:path arrowok="t"/>
              </v:shape>
            </v:group>
            <v:group style="position:absolute;left:3860;top:1711;width:2;height:683" coordorigin="3860,1711" coordsize="2,683">
              <v:shape style="position:absolute;left:3860;top:1711;width:2;height:683" coordorigin="3860,1711" coordsize="0,683" path="m3860,1711l3860,2394e" filled="false" stroked="true" strokeweight=".49998pt" strokecolor="#0058a9">
                <v:path arrowok="t"/>
              </v:shape>
            </v:group>
            <v:group style="position:absolute;left:4767;top:1706;width:1073;height:2" coordorigin="4767,1706" coordsize="1073,2">
              <v:shape style="position:absolute;left:4767;top:1706;width:1073;height:2" coordorigin="4767,1706" coordsize="1073,0" path="m4767,1706l5839,1706e" filled="false" stroked="true" strokeweight=".5pt" strokecolor="#0058a9">
                <v:path arrowok="t"/>
              </v:shape>
            </v:group>
            <v:group style="position:absolute;left:4767;top:1711;width:2;height:683" coordorigin="4767,1711" coordsize="2,683">
              <v:shape style="position:absolute;left:4767;top:1711;width:2;height:683" coordorigin="4767,1711" coordsize="0,683" path="m4767,1711l4767,2394e" filled="false" stroked="true" strokeweight=".49998pt" strokecolor="#0058a9">
                <v:path arrowok="t"/>
              </v:shape>
            </v:group>
            <v:group style="position:absolute;left:5839;top:1706;width:742;height:2" coordorigin="5839,1706" coordsize="742,2">
              <v:shape style="position:absolute;left:5839;top:1706;width:742;height:2" coordorigin="5839,1706" coordsize="742,0" path="m5839,1706l6581,1706e" filled="false" stroked="true" strokeweight=".5pt" strokecolor="#0058a9">
                <v:path arrowok="t"/>
              </v:shape>
            </v:group>
            <v:group style="position:absolute;left:5839;top:1711;width:2;height:683" coordorigin="5839,1711" coordsize="2,683">
              <v:shape style="position:absolute;left:5839;top:1711;width:2;height:683" coordorigin="5839,1711" coordsize="0,683" path="m5839,1711l5839,2394e" filled="false" stroked="true" strokeweight=".5pt" strokecolor="#0058a9">
                <v:path arrowok="t"/>
              </v:shape>
            </v:group>
            <v:group style="position:absolute;left:6581;top:1706;width:908;height:2" coordorigin="6581,1706" coordsize="908,2">
              <v:shape style="position:absolute;left:6581;top:1706;width:908;height:2" coordorigin="6581,1706" coordsize="908,0" path="m6581,1706l7488,1706e" filled="false" stroked="true" strokeweight=".5pt" strokecolor="#0058a9">
                <v:path arrowok="t"/>
              </v:shape>
            </v:group>
            <v:group style="position:absolute;left:6581;top:1711;width:2;height:683" coordorigin="6581,1711" coordsize="2,683">
              <v:shape style="position:absolute;left:6581;top:1711;width:2;height:683" coordorigin="6581,1711" coordsize="0,683" path="m6581,1711l6581,2394e" filled="false" stroked="true" strokeweight=".5pt" strokecolor="#0058a9">
                <v:path arrowok="t"/>
              </v:shape>
            </v:group>
            <v:group style="position:absolute;left:7488;top:1706;width:908;height:2" coordorigin="7488,1706" coordsize="908,2">
              <v:shape style="position:absolute;left:7488;top:1706;width:908;height:2" coordorigin="7488,1706" coordsize="908,0" path="m7488,1706l8396,1706e" filled="false" stroked="true" strokeweight=".5pt" strokecolor="#0058a9">
                <v:path arrowok="t"/>
              </v:shape>
            </v:group>
            <v:group style="position:absolute;left:7488;top:1711;width:2;height:683" coordorigin="7488,1711" coordsize="2,683">
              <v:shape style="position:absolute;left:7488;top:1711;width:2;height:683" coordorigin="7488,1711" coordsize="0,683" path="m7488,1711l7488,2394e" filled="false" stroked="true" strokeweight=".5pt" strokecolor="#0058a9">
                <v:path arrowok="t"/>
              </v:shape>
            </v:group>
            <v:group style="position:absolute;left:8396;top:1706;width:908;height:2" coordorigin="8396,1706" coordsize="908,2">
              <v:shape style="position:absolute;left:8396;top:1706;width:908;height:2" coordorigin="8396,1706" coordsize="908,0" path="m8396,1706l9303,1706e" filled="false" stroked="true" strokeweight=".5pt" strokecolor="#0058a9">
                <v:path arrowok="t"/>
              </v:shape>
            </v:group>
            <v:group style="position:absolute;left:8396;top:1711;width:2;height:683" coordorigin="8396,1711" coordsize="2,683">
              <v:shape style="position:absolute;left:8396;top:1711;width:2;height:683" coordorigin="8396,1711" coordsize="0,683" path="m8396,1711l8396,2394e" filled="false" stroked="true" strokeweight=".50003pt" strokecolor="#0058a9">
                <v:path arrowok="t"/>
              </v:shape>
            </v:group>
            <v:group style="position:absolute;left:9303;top:1706;width:908;height:2" coordorigin="9303,1706" coordsize="908,2">
              <v:shape style="position:absolute;left:9303;top:1706;width:908;height:2" coordorigin="9303,1706" coordsize="908,0" path="m9303,1706l10210,1706e" filled="false" stroked="true" strokeweight=".5pt" strokecolor="#0058a9">
                <v:path arrowok="t"/>
              </v:shape>
            </v:group>
            <v:group style="position:absolute;left:9303;top:1711;width:2;height:683" coordorigin="9303,1711" coordsize="2,683">
              <v:shape style="position:absolute;left:9303;top:1711;width:2;height:683" coordorigin="9303,1711" coordsize="0,683" path="m9303,1711l9303,2394e" filled="false" stroked="true" strokeweight=".5pt" strokecolor="#0058a9">
                <v:path arrowok="t"/>
              </v:shape>
            </v:group>
            <v:group style="position:absolute;left:10210;top:1706;width:959;height:2" coordorigin="10210,1706" coordsize="959,2">
              <v:shape style="position:absolute;left:10210;top:1706;width:959;height:2" coordorigin="10210,1706" coordsize="959,0" path="m10210,1706l11168,1706e" filled="false" stroked="true" strokeweight=".5pt" strokecolor="#0058a9">
                <v:path arrowok="t"/>
              </v:shape>
            </v:group>
            <v:group style="position:absolute;left:10210;top:1711;width:2;height:683" coordorigin="10210,1711" coordsize="2,683">
              <v:shape style="position:absolute;left:10210;top:1711;width:2;height:683" coordorigin="10210,1711" coordsize="0,683" path="m10210,1711l10210,2394e" filled="false" stroked="true" strokeweight=".5pt" strokecolor="#0058a9">
                <v:path arrowok="t"/>
              </v:shape>
            </v:group>
            <v:group style="position:absolute;left:11163;top:1711;width:2;height:683" coordorigin="11163,1711" coordsize="2,683">
              <v:shape style="position:absolute;left:11163;top:1711;width:2;height:683" coordorigin="11163,1711" coordsize="0,683" path="m11163,1711l11163,2394e" filled="false" stroked="true" strokeweight=".5pt" strokecolor="#0058a9">
                <v:path arrowok="t"/>
              </v:shape>
            </v:group>
            <v:group style="position:absolute;left:1020;top:1706;width:2046;height:2" coordorigin="1020,1706" coordsize="2046,2">
              <v:shape style="position:absolute;left:1020;top:1706;width:2046;height:2" coordorigin="1020,1706" coordsize="2046,0" path="m1020,1706l3066,1706e" filled="false" stroked="true" strokeweight=".5pt" strokecolor="#0058a9">
                <v:path arrowok="t"/>
              </v:shape>
            </v:group>
            <v:group style="position:absolute;left:1025;top:1711;width:2;height:683" coordorigin="1025,1711" coordsize="2,683">
              <v:shape style="position:absolute;left:1025;top:1711;width:2;height:683" coordorigin="1025,1711" coordsize="0,683" path="m1025,1711l1025,2394e" filled="false" stroked="true" strokeweight=".50002pt" strokecolor="#0058a9">
                <v:path arrowok="t"/>
              </v:shape>
            </v:group>
            <v:group style="position:absolute;left:3066;top:1711;width:2;height:683" coordorigin="3066,1711" coordsize="2,683">
              <v:shape style="position:absolute;left:3066;top:1711;width:2;height:683" coordorigin="3066,1711" coordsize="0,683" path="m3066,1711l3066,2394e" filled="false" stroked="true" strokeweight=".49998pt" strokecolor="#0058a9">
                <v:path arrowok="t"/>
              </v:shape>
            </v:group>
            <v:group style="position:absolute;left:1020;top:2399;width:10149;height:2" coordorigin="1020,2399" coordsize="10149,2">
              <v:shape style="position:absolute;left:1020;top:2399;width:10149;height:2" coordorigin="1020,2399" coordsize="10149,0" path="m1020,2399l11169,2399e" filled="false" stroked="true" strokeweight=".49994pt" strokecolor="#0058a9">
                <v:path arrowok="t"/>
              </v:shape>
            </v:group>
            <v:group style="position:absolute;left:5839;top:2678;width:2;height:1068" coordorigin="5839,2678" coordsize="2,1068">
              <v:shape style="position:absolute;left:5839;top:2678;width:2;height:1068" coordorigin="5839,2678" coordsize="0,1068" path="m5839,2678l5839,3745e" filled="false" stroked="true" strokeweight=".5pt" strokecolor="#0058a9">
                <v:path arrowok="t"/>
              </v:shape>
            </v:group>
            <v:group style="position:absolute;left:6581;top:2678;width:2;height:1068" coordorigin="6581,2678" coordsize="2,1068">
              <v:shape style="position:absolute;left:6581;top:2678;width:2;height:1068" coordorigin="6581,2678" coordsize="0,1068" path="m6581,2678l6581,3745e" filled="false" stroked="true" strokeweight=".5pt" strokecolor="#0058a9">
                <v:path arrowok="t"/>
              </v:shape>
            </v:group>
            <v:group style="position:absolute;left:5839;top:3755;width:2;height:1068" coordorigin="5839,3755" coordsize="2,1068">
              <v:shape style="position:absolute;left:5839;top:3755;width:2;height:1068" coordorigin="5839,3755" coordsize="0,1068" path="m5839,3755l5839,4823e" filled="false" stroked="true" strokeweight=".5pt" strokecolor="#0058a9">
                <v:path arrowok="t"/>
              </v:shape>
            </v:group>
            <v:group style="position:absolute;left:6581;top:3755;width:2;height:1068" coordorigin="6581,3755" coordsize="2,1068">
              <v:shape style="position:absolute;left:6581;top:3755;width:2;height:1068" coordorigin="6581,3755" coordsize="0,1068" path="m6581,3755l6581,4823e" filled="false" stroked="true" strokeweight=".5pt" strokecolor="#0058a9">
                <v:path arrowok="t"/>
              </v:shape>
            </v:group>
            <v:group style="position:absolute;left:5839;top:4833;width:2;height:1068" coordorigin="5839,4833" coordsize="2,1068">
              <v:shape style="position:absolute;left:5839;top:4833;width:2;height:1068" coordorigin="5839,4833" coordsize="0,1068" path="m5839,4833l5839,5900e" filled="false" stroked="true" strokeweight=".5pt" strokecolor="#0058a9">
                <v:path arrowok="t"/>
              </v:shape>
            </v:group>
            <v:group style="position:absolute;left:6581;top:4833;width:2;height:1068" coordorigin="6581,4833" coordsize="2,1068">
              <v:shape style="position:absolute;left:6581;top:4833;width:2;height:1068" coordorigin="6581,4833" coordsize="0,1068" path="m6581,4833l6581,5900e" filled="false" stroked="true" strokeweight=".5pt" strokecolor="#0058a9">
                <v:path arrowok="t"/>
              </v:shape>
            </v:group>
            <v:group style="position:absolute;left:8396;top:2678;width:2;height:1068" coordorigin="8396,2678" coordsize="2,1068">
              <v:shape style="position:absolute;left:8396;top:2678;width:2;height:1068" coordorigin="8396,2678" coordsize="0,1068" path="m8396,2678l8396,3745e" filled="false" stroked="true" strokeweight=".50003pt" strokecolor="#0058a9">
                <v:path arrowok="t"/>
              </v:shape>
            </v:group>
            <v:group style="position:absolute;left:9303;top:2678;width:2;height:1068" coordorigin="9303,2678" coordsize="2,1068">
              <v:shape style="position:absolute;left:9303;top:2678;width:2;height:1068" coordorigin="9303,2678" coordsize="0,1068" path="m9303,2678l9303,3745e" filled="false" stroked="true" strokeweight=".5pt" strokecolor="#0058a9">
                <v:path arrowok="t"/>
              </v:shape>
            </v:group>
            <v:group style="position:absolute;left:10210;top:2678;width:2;height:1068" coordorigin="10210,2678" coordsize="2,1068">
              <v:shape style="position:absolute;left:10210;top:2678;width:2;height:1068" coordorigin="10210,2678" coordsize="0,1068" path="m10210,2678l10210,3745e" filled="false" stroked="true" strokeweight=".5pt" strokecolor="#0058a9">
                <v:path arrowok="t"/>
              </v:shape>
            </v:group>
            <v:group style="position:absolute;left:11163;top:2678;width:2;height:1068" coordorigin="11163,2678" coordsize="2,1068">
              <v:shape style="position:absolute;left:11163;top:2678;width:2;height:1068" coordorigin="11163,2678" coordsize="0,1068" path="m11163,2678l11163,3745e" filled="false" stroked="true" strokeweight=".5pt" strokecolor="#0058a9">
                <v:path arrowok="t"/>
              </v:shape>
            </v:group>
            <v:group style="position:absolute;left:8396;top:3755;width:2;height:1068" coordorigin="8396,3755" coordsize="2,1068">
              <v:shape style="position:absolute;left:8396;top:3755;width:2;height:1068" coordorigin="8396,3755" coordsize="0,1068" path="m8396,3755l8396,4823e" filled="false" stroked="true" strokeweight=".50003pt" strokecolor="#0058a9">
                <v:path arrowok="t"/>
              </v:shape>
            </v:group>
            <v:group style="position:absolute;left:9303;top:3755;width:2;height:1068" coordorigin="9303,3755" coordsize="2,1068">
              <v:shape style="position:absolute;left:9303;top:3755;width:2;height:1068" coordorigin="9303,3755" coordsize="0,1068" path="m9303,3755l9303,4823e" filled="false" stroked="true" strokeweight=".5pt" strokecolor="#0058a9">
                <v:path arrowok="t"/>
              </v:shape>
            </v:group>
            <v:group style="position:absolute;left:10210;top:3755;width:2;height:1068" coordorigin="10210,3755" coordsize="2,1068">
              <v:shape style="position:absolute;left:10210;top:3755;width:2;height:1068" coordorigin="10210,3755" coordsize="0,1068" path="m10210,3755l10210,4823e" filled="false" stroked="true" strokeweight=".5pt" strokecolor="#0058a9">
                <v:path arrowok="t"/>
              </v:shape>
            </v:group>
            <v:group style="position:absolute;left:11163;top:3755;width:2;height:1068" coordorigin="11163,3755" coordsize="2,1068">
              <v:shape style="position:absolute;left:11163;top:3755;width:2;height:1068" coordorigin="11163,3755" coordsize="0,1068" path="m11163,3755l11163,4823e" filled="false" stroked="true" strokeweight=".5pt" strokecolor="#0058a9">
                <v:path arrowok="t"/>
              </v:shape>
            </v:group>
            <v:group style="position:absolute;left:8396;top:4833;width:2;height:1068" coordorigin="8396,4833" coordsize="2,1068">
              <v:shape style="position:absolute;left:8396;top:4833;width:2;height:1068" coordorigin="8396,4833" coordsize="0,1068" path="m8396,4833l8396,5900e" filled="false" stroked="true" strokeweight=".50003pt" strokecolor="#0058a9">
                <v:path arrowok="t"/>
              </v:shape>
            </v:group>
            <v:group style="position:absolute;left:9303;top:4833;width:2;height:1068" coordorigin="9303,4833" coordsize="2,1068">
              <v:shape style="position:absolute;left:9303;top:4833;width:2;height:1068" coordorigin="9303,4833" coordsize="0,1068" path="m9303,4833l9303,5900e" filled="false" stroked="true" strokeweight=".5pt" strokecolor="#0058a9">
                <v:path arrowok="t"/>
              </v:shape>
            </v:group>
            <v:group style="position:absolute;left:10210;top:4833;width:2;height:1068" coordorigin="10210,4833" coordsize="2,1068">
              <v:shape style="position:absolute;left:10210;top:4833;width:2;height:1068" coordorigin="10210,4833" coordsize="0,1068" path="m10210,4833l10210,5900e" filled="false" stroked="true" strokeweight=".5pt" strokecolor="#0058a9">
                <v:path arrowok="t"/>
              </v:shape>
            </v:group>
            <v:group style="position:absolute;left:11163;top:4833;width:2;height:1068" coordorigin="11163,4833" coordsize="2,1068">
              <v:shape style="position:absolute;left:11163;top:4833;width:2;height:1068" coordorigin="11163,4833" coordsize="0,1068" path="m11163,4833l11163,5900e" filled="false" stroked="true" strokeweight=".5pt" strokecolor="#0058a9">
                <v:path arrowok="t"/>
              </v:shape>
            </v:group>
            <v:group style="position:absolute;left:5839;top:6184;width:2;height:501" coordorigin="5839,6184" coordsize="2,501">
              <v:shape style="position:absolute;left:5839;top:6184;width:2;height:501" coordorigin="5839,6184" coordsize="0,501" path="m5839,6184l5839,6685e" filled="false" stroked="true" strokeweight=".5pt" strokecolor="#0058a9">
                <v:path arrowok="t"/>
              </v:shape>
            </v:group>
            <v:group style="position:absolute;left:5839;top:6695;width:2;height:501" coordorigin="5839,6695" coordsize="2,501">
              <v:shape style="position:absolute;left:5839;top:6695;width:2;height:501" coordorigin="5839,6695" coordsize="0,501" path="m5839,6695l5839,7195e" filled="false" stroked="true" strokeweight=".5pt" strokecolor="#0058a9">
                <v:path arrowok="t"/>
              </v:shape>
            </v:group>
            <v:group style="position:absolute;left:5839;top:7205;width:2;height:501" coordorigin="5839,7205" coordsize="2,501">
              <v:shape style="position:absolute;left:5839;top:7205;width:2;height:501" coordorigin="5839,7205" coordsize="0,501" path="m5839,7205l5839,7705e" filled="false" stroked="true" strokeweight=".5pt" strokecolor="#0058a9">
                <v:path arrowok="t"/>
              </v:shape>
            </v:group>
            <v:group style="position:absolute;left:5839;top:7715;width:2;height:501" coordorigin="5839,7715" coordsize="2,501">
              <v:shape style="position:absolute;left:5839;top:7715;width:2;height:501" coordorigin="5839,7715" coordsize="0,501" path="m5839,7715l5839,8215e" filled="false" stroked="true" strokeweight=".5pt" strokecolor="#0058a9">
                <v:path arrowok="t"/>
              </v:shape>
            </v:group>
            <v:group style="position:absolute;left:5839;top:8225;width:2;height:501" coordorigin="5839,8225" coordsize="2,501">
              <v:shape style="position:absolute;left:5839;top:8225;width:2;height:501" coordorigin="5839,8225" coordsize="0,501" path="m5839,8225l5839,8725e" filled="false" stroked="true" strokeweight=".5pt" strokecolor="#0058a9">
                <v:path arrowok="t"/>
              </v:shape>
            </v:group>
            <v:group style="position:absolute;left:6581;top:6184;width:2;height:2542" coordorigin="6581,6184" coordsize="2,2542">
              <v:shape style="position:absolute;left:6581;top:6184;width:2;height:2542" coordorigin="6581,6184" coordsize="0,2542" path="m6581,6184l6581,8725e" filled="false" stroked="true" strokeweight=".5pt" strokecolor="#0058a9">
                <v:path arrowok="t"/>
              </v:shape>
            </v:group>
            <v:group style="position:absolute;left:7488;top:6184;width:2;height:2542" coordorigin="7488,6184" coordsize="2,2542">
              <v:shape style="position:absolute;left:7488;top:6184;width:2;height:2542" coordorigin="7488,6184" coordsize="0,2542" path="m7488,6184l7488,8725e" filled="false" stroked="true" strokeweight=".5pt" strokecolor="#0058a9">
                <v:path arrowok="t"/>
              </v:shape>
            </v:group>
            <v:group style="position:absolute;left:8396;top:6184;width:2;height:506" coordorigin="8396,6184" coordsize="2,506">
              <v:shape style="position:absolute;left:8396;top:6184;width:2;height:506" coordorigin="8396,6184" coordsize="0,506" path="m8396,6184l8396,6690e" filled="false" stroked="true" strokeweight=".50003pt" strokecolor="#0058a9">
                <v:path arrowok="t"/>
              </v:shape>
            </v:group>
            <v:group style="position:absolute;left:9303;top:6184;width:2;height:501" coordorigin="9303,6184" coordsize="2,501">
              <v:shape style="position:absolute;left:9303;top:6184;width:2;height:501" coordorigin="9303,6184" coordsize="0,501" path="m9303,6184l9303,6685e" filled="false" stroked="true" strokeweight=".5pt" strokecolor="#0058a9">
                <v:path arrowok="t"/>
              </v:shape>
            </v:group>
            <v:group style="position:absolute;left:10210;top:6184;width:2;height:501" coordorigin="10210,6184" coordsize="2,501">
              <v:shape style="position:absolute;left:10210;top:6184;width:2;height:501" coordorigin="10210,6184" coordsize="0,501" path="m10210,6184l10210,6685e" filled="false" stroked="true" strokeweight=".5pt" strokecolor="#0058a9">
                <v:path arrowok="t"/>
              </v:shape>
            </v:group>
            <v:group style="position:absolute;left:11163;top:6184;width:2;height:501" coordorigin="11163,6184" coordsize="2,501">
              <v:shape style="position:absolute;left:11163;top:6184;width:2;height:501" coordorigin="11163,6184" coordsize="0,501" path="m11163,6184l11163,6685e" filled="false" stroked="true" strokeweight=".5pt" strokecolor="#0058a9">
                <v:path arrowok="t"/>
              </v:shape>
            </v:group>
            <v:group style="position:absolute;left:8396;top:6690;width:2;height:511" coordorigin="8396,6690" coordsize="2,511">
              <v:shape style="position:absolute;left:8396;top:6690;width:2;height:511" coordorigin="8396,6690" coordsize="0,511" path="m8396,6690l8396,7200e" filled="false" stroked="true" strokeweight=".50003pt" strokecolor="#0058a9">
                <v:path arrowok="t"/>
              </v:shape>
            </v:group>
            <v:group style="position:absolute;left:9303;top:6695;width:2;height:501" coordorigin="9303,6695" coordsize="2,501">
              <v:shape style="position:absolute;left:9303;top:6695;width:2;height:501" coordorigin="9303,6695" coordsize="0,501" path="m9303,6695l9303,7195e" filled="false" stroked="true" strokeweight=".5pt" strokecolor="#0058a9">
                <v:path arrowok="t"/>
              </v:shape>
            </v:group>
            <v:group style="position:absolute;left:10210;top:6695;width:2;height:501" coordorigin="10210,6695" coordsize="2,501">
              <v:shape style="position:absolute;left:10210;top:6695;width:2;height:501" coordorigin="10210,6695" coordsize="0,501" path="m10210,6695l10210,7195e" filled="false" stroked="true" strokeweight=".5pt" strokecolor="#0058a9">
                <v:path arrowok="t"/>
              </v:shape>
            </v:group>
            <v:group style="position:absolute;left:11163;top:6695;width:2;height:501" coordorigin="11163,6695" coordsize="2,501">
              <v:shape style="position:absolute;left:11163;top:6695;width:2;height:501" coordorigin="11163,6695" coordsize="0,501" path="m11163,6695l11163,7195e" filled="false" stroked="true" strokeweight=".5pt" strokecolor="#0058a9">
                <v:path arrowok="t"/>
              </v:shape>
            </v:group>
            <v:group style="position:absolute;left:8396;top:7200;width:2;height:511" coordorigin="8396,7200" coordsize="2,511">
              <v:shape style="position:absolute;left:8396;top:7200;width:2;height:511" coordorigin="8396,7200" coordsize="0,511" path="m8396,7200l8396,7710e" filled="false" stroked="true" strokeweight=".50003pt" strokecolor="#0058a9">
                <v:path arrowok="t"/>
              </v:shape>
            </v:group>
            <v:group style="position:absolute;left:9303;top:7205;width:2;height:501" coordorigin="9303,7205" coordsize="2,501">
              <v:shape style="position:absolute;left:9303;top:7205;width:2;height:501" coordorigin="9303,7205" coordsize="0,501" path="m9303,7205l9303,7705e" filled="false" stroked="true" strokeweight=".5pt" strokecolor="#0058a9">
                <v:path arrowok="t"/>
              </v:shape>
            </v:group>
            <v:group style="position:absolute;left:10210;top:7205;width:2;height:501" coordorigin="10210,7205" coordsize="2,501">
              <v:shape style="position:absolute;left:10210;top:7205;width:2;height:501" coordorigin="10210,7205" coordsize="0,501" path="m10210,7205l10210,7705e" filled="false" stroked="true" strokeweight=".5pt" strokecolor="#0058a9">
                <v:path arrowok="t"/>
              </v:shape>
            </v:group>
            <v:group style="position:absolute;left:11163;top:7205;width:2;height:501" coordorigin="11163,7205" coordsize="2,501">
              <v:shape style="position:absolute;left:11163;top:7205;width:2;height:501" coordorigin="11163,7205" coordsize="0,501" path="m11163,7205l11163,7705e" filled="false" stroked="true" strokeweight=".5pt" strokecolor="#0058a9">
                <v:path arrowok="t"/>
              </v:shape>
            </v:group>
            <v:group style="position:absolute;left:8396;top:7710;width:2;height:511" coordorigin="8396,7710" coordsize="2,511">
              <v:shape style="position:absolute;left:8396;top:7710;width:2;height:511" coordorigin="8396,7710" coordsize="0,511" path="m8396,7710l8396,8220e" filled="false" stroked="true" strokeweight=".50003pt" strokecolor="#0058a9">
                <v:path arrowok="t"/>
              </v:shape>
            </v:group>
            <v:group style="position:absolute;left:9303;top:7715;width:2;height:501" coordorigin="9303,7715" coordsize="2,501">
              <v:shape style="position:absolute;left:9303;top:7715;width:2;height:501" coordorigin="9303,7715" coordsize="0,501" path="m9303,7715l9303,8215e" filled="false" stroked="true" strokeweight=".5pt" strokecolor="#0058a9">
                <v:path arrowok="t"/>
              </v:shape>
            </v:group>
            <v:group style="position:absolute;left:10210;top:7715;width:2;height:501" coordorigin="10210,7715" coordsize="2,501">
              <v:shape style="position:absolute;left:10210;top:7715;width:2;height:501" coordorigin="10210,7715" coordsize="0,501" path="m10210,7715l10210,8215e" filled="false" stroked="true" strokeweight=".5pt" strokecolor="#0058a9">
                <v:path arrowok="t"/>
              </v:shape>
            </v:group>
            <v:group style="position:absolute;left:11163;top:7715;width:2;height:501" coordorigin="11163,7715" coordsize="2,501">
              <v:shape style="position:absolute;left:11163;top:7715;width:2;height:501" coordorigin="11163,7715" coordsize="0,501" path="m11163,7715l11163,8215e" filled="false" stroked="true" strokeweight=".5pt" strokecolor="#0058a9">
                <v:path arrowok="t"/>
              </v:shape>
            </v:group>
            <v:group style="position:absolute;left:8396;top:8220;width:2;height:506" coordorigin="8396,8220" coordsize="2,506">
              <v:shape style="position:absolute;left:8396;top:8220;width:2;height:506" coordorigin="8396,8220" coordsize="0,506" path="m8396,8220l8396,8725e" filled="false" stroked="true" strokeweight=".50003pt" strokecolor="#0058a9">
                <v:path arrowok="t"/>
              </v:shape>
            </v:group>
            <v:group style="position:absolute;left:9303;top:8225;width:2;height:501" coordorigin="9303,8225" coordsize="2,501">
              <v:shape style="position:absolute;left:9303;top:8225;width:2;height:501" coordorigin="9303,8225" coordsize="0,501" path="m9303,8225l9303,8725e" filled="false" stroked="true" strokeweight=".5pt" strokecolor="#0058a9">
                <v:path arrowok="t"/>
              </v:shape>
            </v:group>
            <v:group style="position:absolute;left:10210;top:8225;width:2;height:501" coordorigin="10210,8225" coordsize="2,501">
              <v:shape style="position:absolute;left:10210;top:8225;width:2;height:501" coordorigin="10210,8225" coordsize="0,501" path="m10210,8225l10210,8725e" filled="false" stroked="true" strokeweight=".5pt" strokecolor="#0058a9">
                <v:path arrowok="t"/>
              </v:shape>
            </v:group>
            <v:group style="position:absolute;left:11163;top:8225;width:2;height:501" coordorigin="11163,8225" coordsize="2,501">
              <v:shape style="position:absolute;left:11163;top:8225;width:2;height:501" coordorigin="11163,8225" coordsize="0,501" path="m11163,8225l11163,8725e" filled="false" stroked="true" strokeweight=".5pt" strokecolor="#0058a9">
                <v:path arrowok="t"/>
              </v:shape>
            </v:group>
            <v:group style="position:absolute;left:5839;top:9010;width:2;height:898" coordorigin="5839,9010" coordsize="2,898">
              <v:shape style="position:absolute;left:5839;top:9010;width:2;height:898" coordorigin="5839,9010" coordsize="0,898" path="m5839,9010l5839,9907e" filled="false" stroked="true" strokeweight=".5pt" strokecolor="#0058a9">
                <v:path arrowok="t"/>
              </v:shape>
            </v:group>
            <v:group style="position:absolute;left:5839;top:9917;width:2;height:898" coordorigin="5839,9917" coordsize="2,898">
              <v:shape style="position:absolute;left:5839;top:9917;width:2;height:898" coordorigin="5839,9917" coordsize="0,898" path="m5839,9917l5839,10814e" filled="false" stroked="true" strokeweight=".5pt" strokecolor="#0058a9">
                <v:path arrowok="t"/>
              </v:shape>
            </v:group>
            <v:group style="position:absolute;left:5839;top:10824;width:2;height:898" coordorigin="5839,10824" coordsize="2,898">
              <v:shape style="position:absolute;left:5839;top:10824;width:2;height:898" coordorigin="5839,10824" coordsize="0,898" path="m5839,10824l5839,11721e" filled="false" stroked="true" strokeweight=".5pt" strokecolor="#0058a9">
                <v:path arrowok="t"/>
              </v:shape>
            </v:group>
            <v:group style="position:absolute;left:6581;top:9010;width:2;height:2712" coordorigin="6581,9010" coordsize="2,2712">
              <v:shape style="position:absolute;left:6581;top:9010;width:2;height:2712" coordorigin="6581,9010" coordsize="0,2712" path="m6581,9010l6581,11721e" filled="false" stroked="true" strokeweight=".5pt" strokecolor="#0058a9">
                <v:path arrowok="t"/>
              </v:shape>
            </v:group>
            <v:group style="position:absolute;left:7488;top:9010;width:2;height:2712" coordorigin="7488,9010" coordsize="2,2712">
              <v:shape style="position:absolute;left:7488;top:9010;width:2;height:2712" coordorigin="7488,9010" coordsize="0,2712" path="m7488,9010l7488,11721e" filled="false" stroked="true" strokeweight=".5pt" strokecolor="#0058a9">
                <v:path arrowok="t"/>
              </v:shape>
            </v:group>
            <v:group style="position:absolute;left:8396;top:9010;width:2;height:903" coordorigin="8396,9010" coordsize="2,903">
              <v:shape style="position:absolute;left:8396;top:9010;width:2;height:903" coordorigin="8396,9010" coordsize="0,903" path="m8396,9010l8396,9912e" filled="false" stroked="true" strokeweight=".50003pt" strokecolor="#0058a9">
                <v:path arrowok="t"/>
              </v:shape>
            </v:group>
            <v:group style="position:absolute;left:9303;top:9010;width:2;height:898" coordorigin="9303,9010" coordsize="2,898">
              <v:shape style="position:absolute;left:9303;top:9010;width:2;height:898" coordorigin="9303,9010" coordsize="0,898" path="m9303,9010l9303,9907e" filled="false" stroked="true" strokeweight=".5pt" strokecolor="#0058a9">
                <v:path arrowok="t"/>
              </v:shape>
            </v:group>
            <v:group style="position:absolute;left:10210;top:9010;width:2;height:898" coordorigin="10210,9010" coordsize="2,898">
              <v:shape style="position:absolute;left:10210;top:9010;width:2;height:898" coordorigin="10210,9010" coordsize="0,898" path="m10210,9010l10210,9907e" filled="false" stroked="true" strokeweight=".5pt" strokecolor="#0058a9">
                <v:path arrowok="t"/>
              </v:shape>
            </v:group>
            <v:group style="position:absolute;left:11163;top:9010;width:2;height:898" coordorigin="11163,9010" coordsize="2,898">
              <v:shape style="position:absolute;left:11163;top:9010;width:2;height:898" coordorigin="11163,9010" coordsize="0,898" path="m11163,9010l11163,9907e" filled="false" stroked="true" strokeweight=".5pt" strokecolor="#0058a9">
                <v:path arrowok="t"/>
              </v:shape>
            </v:group>
            <v:group style="position:absolute;left:8396;top:9912;width:2;height:908" coordorigin="8396,9912" coordsize="2,908">
              <v:shape style="position:absolute;left:8396;top:9912;width:2;height:908" coordorigin="8396,9912" coordsize="0,908" path="m8396,9912l8396,10819e" filled="false" stroked="true" strokeweight=".50003pt" strokecolor="#0058a9">
                <v:path arrowok="t"/>
              </v:shape>
            </v:group>
            <v:group style="position:absolute;left:9303;top:9917;width:2;height:898" coordorigin="9303,9917" coordsize="2,898">
              <v:shape style="position:absolute;left:9303;top:9917;width:2;height:898" coordorigin="9303,9917" coordsize="0,898" path="m9303,9917l9303,10814e" filled="false" stroked="true" strokeweight=".5pt" strokecolor="#0058a9">
                <v:path arrowok="t"/>
              </v:shape>
            </v:group>
            <v:group style="position:absolute;left:10210;top:9917;width:2;height:898" coordorigin="10210,9917" coordsize="2,898">
              <v:shape style="position:absolute;left:10210;top:9917;width:2;height:898" coordorigin="10210,9917" coordsize="0,898" path="m10210,9917l10210,10814e" filled="false" stroked="true" strokeweight=".5pt" strokecolor="#0058a9">
                <v:path arrowok="t"/>
              </v:shape>
            </v:group>
            <v:group style="position:absolute;left:11163;top:9917;width:2;height:898" coordorigin="11163,9917" coordsize="2,898">
              <v:shape style="position:absolute;left:11163;top:9917;width:2;height:898" coordorigin="11163,9917" coordsize="0,898" path="m11163,9917l11163,10814e" filled="false" stroked="true" strokeweight=".5pt" strokecolor="#0058a9">
                <v:path arrowok="t"/>
              </v:shape>
            </v:group>
            <v:group style="position:absolute;left:8396;top:10819;width:2;height:903" coordorigin="8396,10819" coordsize="2,903">
              <v:shape style="position:absolute;left:8396;top:10819;width:2;height:903" coordorigin="8396,10819" coordsize="0,903" path="m8396,10819l8396,11721e" filled="false" stroked="true" strokeweight=".50003pt" strokecolor="#0058a9">
                <v:path arrowok="t"/>
              </v:shape>
            </v:group>
            <v:group style="position:absolute;left:9303;top:10824;width:2;height:898" coordorigin="9303,10824" coordsize="2,898">
              <v:shape style="position:absolute;left:9303;top:10824;width:2;height:898" coordorigin="9303,10824" coordsize="0,898" path="m9303,10824l9303,11721e" filled="false" stroked="true" strokeweight=".5pt" strokecolor="#0058a9">
                <v:path arrowok="t"/>
              </v:shape>
            </v:group>
            <v:group style="position:absolute;left:10210;top:10824;width:2;height:898" coordorigin="10210,10824" coordsize="2,898">
              <v:shape style="position:absolute;left:10210;top:10824;width:2;height:898" coordorigin="10210,10824" coordsize="0,898" path="m10210,10824l10210,11721e" filled="false" stroked="true" strokeweight=".5pt" strokecolor="#0058a9">
                <v:path arrowok="t"/>
              </v:shape>
            </v:group>
            <v:group style="position:absolute;left:11163;top:10824;width:2;height:898" coordorigin="11163,10824" coordsize="2,898">
              <v:shape style="position:absolute;left:11163;top:10824;width:2;height:898" coordorigin="11163,10824" coordsize="0,898" path="m11163,10824l11163,11721e" filled="false" stroked="true" strokeweight=".5pt" strokecolor="#0058a9">
                <v:path arrowok="t"/>
              </v:shape>
            </v:group>
            <v:group style="position:absolute;left:1025;top:2404;width:2;height:265" coordorigin="1025,2404" coordsize="2,265">
              <v:shape style="position:absolute;left:1025;top:2404;width:2;height:265" coordorigin="1025,2404" coordsize="0,265" path="m1025,2404l1025,2668e" filled="false" stroked="true" strokeweight=".50002pt" strokecolor="#0058a9">
                <v:path arrowok="t"/>
              </v:shape>
            </v:group>
            <v:group style="position:absolute;left:11163;top:2404;width:2;height:265" coordorigin="11163,2404" coordsize="2,265">
              <v:shape style="position:absolute;left:11163;top:2404;width:2;height:265" coordorigin="11163,2404" coordsize="0,265" path="m11163,2404l11163,2668e" filled="false" stroked="true" strokeweight=".5pt" strokecolor="#0058a9">
                <v:path arrowok="t"/>
              </v:shape>
            </v:group>
            <v:group style="position:absolute;left:3071;top:2673;width:8098;height:2" coordorigin="3071,2673" coordsize="8098,2">
              <v:shape style="position:absolute;left:3071;top:2673;width:8098;height:2" coordorigin="3071,2673" coordsize="8098,0" path="m3071,2673l11168,2673e" filled="false" stroked="true" strokeweight=".5pt" strokecolor="#0058a9">
                <v:path arrowok="t"/>
              </v:shape>
            </v:group>
            <v:group style="position:absolute;left:1020;top:2673;width:2051;height:2" coordorigin="1020,2673" coordsize="2051,2">
              <v:shape style="position:absolute;left:1020;top:2673;width:2051;height:2" coordorigin="1020,2673" coordsize="2051,0" path="m1020,2673l3071,2673e" filled="false" stroked="true" strokeweight=".5pt" strokecolor="#005aaa">
                <v:path arrowok="t"/>
              </v:shape>
            </v:group>
            <v:group style="position:absolute;left:1020;top:5905;width:2051;height:2" coordorigin="1020,5905" coordsize="2051,2">
              <v:shape style="position:absolute;left:1020;top:5905;width:2051;height:2" coordorigin="1020,5905" coordsize="2051,0" path="m1020,5905l3071,5905e" filled="false" stroked="true" strokeweight=".5pt" strokecolor="#005aaa">
                <v:path arrowok="t"/>
              </v:shape>
            </v:group>
            <v:group style="position:absolute;left:1020;top:6179;width:2051;height:2" coordorigin="1020,6179" coordsize="2051,2">
              <v:shape style="position:absolute;left:1020;top:6179;width:2051;height:2" coordorigin="1020,6179" coordsize="2051,0" path="m1020,6179l3071,6179e" filled="false" stroked="true" strokeweight=".5pt" strokecolor="#005aaa">
                <v:path arrowok="t"/>
              </v:shape>
            </v:group>
            <v:group style="position:absolute;left:1025;top:5910;width:2;height:265" coordorigin="1025,5910" coordsize="2,265">
              <v:shape style="position:absolute;left:1025;top:5910;width:2;height:265" coordorigin="1025,5910" coordsize="0,265" path="m1025,5910l1025,6174e" filled="false" stroked="true" strokeweight=".50002pt" strokecolor="#0058a9">
                <v:path arrowok="t"/>
              </v:shape>
            </v:group>
            <v:group style="position:absolute;left:3071;top:5905;width:8098;height:2" coordorigin="3071,5905" coordsize="8098,2">
              <v:shape style="position:absolute;left:3071;top:5905;width:8098;height:2" coordorigin="3071,5905" coordsize="8098,0" path="m3071,5905l11168,5905e" filled="false" stroked="true" strokeweight=".5pt" strokecolor="#0058a9">
                <v:path arrowok="t"/>
              </v:shape>
            </v:group>
            <v:group style="position:absolute;left:11163;top:5910;width:2;height:265" coordorigin="11163,5910" coordsize="2,265">
              <v:shape style="position:absolute;left:11163;top:5910;width:2;height:265" coordorigin="11163,5910" coordsize="0,265" path="m11163,5910l11163,6174e" filled="false" stroked="true" strokeweight=".5pt" strokecolor="#0058a9">
                <v:path arrowok="t"/>
              </v:shape>
            </v:group>
            <v:group style="position:absolute;left:3071;top:6179;width:8098;height:2" coordorigin="3071,6179" coordsize="8098,2">
              <v:shape style="position:absolute;left:3071;top:6179;width:8098;height:2" coordorigin="3071,6179" coordsize="8098,0" path="m3071,6179l11168,6179e" filled="false" stroked="true" strokeweight=".5pt" strokecolor="#0058a9">
                <v:path arrowok="t"/>
              </v:shape>
            </v:group>
            <v:group style="position:absolute;left:1020;top:8730;width:2051;height:2" coordorigin="1020,8730" coordsize="2051,2">
              <v:shape style="position:absolute;left:1020;top:8730;width:2051;height:2" coordorigin="1020,8730" coordsize="2051,0" path="m1020,8730l3071,8730e" filled="false" stroked="true" strokeweight=".49997pt" strokecolor="#005aaa">
                <v:path arrowok="t"/>
              </v:shape>
            </v:group>
            <v:group style="position:absolute;left:1020;top:9005;width:2051;height:2" coordorigin="1020,9005" coordsize="2051,2">
              <v:shape style="position:absolute;left:1020;top:9005;width:2051;height:2" coordorigin="1020,9005" coordsize="2051,0" path="m1020,9005l3071,9005e" filled="false" stroked="true" strokeweight=".49997pt" strokecolor="#005aaa">
                <v:path arrowok="t"/>
              </v:shape>
            </v:group>
            <v:group style="position:absolute;left:1025;top:8735;width:2;height:265" coordorigin="1025,8735" coordsize="2,265">
              <v:shape style="position:absolute;left:1025;top:8735;width:2;height:265" coordorigin="1025,8735" coordsize="0,265" path="m1025,8735l1025,9000e" filled="false" stroked="true" strokeweight=".50002pt" strokecolor="#0058a9">
                <v:path arrowok="t"/>
              </v:shape>
            </v:group>
            <v:group style="position:absolute;left:3071;top:8730;width:8098;height:2" coordorigin="3071,8730" coordsize="8098,2">
              <v:shape style="position:absolute;left:3071;top:8730;width:8098;height:2" coordorigin="3071,8730" coordsize="8098,0" path="m3071,8730l11168,8730e" filled="false" stroked="true" strokeweight=".49997pt" strokecolor="#0058a9">
                <v:path arrowok="t"/>
              </v:shape>
            </v:group>
            <v:group style="position:absolute;left:11163;top:8735;width:2;height:265" coordorigin="11163,8735" coordsize="2,265">
              <v:shape style="position:absolute;left:11163;top:8735;width:2;height:265" coordorigin="11163,8735" coordsize="0,265" path="m11163,8735l11163,9000e" filled="false" stroked="true" strokeweight=".5pt" strokecolor="#0058a9">
                <v:path arrowok="t"/>
              </v:shape>
            </v:group>
            <v:group style="position:absolute;left:3071;top:9005;width:8098;height:2" coordorigin="3071,9005" coordsize="8098,2">
              <v:shape style="position:absolute;left:3071;top:9005;width:8098;height:2" coordorigin="3071,9005" coordsize="8098,0" path="m3071,9005l11168,9005e" filled="false" stroked="true" strokeweight=".49997pt" strokecolor="#0058a9">
                <v:path arrowok="t"/>
              </v:shape>
            </v:group>
            <v:group style="position:absolute;left:1020;top:11726;width:2051;height:2" coordorigin="1020,11726" coordsize="2051,2">
              <v:shape style="position:absolute;left:1020;top:11726;width:2051;height:2" coordorigin="1020,11726" coordsize="2051,0" path="m1020,11726l3071,11726e" filled="false" stroked="true" strokeweight=".50003pt" strokecolor="#005aaa">
                <v:path arrowok="t"/>
              </v:shape>
            </v:group>
            <v:group style="position:absolute;left:1020;top:12001;width:2051;height:2" coordorigin="1020,12001" coordsize="2051,2">
              <v:shape style="position:absolute;left:1020;top:12001;width:2051;height:2" coordorigin="1020,12001" coordsize="2051,0" path="m1020,12001l3071,12001e" filled="false" stroked="true" strokeweight=".49997pt" strokecolor="#005aaa">
                <v:path arrowok="t"/>
              </v:shape>
            </v:group>
            <v:group style="position:absolute;left:1025;top:11731;width:2;height:265" coordorigin="1025,11731" coordsize="2,265">
              <v:shape style="position:absolute;left:1025;top:11731;width:2;height:265" coordorigin="1025,11731" coordsize="0,265" path="m1025,11731l1025,11996e" filled="false" stroked="true" strokeweight=".50002pt" strokecolor="#0058a9">
                <v:path arrowok="t"/>
              </v:shape>
            </v:group>
            <v:group style="position:absolute;left:3071;top:11726;width:8098;height:2" coordorigin="3071,11726" coordsize="8098,2">
              <v:shape style="position:absolute;left:3071;top:11726;width:8098;height:2" coordorigin="3071,11726" coordsize="8098,0" path="m3071,11726l11168,11726e" filled="false" stroked="true" strokeweight=".50003pt" strokecolor="#0058a9">
                <v:path arrowok="t"/>
              </v:shape>
            </v:group>
            <v:group style="position:absolute;left:11163;top:11731;width:2;height:265" coordorigin="11163,11731" coordsize="2,265">
              <v:shape style="position:absolute;left:11163;top:11731;width:2;height:265" coordorigin="11163,11731" coordsize="0,265" path="m11163,11731l11163,11996e" filled="false" stroked="true" strokeweight=".5pt" strokecolor="#0058a9">
                <v:path arrowok="t"/>
              </v:shape>
            </v:group>
            <v:group style="position:absolute;left:3071;top:12001;width:8098;height:2" coordorigin="3071,12001" coordsize="8098,2">
              <v:shape style="position:absolute;left:3071;top:12001;width:8098;height:2" coordorigin="3071,12001" coordsize="8098,0" path="m3071,12001l11168,12001e" filled="false" stroked="true" strokeweight=".49997pt" strokecolor="#0058a9">
                <v:path arrowok="t"/>
              </v:shape>
            </v:group>
            <v:group style="position:absolute;left:1020;top:14519;width:2051;height:2" coordorigin="1020,14519" coordsize="2051,2">
              <v:shape style="position:absolute;left:1020;top:14519;width:2051;height:2" coordorigin="1020,14519" coordsize="2051,0" path="m1020,14519l3071,14519e" filled="false" stroked="true" strokeweight=".49997pt" strokecolor="#005aaa">
                <v:path arrowok="t"/>
              </v:shape>
            </v:group>
            <v:group style="position:absolute;left:3071;top:14519;width:8098;height:2" coordorigin="3071,14519" coordsize="8098,2">
              <v:shape style="position:absolute;left:3071;top:14519;width:8098;height:2" coordorigin="3071,14519" coordsize="8098,0" path="m3071,14519l11168,14519e" filled="false" stroked="true" strokeweight=".49997pt" strokecolor="#0058a9">
                <v:path arrowok="t"/>
              </v:shape>
            </v:group>
            <v:group style="position:absolute;left:3860;top:2678;width:2;height:1068" coordorigin="3860,2678" coordsize="2,1068">
              <v:shape style="position:absolute;left:3860;top:2678;width:2;height:1068" coordorigin="3860,2678" coordsize="0,1068" path="m3860,2678l3860,3745e" filled="false" stroked="true" strokeweight=".49998pt" strokecolor="#0058a9">
                <v:path arrowok="t"/>
              </v:shape>
            </v:group>
            <v:group style="position:absolute;left:4767;top:2678;width:2;height:1068" coordorigin="4767,2678" coordsize="2,1068">
              <v:shape style="position:absolute;left:4767;top:2678;width:2;height:1068" coordorigin="4767,2678" coordsize="0,1068" path="m4767,2678l4767,3745e" filled="false" stroked="true" strokeweight=".49998pt" strokecolor="#0058a9">
                <v:path arrowok="t"/>
              </v:shape>
            </v:group>
            <v:group style="position:absolute;left:7488;top:2678;width:2;height:1068" coordorigin="7488,2678" coordsize="2,1068">
              <v:shape style="position:absolute;left:7488;top:2678;width:2;height:1068" coordorigin="7488,2678" coordsize="0,1068" path="m7488,2678l7488,3745e" filled="false" stroked="true" strokeweight=".5pt" strokecolor="#0058a9">
                <v:path arrowok="t"/>
              </v:shape>
            </v:group>
            <v:group style="position:absolute;left:3071;top:3750;width:1696;height:2" coordorigin="3071,3750" coordsize="1696,2">
              <v:shape style="position:absolute;left:3071;top:3750;width:1696;height:2" coordorigin="3071,3750" coordsize="1696,0" path="m3071,3750l4767,3750e" filled="false" stroked="true" strokeweight=".5pt" strokecolor="#0058a9">
                <v:path arrowok="t"/>
              </v:shape>
            </v:group>
            <v:group style="position:absolute;left:3860;top:3755;width:2;height:1068" coordorigin="3860,3755" coordsize="2,1068">
              <v:shape style="position:absolute;left:3860;top:3755;width:2;height:1068" coordorigin="3860,3755" coordsize="0,1068" path="m3860,3755l3860,4823e" filled="false" stroked="true" strokeweight=".49998pt" strokecolor="#0058a9">
                <v:path arrowok="t"/>
              </v:shape>
            </v:group>
            <v:group style="position:absolute;left:4767;top:3750;width:1078;height:2" coordorigin="4767,3750" coordsize="1078,2">
              <v:shape style="position:absolute;left:4767;top:3750;width:1078;height:2" coordorigin="4767,3750" coordsize="1078,0" path="m4767,3750l5844,3750e" filled="false" stroked="true" strokeweight=".5pt" strokecolor="#0058a9">
                <v:path arrowok="t"/>
              </v:shape>
            </v:group>
            <v:group style="position:absolute;left:4767;top:3755;width:2;height:1068" coordorigin="4767,3755" coordsize="2,1068">
              <v:shape style="position:absolute;left:4767;top:3755;width:2;height:1068" coordorigin="4767,3755" coordsize="0,1068" path="m4767,3755l4767,4823e" filled="false" stroked="true" strokeweight=".49998pt" strokecolor="#0058a9">
                <v:path arrowok="t"/>
              </v:shape>
            </v:group>
            <v:group style="position:absolute;left:6576;top:3750;width:1825;height:2" coordorigin="6576,3750" coordsize="1825,2">
              <v:shape style="position:absolute;left:6576;top:3750;width:1825;height:2" coordorigin="6576,3750" coordsize="1825,0" path="m6576,3750l8401,3750e" filled="false" stroked="true" strokeweight=".5pt" strokecolor="#0058a9">
                <v:path arrowok="t"/>
              </v:shape>
            </v:group>
            <v:group style="position:absolute;left:7488;top:3755;width:2;height:1068" coordorigin="7488,3755" coordsize="2,1068">
              <v:shape style="position:absolute;left:7488;top:3755;width:2;height:1068" coordorigin="7488,3755" coordsize="0,1068" path="m7488,3755l7488,4823e" filled="false" stroked="true" strokeweight=".5pt" strokecolor="#0058a9">
                <v:path arrowok="t"/>
              </v:shape>
            </v:group>
            <v:group style="position:absolute;left:9298;top:3750;width:1871;height:2" coordorigin="9298,3750" coordsize="1871,2">
              <v:shape style="position:absolute;left:9298;top:3750;width:1871;height:2" coordorigin="9298,3750" coordsize="1871,0" path="m9298,3750l11168,3750e" filled="false" stroked="true" strokeweight=".5pt" strokecolor="#0058a9">
                <v:path arrowok="t"/>
              </v:shape>
            </v:group>
            <v:group style="position:absolute;left:3071;top:4828;width:1696;height:2" coordorigin="3071,4828" coordsize="1696,2">
              <v:shape style="position:absolute;left:3071;top:4828;width:1696;height:2" coordorigin="3071,4828" coordsize="1696,0" path="m3071,4828l4767,4828e" filled="false" stroked="true" strokeweight=".5pt" strokecolor="#0058a9">
                <v:path arrowok="t"/>
              </v:shape>
            </v:group>
            <v:group style="position:absolute;left:3860;top:4833;width:2;height:1068" coordorigin="3860,4833" coordsize="2,1068">
              <v:shape style="position:absolute;left:3860;top:4833;width:2;height:1068" coordorigin="3860,4833" coordsize="0,1068" path="m3860,4833l3860,5900e" filled="false" stroked="true" strokeweight=".49998pt" strokecolor="#0058a9">
                <v:path arrowok="t"/>
              </v:shape>
            </v:group>
            <v:group style="position:absolute;left:4767;top:4828;width:1078;height:2" coordorigin="4767,4828" coordsize="1078,2">
              <v:shape style="position:absolute;left:4767;top:4828;width:1078;height:2" coordorigin="4767,4828" coordsize="1078,0" path="m4767,4828l5844,4828e" filled="false" stroked="true" strokeweight=".5pt" strokecolor="#0058a9">
                <v:path arrowok="t"/>
              </v:shape>
            </v:group>
            <v:group style="position:absolute;left:4767;top:4833;width:2;height:1068" coordorigin="4767,4833" coordsize="2,1068">
              <v:shape style="position:absolute;left:4767;top:4833;width:2;height:1068" coordorigin="4767,4833" coordsize="0,1068" path="m4767,4833l4767,5900e" filled="false" stroked="true" strokeweight=".49998pt" strokecolor="#0058a9">
                <v:path arrowok="t"/>
              </v:shape>
            </v:group>
            <v:group style="position:absolute;left:6576;top:4828;width:1825;height:2" coordorigin="6576,4828" coordsize="1825,2">
              <v:shape style="position:absolute;left:6576;top:4828;width:1825;height:2" coordorigin="6576,4828" coordsize="1825,0" path="m6576,4828l8401,4828e" filled="false" stroked="true" strokeweight=".5pt" strokecolor="#0058a9">
                <v:path arrowok="t"/>
              </v:shape>
            </v:group>
            <v:group style="position:absolute;left:7488;top:4833;width:2;height:1068" coordorigin="7488,4833" coordsize="2,1068">
              <v:shape style="position:absolute;left:7488;top:4833;width:2;height:1068" coordorigin="7488,4833" coordsize="0,1068" path="m7488,4833l7488,5900e" filled="false" stroked="true" strokeweight=".5pt" strokecolor="#0058a9">
                <v:path arrowok="t"/>
              </v:shape>
            </v:group>
            <v:group style="position:absolute;left:9298;top:4828;width:1871;height:2" coordorigin="9298,4828" coordsize="1871,2">
              <v:shape style="position:absolute;left:9298;top:4828;width:1871;height:2" coordorigin="9298,4828" coordsize="1871,0" path="m9298,4828l11168,4828e" filled="false" stroked="true" strokeweight=".5pt" strokecolor="#0058a9">
                <v:path arrowok="t"/>
              </v:shape>
            </v:group>
            <v:group style="position:absolute;left:1025;top:2678;width:2;height:1073" coordorigin="1025,2678" coordsize="2,1073">
              <v:shape style="position:absolute;left:1025;top:2678;width:2;height:1073" coordorigin="1025,2678" coordsize="0,1073" path="m1025,2678l1025,3750e" filled="false" stroked="true" strokeweight=".50002pt" strokecolor="#005aaa">
                <v:path arrowok="t"/>
              </v:shape>
            </v:group>
            <v:group style="position:absolute;left:3066;top:2678;width:2;height:1073" coordorigin="3066,2678" coordsize="2,1073">
              <v:shape style="position:absolute;left:3066;top:2678;width:2;height:1073" coordorigin="3066,2678" coordsize="0,1073" path="m3066,2678l3066,3750e" filled="false" stroked="true" strokeweight=".49998pt" strokecolor="#005aaa">
                <v:path arrowok="t"/>
              </v:shape>
            </v:group>
            <v:group style="position:absolute;left:1025;top:3750;width:2;height:1078" coordorigin="1025,3750" coordsize="2,1078">
              <v:shape style="position:absolute;left:1025;top:3750;width:2;height:1078" coordorigin="1025,3750" coordsize="0,1078" path="m1025,3750l1025,4828e" filled="false" stroked="true" strokeweight=".50002pt" strokecolor="#005aaa">
                <v:path arrowok="t"/>
              </v:shape>
            </v:group>
            <v:group style="position:absolute;left:3066;top:3750;width:2;height:1078" coordorigin="3066,3750" coordsize="2,1078">
              <v:shape style="position:absolute;left:3066;top:3750;width:2;height:1078" coordorigin="3066,3750" coordsize="0,1078" path="m3066,3750l3066,4828e" filled="false" stroked="true" strokeweight=".49998pt" strokecolor="#005aaa">
                <v:path arrowok="t"/>
              </v:shape>
            </v:group>
            <v:group style="position:absolute;left:1025;top:4828;width:2;height:1073" coordorigin="1025,4828" coordsize="2,1073">
              <v:shape style="position:absolute;left:1025;top:4828;width:2;height:1073" coordorigin="1025,4828" coordsize="0,1073" path="m1025,4828l1025,5900e" filled="false" stroked="true" strokeweight=".50002pt" strokecolor="#005aaa">
                <v:path arrowok="t"/>
              </v:shape>
            </v:group>
            <v:group style="position:absolute;left:3066;top:4828;width:2;height:1073" coordorigin="3066,4828" coordsize="2,1073">
              <v:shape style="position:absolute;left:3066;top:4828;width:2;height:1073" coordorigin="3066,4828" coordsize="0,1073" path="m3066,4828l3066,5900e" filled="false" stroked="true" strokeweight=".49998pt" strokecolor="#005aaa">
                <v:path arrowok="t"/>
              </v:shape>
            </v:group>
            <v:group style="position:absolute;left:3860;top:6184;width:2;height:501" coordorigin="3860,6184" coordsize="2,501">
              <v:shape style="position:absolute;left:3860;top:6184;width:2;height:501" coordorigin="3860,6184" coordsize="0,501" path="m3860,6184l3860,6685e" filled="false" stroked="true" strokeweight=".49998pt" strokecolor="#0058a9">
                <v:path arrowok="t"/>
              </v:shape>
            </v:group>
            <v:group style="position:absolute;left:4767;top:6184;width:2;height:501" coordorigin="4767,6184" coordsize="2,501">
              <v:shape style="position:absolute;left:4767;top:6184;width:2;height:501" coordorigin="4767,6184" coordsize="0,501" path="m4767,6184l4767,6685e" filled="false" stroked="true" strokeweight=".49998pt" strokecolor="#0058a9">
                <v:path arrowok="t"/>
              </v:shape>
            </v:group>
            <v:group style="position:absolute;left:3071;top:6690;width:1696;height:2" coordorigin="3071,6690" coordsize="1696,2">
              <v:shape style="position:absolute;left:3071;top:6690;width:1696;height:2" coordorigin="3071,6690" coordsize="1696,0" path="m3071,6690l4767,6690e" filled="false" stroked="true" strokeweight=".50003pt" strokecolor="#0058a9">
                <v:path arrowok="t"/>
              </v:shape>
            </v:group>
            <v:group style="position:absolute;left:3860;top:6695;width:2;height:501" coordorigin="3860,6695" coordsize="2,501">
              <v:shape style="position:absolute;left:3860;top:6695;width:2;height:501" coordorigin="3860,6695" coordsize="0,501" path="m3860,6695l3860,7195e" filled="false" stroked="true" strokeweight=".49998pt" strokecolor="#0058a9">
                <v:path arrowok="t"/>
              </v:shape>
            </v:group>
            <v:group style="position:absolute;left:4767;top:6690;width:1078;height:2" coordorigin="4767,6690" coordsize="1078,2">
              <v:shape style="position:absolute;left:4767;top:6690;width:1078;height:2" coordorigin="4767,6690" coordsize="1078,0" path="m4767,6690l5844,6690e" filled="false" stroked="true" strokeweight=".50003pt" strokecolor="#0058a9">
                <v:path arrowok="t"/>
              </v:shape>
            </v:group>
            <v:group style="position:absolute;left:4767;top:6695;width:2;height:501" coordorigin="4767,6695" coordsize="2,501">
              <v:shape style="position:absolute;left:4767;top:6695;width:2;height:501" coordorigin="4767,6695" coordsize="0,501" path="m4767,6695l4767,7195e" filled="false" stroked="true" strokeweight=".49998pt" strokecolor="#0058a9">
                <v:path arrowok="t"/>
              </v:shape>
            </v:group>
            <v:group style="position:absolute;left:9298;top:6690;width:1871;height:2" coordorigin="9298,6690" coordsize="1871,2">
              <v:shape style="position:absolute;left:9298;top:6690;width:1871;height:2" coordorigin="9298,6690" coordsize="1871,0" path="m9298,6690l11168,6690e" filled="false" stroked="true" strokeweight=".50003pt" strokecolor="#0058a9">
                <v:path arrowok="t"/>
              </v:shape>
            </v:group>
            <v:group style="position:absolute;left:3071;top:7200;width:1696;height:2" coordorigin="3071,7200" coordsize="1696,2">
              <v:shape style="position:absolute;left:3071;top:7200;width:1696;height:2" coordorigin="3071,7200" coordsize="1696,0" path="m3071,7200l4767,7200e" filled="false" stroked="true" strokeweight=".5pt" strokecolor="#0058a9">
                <v:path arrowok="t"/>
              </v:shape>
            </v:group>
            <v:group style="position:absolute;left:3860;top:7205;width:2;height:501" coordorigin="3860,7205" coordsize="2,501">
              <v:shape style="position:absolute;left:3860;top:7205;width:2;height:501" coordorigin="3860,7205" coordsize="0,501" path="m3860,7205l3860,7705e" filled="false" stroked="true" strokeweight=".49998pt" strokecolor="#0058a9">
                <v:path arrowok="t"/>
              </v:shape>
            </v:group>
            <v:group style="position:absolute;left:4767;top:7200;width:1078;height:2" coordorigin="4767,7200" coordsize="1078,2">
              <v:shape style="position:absolute;left:4767;top:7200;width:1078;height:2" coordorigin="4767,7200" coordsize="1078,0" path="m4767,7200l5844,7200e" filled="false" stroked="true" strokeweight=".5pt" strokecolor="#0058a9">
                <v:path arrowok="t"/>
              </v:shape>
            </v:group>
            <v:group style="position:absolute;left:4767;top:7205;width:2;height:501" coordorigin="4767,7205" coordsize="2,501">
              <v:shape style="position:absolute;left:4767;top:7205;width:2;height:501" coordorigin="4767,7205" coordsize="0,501" path="m4767,7205l4767,7705e" filled="false" stroked="true" strokeweight=".49998pt" strokecolor="#0058a9">
                <v:path arrowok="t"/>
              </v:shape>
            </v:group>
            <v:group style="position:absolute;left:9298;top:7200;width:1871;height:2" coordorigin="9298,7200" coordsize="1871,2">
              <v:shape style="position:absolute;left:9298;top:7200;width:1871;height:2" coordorigin="9298,7200" coordsize="1871,0" path="m9298,7200l11168,7200e" filled="false" stroked="true" strokeweight=".5pt" strokecolor="#0058a9">
                <v:path arrowok="t"/>
              </v:shape>
            </v:group>
            <v:group style="position:absolute;left:3071;top:7710;width:1696;height:2" coordorigin="3071,7710" coordsize="1696,2">
              <v:shape style="position:absolute;left:3071;top:7710;width:1696;height:2" coordorigin="3071,7710" coordsize="1696,0" path="m3071,7710l4767,7710e" filled="false" stroked="true" strokeweight=".50003pt" strokecolor="#0058a9">
                <v:path arrowok="t"/>
              </v:shape>
            </v:group>
            <v:group style="position:absolute;left:3860;top:7715;width:2;height:501" coordorigin="3860,7715" coordsize="2,501">
              <v:shape style="position:absolute;left:3860;top:7715;width:2;height:501" coordorigin="3860,7715" coordsize="0,501" path="m3860,7715l3860,8215e" filled="false" stroked="true" strokeweight=".49998pt" strokecolor="#0058a9">
                <v:path arrowok="t"/>
              </v:shape>
            </v:group>
            <v:group style="position:absolute;left:4767;top:7710;width:1078;height:2" coordorigin="4767,7710" coordsize="1078,2">
              <v:shape style="position:absolute;left:4767;top:7710;width:1078;height:2" coordorigin="4767,7710" coordsize="1078,0" path="m4767,7710l5844,7710e" filled="false" stroked="true" strokeweight=".50003pt" strokecolor="#0058a9">
                <v:path arrowok="t"/>
              </v:shape>
            </v:group>
            <v:group style="position:absolute;left:4767;top:7715;width:2;height:501" coordorigin="4767,7715" coordsize="2,501">
              <v:shape style="position:absolute;left:4767;top:7715;width:2;height:501" coordorigin="4767,7715" coordsize="0,501" path="m4767,7715l4767,8215e" filled="false" stroked="true" strokeweight=".49998pt" strokecolor="#0058a9">
                <v:path arrowok="t"/>
              </v:shape>
            </v:group>
            <v:group style="position:absolute;left:9298;top:7710;width:1871;height:2" coordorigin="9298,7710" coordsize="1871,2">
              <v:shape style="position:absolute;left:9298;top:7710;width:1871;height:2" coordorigin="9298,7710" coordsize="1871,0" path="m9298,7710l11168,7710e" filled="false" stroked="true" strokeweight=".50003pt" strokecolor="#0058a9">
                <v:path arrowok="t"/>
              </v:shape>
            </v:group>
            <v:group style="position:absolute;left:3071;top:8220;width:1696;height:2" coordorigin="3071,8220" coordsize="1696,2">
              <v:shape style="position:absolute;left:3071;top:8220;width:1696;height:2" coordorigin="3071,8220" coordsize="1696,0" path="m3071,8220l4767,8220e" filled="false" stroked="true" strokeweight=".49997pt" strokecolor="#0058a9">
                <v:path arrowok="t"/>
              </v:shape>
            </v:group>
            <v:group style="position:absolute;left:3860;top:8225;width:2;height:501" coordorigin="3860,8225" coordsize="2,501">
              <v:shape style="position:absolute;left:3860;top:8225;width:2;height:501" coordorigin="3860,8225" coordsize="0,501" path="m3860,8225l3860,8725e" filled="false" stroked="true" strokeweight=".49998pt" strokecolor="#0058a9">
                <v:path arrowok="t"/>
              </v:shape>
            </v:group>
            <v:group style="position:absolute;left:4767;top:8220;width:1078;height:2" coordorigin="4767,8220" coordsize="1078,2">
              <v:shape style="position:absolute;left:4767;top:8220;width:1078;height:2" coordorigin="4767,8220" coordsize="1078,0" path="m4767,8220l5844,8220e" filled="false" stroked="true" strokeweight=".49997pt" strokecolor="#0058a9">
                <v:path arrowok="t"/>
              </v:shape>
            </v:group>
            <v:group style="position:absolute;left:4767;top:8225;width:2;height:501" coordorigin="4767,8225" coordsize="2,501">
              <v:shape style="position:absolute;left:4767;top:8225;width:2;height:501" coordorigin="4767,8225" coordsize="0,501" path="m4767,8225l4767,8725e" filled="false" stroked="true" strokeweight=".49998pt" strokecolor="#0058a9">
                <v:path arrowok="t"/>
              </v:shape>
            </v:group>
            <v:group style="position:absolute;left:9298;top:8220;width:1871;height:2" coordorigin="9298,8220" coordsize="1871,2">
              <v:shape style="position:absolute;left:9298;top:8220;width:1871;height:2" coordorigin="9298,8220" coordsize="1871,0" path="m9298,8220l11168,8220e" filled="false" stroked="true" strokeweight=".49997pt" strokecolor="#0058a9">
                <v:path arrowok="t"/>
              </v:shape>
            </v:group>
            <v:group style="position:absolute;left:1025;top:6184;width:2;height:506" coordorigin="1025,6184" coordsize="2,506">
              <v:shape style="position:absolute;left:1025;top:6184;width:2;height:506" coordorigin="1025,6184" coordsize="0,506" path="m1025,6184l1025,6690e" filled="false" stroked="true" strokeweight=".50002pt" strokecolor="#005aaa">
                <v:path arrowok="t"/>
              </v:shape>
            </v:group>
            <v:group style="position:absolute;left:3066;top:6184;width:2;height:506" coordorigin="3066,6184" coordsize="2,506">
              <v:shape style="position:absolute;left:3066;top:6184;width:2;height:506" coordorigin="3066,6184" coordsize="0,506" path="m3066,6184l3066,6690e" filled="false" stroked="true" strokeweight=".49998pt" strokecolor="#005aaa">
                <v:path arrowok="t"/>
              </v:shape>
            </v:group>
            <v:group style="position:absolute;left:1025;top:6690;width:2;height:511" coordorigin="1025,6690" coordsize="2,511">
              <v:shape style="position:absolute;left:1025;top:6690;width:2;height:511" coordorigin="1025,6690" coordsize="0,511" path="m1025,6690l1025,7200e" filled="false" stroked="true" strokeweight=".50002pt" strokecolor="#005aaa">
                <v:path arrowok="t"/>
              </v:shape>
            </v:group>
            <v:group style="position:absolute;left:3066;top:6690;width:2;height:511" coordorigin="3066,6690" coordsize="2,511">
              <v:shape style="position:absolute;left:3066;top:6690;width:2;height:511" coordorigin="3066,6690" coordsize="0,511" path="m3066,6690l3066,7200e" filled="false" stroked="true" strokeweight=".49998pt" strokecolor="#005aaa">
                <v:path arrowok="t"/>
              </v:shape>
            </v:group>
            <v:group style="position:absolute;left:1025;top:7200;width:2;height:511" coordorigin="1025,7200" coordsize="2,511">
              <v:shape style="position:absolute;left:1025;top:7200;width:2;height:511" coordorigin="1025,7200" coordsize="0,511" path="m1025,7200l1025,7710e" filled="false" stroked="true" strokeweight=".50002pt" strokecolor="#005aaa">
                <v:path arrowok="t"/>
              </v:shape>
            </v:group>
            <v:group style="position:absolute;left:3066;top:7200;width:2;height:511" coordorigin="3066,7200" coordsize="2,511">
              <v:shape style="position:absolute;left:3066;top:7200;width:2;height:511" coordorigin="3066,7200" coordsize="0,511" path="m3066,7200l3066,7710e" filled="false" stroked="true" strokeweight=".49998pt" strokecolor="#005aaa">
                <v:path arrowok="t"/>
              </v:shape>
            </v:group>
            <v:group style="position:absolute;left:1025;top:7710;width:2;height:511" coordorigin="1025,7710" coordsize="2,511">
              <v:shape style="position:absolute;left:1025;top:7710;width:2;height:511" coordorigin="1025,7710" coordsize="0,511" path="m1025,7710l1025,8220e" filled="false" stroked="true" strokeweight=".50002pt" strokecolor="#005aaa">
                <v:path arrowok="t"/>
              </v:shape>
            </v:group>
            <v:group style="position:absolute;left:3066;top:7710;width:2;height:511" coordorigin="3066,7710" coordsize="2,511">
              <v:shape style="position:absolute;left:3066;top:7710;width:2;height:511" coordorigin="3066,7710" coordsize="0,511" path="m3066,7710l3066,8220e" filled="false" stroked="true" strokeweight=".49998pt" strokecolor="#005aaa">
                <v:path arrowok="t"/>
              </v:shape>
            </v:group>
            <v:group style="position:absolute;left:1025;top:8220;width:2;height:506" coordorigin="1025,8220" coordsize="2,506">
              <v:shape style="position:absolute;left:1025;top:8220;width:2;height:506" coordorigin="1025,8220" coordsize="0,506" path="m1025,8220l1025,8725e" filled="false" stroked="true" strokeweight=".50002pt" strokecolor="#005aaa">
                <v:path arrowok="t"/>
              </v:shape>
            </v:group>
            <v:group style="position:absolute;left:3066;top:8220;width:2;height:506" coordorigin="3066,8220" coordsize="2,506">
              <v:shape style="position:absolute;left:3066;top:8220;width:2;height:506" coordorigin="3066,8220" coordsize="0,506" path="m3066,8220l3066,8725e" filled="false" stroked="true" strokeweight=".49998pt" strokecolor="#005aaa">
                <v:path arrowok="t"/>
              </v:shape>
            </v:group>
            <v:group style="position:absolute;left:3860;top:9010;width:2;height:898" coordorigin="3860,9010" coordsize="2,898">
              <v:shape style="position:absolute;left:3860;top:9010;width:2;height:898" coordorigin="3860,9010" coordsize="0,898" path="m3860,9010l3860,9907e" filled="false" stroked="true" strokeweight=".49998pt" strokecolor="#0058a9">
                <v:path arrowok="t"/>
              </v:shape>
            </v:group>
            <v:group style="position:absolute;left:4767;top:9010;width:2;height:898" coordorigin="4767,9010" coordsize="2,898">
              <v:shape style="position:absolute;left:4767;top:9010;width:2;height:898" coordorigin="4767,9010" coordsize="0,898" path="m4767,9010l4767,9907e" filled="false" stroked="true" strokeweight=".49998pt" strokecolor="#0058a9">
                <v:path arrowok="t"/>
              </v:shape>
            </v:group>
            <v:group style="position:absolute;left:3071;top:9912;width:1696;height:2" coordorigin="3071,9912" coordsize="1696,2">
              <v:shape style="position:absolute;left:3071;top:9912;width:1696;height:2" coordorigin="3071,9912" coordsize="1696,0" path="m3071,9912l4767,9912e" filled="false" stroked="true" strokeweight=".5pt" strokecolor="#0058a9">
                <v:path arrowok="t"/>
              </v:shape>
            </v:group>
            <v:group style="position:absolute;left:3860;top:9917;width:2;height:898" coordorigin="3860,9917" coordsize="2,898">
              <v:shape style="position:absolute;left:3860;top:9917;width:2;height:898" coordorigin="3860,9917" coordsize="0,898" path="m3860,9917l3860,10814e" filled="false" stroked="true" strokeweight=".49998pt" strokecolor="#0058a9">
                <v:path arrowok="t"/>
              </v:shape>
            </v:group>
            <v:group style="position:absolute;left:4767;top:9912;width:1078;height:2" coordorigin="4767,9912" coordsize="1078,2">
              <v:shape style="position:absolute;left:4767;top:9912;width:1078;height:2" coordorigin="4767,9912" coordsize="1078,0" path="m4767,9912l5844,9912e" filled="false" stroked="true" strokeweight=".5pt" strokecolor="#0058a9">
                <v:path arrowok="t"/>
              </v:shape>
            </v:group>
            <v:group style="position:absolute;left:4767;top:9917;width:2;height:898" coordorigin="4767,9917" coordsize="2,898">
              <v:shape style="position:absolute;left:4767;top:9917;width:2;height:898" coordorigin="4767,9917" coordsize="0,898" path="m4767,9917l4767,10814e" filled="false" stroked="true" strokeweight=".49998pt" strokecolor="#0058a9">
                <v:path arrowok="t"/>
              </v:shape>
            </v:group>
            <v:group style="position:absolute;left:9298;top:9912;width:1871;height:2" coordorigin="9298,9912" coordsize="1871,2">
              <v:shape style="position:absolute;left:9298;top:9912;width:1871;height:2" coordorigin="9298,9912" coordsize="1871,0" path="m9298,9912l11168,9912e" filled="false" stroked="true" strokeweight=".5pt" strokecolor="#0058a9">
                <v:path arrowok="t"/>
              </v:shape>
            </v:group>
            <v:group style="position:absolute;left:3071;top:10819;width:1696;height:2" coordorigin="3071,10819" coordsize="1696,2">
              <v:shape style="position:absolute;left:3071;top:10819;width:1696;height:2" coordorigin="3071,10819" coordsize="1696,0" path="m3071,10819l4767,10819e" filled="false" stroked="true" strokeweight=".5pt" strokecolor="#0058a9">
                <v:path arrowok="t"/>
              </v:shape>
            </v:group>
            <v:group style="position:absolute;left:3860;top:10824;width:2;height:898" coordorigin="3860,10824" coordsize="2,898">
              <v:shape style="position:absolute;left:3860;top:10824;width:2;height:898" coordorigin="3860,10824" coordsize="0,898" path="m3860,10824l3860,11721e" filled="false" stroked="true" strokeweight=".49998pt" strokecolor="#0058a9">
                <v:path arrowok="t"/>
              </v:shape>
            </v:group>
            <v:group style="position:absolute;left:4767;top:10819;width:1078;height:2" coordorigin="4767,10819" coordsize="1078,2">
              <v:shape style="position:absolute;left:4767;top:10819;width:1078;height:2" coordorigin="4767,10819" coordsize="1078,0" path="m4767,10819l5844,10819e" filled="false" stroked="true" strokeweight=".5pt" strokecolor="#0058a9">
                <v:path arrowok="t"/>
              </v:shape>
            </v:group>
            <v:group style="position:absolute;left:4767;top:10824;width:2;height:898" coordorigin="4767,10824" coordsize="2,898">
              <v:shape style="position:absolute;left:4767;top:10824;width:2;height:898" coordorigin="4767,10824" coordsize="0,898" path="m4767,10824l4767,11721e" filled="false" stroked="true" strokeweight=".49998pt" strokecolor="#0058a9">
                <v:path arrowok="t"/>
              </v:shape>
            </v:group>
            <v:group style="position:absolute;left:9298;top:10819;width:1871;height:2" coordorigin="9298,10819" coordsize="1871,2">
              <v:shape style="position:absolute;left:9298;top:10819;width:1871;height:2" coordorigin="9298,10819" coordsize="1871,0" path="m9298,10819l11168,10819e" filled="false" stroked="true" strokeweight=".5pt" strokecolor="#0058a9">
                <v:path arrowok="t"/>
              </v:shape>
            </v:group>
            <v:group style="position:absolute;left:1025;top:9010;width:2;height:903" coordorigin="1025,9010" coordsize="2,903">
              <v:shape style="position:absolute;left:1025;top:9010;width:2;height:903" coordorigin="1025,9010" coordsize="0,903" path="m1025,9010l1025,9912e" filled="false" stroked="true" strokeweight=".50002pt" strokecolor="#005aaa">
                <v:path arrowok="t"/>
              </v:shape>
            </v:group>
            <v:group style="position:absolute;left:3066;top:9010;width:2;height:903" coordorigin="3066,9010" coordsize="2,903">
              <v:shape style="position:absolute;left:3066;top:9010;width:2;height:903" coordorigin="3066,9010" coordsize="0,903" path="m3066,9010l3066,9912e" filled="false" stroked="true" strokeweight=".49998pt" strokecolor="#005aaa">
                <v:path arrowok="t"/>
              </v:shape>
            </v:group>
            <v:group style="position:absolute;left:1025;top:9912;width:2;height:908" coordorigin="1025,9912" coordsize="2,908">
              <v:shape style="position:absolute;left:1025;top:9912;width:2;height:908" coordorigin="1025,9912" coordsize="0,908" path="m1025,9912l1025,10819e" filled="false" stroked="true" strokeweight=".50002pt" strokecolor="#005aaa">
                <v:path arrowok="t"/>
              </v:shape>
            </v:group>
            <v:group style="position:absolute;left:3066;top:9912;width:2;height:908" coordorigin="3066,9912" coordsize="2,908">
              <v:shape style="position:absolute;left:3066;top:9912;width:2;height:908" coordorigin="3066,9912" coordsize="0,908" path="m3066,9912l3066,10819e" filled="false" stroked="true" strokeweight=".49998pt" strokecolor="#005aaa">
                <v:path arrowok="t"/>
              </v:shape>
            </v:group>
            <v:group style="position:absolute;left:1025;top:10819;width:2;height:903" coordorigin="1025,10819" coordsize="2,903">
              <v:shape style="position:absolute;left:1025;top:10819;width:2;height:903" coordorigin="1025,10819" coordsize="0,903" path="m1025,10819l1025,11721e" filled="false" stroked="true" strokeweight=".50002pt" strokecolor="#005aaa">
                <v:path arrowok="t"/>
              </v:shape>
            </v:group>
            <v:group style="position:absolute;left:3066;top:10819;width:2;height:903" coordorigin="3066,10819" coordsize="2,903">
              <v:shape style="position:absolute;left:3066;top:10819;width:2;height:903" coordorigin="3066,10819" coordsize="0,903" path="m3066,10819l3066,11721e" filled="false" stroked="true" strokeweight=".49998pt" strokecolor="#005aaa">
                <v:path arrowok="t"/>
              </v:shape>
            </v:group>
            <v:group style="position:absolute;left:3860;top:12006;width:2;height:2509" coordorigin="3860,12006" coordsize="2,2509">
              <v:shape style="position:absolute;left:3860;top:12006;width:2;height:2509" coordorigin="3860,12006" coordsize="0,2509" path="m3860,12006l3860,14514e" filled="false" stroked="true" strokeweight=".49998pt" strokecolor="#0058a9">
                <v:path arrowok="t"/>
              </v:shape>
            </v:group>
            <v:group style="position:absolute;left:4767;top:12006;width:2;height:2509" coordorigin="4767,12006" coordsize="2,2509">
              <v:shape style="position:absolute;left:4767;top:12006;width:2;height:2509" coordorigin="4767,12006" coordsize="0,2509" path="m4767,12006l4767,14514e" filled="false" stroked="true" strokeweight=".49998pt" strokecolor="#0058a9">
                <v:path arrowok="t"/>
              </v:shape>
            </v:group>
            <v:group style="position:absolute;left:5839;top:12006;width:2;height:2509" coordorigin="5839,12006" coordsize="2,2509">
              <v:shape style="position:absolute;left:5839;top:12006;width:2;height:2509" coordorigin="5839,12006" coordsize="0,2509" path="m5839,12006l5839,14514e" filled="false" stroked="true" strokeweight=".5pt" strokecolor="#0058a9">
                <v:path arrowok="t"/>
              </v:shape>
            </v:group>
            <v:group style="position:absolute;left:6581;top:12006;width:2;height:2509" coordorigin="6581,12006" coordsize="2,2509">
              <v:shape style="position:absolute;left:6581;top:12006;width:2;height:2509" coordorigin="6581,12006" coordsize="0,2509" path="m6581,12006l6581,14514e" filled="false" stroked="true" strokeweight=".5pt" strokecolor="#0058a9">
                <v:path arrowok="t"/>
              </v:shape>
            </v:group>
            <v:group style="position:absolute;left:7488;top:12006;width:2;height:2509" coordorigin="7488,12006" coordsize="2,2509">
              <v:shape style="position:absolute;left:7488;top:12006;width:2;height:2509" coordorigin="7488,12006" coordsize="0,2509" path="m7488,12006l7488,14514e" filled="false" stroked="true" strokeweight=".5pt" strokecolor="#0058a9">
                <v:path arrowok="t"/>
              </v:shape>
            </v:group>
            <v:group style="position:absolute;left:8396;top:12006;width:2;height:2509" coordorigin="8396,12006" coordsize="2,2509">
              <v:shape style="position:absolute;left:8396;top:12006;width:2;height:2509" coordorigin="8396,12006" coordsize="0,2509" path="m8396,12006l8396,14514e" filled="false" stroked="true" strokeweight=".50003pt" strokecolor="#0058a9">
                <v:path arrowok="t"/>
              </v:shape>
            </v:group>
            <v:group style="position:absolute;left:9303;top:12006;width:2;height:2509" coordorigin="9303,12006" coordsize="2,2509">
              <v:shape style="position:absolute;left:9303;top:12006;width:2;height:2509" coordorigin="9303,12006" coordsize="0,2509" path="m9303,12006l9303,14514e" filled="false" stroked="true" strokeweight=".5pt" strokecolor="#0058a9">
                <v:path arrowok="t"/>
              </v:shape>
            </v:group>
            <v:group style="position:absolute;left:10210;top:12006;width:2;height:2509" coordorigin="10210,12006" coordsize="2,2509">
              <v:shape style="position:absolute;left:10210;top:12006;width:2;height:2509" coordorigin="10210,12006" coordsize="0,2509" path="m10210,12006l10210,14514e" filled="false" stroked="true" strokeweight=".5pt" strokecolor="#0058a9">
                <v:path arrowok="t"/>
              </v:shape>
            </v:group>
            <v:group style="position:absolute;left:11163;top:12006;width:2;height:2509" coordorigin="11163,12006" coordsize="2,2509">
              <v:shape style="position:absolute;left:11163;top:12006;width:2;height:2509" coordorigin="11163,12006" coordsize="0,2509" path="m11163,12006l11163,14514e" filled="false" stroked="true" strokeweight=".5pt" strokecolor="#0058a9">
                <v:path arrowok="t"/>
              </v:shape>
            </v:group>
            <v:group style="position:absolute;left:1025;top:12006;width:2;height:2509" coordorigin="1025,12006" coordsize="2,2509">
              <v:shape style="position:absolute;left:1025;top:12006;width:2;height:2509" coordorigin="1025,12006" coordsize="0,2509" path="m1025,12006l1025,14514e" filled="false" stroked="true" strokeweight=".50002pt" strokecolor="#005aaa">
                <v:path arrowok="t"/>
              </v:shape>
            </v:group>
            <v:group style="position:absolute;left:3066;top:12006;width:2;height:2509" coordorigin="3066,12006" coordsize="2,2509">
              <v:shape style="position:absolute;left:3066;top:12006;width:2;height:2509" coordorigin="3066,12006" coordsize="0,2509" path="m3066,12006l3066,14514e" filled="false" stroked="true" strokeweight=".49998pt" strokecolor="#005aaa">
                <v:path arrowok="t"/>
              </v:shape>
              <v:shape style="position:absolute;left:1333;top:2753;width:1427;height:3071" type="#_x0000_t75" stroked="false">
                <v:imagedata r:id="rId79" o:title=""/>
              </v:shape>
              <v:shape style="position:absolute;left:1260;top:6298;width:1571;height:2314" type="#_x0000_t75" stroked="false">
                <v:imagedata r:id="rId80" o:title=""/>
              </v:shape>
              <v:shape style="position:absolute;left:1347;top:9080;width:1398;height:2572" type="#_x0000_t75" stroked="false">
                <v:imagedata r:id="rId81" o:title=""/>
              </v:shape>
              <v:shape style="position:absolute;left:1323;top:12058;width:1446;height:2405" type="#_x0000_t75" stroked="false">
                <v:imagedata r:id="rId82" o:title=""/>
              </v:shape>
            </v:group>
            <w10:wrap type="none"/>
          </v:group>
        </w:pict>
      </w:r>
      <w:r>
        <w:rPr/>
        <w:pict>
          <v:shape style="position:absolute;margin-left:50.023602pt;margin-top:19.075081pt;width:328.25pt;height:20pt;mso-position-horizontal-relative:page;mso-position-vertical-relative:page;z-index:-363112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назначения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23602pt;margin-top:62.498466pt;width:195.6pt;height:16pt;mso-position-horizontal-relative:page;mso-position-vertical-relative:page;z-index:-363088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водоотведения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-1pt;margin-top:93.950897pt;width:44.5pt;height:28pt;mso-position-horizontal-relative:page;mso-position-vertical-relative:page;z-index:-363064" type="#_x0000_t202" filled="false" stroked="false">
            <v:textbox inset="0,0,0,0">
              <w:txbxContent>
                <w:p>
                  <w:pPr>
                    <w:tabs>
                      <w:tab w:pos="870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85.289001pt;width:102.05pt;height:34.65pt;mso-position-horizontal-relative:page;mso-position-vertical-relative:page;z-index:-36304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85.289001pt;width:39.7pt;height:34.65pt;mso-position-horizontal-relative:page;mso-position-vertical-relative:page;z-index:-3630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243" w:right="23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85.289001pt;width:45.4pt;height:34.65pt;mso-position-horizontal-relative:page;mso-position-vertical-relative:page;z-index:-362992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spacing w:line="140" w:lineRule="exact" w:before="0"/>
                    <w:ind w:left="116" w:right="110" w:hanging="5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0"/>
                      <w:sz w:val="14"/>
                    </w:rPr>
                    <w:t>производи-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0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7"/>
                      <w:sz w:val="14"/>
                    </w:rPr>
                    <w:t>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85.289001pt;width:53.65pt;height:34.65pt;mso-position-horizontal-relative:page;mso-position-vertical-relative:page;z-index:-3629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308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91.968994pt;margin-top:85.289001pt;width:37.1pt;height:34.65pt;mso-position-horizontal-relative:page;mso-position-vertical-relative:page;z-index:-3629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194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85.289001pt;width:45.4pt;height:34.65pt;mso-position-horizontal-relative:page;mso-position-vertical-relative:page;z-index:-3629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279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423004pt;margin-top:85.289001pt;width:45.4pt;height:34.65pt;mso-position-horizontal-relative:page;mso-position-vertical-relative:page;z-index:-362896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276" w:right="162" w:hanging="108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Напряже-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3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85.289001pt;width:45.4pt;height:34.65pt;mso-position-horizontal-relative:page;mso-position-vertical-relative:page;z-index:-362872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178" w:right="176" w:firstLine="93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Длина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кабеля</w:t>
                  </w:r>
                  <w:r>
                    <w:rPr>
                      <w:rFonts w:ascii="Lucida Sans" w:hAnsi="Lucida Sans"/>
                      <w:b/>
                      <w:color w:val="231F20"/>
                      <w:w w:val="75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85.289001pt;width:45.4pt;height:34.65pt;mso-position-horizontal-relative:page;mso-position-vertical-relative:page;z-index:-362848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59" w:right="152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Потре-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бляемая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1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159" w:right="384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37"/>
                      <w:sz w:val="8"/>
                    </w:rPr>
                    <w:t>1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85.289001pt;width:47.7pt;height:34.65pt;mso-position-horizontal-relative:page;mso-position-vertical-relative:page;z-index:-362824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223" w:right="177" w:hanging="4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w w:val="76"/>
                      <w:sz w:val="14"/>
                      <w:szCs w:val="14"/>
                    </w:rPr>
                    <w:t>Т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-12"/>
                      <w:sz w:val="14"/>
                      <w:szCs w:val="14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3"/>
                      <w:sz w:val="14"/>
                      <w:szCs w:val="14"/>
                    </w:rPr>
                    <w:t>рабочей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3"/>
                      <w:sz w:val="14"/>
                      <w:szCs w:val="14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1"/>
                      <w:sz w:val="14"/>
                      <w:szCs w:val="14"/>
                    </w:rPr>
                    <w:t>среды,°С</w:t>
                  </w:r>
                  <w:r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119.93103pt;width:506.9pt;height:13.75pt;mso-position-horizontal-relative:page;mso-position-vertical-relative:page;z-index:-36280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8"/>
                      <w:sz w:val="20"/>
                    </w:rPr>
                    <w:t>Grundfo</w:t>
                  </w:r>
                  <w:r>
                    <w:rPr>
                      <w:rFonts w:ascii="Lucida Sans" w:hAnsi="Lucida Sans"/>
                      <w:b/>
                      <w:color w:val="FFFFFF"/>
                      <w:w w:val="88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3"/>
                      <w:sz w:val="20"/>
                    </w:rPr>
                    <w:t>AP35B</w:t>
                  </w:r>
                  <w:r>
                    <w:rPr>
                      <w:rFonts w:ascii="Lucida Sans" w:hAnsi="Lucida Sans"/>
                      <w:b/>
                      <w:color w:val="FFFFFF"/>
                      <w:w w:val="103"/>
                      <w:sz w:val="20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3"/>
                      <w:sz w:val="20"/>
                    </w:rPr>
                    <w:t>AP50B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133.660995pt;width:102.05pt;height:161.6pt;mso-position-horizontal-relative:page;mso-position-vertical-relative:page;z-index:-36277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133.660995pt;width:39.7pt;height:53.9pt;mso-position-horizontal-relative:page;mso-position-vertical-relative:page;z-index:-3627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133.660995pt;width:45.4pt;height:53.9pt;mso-position-horizontal-relative:page;mso-position-vertical-relative:page;z-index:-3627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96468356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133.660995pt;width:53.65pt;height:53.9pt;mso-position-horizontal-relative:page;mso-position-vertical-relative:page;z-index:-3627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188" w:lineRule="exact"/>
                    <w:ind w:left="143" w:right="14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AP35B.50.06.</w:t>
                  </w:r>
                  <w:r>
                    <w:rPr/>
                  </w:r>
                </w:p>
                <w:p>
                  <w:pPr>
                    <w:pStyle w:val="BodyText"/>
                    <w:spacing w:line="188" w:lineRule="exact"/>
                    <w:ind w:left="143" w:right="14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A1.V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91.968994pt;margin-top:133.660995pt;width:37.1pt;height:161.6pt;mso-position-horizontal-relative:page;mso-position-vertical-relative:page;z-index:-3626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1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Grundfos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133.660995pt;width:45.4pt;height:53.9pt;mso-position-horizontal-relative:page;mso-position-vertical-relative:page;z-index:-3626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9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Unilif</w:t>
                  </w:r>
                  <w:r>
                    <w:rPr>
                      <w:color w:val="231F20"/>
                      <w:w w:val="79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AP35B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423004pt;margin-top:133.660995pt;width:45.4pt;height:53.9pt;mso-position-horizontal-relative:page;mso-position-vertical-relative:page;z-index:-3626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133.660995pt;width:45.4pt;height:161.6pt;mso-position-horizontal-relative:page;mso-position-vertical-relative:page;z-index:-3626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133.660995pt;width:45.4pt;height:53.9pt;mso-position-horizontal-relative:page;mso-position-vertical-relative:page;z-index:-3625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152" w:right="152"/>
                    <w:jc w:val="center"/>
                  </w:pPr>
                  <w:r>
                    <w:rPr>
                      <w:color w:val="231F20"/>
                      <w:w w:val="80"/>
                    </w:rPr>
                    <w:t>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133.660995pt;width:47.7pt;height:53.9pt;mso-position-horizontal-relative:page;mso-position-vertical-relative:page;z-index:-3625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187.518997pt;width:39.7pt;height:53.9pt;mso-position-horizontal-relative:page;mso-position-vertical-relative:page;z-index:-3625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015-0536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187.518997pt;width:45.4pt;height:53.9pt;mso-position-horizontal-relative:page;mso-position-vertical-relative:page;z-index:-3625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96468355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187.518997pt;width:53.65pt;height:53.9pt;mso-position-horizontal-relative:page;mso-position-vertical-relative:page;z-index:-3624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188" w:lineRule="exact"/>
                    <w:ind w:left="143" w:right="14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AP35B.50.08.</w:t>
                  </w:r>
                  <w:r>
                    <w:rPr/>
                  </w:r>
                </w:p>
                <w:p>
                  <w:pPr>
                    <w:pStyle w:val="BodyText"/>
                    <w:spacing w:line="188" w:lineRule="exact"/>
                    <w:ind w:left="143" w:right="14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A1.V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187.518997pt;width:45.4pt;height:53.9pt;mso-position-horizontal-relative:page;mso-position-vertical-relative:page;z-index:-3624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19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Unilif</w:t>
                  </w:r>
                  <w:r>
                    <w:rPr>
                      <w:color w:val="231F20"/>
                      <w:w w:val="79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AP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423004pt;margin-top:187.518997pt;width:45.4pt;height:53.9pt;mso-position-horizontal-relative:page;mso-position-vertical-relative:page;z-index:-3624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325" w:right="3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187.518997pt;width:45.4pt;height:53.9pt;mso-position-horizontal-relative:page;mso-position-vertical-relative:page;z-index:-3624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1,25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187.518997pt;width:47.7pt;height:53.9pt;mso-position-horizontal-relative:page;mso-position-vertical-relative:page;z-index:-3623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241.376999pt;width:39.7pt;height:53.9pt;mso-position-horizontal-relative:page;mso-position-vertical-relative:page;z-index:-3623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015-0357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241.376999pt;width:45.4pt;height:53.9pt;mso-position-horizontal-relative:page;mso-position-vertical-relative:page;z-index:-3623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166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96468196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241.376999pt;width:53.65pt;height:53.9pt;mso-position-horizontal-relative:page;mso-position-vertical-relative:page;z-index:-3623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177" w:lineRule="auto"/>
                    <w:ind w:left="160" w:right="0" w:firstLine="12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Unilif</w:t>
                  </w:r>
                  <w:r>
                    <w:rPr>
                      <w:color w:val="231F20"/>
                      <w:w w:val="79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AP</w:t>
                  </w:r>
                  <w:r>
                    <w:rPr>
                      <w:color w:val="231F20"/>
                      <w:spacing w:val="1"/>
                      <w:w w:val="79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50B.50.15.3V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241.376999pt;width:45.4pt;height:53.9pt;mso-position-horizontal-relative:page;mso-position-vertical-relative:page;z-index:-3622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197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Unilif</w:t>
                  </w:r>
                  <w:r>
                    <w:rPr>
                      <w:color w:val="231F20"/>
                      <w:w w:val="79"/>
                    </w:rPr>
                    <w:t>t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79"/>
                    </w:rPr>
                    <w:t>AP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423004pt;margin-top:241.376999pt;width:45.4pt;height:53.9pt;mso-position-horizontal-relative:page;mso-position-vertical-relative:page;z-index:-3622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325" w:right="32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400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241.376999pt;width:45.4pt;height:53.9pt;mso-position-horizontal-relative:page;mso-position-vertical-relative:page;z-index:-3622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2,15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241.376999pt;width:47.7pt;height:53.9pt;mso-position-horizontal-relative:page;mso-position-vertical-relative:page;z-index:-3622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8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50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295.234985pt;width:506.9pt;height:13.75pt;mso-position-horizontal-relative:page;mso-position-vertical-relative:page;z-index:-36220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Spe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5"/>
                      <w:sz w:val="20"/>
                    </w:rPr>
                    <w:t>on</w:t>
                  </w:r>
                  <w:r>
                    <w:rPr>
                      <w:rFonts w:ascii="Lucida Sans" w:hAnsi="Lucida Sans"/>
                      <w:b/>
                      <w:color w:val="FFFFFF"/>
                      <w:w w:val="85"/>
                      <w:sz w:val="20"/>
                    </w:rPr>
                    <w:t>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4"/>
                      <w:sz w:val="20"/>
                    </w:rPr>
                    <w:t>TS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308.964996pt;width:102.05pt;height:127.6pt;mso-position-horizontal-relative:page;mso-position-vertical-relative:page;z-index:-36217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08.964996pt;width:39.7pt;height:25.55pt;mso-position-horizontal-relative:page;mso-position-vertical-relative:page;z-index:-36215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015-0317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308.964996pt;width:45.4pt;height:25.55pt;mso-position-horizontal-relative:page;mso-position-vertical-relative:page;z-index:-36212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308.964996pt;width:53.65pt;height:25.55pt;mso-position-horizontal-relative:page;mso-position-vertical-relative:page;z-index:-36210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52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TS</w:t>
                  </w:r>
                  <w:r>
                    <w:rPr>
                      <w:color w:val="231F20"/>
                      <w:w w:val="79"/>
                    </w:rPr>
                    <w:t>N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968994pt;margin-top:308.964996pt;width:37.1pt;height:127.6pt;mso-position-horizontal-relative:page;mso-position-vertical-relative:page;z-index:-3620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308.964996pt;width:45.4pt;height:127.6pt;mso-position-horizontal-relative:page;mso-position-vertical-relative:page;z-index:-3620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TS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423004pt;margin-top:308.964996pt;width:45.4pt;height:127.6pt;mso-position-horizontal-relative:page;mso-position-vertical-relative:page;z-index:-3620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308.964996pt;width:45.4pt;height:127.6pt;mso-position-horizontal-relative:page;mso-position-vertical-relative:page;z-index:-3620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308.964996pt;width:45.4pt;height:25.55pt;mso-position-horizontal-relative:page;mso-position-vertical-relative:page;z-index:-36198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308.964996pt;width:47.7pt;height:25.55pt;mso-position-horizontal-relative:page;mso-position-vertical-relative:page;z-index:-36196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34.47699pt;width:39.7pt;height:25.55pt;mso-position-horizontal-relative:page;mso-position-vertical-relative:page;z-index:-36193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015-0318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334.47699pt;width:45.4pt;height:25.55pt;mso-position-horizontal-relative:page;mso-position-vertical-relative:page;z-index:-36191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334.47699pt;width:53.65pt;height:25.55pt;mso-position-horizontal-relative:page;mso-position-vertical-relative:page;z-index:-36188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4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30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334.47699pt;width:45.4pt;height:25.55pt;mso-position-horizontal-relative:page;mso-position-vertical-relative:page;z-index:-36186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334.47699pt;width:47.7pt;height:25.55pt;mso-position-horizontal-relative:page;mso-position-vertical-relative:page;z-index:-36184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59.988007pt;width:39.7pt;height:25.55pt;mso-position-horizontal-relative:page;mso-position-vertical-relative:page;z-index:-36181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015-0319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359.988007pt;width:45.4pt;height:25.55pt;mso-position-horizontal-relative:page;mso-position-vertical-relative:page;z-index:-36179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359.988007pt;width:53.65pt;height:25.55pt;mso-position-horizontal-relative:page;mso-position-vertical-relative:page;z-index:-36176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4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359.988007pt;width:45.4pt;height:25.55pt;mso-position-horizontal-relative:page;mso-position-vertical-relative:page;z-index:-36174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359.988007pt;width:47.7pt;height:25.55pt;mso-position-horizontal-relative:page;mso-position-vertical-relative:page;z-index:-36172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85.5pt;width:39.7pt;height:25.55pt;mso-position-horizontal-relative:page;mso-position-vertical-relative:page;z-index:-36169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385.5pt;width:45.4pt;height:25.55pt;mso-position-horizontal-relative:page;mso-position-vertical-relative:page;z-index:-36167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385.5pt;width:53.65pt;height:25.55pt;mso-position-horizontal-relative:page;mso-position-vertical-relative:page;z-index:-36164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4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385.5pt;width:45.4pt;height:25.55pt;mso-position-horizontal-relative:page;mso-position-vertical-relative:page;z-index:-36162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385.5pt;width:47.7pt;height:25.55pt;mso-position-horizontal-relative:page;mso-position-vertical-relative:page;z-index:-36160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11.012024pt;width:39.7pt;height:25.55pt;mso-position-horizontal-relative:page;mso-position-vertical-relative:page;z-index:-361576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015-0321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411.012024pt;width:45.4pt;height:25.55pt;mso-position-horizontal-relative:page;mso-position-vertical-relative:page;z-index:-361552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411.012024pt;width:53.65pt;height:25.55pt;mso-position-horizontal-relative:page;mso-position-vertical-relative:page;z-index:-361528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5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100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411.012024pt;width:45.4pt;height:25.55pt;mso-position-horizontal-relative:page;mso-position-vertical-relative:page;z-index:-361504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411.012024pt;width:47.7pt;height:25.55pt;mso-position-horizontal-relative:page;mso-position-vertical-relative:page;z-index:-361480" type="#_x0000_t202" filled="false" stroked="false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436.524017pt;width:506.9pt;height:13.75pt;mso-position-horizontal-relative:page;mso-position-vertical-relative:page;z-index:-36145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Spe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5"/>
                      <w:sz w:val="20"/>
                    </w:rPr>
                    <w:t>on</w:t>
                  </w:r>
                  <w:r>
                    <w:rPr>
                      <w:rFonts w:ascii="Lucida Sans" w:hAnsi="Lucida Sans"/>
                      <w:b/>
                      <w:color w:val="FFFFFF"/>
                      <w:w w:val="85"/>
                      <w:sz w:val="20"/>
                    </w:rPr>
                    <w:t>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1"/>
                      <w:sz w:val="20"/>
                    </w:rPr>
                    <w:t>TF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450.253021pt;width:102.05pt;height:136.1pt;mso-position-horizontal-relative:page;mso-position-vertical-relative:page;z-index:-36143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50.253021pt;width:39.7pt;height:45.4pt;mso-position-horizontal-relative:page;mso-position-vertical-relative:page;z-index:-3614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015-0322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450.253021pt;width:45.4pt;height:45.4pt;mso-position-horizontal-relative:page;mso-position-vertical-relative:page;z-index:-3613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450.253021pt;width:53.65pt;height:45.4pt;mso-position-horizontal-relative:page;mso-position-vertical-relative:page;z-index:-3613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4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80"/>
                    </w:rPr>
                    <w:t>F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91.968994pt;margin-top:450.253021pt;width:37.1pt;height:136.1pt;mso-position-horizontal-relative:page;mso-position-vertical-relative:page;z-index:-3613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450.253021pt;width:45.4pt;height:136.1pt;mso-position-horizontal-relative:page;mso-position-vertical-relative:page;z-index:-3613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TF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423004pt;margin-top:450.253021pt;width:45.4pt;height:136.1pt;mso-position-horizontal-relative:page;mso-position-vertical-relative:page;z-index:-3612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450.253021pt;width:45.4pt;height:136.1pt;mso-position-horizontal-relative:page;mso-position-vertical-relative:page;z-index:-3612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450.253021pt;width:45.4pt;height:45.4pt;mso-position-horizontal-relative:page;mso-position-vertical-relative:page;z-index:-3612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450.253021pt;width:47.7pt;height:45.4pt;mso-position-horizontal-relative:page;mso-position-vertical-relative:page;z-index:-3612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95.606995pt;width:39.7pt;height:45.4pt;mso-position-horizontal-relative:page;mso-position-vertical-relative:page;z-index:-3611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015-0323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495.606995pt;width:45.4pt;height:45.4pt;mso-position-horizontal-relative:page;mso-position-vertical-relative:page;z-index:-3611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495.606995pt;width:53.65pt;height:45.4pt;mso-position-horizontal-relative:page;mso-position-vertical-relative:page;z-index:-3611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94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80"/>
                    </w:rPr>
                    <w:t>F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80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495.606995pt;width:45.4pt;height:45.4pt;mso-position-horizontal-relative:page;mso-position-vertical-relative:page;z-index:-3611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495.606995pt;width:47.7pt;height:45.4pt;mso-position-horizontal-relative:page;mso-position-vertical-relative:page;z-index:-3610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540.961975pt;width:39.7pt;height:45.4pt;mso-position-horizontal-relative:page;mso-position-vertical-relative:page;z-index:-3610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015-0324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540.961975pt;width:45.4pt;height:45.4pt;mso-position-horizontal-relative:page;mso-position-vertical-relative:page;z-index:-3610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540.961975pt;width:53.65pt;height:45.4pt;mso-position-horizontal-relative:page;mso-position-vertical-relative:page;z-index:-3610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58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T</w:t>
                  </w:r>
                  <w:r>
                    <w:rPr>
                      <w:color w:val="231F20"/>
                      <w:w w:val="80"/>
                    </w:rPr>
                    <w:t>F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100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w w:val="79"/>
                    </w:rPr>
                    <w:t>S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540.961975pt;width:45.4pt;height:45.4pt;mso-position-horizontal-relative:page;mso-position-vertical-relative:page;z-index:-3610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540.961975pt;width:47.7pt;height:45.4pt;mso-position-horizontal-relative:page;mso-position-vertical-relative:page;z-index:-3609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586.315979pt;width:506.9pt;height:13.75pt;mso-position-horizontal-relative:page;mso-position-vertical-relative:page;z-index:-360952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Spe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5"/>
                      <w:sz w:val="20"/>
                    </w:rPr>
                    <w:t>on</w:t>
                  </w:r>
                  <w:r>
                    <w:rPr>
                      <w:rFonts w:ascii="Lucida Sans" w:hAnsi="Lucida Sans"/>
                      <w:b/>
                      <w:color w:val="FFFFFF"/>
                      <w:w w:val="85"/>
                      <w:sz w:val="20"/>
                    </w:rPr>
                    <w:t>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3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1"/>
                      <w:w w:val="103"/>
                      <w:sz w:val="20"/>
                    </w:rPr>
                    <w:t>X</w:t>
                  </w:r>
                  <w:r>
                    <w:rPr>
                      <w:rFonts w:ascii="Lucida Sans" w:hAnsi="Lucida Sans"/>
                      <w:b/>
                      <w:color w:val="FFFFFF"/>
                      <w:w w:val="97"/>
                      <w:sz w:val="20"/>
                    </w:rPr>
                    <w:t>G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600.045044pt;width:102.05pt;height:125.95pt;mso-position-horizontal-relative:page;mso-position-vertical-relative:page;z-index:-36092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600.045044pt;width:39.7pt;height:125.95pt;mso-position-horizontal-relative:page;mso-position-vertical-relative:page;z-index:-3609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015-0325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600.045044pt;width:45.4pt;height:125.95pt;mso-position-horizontal-relative:page;mso-position-vertical-relative:page;z-index:-3608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8.359985pt;margin-top:600.045044pt;width:53.65pt;height:125.95pt;mso-position-horizontal-relative:page;mso-position-vertical-relative:page;z-index:-3608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0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SX</w:t>
                  </w:r>
                  <w:r>
                    <w:rPr>
                      <w:color w:val="231F20"/>
                      <w:w w:val="79"/>
                    </w:rPr>
                    <w:t>G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600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91.968994pt;margin-top:600.045044pt;width:37.1pt;height:125.95pt;mso-position-horizontal-relative:page;mso-position-vertical-relative:page;z-index:-3608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69pt;margin-top:600.045044pt;width:45.4pt;height:125.95pt;mso-position-horizontal-relative:page;mso-position-vertical-relative:page;z-index:-3608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SXG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4.423004pt;margin-top:600.045044pt;width:45.4pt;height:125.95pt;mso-position-horizontal-relative:page;mso-position-vertical-relative:page;z-index:-3607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9.778015pt;margin-top:600.045044pt;width:45.4pt;height:125.95pt;mso-position-horizontal-relative:page;mso-position-vertical-relative:page;z-index:-3607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65.131989pt;margin-top:600.045044pt;width:45.4pt;height:125.95pt;mso-position-horizontal-relative:page;mso-position-vertical-relative:page;z-index:-3607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0.485992pt;margin-top:600.045044pt;width:47.7pt;height:125.95pt;mso-position-horizontal-relative:page;mso-position-vertical-relative:page;z-index:-3607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0pt;width:595pt;height:47pt;mso-position-horizontal-relative:page;mso-position-vertical-relative:page;z-index:-36068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.28348pt;margin-top:0pt;width:594.950pt;height:47pt;mso-position-horizontal-relative:page;mso-position-vertical-relative:page;z-index:-360664" coordorigin="6,0" coordsize="11899,940">
            <v:group style="position:absolute;left:364;top:0;width:11540;height:940" coordorigin="364,0" coordsize="11540,940">
              <v:shape style="position:absolute;left:364;top:0;width:11540;height:940" coordorigin="364,0" coordsize="11540,940" path="m364,939l11904,939,11904,0,364,0,364,939xe" filled="true" fillcolor="#f15a2a" stroked="false">
                <v:path arrowok="t"/>
                <v:fill type="solid"/>
              </v:shape>
            </v:group>
            <v:group style="position:absolute;left:6;top:0;width:359;height:940" coordorigin="6,0" coordsize="359,940">
              <v:shape style="position:absolute;left:6;top:0;width:359;height:940" coordorigin="6,0" coordsize="359,940" path="m6,939l364,939,364,0,6,0,6,939xe" filled="true" fillcolor="#f15a2a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6.599983pt;margin-top:85.039001pt;width:507.95pt;height:413.7pt;mso-position-horizontal-relative:page;mso-position-vertical-relative:page;z-index:-360640" coordorigin="732,1701" coordsize="10159,8274">
            <v:group style="position:absolute;left:742;top:1706;width:2041;height:693" coordorigin="742,1706" coordsize="2041,693">
              <v:shape style="position:absolute;left:742;top:1706;width:2041;height:693" coordorigin="742,1706" coordsize="2041,693" path="m2783,1706l742,1706,742,2399,2783,2399,2783,1706xe" filled="true" fillcolor="#d9e1f3" stroked="false">
                <v:path arrowok="t"/>
                <v:fill type="solid"/>
              </v:shape>
            </v:group>
            <v:group style="position:absolute;left:2783;top:1706;width:794;height:693" coordorigin="2783,1706" coordsize="794,693">
              <v:shape style="position:absolute;left:2783;top:1706;width:794;height:693" coordorigin="2783,1706" coordsize="794,693" path="m3577,1706l2783,1706,2783,2399,3577,2399,3577,1706xe" filled="true" fillcolor="#d9e1f3" stroked="false">
                <v:path arrowok="t"/>
                <v:fill type="solid"/>
              </v:shape>
            </v:group>
            <v:group style="position:absolute;left:3577;top:1706;width:908;height:693" coordorigin="3577,1706" coordsize="908,693">
              <v:shape style="position:absolute;left:3577;top:1706;width:908;height:693" coordorigin="3577,1706" coordsize="908,693" path="m4484,1706l3577,1706,3577,2399,4484,2399,4484,1706xe" filled="true" fillcolor="#d9e1f3" stroked="false">
                <v:path arrowok="t"/>
                <v:fill type="solid"/>
              </v:shape>
            </v:group>
            <v:group style="position:absolute;left:4484;top:1706;width:1073;height:693" coordorigin="4484,1706" coordsize="1073,693">
              <v:shape style="position:absolute;left:4484;top:1706;width:1073;height:693" coordorigin="4484,1706" coordsize="1073,693" path="m5556,1706l4484,1706,4484,2399,5556,2399,5556,1706xe" filled="true" fillcolor="#d9e1f3" stroked="false">
                <v:path arrowok="t"/>
                <v:fill type="solid"/>
              </v:shape>
            </v:group>
            <v:group style="position:absolute;left:5556;top:1706;width:742;height:693" coordorigin="5556,1706" coordsize="742,693">
              <v:shape style="position:absolute;left:5556;top:1706;width:742;height:693" coordorigin="5556,1706" coordsize="742,693" path="m6298,1706l5556,1706,5556,2399,6298,2399,6298,1706xe" filled="true" fillcolor="#d9e1f3" stroked="false">
                <v:path arrowok="t"/>
                <v:fill type="solid"/>
              </v:shape>
            </v:group>
            <v:group style="position:absolute;left:6298;top:1706;width:908;height:693" coordorigin="6298,1706" coordsize="908,693">
              <v:shape style="position:absolute;left:6298;top:1706;width:908;height:693" coordorigin="6298,1706" coordsize="908,693" path="m7205,1706l6298,1706,6298,2399,7205,2399,7205,1706xe" filled="true" fillcolor="#d9e1f3" stroked="false">
                <v:path arrowok="t"/>
                <v:fill type="solid"/>
              </v:shape>
            </v:group>
            <v:group style="position:absolute;left:7205;top:1706;width:908;height:693" coordorigin="7205,1706" coordsize="908,693">
              <v:shape style="position:absolute;left:7205;top:1706;width:908;height:693" coordorigin="7205,1706" coordsize="908,693" path="m8112,1706l7205,1706,7205,2399,8112,2399,8112,1706xe" filled="true" fillcolor="#d9e1f3" stroked="false">
                <v:path arrowok="t"/>
                <v:fill type="solid"/>
              </v:shape>
            </v:group>
            <v:group style="position:absolute;left:8112;top:1706;width:908;height:693" coordorigin="8112,1706" coordsize="908,693">
              <v:shape style="position:absolute;left:8112;top:1706;width:908;height:693" coordorigin="8112,1706" coordsize="908,693" path="m9019,1706l8112,1706,8112,2399,9019,2399,9019,1706xe" filled="true" fillcolor="#d9e1f3" stroked="false">
                <v:path arrowok="t"/>
                <v:fill type="solid"/>
              </v:shape>
            </v:group>
            <v:group style="position:absolute;left:9019;top:1706;width:908;height:693" coordorigin="9019,1706" coordsize="908,693">
              <v:shape style="position:absolute;left:9019;top:1706;width:908;height:693" coordorigin="9019,1706" coordsize="908,693" path="m9926,1706l9019,1706,9019,2399,9926,2399,9926,1706xe" filled="true" fillcolor="#d9e1f3" stroked="false">
                <v:path arrowok="t"/>
                <v:fill type="solid"/>
              </v:shape>
            </v:group>
            <v:group style="position:absolute;left:9926;top:1706;width:954;height:693" coordorigin="9926,1706" coordsize="954,693">
              <v:shape style="position:absolute;left:9926;top:1706;width:954;height:693" coordorigin="9926,1706" coordsize="954,693" path="m10880,1706l9926,1706,9926,2399,10880,2399,10880,1706xe" filled="true" fillcolor="#d9e1f3" stroked="false">
                <v:path arrowok="t"/>
                <v:fill type="solid"/>
              </v:shape>
            </v:group>
            <v:group style="position:absolute;left:742;top:2399;width:10139;height:275" coordorigin="742,2399" coordsize="10139,275">
              <v:shape style="position:absolute;left:742;top:2399;width:10139;height:275" coordorigin="742,2399" coordsize="10139,275" path="m10880,2399l742,2399,742,2673,10880,2673,10880,2399xe" filled="true" fillcolor="#0058a9" stroked="false">
                <v:path arrowok="t"/>
                <v:fill type="solid"/>
              </v:shape>
            </v:group>
            <v:group style="position:absolute;left:742;top:5281;width:10139;height:275" coordorigin="742,5281" coordsize="10139,275">
              <v:shape style="position:absolute;left:742;top:5281;width:10139;height:275" coordorigin="742,5281" coordsize="10139,275" path="m10880,5281l742,5281,742,5556,10880,5556,10880,5281xe" filled="true" fillcolor="#0058a9" stroked="false">
                <v:path arrowok="t"/>
                <v:fill type="solid"/>
              </v:shape>
            </v:group>
            <v:group style="position:absolute;left:742;top:2673;width:2041;height:2608" coordorigin="742,2673" coordsize="2041,2608">
              <v:shape style="position:absolute;left:742;top:2673;width:2041;height:2608" coordorigin="742,2673" coordsize="2041,2608" path="m2783,2673l742,2673,742,5281,2783,5281,2783,2673xe" filled="true" fillcolor="#8caedb" stroked="false">
                <v:path arrowok="t"/>
                <v:fill type="solid"/>
              </v:shape>
            </v:group>
            <v:group style="position:absolute;left:742;top:7653;width:10139;height:275" coordorigin="742,7653" coordsize="10139,275">
              <v:shape style="position:absolute;left:742;top:7653;width:10139;height:275" coordorigin="742,7653" coordsize="10139,275" path="m10880,7653l742,7653,742,7928,10880,7928,10880,7653xe" filled="true" fillcolor="#0058a9" stroked="false">
                <v:path arrowok="t"/>
                <v:fill type="solid"/>
              </v:shape>
            </v:group>
            <v:group style="position:absolute;left:742;top:5556;width:2041;height:2098" coordorigin="742,5556" coordsize="2041,2098">
              <v:shape style="position:absolute;left:742;top:5556;width:2041;height:2098" coordorigin="742,5556" coordsize="2041,2098" path="m2783,5556l742,5556,742,7653,2783,7653,2783,5556xe" filled="true" fillcolor="#8caedb" stroked="false">
                <v:path arrowok="t"/>
                <v:fill type="solid"/>
              </v:shape>
            </v:group>
            <v:group style="position:absolute;left:742;top:7928;width:2041;height:2041" coordorigin="742,7928" coordsize="2041,2041">
              <v:shape style="position:absolute;left:742;top:7928;width:2041;height:2041" coordorigin="742,7928" coordsize="2041,2041" path="m2783,7928l742,7928,742,9969,2783,9969,2783,7928xe" filled="true" fillcolor="#8caedb" stroked="false">
                <v:path arrowok="t"/>
                <v:fill type="solid"/>
              </v:shape>
            </v:group>
            <v:group style="position:absolute;left:2783;top:1706;width:1701;height:2" coordorigin="2783,1706" coordsize="1701,2">
              <v:shape style="position:absolute;left:2783;top:1706;width:1701;height:2" coordorigin="2783,1706" coordsize="1701,0" path="m2783,1706l4484,1706e" filled="false" stroked="true" strokeweight=".5pt" strokecolor="#0058a9">
                <v:path arrowok="t"/>
              </v:shape>
            </v:group>
            <v:group style="position:absolute;left:3577;top:1711;width:2;height:683" coordorigin="3577,1711" coordsize="2,683">
              <v:shape style="position:absolute;left:3577;top:1711;width:2;height:683" coordorigin="3577,1711" coordsize="0,683" path="m3577,1711l3577,2394e" filled="false" stroked="true" strokeweight=".5pt" strokecolor="#0058a9">
                <v:path arrowok="t"/>
              </v:shape>
            </v:group>
            <v:group style="position:absolute;left:4484;top:1706;width:1073;height:2" coordorigin="4484,1706" coordsize="1073,2">
              <v:shape style="position:absolute;left:4484;top:1706;width:1073;height:2" coordorigin="4484,1706" coordsize="1073,0" path="m4484,1706l5556,1706e" filled="false" stroked="true" strokeweight=".5pt" strokecolor="#0058a9">
                <v:path arrowok="t"/>
              </v:shape>
            </v:group>
            <v:group style="position:absolute;left:4484;top:1711;width:2;height:683" coordorigin="4484,1711" coordsize="2,683">
              <v:shape style="position:absolute;left:4484;top:1711;width:2;height:683" coordorigin="4484,1711" coordsize="0,683" path="m4484,1711l4484,2394e" filled="false" stroked="true" strokeweight=".5pt" strokecolor="#0058a9">
                <v:path arrowok="t"/>
              </v:shape>
            </v:group>
            <v:group style="position:absolute;left:5556;top:1706;width:742;height:2" coordorigin="5556,1706" coordsize="742,2">
              <v:shape style="position:absolute;left:5556;top:1706;width:742;height:2" coordorigin="5556,1706" coordsize="742,0" path="m5556,1706l6298,1706e" filled="false" stroked="true" strokeweight=".5pt" strokecolor="#0058a9">
                <v:path arrowok="t"/>
              </v:shape>
            </v:group>
            <v:group style="position:absolute;left:5556;top:1711;width:2;height:683" coordorigin="5556,1711" coordsize="2,683">
              <v:shape style="position:absolute;left:5556;top:1711;width:2;height:683" coordorigin="5556,1711" coordsize="0,683" path="m5556,1711l5556,2394e" filled="false" stroked="true" strokeweight=".50003pt" strokecolor="#0058a9">
                <v:path arrowok="t"/>
              </v:shape>
            </v:group>
            <v:group style="position:absolute;left:6298;top:1706;width:908;height:2" coordorigin="6298,1706" coordsize="908,2">
              <v:shape style="position:absolute;left:6298;top:1706;width:908;height:2" coordorigin="6298,1706" coordsize="908,0" path="m6298,1706l7205,1706e" filled="false" stroked="true" strokeweight=".5pt" strokecolor="#0058a9">
                <v:path arrowok="t"/>
              </v:shape>
            </v:group>
            <v:group style="position:absolute;left:6298;top:1711;width:2;height:683" coordorigin="6298,1711" coordsize="2,683">
              <v:shape style="position:absolute;left:6298;top:1711;width:2;height:683" coordorigin="6298,1711" coordsize="0,683" path="m6298,1711l6298,2394e" filled="false" stroked="true" strokeweight=".5pt" strokecolor="#0058a9">
                <v:path arrowok="t"/>
              </v:shape>
            </v:group>
            <v:group style="position:absolute;left:7205;top:1706;width:908;height:2" coordorigin="7205,1706" coordsize="908,2">
              <v:shape style="position:absolute;left:7205;top:1706;width:908;height:2" coordorigin="7205,1706" coordsize="908,0" path="m7205,1706l8112,1706e" filled="false" stroked="true" strokeweight=".5pt" strokecolor="#0058a9">
                <v:path arrowok="t"/>
              </v:shape>
            </v:group>
            <v:group style="position:absolute;left:7205;top:1711;width:2;height:683" coordorigin="7205,1711" coordsize="2,683">
              <v:shape style="position:absolute;left:7205;top:1711;width:2;height:683" coordorigin="7205,1711" coordsize="0,683" path="m7205,1711l7205,2394e" filled="false" stroked="true" strokeweight=".5pt" strokecolor="#0058a9">
                <v:path arrowok="t"/>
              </v:shape>
            </v:group>
            <v:group style="position:absolute;left:8112;top:1706;width:908;height:2" coordorigin="8112,1706" coordsize="908,2">
              <v:shape style="position:absolute;left:8112;top:1706;width:908;height:2" coordorigin="8112,1706" coordsize="908,0" path="m8112,1706l9019,1706e" filled="false" stroked="true" strokeweight=".5pt" strokecolor="#0058a9">
                <v:path arrowok="t"/>
              </v:shape>
            </v:group>
            <v:group style="position:absolute;left:8112;top:1711;width:2;height:683" coordorigin="8112,1711" coordsize="2,683">
              <v:shape style="position:absolute;left:8112;top:1711;width:2;height:683" coordorigin="8112,1711" coordsize="0,683" path="m8112,1711l8112,2394e" filled="false" stroked="true" strokeweight=".50003pt" strokecolor="#0058a9">
                <v:path arrowok="t"/>
              </v:shape>
            </v:group>
            <v:group style="position:absolute;left:9019;top:1706;width:908;height:2" coordorigin="9019,1706" coordsize="908,2">
              <v:shape style="position:absolute;left:9019;top:1706;width:908;height:2" coordorigin="9019,1706" coordsize="908,0" path="m9019,1706l9926,1706e" filled="false" stroked="true" strokeweight=".5pt" strokecolor="#0058a9">
                <v:path arrowok="t"/>
              </v:shape>
            </v:group>
            <v:group style="position:absolute;left:9019;top:1711;width:2;height:683" coordorigin="9019,1711" coordsize="2,683">
              <v:shape style="position:absolute;left:9019;top:1711;width:2;height:683" coordorigin="9019,1711" coordsize="0,683" path="m9019,1711l9019,2394e" filled="false" stroked="true" strokeweight=".5pt" strokecolor="#0058a9">
                <v:path arrowok="t"/>
              </v:shape>
            </v:group>
            <v:group style="position:absolute;left:9926;top:1706;width:959;height:2" coordorigin="9926,1706" coordsize="959,2">
              <v:shape style="position:absolute;left:9926;top:1706;width:959;height:2" coordorigin="9926,1706" coordsize="959,0" path="m9926,1706l10885,1706e" filled="false" stroked="true" strokeweight=".5pt" strokecolor="#0058a9">
                <v:path arrowok="t"/>
              </v:shape>
            </v:group>
            <v:group style="position:absolute;left:9926;top:1711;width:2;height:683" coordorigin="9926,1711" coordsize="2,683">
              <v:shape style="position:absolute;left:9926;top:1711;width:2;height:683" coordorigin="9926,1711" coordsize="0,683" path="m9926,1711l9926,2394e" filled="false" stroked="true" strokeweight=".50003pt" strokecolor="#0058a9">
                <v:path arrowok="t"/>
              </v:shape>
            </v:group>
            <v:group style="position:absolute;left:10880;top:1711;width:2;height:683" coordorigin="10880,1711" coordsize="2,683">
              <v:shape style="position:absolute;left:10880;top:1711;width:2;height:683" coordorigin="10880,1711" coordsize="0,683" path="m10880,1711l10880,2394e" filled="false" stroked="true" strokeweight=".5pt" strokecolor="#0058a9">
                <v:path arrowok="t"/>
              </v:shape>
            </v:group>
            <v:group style="position:absolute;left:737;top:1706;width:2046;height:2" coordorigin="737,1706" coordsize="2046,2">
              <v:shape style="position:absolute;left:737;top:1706;width:2046;height:2" coordorigin="737,1706" coordsize="2046,0" path="m737,1706l2783,1706e" filled="false" stroked="true" strokeweight=".5pt" strokecolor="#0058a9">
                <v:path arrowok="t"/>
              </v:shape>
            </v:group>
            <v:group style="position:absolute;left:742;top:1711;width:2;height:683" coordorigin="742,1711" coordsize="2,683">
              <v:shape style="position:absolute;left:742;top:1711;width:2;height:683" coordorigin="742,1711" coordsize="0,683" path="m742,1711l742,2394e" filled="false" stroked="true" strokeweight=".5pt" strokecolor="#0058a9">
                <v:path arrowok="t"/>
              </v:shape>
            </v:group>
            <v:group style="position:absolute;left:2783;top:1711;width:2;height:683" coordorigin="2783,1711" coordsize="2,683">
              <v:shape style="position:absolute;left:2783;top:1711;width:2;height:683" coordorigin="2783,1711" coordsize="0,683" path="m2783,1711l2783,2394e" filled="false" stroked="true" strokeweight=".5pt" strokecolor="#0058a9">
                <v:path arrowok="t"/>
              </v:shape>
            </v:group>
            <v:group style="position:absolute;left:737;top:2399;width:10149;height:2" coordorigin="737,2399" coordsize="10149,2">
              <v:shape style="position:absolute;left:737;top:2399;width:10149;height:2" coordorigin="737,2399" coordsize="10149,0" path="m737,2399l10885,2399e" filled="false" stroked="true" strokeweight=".49994pt" strokecolor="#0058a9">
                <v:path arrowok="t"/>
              </v:shape>
            </v:group>
            <v:group style="position:absolute;left:5556;top:2678;width:2;height:1294" coordorigin="5556,2678" coordsize="2,1294">
              <v:shape style="position:absolute;left:5556;top:2678;width:2;height:1294" coordorigin="5556,2678" coordsize="0,1294" path="m5556,2678l5556,3972e" filled="false" stroked="true" strokeweight=".50003pt" strokecolor="#0058a9">
                <v:path arrowok="t"/>
              </v:shape>
            </v:group>
            <v:group style="position:absolute;left:6298;top:2678;width:2;height:1299" coordorigin="6298,2678" coordsize="2,1299">
              <v:shape style="position:absolute;left:6298;top:2678;width:2;height:1299" coordorigin="6298,2678" coordsize="0,1299" path="m6298,2678l6298,3977e" filled="false" stroked="true" strokeweight=".5pt" strokecolor="#0058a9">
                <v:path arrowok="t"/>
              </v:shape>
            </v:group>
            <v:group style="position:absolute;left:5556;top:3982;width:2;height:1294" coordorigin="5556,3982" coordsize="2,1294">
              <v:shape style="position:absolute;left:5556;top:3982;width:2;height:1294" coordorigin="5556,3982" coordsize="0,1294" path="m5556,3982l5556,5276e" filled="false" stroked="true" strokeweight=".50003pt" strokecolor="#0058a9">
                <v:path arrowok="t"/>
              </v:shape>
            </v:group>
            <v:group style="position:absolute;left:6298;top:3977;width:2;height:1299" coordorigin="6298,3977" coordsize="2,1299">
              <v:shape style="position:absolute;left:6298;top:3977;width:2;height:1299" coordorigin="6298,3977" coordsize="0,1299" path="m6298,3977l6298,5276e" filled="false" stroked="true" strokeweight=".5pt" strokecolor="#0058a9">
                <v:path arrowok="t"/>
              </v:shape>
            </v:group>
            <v:group style="position:absolute;left:7205;top:2678;width:2;height:2598" coordorigin="7205,2678" coordsize="2,2598">
              <v:shape style="position:absolute;left:7205;top:2678;width:2;height:2598" coordorigin="7205,2678" coordsize="0,2598" path="m7205,2678l7205,5276e" filled="false" stroked="true" strokeweight=".5pt" strokecolor="#0058a9">
                <v:path arrowok="t"/>
              </v:shape>
            </v:group>
            <v:group style="position:absolute;left:8112;top:2678;width:2;height:1299" coordorigin="8112,2678" coordsize="2,1299">
              <v:shape style="position:absolute;left:8112;top:2678;width:2;height:1299" coordorigin="8112,2678" coordsize="0,1299" path="m8112,2678l8112,3977e" filled="false" stroked="true" strokeweight=".50003pt" strokecolor="#0058a9">
                <v:path arrowok="t"/>
              </v:shape>
            </v:group>
            <v:group style="position:absolute;left:9019;top:2678;width:2;height:1294" coordorigin="9019,2678" coordsize="2,1294">
              <v:shape style="position:absolute;left:9019;top:2678;width:2;height:1294" coordorigin="9019,2678" coordsize="0,1294" path="m9019,2678l9019,3972e" filled="false" stroked="true" strokeweight=".5pt" strokecolor="#0058a9">
                <v:path arrowok="t"/>
              </v:shape>
            </v:group>
            <v:group style="position:absolute;left:9926;top:2678;width:2;height:1294" coordorigin="9926,2678" coordsize="2,1294">
              <v:shape style="position:absolute;left:9926;top:2678;width:2;height:1294" coordorigin="9926,2678" coordsize="0,1294" path="m9926,2678l9926,3972e" filled="false" stroked="true" strokeweight=".50003pt" strokecolor="#0058a9">
                <v:path arrowok="t"/>
              </v:shape>
            </v:group>
            <v:group style="position:absolute;left:10880;top:2678;width:2;height:1294" coordorigin="10880,2678" coordsize="2,1294">
              <v:shape style="position:absolute;left:10880;top:2678;width:2;height:1294" coordorigin="10880,2678" coordsize="0,1294" path="m10880,2678l10880,3972e" filled="false" stroked="true" strokeweight=".5pt" strokecolor="#0058a9">
                <v:path arrowok="t"/>
              </v:shape>
            </v:group>
            <v:group style="position:absolute;left:8112;top:3977;width:2;height:1299" coordorigin="8112,3977" coordsize="2,1299">
              <v:shape style="position:absolute;left:8112;top:3977;width:2;height:1299" coordorigin="8112,3977" coordsize="0,1299" path="m8112,3977l8112,5276e" filled="false" stroked="true" strokeweight=".50003pt" strokecolor="#0058a9">
                <v:path arrowok="t"/>
              </v:shape>
            </v:group>
            <v:group style="position:absolute;left:9019;top:3982;width:2;height:1294" coordorigin="9019,3982" coordsize="2,1294">
              <v:shape style="position:absolute;left:9019;top:3982;width:2;height:1294" coordorigin="9019,3982" coordsize="0,1294" path="m9019,3982l9019,5276e" filled="false" stroked="true" strokeweight=".5pt" strokecolor="#0058a9">
                <v:path arrowok="t"/>
              </v:shape>
            </v:group>
            <v:group style="position:absolute;left:9926;top:3982;width:2;height:1294" coordorigin="9926,3982" coordsize="2,1294">
              <v:shape style="position:absolute;left:9926;top:3982;width:2;height:1294" coordorigin="9926,3982" coordsize="0,1294" path="m9926,3982l9926,5276e" filled="false" stroked="true" strokeweight=".50003pt" strokecolor="#0058a9">
                <v:path arrowok="t"/>
              </v:shape>
            </v:group>
            <v:group style="position:absolute;left:10880;top:3982;width:2;height:1294" coordorigin="10880,3982" coordsize="2,1294">
              <v:shape style="position:absolute;left:10880;top:3982;width:2;height:1294" coordorigin="10880,3982" coordsize="0,1294" path="m10880,3982l10880,5276e" filled="false" stroked="true" strokeweight=".5pt" strokecolor="#0058a9">
                <v:path arrowok="t"/>
              </v:shape>
            </v:group>
            <v:group style="position:absolute;left:5556;top:5561;width:2;height:1039" coordorigin="5556,5561" coordsize="2,1039">
              <v:shape style="position:absolute;left:5556;top:5561;width:2;height:1039" coordorigin="5556,5561" coordsize="0,1039" path="m5556,5561l5556,6599e" filled="false" stroked="true" strokeweight=".50003pt" strokecolor="#0058a9">
                <v:path arrowok="t"/>
              </v:shape>
            </v:group>
            <v:group style="position:absolute;left:5556;top:6609;width:2;height:1039" coordorigin="5556,6609" coordsize="2,1039">
              <v:shape style="position:absolute;left:5556;top:6609;width:2;height:1039" coordorigin="5556,6609" coordsize="0,1039" path="m5556,6609l5556,7648e" filled="false" stroked="true" strokeweight=".50003pt" strokecolor="#0058a9">
                <v:path arrowok="t"/>
              </v:shape>
            </v:group>
            <v:group style="position:absolute;left:6298;top:5561;width:2;height:2088" coordorigin="6298,5561" coordsize="2,2088">
              <v:shape style="position:absolute;left:6298;top:5561;width:2;height:2088" coordorigin="6298,5561" coordsize="0,2088" path="m6298,5561l6298,7648e" filled="false" stroked="true" strokeweight=".5pt" strokecolor="#0058a9">
                <v:path arrowok="t"/>
              </v:shape>
            </v:group>
            <v:group style="position:absolute;left:7205;top:5561;width:2;height:2088" coordorigin="7205,5561" coordsize="2,2088">
              <v:shape style="position:absolute;left:7205;top:5561;width:2;height:2088" coordorigin="7205,5561" coordsize="0,2088" path="m7205,5561l7205,7648e" filled="false" stroked="true" strokeweight=".5pt" strokecolor="#0058a9">
                <v:path arrowok="t"/>
              </v:shape>
            </v:group>
            <v:group style="position:absolute;left:8112;top:5561;width:2;height:1044" coordorigin="8112,5561" coordsize="2,1044">
              <v:shape style="position:absolute;left:8112;top:5561;width:2;height:1044" coordorigin="8112,5561" coordsize="0,1044" path="m8112,5561l8112,6604e" filled="false" stroked="true" strokeweight=".50003pt" strokecolor="#0058a9">
                <v:path arrowok="t"/>
              </v:shape>
            </v:group>
            <v:group style="position:absolute;left:9019;top:5561;width:2;height:1039" coordorigin="9019,5561" coordsize="2,1039">
              <v:shape style="position:absolute;left:9019;top:5561;width:2;height:1039" coordorigin="9019,5561" coordsize="0,1039" path="m9019,5561l9019,6599e" filled="false" stroked="true" strokeweight=".5pt" strokecolor="#0058a9">
                <v:path arrowok="t"/>
              </v:shape>
            </v:group>
            <v:group style="position:absolute;left:9926;top:5561;width:2;height:1039" coordorigin="9926,5561" coordsize="2,1039">
              <v:shape style="position:absolute;left:9926;top:5561;width:2;height:1039" coordorigin="9926,5561" coordsize="0,1039" path="m9926,5561l9926,6599e" filled="false" stroked="true" strokeweight=".50003pt" strokecolor="#0058a9">
                <v:path arrowok="t"/>
              </v:shape>
            </v:group>
            <v:group style="position:absolute;left:10880;top:5561;width:2;height:1039" coordorigin="10880,5561" coordsize="2,1039">
              <v:shape style="position:absolute;left:10880;top:5561;width:2;height:1039" coordorigin="10880,5561" coordsize="0,1039" path="m10880,5561l10880,6599e" filled="false" stroked="true" strokeweight=".5pt" strokecolor="#0058a9">
                <v:path arrowok="t"/>
              </v:shape>
            </v:group>
            <v:group style="position:absolute;left:8112;top:6604;width:2;height:1044" coordorigin="8112,6604" coordsize="2,1044">
              <v:shape style="position:absolute;left:8112;top:6604;width:2;height:1044" coordorigin="8112,6604" coordsize="0,1044" path="m8112,6604l8112,7648e" filled="false" stroked="true" strokeweight=".50003pt" strokecolor="#0058a9">
                <v:path arrowok="t"/>
              </v:shape>
            </v:group>
            <v:group style="position:absolute;left:9019;top:6609;width:2;height:1039" coordorigin="9019,6609" coordsize="2,1039">
              <v:shape style="position:absolute;left:9019;top:6609;width:2;height:1039" coordorigin="9019,6609" coordsize="0,1039" path="m9019,6609l9019,7648e" filled="false" stroked="true" strokeweight=".5pt" strokecolor="#0058a9">
                <v:path arrowok="t"/>
              </v:shape>
            </v:group>
            <v:group style="position:absolute;left:9926;top:6609;width:2;height:1039" coordorigin="9926,6609" coordsize="2,1039">
              <v:shape style="position:absolute;left:9926;top:6609;width:2;height:1039" coordorigin="9926,6609" coordsize="0,1039" path="m9926,6609l9926,7648e" filled="false" stroked="true" strokeweight=".50003pt" strokecolor="#0058a9">
                <v:path arrowok="t"/>
              </v:shape>
            </v:group>
            <v:group style="position:absolute;left:10880;top:6609;width:2;height:1039" coordorigin="10880,6609" coordsize="2,1039">
              <v:shape style="position:absolute;left:10880;top:6609;width:2;height:1039" coordorigin="10880,6609" coordsize="0,1039" path="m10880,6609l10880,7648e" filled="false" stroked="true" strokeweight=".5pt" strokecolor="#0058a9">
                <v:path arrowok="t"/>
              </v:shape>
            </v:group>
            <v:group style="position:absolute;left:5556;top:7933;width:2;height:217" coordorigin="5556,7933" coordsize="2,217">
              <v:shape style="position:absolute;left:5556;top:7933;width:2;height:217" coordorigin="5556,7933" coordsize="0,217" path="m5556,7933l5556,8150e" filled="false" stroked="true" strokeweight=".50003pt" strokecolor="#0058a9">
                <v:path arrowok="t"/>
              </v:shape>
            </v:group>
            <v:group style="position:absolute;left:5556;top:8160;width:2;height:217" coordorigin="5556,8160" coordsize="2,217">
              <v:shape style="position:absolute;left:5556;top:8160;width:2;height:217" coordorigin="5556,8160" coordsize="0,217" path="m5556,8160l5556,8376e" filled="false" stroked="true" strokeweight=".50003pt" strokecolor="#0058a9">
                <v:path arrowok="t"/>
              </v:shape>
            </v:group>
            <v:group style="position:absolute;left:5556;top:8386;width:2;height:217" coordorigin="5556,8386" coordsize="2,217">
              <v:shape style="position:absolute;left:5556;top:8386;width:2;height:217" coordorigin="5556,8386" coordsize="0,217" path="m5556,8386l5556,8603e" filled="false" stroked="true" strokeweight=".50003pt" strokecolor="#0058a9">
                <v:path arrowok="t"/>
              </v:shape>
            </v:group>
            <v:group style="position:absolute;left:5556;top:8613;width:2;height:217" coordorigin="5556,8613" coordsize="2,217">
              <v:shape style="position:absolute;left:5556;top:8613;width:2;height:217" coordorigin="5556,8613" coordsize="0,217" path="m5556,8613l5556,8830e" filled="false" stroked="true" strokeweight=".50003pt" strokecolor="#0058a9">
                <v:path arrowok="t"/>
              </v:shape>
            </v:group>
            <v:group style="position:absolute;left:5556;top:8840;width:2;height:217" coordorigin="5556,8840" coordsize="2,217">
              <v:shape style="position:absolute;left:5556;top:8840;width:2;height:217" coordorigin="5556,8840" coordsize="0,217" path="m5556,8840l5556,9057e" filled="false" stroked="true" strokeweight=".50003pt" strokecolor="#0058a9">
                <v:path arrowok="t"/>
              </v:shape>
            </v:group>
            <v:group style="position:absolute;left:5556;top:9067;width:2;height:217" coordorigin="5556,9067" coordsize="2,217">
              <v:shape style="position:absolute;left:5556;top:9067;width:2;height:217" coordorigin="5556,9067" coordsize="0,217" path="m5556,9067l5556,9284e" filled="false" stroked="true" strokeweight=".50003pt" strokecolor="#0058a9">
                <v:path arrowok="t"/>
              </v:shape>
            </v:group>
            <v:group style="position:absolute;left:5556;top:9294;width:2;height:217" coordorigin="5556,9294" coordsize="2,217">
              <v:shape style="position:absolute;left:5556;top:9294;width:2;height:217" coordorigin="5556,9294" coordsize="0,217" path="m5556,9294l5556,9510e" filled="false" stroked="true" strokeweight=".50003pt" strokecolor="#0058a9">
                <v:path arrowok="t"/>
              </v:shape>
            </v:group>
            <v:group style="position:absolute;left:5556;top:9520;width:2;height:217" coordorigin="5556,9520" coordsize="2,217">
              <v:shape style="position:absolute;left:5556;top:9520;width:2;height:217" coordorigin="5556,9520" coordsize="0,217" path="m5556,9520l5556,9737e" filled="false" stroked="true" strokeweight=".50003pt" strokecolor="#0058a9">
                <v:path arrowok="t"/>
              </v:shape>
            </v:group>
            <v:group style="position:absolute;left:5556;top:9747;width:2;height:217" coordorigin="5556,9747" coordsize="2,217">
              <v:shape style="position:absolute;left:5556;top:9747;width:2;height:217" coordorigin="5556,9747" coordsize="0,217" path="m5556,9747l5556,9964e" filled="false" stroked="true" strokeweight=".50003pt" strokecolor="#0058a9">
                <v:path arrowok="t"/>
              </v:shape>
            </v:group>
            <v:group style="position:absolute;left:5556;top:9969;width:742;height:2" coordorigin="5556,9969" coordsize="742,2">
              <v:shape style="position:absolute;left:5556;top:9969;width:742;height:2" coordorigin="5556,9969" coordsize="742,0" path="m5556,9969l6298,9969e" filled="false" stroked="true" strokeweight=".49997pt" strokecolor="#0058a9">
                <v:path arrowok="t"/>
              </v:shape>
            </v:group>
            <v:group style="position:absolute;left:6298;top:7933;width:2;height:2031" coordorigin="6298,7933" coordsize="2,2031">
              <v:shape style="position:absolute;left:6298;top:7933;width:2;height:2031" coordorigin="6298,7933" coordsize="0,2031" path="m6298,7933l6298,9964e" filled="false" stroked="true" strokeweight=".5pt" strokecolor="#0058a9">
                <v:path arrowok="t"/>
              </v:shape>
            </v:group>
            <v:group style="position:absolute;left:6298;top:9969;width:908;height:2" coordorigin="6298,9969" coordsize="908,2">
              <v:shape style="position:absolute;left:6298;top:9969;width:908;height:2" coordorigin="6298,9969" coordsize="908,0" path="m6298,9969l7205,9969e" filled="false" stroked="true" strokeweight=".49997pt" strokecolor="#0058a9">
                <v:path arrowok="t"/>
              </v:shape>
            </v:group>
            <v:group style="position:absolute;left:7205;top:7933;width:2;height:2031" coordorigin="7205,7933" coordsize="2,2031">
              <v:shape style="position:absolute;left:7205;top:7933;width:2;height:2031" coordorigin="7205,7933" coordsize="0,2031" path="m7205,7933l7205,9964e" filled="false" stroked="true" strokeweight=".5pt" strokecolor="#0058a9">
                <v:path arrowok="t"/>
              </v:shape>
            </v:group>
            <v:group style="position:absolute;left:7205;top:9969;width:908;height:2" coordorigin="7205,9969" coordsize="908,2">
              <v:shape style="position:absolute;left:7205;top:9969;width:908;height:2" coordorigin="7205,9969" coordsize="908,0" path="m7205,9969l8112,9969e" filled="false" stroked="true" strokeweight=".49997pt" strokecolor="#0058a9">
                <v:path arrowok="t"/>
              </v:shape>
            </v:group>
            <v:group style="position:absolute;left:8112;top:7933;width:2;height:222" coordorigin="8112,7933" coordsize="2,222">
              <v:shape style="position:absolute;left:8112;top:7933;width:2;height:222" coordorigin="8112,7933" coordsize="0,222" path="m8112,7933l8112,8155e" filled="false" stroked="true" strokeweight=".50003pt" strokecolor="#0058a9">
                <v:path arrowok="t"/>
              </v:shape>
            </v:group>
            <v:group style="position:absolute;left:9019;top:7933;width:2;height:217" coordorigin="9019,7933" coordsize="2,217">
              <v:shape style="position:absolute;left:9019;top:7933;width:2;height:217" coordorigin="9019,7933" coordsize="0,217" path="m9019,7933l9019,8150e" filled="false" stroked="true" strokeweight=".5pt" strokecolor="#0058a9">
                <v:path arrowok="t"/>
              </v:shape>
            </v:group>
            <v:group style="position:absolute;left:9926;top:7933;width:2;height:217" coordorigin="9926,7933" coordsize="2,217">
              <v:shape style="position:absolute;left:9926;top:7933;width:2;height:217" coordorigin="9926,7933" coordsize="0,217" path="m9926,7933l9926,8150e" filled="false" stroked="true" strokeweight=".50003pt" strokecolor="#0058a9">
                <v:path arrowok="t"/>
              </v:shape>
            </v:group>
            <v:group style="position:absolute;left:10880;top:7933;width:2;height:217" coordorigin="10880,7933" coordsize="2,217">
              <v:shape style="position:absolute;left:10880;top:7933;width:2;height:217" coordorigin="10880,7933" coordsize="0,217" path="m10880,7933l10880,8150e" filled="false" stroked="true" strokeweight=".5pt" strokecolor="#0058a9">
                <v:path arrowok="t"/>
              </v:shape>
            </v:group>
            <v:group style="position:absolute;left:8112;top:8155;width:2;height:227" coordorigin="8112,8155" coordsize="2,227">
              <v:shape style="position:absolute;left:8112;top:8155;width:2;height:227" coordorigin="8112,8155" coordsize="0,227" path="m8112,8155l8112,8381e" filled="false" stroked="true" strokeweight=".50003pt" strokecolor="#0058a9">
                <v:path arrowok="t"/>
              </v:shape>
            </v:group>
            <v:group style="position:absolute;left:9019;top:8160;width:2;height:217" coordorigin="9019,8160" coordsize="2,217">
              <v:shape style="position:absolute;left:9019;top:8160;width:2;height:217" coordorigin="9019,8160" coordsize="0,217" path="m9019,8160l9019,8376e" filled="false" stroked="true" strokeweight=".5pt" strokecolor="#0058a9">
                <v:path arrowok="t"/>
              </v:shape>
            </v:group>
            <v:group style="position:absolute;left:9926;top:8160;width:2;height:217" coordorigin="9926,8160" coordsize="2,217">
              <v:shape style="position:absolute;left:9926;top:8160;width:2;height:217" coordorigin="9926,8160" coordsize="0,217" path="m9926,8160l9926,8376e" filled="false" stroked="true" strokeweight=".50003pt" strokecolor="#0058a9">
                <v:path arrowok="t"/>
              </v:shape>
            </v:group>
            <v:group style="position:absolute;left:10880;top:8160;width:2;height:217" coordorigin="10880,8160" coordsize="2,217">
              <v:shape style="position:absolute;left:10880;top:8160;width:2;height:217" coordorigin="10880,8160" coordsize="0,217" path="m10880,8160l10880,8376e" filled="false" stroked="true" strokeweight=".5pt" strokecolor="#0058a9">
                <v:path arrowok="t"/>
              </v:shape>
            </v:group>
            <v:group style="position:absolute;left:8112;top:8381;width:2;height:227" coordorigin="8112,8381" coordsize="2,227">
              <v:shape style="position:absolute;left:8112;top:8381;width:2;height:227" coordorigin="8112,8381" coordsize="0,227" path="m8112,8381l8112,8608e" filled="false" stroked="true" strokeweight=".50003pt" strokecolor="#0058a9">
                <v:path arrowok="t"/>
              </v:shape>
            </v:group>
            <v:group style="position:absolute;left:9019;top:8386;width:2;height:217" coordorigin="9019,8386" coordsize="2,217">
              <v:shape style="position:absolute;left:9019;top:8386;width:2;height:217" coordorigin="9019,8386" coordsize="0,217" path="m9019,8386l9019,8603e" filled="false" stroked="true" strokeweight=".5pt" strokecolor="#0058a9">
                <v:path arrowok="t"/>
              </v:shape>
            </v:group>
            <v:group style="position:absolute;left:9926;top:8386;width:2;height:217" coordorigin="9926,8386" coordsize="2,217">
              <v:shape style="position:absolute;left:9926;top:8386;width:2;height:217" coordorigin="9926,8386" coordsize="0,217" path="m9926,8386l9926,8603e" filled="false" stroked="true" strokeweight=".50003pt" strokecolor="#0058a9">
                <v:path arrowok="t"/>
              </v:shape>
            </v:group>
            <v:group style="position:absolute;left:10880;top:8386;width:2;height:217" coordorigin="10880,8386" coordsize="2,217">
              <v:shape style="position:absolute;left:10880;top:8386;width:2;height:217" coordorigin="10880,8386" coordsize="0,217" path="m10880,8386l10880,8603e" filled="false" stroked="true" strokeweight=".5pt" strokecolor="#0058a9">
                <v:path arrowok="t"/>
              </v:shape>
            </v:group>
            <v:group style="position:absolute;left:8112;top:8608;width:2;height:227" coordorigin="8112,8608" coordsize="2,227">
              <v:shape style="position:absolute;left:8112;top:8608;width:2;height:227" coordorigin="8112,8608" coordsize="0,227" path="m8112,8608l8112,8835e" filled="false" stroked="true" strokeweight=".50003pt" strokecolor="#0058a9">
                <v:path arrowok="t"/>
              </v:shape>
            </v:group>
            <v:group style="position:absolute;left:9019;top:8613;width:2;height:217" coordorigin="9019,8613" coordsize="2,217">
              <v:shape style="position:absolute;left:9019;top:8613;width:2;height:217" coordorigin="9019,8613" coordsize="0,217" path="m9019,8613l9019,8830e" filled="false" stroked="true" strokeweight=".5pt" strokecolor="#0058a9">
                <v:path arrowok="t"/>
              </v:shape>
            </v:group>
            <v:group style="position:absolute;left:9926;top:8613;width:2;height:217" coordorigin="9926,8613" coordsize="2,217">
              <v:shape style="position:absolute;left:9926;top:8613;width:2;height:217" coordorigin="9926,8613" coordsize="0,217" path="m9926,8613l9926,8830e" filled="false" stroked="true" strokeweight=".50003pt" strokecolor="#0058a9">
                <v:path arrowok="t"/>
              </v:shape>
            </v:group>
            <v:group style="position:absolute;left:10880;top:8613;width:2;height:217" coordorigin="10880,8613" coordsize="2,217">
              <v:shape style="position:absolute;left:10880;top:8613;width:2;height:217" coordorigin="10880,8613" coordsize="0,217" path="m10880,8613l10880,8830e" filled="false" stroked="true" strokeweight=".5pt" strokecolor="#0058a9">
                <v:path arrowok="t"/>
              </v:shape>
            </v:group>
            <v:group style="position:absolute;left:8112;top:8835;width:2;height:227" coordorigin="8112,8835" coordsize="2,227">
              <v:shape style="position:absolute;left:8112;top:8835;width:2;height:227" coordorigin="8112,8835" coordsize="0,227" path="m8112,8835l8112,9062e" filled="false" stroked="true" strokeweight=".50003pt" strokecolor="#0058a9">
                <v:path arrowok="t"/>
              </v:shape>
            </v:group>
            <v:group style="position:absolute;left:9019;top:8840;width:2;height:217" coordorigin="9019,8840" coordsize="2,217">
              <v:shape style="position:absolute;left:9019;top:8840;width:2;height:217" coordorigin="9019,8840" coordsize="0,217" path="m9019,8840l9019,9057e" filled="false" stroked="true" strokeweight=".5pt" strokecolor="#0058a9">
                <v:path arrowok="t"/>
              </v:shape>
            </v:group>
            <v:group style="position:absolute;left:9926;top:8840;width:2;height:217" coordorigin="9926,8840" coordsize="2,217">
              <v:shape style="position:absolute;left:9926;top:8840;width:2;height:217" coordorigin="9926,8840" coordsize="0,217" path="m9926,8840l9926,9057e" filled="false" stroked="true" strokeweight=".50003pt" strokecolor="#0058a9">
                <v:path arrowok="t"/>
              </v:shape>
            </v:group>
            <v:group style="position:absolute;left:10880;top:8840;width:2;height:217" coordorigin="10880,8840" coordsize="2,217">
              <v:shape style="position:absolute;left:10880;top:8840;width:2;height:217" coordorigin="10880,8840" coordsize="0,217" path="m10880,8840l10880,9057e" filled="false" stroked="true" strokeweight=".5pt" strokecolor="#0058a9">
                <v:path arrowok="t"/>
              </v:shape>
            </v:group>
            <v:group style="position:absolute;left:8112;top:9062;width:2;height:227" coordorigin="8112,9062" coordsize="2,227">
              <v:shape style="position:absolute;left:8112;top:9062;width:2;height:227" coordorigin="8112,9062" coordsize="0,227" path="m8112,9062l8112,9289e" filled="false" stroked="true" strokeweight=".50003pt" strokecolor="#0058a9">
                <v:path arrowok="t"/>
              </v:shape>
            </v:group>
            <v:group style="position:absolute;left:9019;top:9067;width:2;height:217" coordorigin="9019,9067" coordsize="2,217">
              <v:shape style="position:absolute;left:9019;top:9067;width:2;height:217" coordorigin="9019,9067" coordsize="0,217" path="m9019,9067l9019,9284e" filled="false" stroked="true" strokeweight=".5pt" strokecolor="#0058a9">
                <v:path arrowok="t"/>
              </v:shape>
            </v:group>
            <v:group style="position:absolute;left:9926;top:9067;width:2;height:217" coordorigin="9926,9067" coordsize="2,217">
              <v:shape style="position:absolute;left:9926;top:9067;width:2;height:217" coordorigin="9926,9067" coordsize="0,217" path="m9926,9067l9926,9284e" filled="false" stroked="true" strokeweight=".50003pt" strokecolor="#0058a9">
                <v:path arrowok="t"/>
              </v:shape>
            </v:group>
            <v:group style="position:absolute;left:10880;top:9067;width:2;height:217" coordorigin="10880,9067" coordsize="2,217">
              <v:shape style="position:absolute;left:10880;top:9067;width:2;height:217" coordorigin="10880,9067" coordsize="0,217" path="m10880,9067l10880,9284e" filled="false" stroked="true" strokeweight=".5pt" strokecolor="#0058a9">
                <v:path arrowok="t"/>
              </v:shape>
            </v:group>
            <v:group style="position:absolute;left:8112;top:9289;width:2;height:227" coordorigin="8112,9289" coordsize="2,227">
              <v:shape style="position:absolute;left:8112;top:9289;width:2;height:227" coordorigin="8112,9289" coordsize="0,227" path="m8112,9289l8112,9515e" filled="false" stroked="true" strokeweight=".50003pt" strokecolor="#0058a9">
                <v:path arrowok="t"/>
              </v:shape>
            </v:group>
            <v:group style="position:absolute;left:9019;top:9294;width:2;height:217" coordorigin="9019,9294" coordsize="2,217">
              <v:shape style="position:absolute;left:9019;top:9294;width:2;height:217" coordorigin="9019,9294" coordsize="0,217" path="m9019,9294l9019,9510e" filled="false" stroked="true" strokeweight=".5pt" strokecolor="#0058a9">
                <v:path arrowok="t"/>
              </v:shape>
            </v:group>
            <v:group style="position:absolute;left:9926;top:9294;width:2;height:217" coordorigin="9926,9294" coordsize="2,217">
              <v:shape style="position:absolute;left:9926;top:9294;width:2;height:217" coordorigin="9926,9294" coordsize="0,217" path="m9926,9294l9926,9510e" filled="false" stroked="true" strokeweight=".50003pt" strokecolor="#0058a9">
                <v:path arrowok="t"/>
              </v:shape>
            </v:group>
            <v:group style="position:absolute;left:10880;top:9294;width:2;height:217" coordorigin="10880,9294" coordsize="2,217">
              <v:shape style="position:absolute;left:10880;top:9294;width:2;height:217" coordorigin="10880,9294" coordsize="0,217" path="m10880,9294l10880,9510e" filled="false" stroked="true" strokeweight=".5pt" strokecolor="#0058a9">
                <v:path arrowok="t"/>
              </v:shape>
            </v:group>
            <v:group style="position:absolute;left:8112;top:9515;width:2;height:227" coordorigin="8112,9515" coordsize="2,227">
              <v:shape style="position:absolute;left:8112;top:9515;width:2;height:227" coordorigin="8112,9515" coordsize="0,227" path="m8112,9515l8112,9742e" filled="false" stroked="true" strokeweight=".50003pt" strokecolor="#0058a9">
                <v:path arrowok="t"/>
              </v:shape>
            </v:group>
            <v:group style="position:absolute;left:9019;top:9520;width:2;height:217" coordorigin="9019,9520" coordsize="2,217">
              <v:shape style="position:absolute;left:9019;top:9520;width:2;height:217" coordorigin="9019,9520" coordsize="0,217" path="m9019,9520l9019,9737e" filled="false" stroked="true" strokeweight=".5pt" strokecolor="#0058a9">
                <v:path arrowok="t"/>
              </v:shape>
            </v:group>
            <v:group style="position:absolute;left:9926;top:9520;width:2;height:217" coordorigin="9926,9520" coordsize="2,217">
              <v:shape style="position:absolute;left:9926;top:9520;width:2;height:217" coordorigin="9926,9520" coordsize="0,217" path="m9926,9520l9926,9737e" filled="false" stroked="true" strokeweight=".50003pt" strokecolor="#0058a9">
                <v:path arrowok="t"/>
              </v:shape>
            </v:group>
            <v:group style="position:absolute;left:10880;top:9520;width:2;height:217" coordorigin="10880,9520" coordsize="2,217">
              <v:shape style="position:absolute;left:10880;top:9520;width:2;height:217" coordorigin="10880,9520" coordsize="0,217" path="m10880,9520l10880,9737e" filled="false" stroked="true" strokeweight=".5pt" strokecolor="#0058a9">
                <v:path arrowok="t"/>
              </v:shape>
            </v:group>
            <v:group style="position:absolute;left:8112;top:9742;width:2;height:222" coordorigin="8112,9742" coordsize="2,222">
              <v:shape style="position:absolute;left:8112;top:9742;width:2;height:222" coordorigin="8112,9742" coordsize="0,222" path="m8112,9742l8112,9964e" filled="false" stroked="true" strokeweight=".50003pt" strokecolor="#0058a9">
                <v:path arrowok="t"/>
              </v:shape>
            </v:group>
            <v:group style="position:absolute;left:9019;top:9747;width:2;height:217" coordorigin="9019,9747" coordsize="2,217">
              <v:shape style="position:absolute;left:9019;top:9747;width:2;height:217" coordorigin="9019,9747" coordsize="0,217" path="m9019,9747l9019,9964e" filled="false" stroked="true" strokeweight=".5pt" strokecolor="#0058a9">
                <v:path arrowok="t"/>
              </v:shape>
            </v:group>
            <v:group style="position:absolute;left:9926;top:9747;width:2;height:217" coordorigin="9926,9747" coordsize="2,217">
              <v:shape style="position:absolute;left:9926;top:9747;width:2;height:217" coordorigin="9926,9747" coordsize="0,217" path="m9926,9747l9926,9964e" filled="false" stroked="true" strokeweight=".50003pt" strokecolor="#0058a9">
                <v:path arrowok="t"/>
              </v:shape>
            </v:group>
            <v:group style="position:absolute;left:10880;top:9747;width:2;height:217" coordorigin="10880,9747" coordsize="2,217">
              <v:shape style="position:absolute;left:10880;top:9747;width:2;height:217" coordorigin="10880,9747" coordsize="0,217" path="m10880,9747l10880,9964e" filled="false" stroked="true" strokeweight=".5pt" strokecolor="#0058a9">
                <v:path arrowok="t"/>
              </v:shape>
            </v:group>
            <v:group style="position:absolute;left:8112;top:9969;width:2773;height:2" coordorigin="8112,9969" coordsize="2773,2">
              <v:shape style="position:absolute;left:8112;top:9969;width:2773;height:2" coordorigin="8112,9969" coordsize="2773,0" path="m8112,9969l10885,9969e" filled="false" stroked="true" strokeweight=".49997pt" strokecolor="#0058a9">
                <v:path arrowok="t"/>
              </v:shape>
            </v:group>
            <v:group style="position:absolute;left:737;top:7653;width:2051;height:2" coordorigin="737,7653" coordsize="2051,2">
              <v:shape style="position:absolute;left:737;top:7653;width:2051;height:2" coordorigin="737,7653" coordsize="2051,0" path="m737,7653l2788,7653e" filled="false" stroked="true" strokeweight=".50003pt" strokecolor="#005aaa">
                <v:path arrowok="t"/>
              </v:shape>
            </v:group>
            <v:group style="position:absolute;left:737;top:7928;width:2051;height:2" coordorigin="737,7928" coordsize="2051,2">
              <v:shape style="position:absolute;left:737;top:7928;width:2051;height:2" coordorigin="737,7928" coordsize="2051,0" path="m737,7928l2788,7928e" filled="false" stroked="true" strokeweight=".50003pt" strokecolor="#005aaa">
                <v:path arrowok="t"/>
              </v:shape>
            </v:group>
            <v:group style="position:absolute;left:742;top:7658;width:2;height:265" coordorigin="742,7658" coordsize="2,265">
              <v:shape style="position:absolute;left:742;top:7658;width:2;height:265" coordorigin="742,7658" coordsize="0,265" path="m742,7658l742,7923e" filled="false" stroked="true" strokeweight=".5pt" strokecolor="#0058a9">
                <v:path arrowok="t"/>
              </v:shape>
            </v:group>
            <v:group style="position:absolute;left:2788;top:7653;width:8098;height:2" coordorigin="2788,7653" coordsize="8098,2">
              <v:shape style="position:absolute;left:2788;top:7653;width:8098;height:2" coordorigin="2788,7653" coordsize="8098,0" path="m2788,7653l10885,7653e" filled="false" stroked="true" strokeweight=".50003pt" strokecolor="#0058a9">
                <v:path arrowok="t"/>
              </v:shape>
            </v:group>
            <v:group style="position:absolute;left:10880;top:7658;width:2;height:265" coordorigin="10880,7658" coordsize="2,265">
              <v:shape style="position:absolute;left:10880;top:7658;width:2;height:265" coordorigin="10880,7658" coordsize="0,265" path="m10880,7658l10880,7923e" filled="false" stroked="true" strokeweight=".5pt" strokecolor="#0058a9">
                <v:path arrowok="t"/>
              </v:shape>
            </v:group>
            <v:group style="position:absolute;left:2788;top:7928;width:8098;height:2" coordorigin="2788,7928" coordsize="8098,2">
              <v:shape style="position:absolute;left:2788;top:7928;width:8098;height:2" coordorigin="2788,7928" coordsize="8098,0" path="m2788,7928l10885,7928e" filled="false" stroked="true" strokeweight=".50003pt" strokecolor="#0058a9">
                <v:path arrowok="t"/>
              </v:shape>
            </v:group>
            <v:group style="position:absolute;left:737;top:5281;width:2051;height:2" coordorigin="737,5281" coordsize="2051,2">
              <v:shape style="position:absolute;left:737;top:5281;width:2051;height:2" coordorigin="737,5281" coordsize="2051,0" path="m737,5281l2788,5281e" filled="false" stroked="true" strokeweight=".5pt" strokecolor="#005aaa">
                <v:path arrowok="t"/>
              </v:shape>
            </v:group>
            <v:group style="position:absolute;left:737;top:5556;width:2051;height:2" coordorigin="737,5556" coordsize="2051,2">
              <v:shape style="position:absolute;left:737;top:5556;width:2051;height:2" coordorigin="737,5556" coordsize="2051,0" path="m737,5556l2788,5556e" filled="false" stroked="true" strokeweight=".5pt" strokecolor="#005aaa">
                <v:path arrowok="t"/>
              </v:shape>
            </v:group>
            <v:group style="position:absolute;left:742;top:5286;width:2;height:265" coordorigin="742,5286" coordsize="2,265">
              <v:shape style="position:absolute;left:742;top:5286;width:2;height:265" coordorigin="742,5286" coordsize="0,265" path="m742,5286l742,5551e" filled="false" stroked="true" strokeweight=".5pt" strokecolor="#0058a9">
                <v:path arrowok="t"/>
              </v:shape>
            </v:group>
            <v:group style="position:absolute;left:2788;top:5281;width:8098;height:2" coordorigin="2788,5281" coordsize="8098,2">
              <v:shape style="position:absolute;left:2788;top:5281;width:8098;height:2" coordorigin="2788,5281" coordsize="8098,0" path="m2788,5281l10885,5281e" filled="false" stroked="true" strokeweight=".5pt" strokecolor="#0058a9">
                <v:path arrowok="t"/>
              </v:shape>
            </v:group>
            <v:group style="position:absolute;left:10880;top:5286;width:2;height:265" coordorigin="10880,5286" coordsize="2,265">
              <v:shape style="position:absolute;left:10880;top:5286;width:2;height:265" coordorigin="10880,5286" coordsize="0,265" path="m10880,5286l10880,5551e" filled="false" stroked="true" strokeweight=".5pt" strokecolor="#0058a9">
                <v:path arrowok="t"/>
              </v:shape>
            </v:group>
            <v:group style="position:absolute;left:2788;top:5556;width:8098;height:2" coordorigin="2788,5556" coordsize="8098,2">
              <v:shape style="position:absolute;left:2788;top:5556;width:8098;height:2" coordorigin="2788,5556" coordsize="8098,0" path="m2788,5556l10885,5556e" filled="false" stroked="true" strokeweight=".5pt" strokecolor="#0058a9">
                <v:path arrowok="t"/>
              </v:shape>
            </v:group>
            <v:group style="position:absolute;left:742;top:2404;width:2;height:265" coordorigin="742,2404" coordsize="2,265">
              <v:shape style="position:absolute;left:742;top:2404;width:2;height:265" coordorigin="742,2404" coordsize="0,265" path="m742,2404l742,2668e" filled="false" stroked="true" strokeweight=".5pt" strokecolor="#0058a9">
                <v:path arrowok="t"/>
              </v:shape>
            </v:group>
            <v:group style="position:absolute;left:10880;top:2404;width:2;height:265" coordorigin="10880,2404" coordsize="2,265">
              <v:shape style="position:absolute;left:10880;top:2404;width:2;height:265" coordorigin="10880,2404" coordsize="0,265" path="m10880,2404l10880,2668e" filled="false" stroked="true" strokeweight=".5pt" strokecolor="#0058a9">
                <v:path arrowok="t"/>
              </v:shape>
            </v:group>
            <v:group style="position:absolute;left:2788;top:2673;width:8098;height:2" coordorigin="2788,2673" coordsize="8098,2">
              <v:shape style="position:absolute;left:2788;top:2673;width:8098;height:2" coordorigin="2788,2673" coordsize="8098,0" path="m2788,2673l10885,2673e" filled="false" stroked="true" strokeweight=".5pt" strokecolor="#0058a9">
                <v:path arrowok="t"/>
              </v:shape>
            </v:group>
            <v:group style="position:absolute;left:737;top:2673;width:2051;height:2" coordorigin="737,2673" coordsize="2051,2">
              <v:shape style="position:absolute;left:737;top:2673;width:2051;height:2" coordorigin="737,2673" coordsize="2051,0" path="m737,2673l2788,2673e" filled="false" stroked="true" strokeweight=".5pt" strokecolor="#005aaa">
                <v:path arrowok="t"/>
              </v:shape>
            </v:group>
            <v:group style="position:absolute;left:3577;top:2678;width:2;height:1294" coordorigin="3577,2678" coordsize="2,1294">
              <v:shape style="position:absolute;left:3577;top:2678;width:2;height:1294" coordorigin="3577,2678" coordsize="0,1294" path="m3577,2678l3577,3972e" filled="false" stroked="true" strokeweight=".5pt" strokecolor="#0058a9">
                <v:path arrowok="t"/>
              </v:shape>
            </v:group>
            <v:group style="position:absolute;left:4484;top:2678;width:2;height:1294" coordorigin="4484,2678" coordsize="2,1294">
              <v:shape style="position:absolute;left:4484;top:2678;width:2;height:1294" coordorigin="4484,2678" coordsize="0,1294" path="m4484,2678l4484,3972e" filled="false" stroked="true" strokeweight=".5pt" strokecolor="#0058a9">
                <v:path arrowok="t"/>
              </v:shape>
            </v:group>
            <v:group style="position:absolute;left:2788;top:3977;width:1696;height:2" coordorigin="2788,3977" coordsize="1696,2">
              <v:shape style="position:absolute;left:2788;top:3977;width:1696;height:2" coordorigin="2788,3977" coordsize="1696,0" path="m2788,3977l4484,3977e" filled="false" stroked="true" strokeweight=".5pt" strokecolor="#0058a9">
                <v:path arrowok="t"/>
              </v:shape>
            </v:group>
            <v:group style="position:absolute;left:3577;top:3982;width:2;height:1294" coordorigin="3577,3982" coordsize="2,1294">
              <v:shape style="position:absolute;left:3577;top:3982;width:2;height:1294" coordorigin="3577,3982" coordsize="0,1294" path="m3577,3982l3577,5276e" filled="false" stroked="true" strokeweight=".5pt" strokecolor="#0058a9">
                <v:path arrowok="t"/>
              </v:shape>
            </v:group>
            <v:group style="position:absolute;left:4484;top:3977;width:1078;height:2" coordorigin="4484,3977" coordsize="1078,2">
              <v:shape style="position:absolute;left:4484;top:3977;width:1078;height:2" coordorigin="4484,3977" coordsize="1078,0" path="m4484,3977l5561,3977e" filled="false" stroked="true" strokeweight=".5pt" strokecolor="#0058a9">
                <v:path arrowok="t"/>
              </v:shape>
            </v:group>
            <v:group style="position:absolute;left:4484;top:3982;width:2;height:1294" coordorigin="4484,3982" coordsize="2,1294">
              <v:shape style="position:absolute;left:4484;top:3982;width:2;height:1294" coordorigin="4484,3982" coordsize="0,1294" path="m4484,3982l4484,5276e" filled="false" stroked="true" strokeweight=".5pt" strokecolor="#0058a9">
                <v:path arrowok="t"/>
              </v:shape>
            </v:group>
            <v:group style="position:absolute;left:9014;top:3977;width:1871;height:2" coordorigin="9014,3977" coordsize="1871,2">
              <v:shape style="position:absolute;left:9014;top:3977;width:1871;height:2" coordorigin="9014,3977" coordsize="1871,0" path="m9014,3977l10885,3977e" filled="false" stroked="true" strokeweight=".5pt" strokecolor="#0058a9">
                <v:path arrowok="t"/>
              </v:shape>
            </v:group>
            <v:group style="position:absolute;left:742;top:2678;width:2;height:1299" coordorigin="742,2678" coordsize="2,1299">
              <v:shape style="position:absolute;left:742;top:2678;width:2;height:1299" coordorigin="742,2678" coordsize="0,1299" path="m742,2678l742,3977e" filled="false" stroked="true" strokeweight=".5pt" strokecolor="#005aaa">
                <v:path arrowok="t"/>
              </v:shape>
            </v:group>
            <v:group style="position:absolute;left:2783;top:2678;width:2;height:1299" coordorigin="2783,2678" coordsize="2,1299">
              <v:shape style="position:absolute;left:2783;top:2678;width:2;height:1299" coordorigin="2783,2678" coordsize="0,1299" path="m2783,2678l2783,3977e" filled="false" stroked="true" strokeweight=".5pt" strokecolor="#005aaa">
                <v:path arrowok="t"/>
              </v:shape>
            </v:group>
            <v:group style="position:absolute;left:742;top:3977;width:2;height:1299" coordorigin="742,3977" coordsize="2,1299">
              <v:shape style="position:absolute;left:742;top:3977;width:2;height:1299" coordorigin="742,3977" coordsize="0,1299" path="m742,3977l742,5276e" filled="false" stroked="true" strokeweight=".5pt" strokecolor="#005aaa">
                <v:path arrowok="t"/>
              </v:shape>
            </v:group>
            <v:group style="position:absolute;left:2783;top:3977;width:2;height:1299" coordorigin="2783,3977" coordsize="2,1299">
              <v:shape style="position:absolute;left:2783;top:3977;width:2;height:1299" coordorigin="2783,3977" coordsize="0,1299" path="m2783,3977l2783,5276e" filled="false" stroked="true" strokeweight=".5pt" strokecolor="#005aaa">
                <v:path arrowok="t"/>
              </v:shape>
            </v:group>
            <v:group style="position:absolute;left:3577;top:5561;width:2;height:1039" coordorigin="3577,5561" coordsize="2,1039">
              <v:shape style="position:absolute;left:3577;top:5561;width:2;height:1039" coordorigin="3577,5561" coordsize="0,1039" path="m3577,5561l3577,6599e" filled="false" stroked="true" strokeweight=".5pt" strokecolor="#0058a9">
                <v:path arrowok="t"/>
              </v:shape>
            </v:group>
            <v:group style="position:absolute;left:4484;top:5561;width:2;height:1039" coordorigin="4484,5561" coordsize="2,1039">
              <v:shape style="position:absolute;left:4484;top:5561;width:2;height:1039" coordorigin="4484,5561" coordsize="0,1039" path="m4484,5561l4484,6599e" filled="false" stroked="true" strokeweight=".5pt" strokecolor="#0058a9">
                <v:path arrowok="t"/>
              </v:shape>
            </v:group>
            <v:group style="position:absolute;left:2788;top:6605;width:1696;height:2" coordorigin="2788,6605" coordsize="1696,2">
              <v:shape style="position:absolute;left:2788;top:6605;width:1696;height:2" coordorigin="2788,6605" coordsize="1696,0" path="m2788,6605l4484,6605e" filled="false" stroked="true" strokeweight=".5pt" strokecolor="#0058a9">
                <v:path arrowok="t"/>
              </v:shape>
            </v:group>
            <v:group style="position:absolute;left:3577;top:6609;width:2;height:1039" coordorigin="3577,6609" coordsize="2,1039">
              <v:shape style="position:absolute;left:3577;top:6609;width:2;height:1039" coordorigin="3577,6609" coordsize="0,1039" path="m3577,6609l3577,7648e" filled="false" stroked="true" strokeweight=".5pt" strokecolor="#0058a9">
                <v:path arrowok="t"/>
              </v:shape>
            </v:group>
            <v:group style="position:absolute;left:4484;top:6605;width:1078;height:2" coordorigin="4484,6605" coordsize="1078,2">
              <v:shape style="position:absolute;left:4484;top:6605;width:1078;height:2" coordorigin="4484,6605" coordsize="1078,0" path="m4484,6605l5561,6605e" filled="false" stroked="true" strokeweight=".5pt" strokecolor="#0058a9">
                <v:path arrowok="t"/>
              </v:shape>
            </v:group>
            <v:group style="position:absolute;left:4484;top:6609;width:2;height:1039" coordorigin="4484,6609" coordsize="2,1039">
              <v:shape style="position:absolute;left:4484;top:6609;width:2;height:1039" coordorigin="4484,6609" coordsize="0,1039" path="m4484,6609l4484,7648e" filled="false" stroked="true" strokeweight=".5pt" strokecolor="#0058a9">
                <v:path arrowok="t"/>
              </v:shape>
            </v:group>
            <v:group style="position:absolute;left:9014;top:6605;width:1871;height:2" coordorigin="9014,6605" coordsize="1871,2">
              <v:shape style="position:absolute;left:9014;top:6605;width:1871;height:2" coordorigin="9014,6605" coordsize="1871,0" path="m9014,6605l10885,6605e" filled="false" stroked="true" strokeweight=".5pt" strokecolor="#0058a9">
                <v:path arrowok="t"/>
              </v:shape>
            </v:group>
            <v:group style="position:absolute;left:742;top:5561;width:2;height:1044" coordorigin="742,5561" coordsize="2,1044">
              <v:shape style="position:absolute;left:742;top:5561;width:2;height:1044" coordorigin="742,5561" coordsize="0,1044" path="m742,5561l742,6604e" filled="false" stroked="true" strokeweight=".5pt" strokecolor="#005aaa">
                <v:path arrowok="t"/>
              </v:shape>
            </v:group>
            <v:group style="position:absolute;left:2783;top:5561;width:2;height:1044" coordorigin="2783,5561" coordsize="2,1044">
              <v:shape style="position:absolute;left:2783;top:5561;width:2;height:1044" coordorigin="2783,5561" coordsize="0,1044" path="m2783,5561l2783,6604e" filled="false" stroked="true" strokeweight=".5pt" strokecolor="#005aaa">
                <v:path arrowok="t"/>
              </v:shape>
            </v:group>
            <v:group style="position:absolute;left:742;top:6604;width:2;height:1044" coordorigin="742,6604" coordsize="2,1044">
              <v:shape style="position:absolute;left:742;top:6604;width:2;height:1044" coordorigin="742,6604" coordsize="0,1044" path="m742,6604l742,7648e" filled="false" stroked="true" strokeweight=".5pt" strokecolor="#005aaa">
                <v:path arrowok="t"/>
              </v:shape>
            </v:group>
            <v:group style="position:absolute;left:2783;top:6604;width:2;height:1044" coordorigin="2783,6604" coordsize="2,1044">
              <v:shape style="position:absolute;left:2783;top:6604;width:2;height:1044" coordorigin="2783,6604" coordsize="0,1044" path="m2783,6604l2783,7648e" filled="false" stroked="true" strokeweight=".5pt" strokecolor="#005aaa">
                <v:path arrowok="t"/>
              </v:shape>
            </v:group>
            <v:group style="position:absolute;left:3577;top:7933;width:2;height:217" coordorigin="3577,7933" coordsize="2,217">
              <v:shape style="position:absolute;left:3577;top:7933;width:2;height:217" coordorigin="3577,7933" coordsize="0,217" path="m3577,7933l3577,8150e" filled="false" stroked="true" strokeweight=".5pt" strokecolor="#0058a9">
                <v:path arrowok="t"/>
              </v:shape>
            </v:group>
            <v:group style="position:absolute;left:4484;top:7933;width:2;height:217" coordorigin="4484,7933" coordsize="2,217">
              <v:shape style="position:absolute;left:4484;top:7933;width:2;height:217" coordorigin="4484,7933" coordsize="0,217" path="m4484,7933l4484,8150e" filled="false" stroked="true" strokeweight=".5pt" strokecolor="#0058a9">
                <v:path arrowok="t"/>
              </v:shape>
            </v:group>
            <v:group style="position:absolute;left:2788;top:8155;width:1696;height:2" coordorigin="2788,8155" coordsize="1696,2">
              <v:shape style="position:absolute;left:2788;top:8155;width:1696;height:2" coordorigin="2788,8155" coordsize="1696,0" path="m2788,8155l4484,8155e" filled="false" stroked="true" strokeweight=".50003pt" strokecolor="#0058a9">
                <v:path arrowok="t"/>
              </v:shape>
            </v:group>
            <v:group style="position:absolute;left:3577;top:8160;width:2;height:217" coordorigin="3577,8160" coordsize="2,217">
              <v:shape style="position:absolute;left:3577;top:8160;width:2;height:217" coordorigin="3577,8160" coordsize="0,217" path="m3577,8160l3577,8376e" filled="false" stroked="true" strokeweight=".5pt" strokecolor="#0058a9">
                <v:path arrowok="t"/>
              </v:shape>
            </v:group>
            <v:group style="position:absolute;left:4484;top:8155;width:1078;height:2" coordorigin="4484,8155" coordsize="1078,2">
              <v:shape style="position:absolute;left:4484;top:8155;width:1078;height:2" coordorigin="4484,8155" coordsize="1078,0" path="m4484,8155l5561,8155e" filled="false" stroked="true" strokeweight=".50003pt" strokecolor="#0058a9">
                <v:path arrowok="t"/>
              </v:shape>
            </v:group>
            <v:group style="position:absolute;left:4484;top:8160;width:2;height:217" coordorigin="4484,8160" coordsize="2,217">
              <v:shape style="position:absolute;left:4484;top:8160;width:2;height:217" coordorigin="4484,8160" coordsize="0,217" path="m4484,8160l4484,8376e" filled="false" stroked="true" strokeweight=".5pt" strokecolor="#0058a9">
                <v:path arrowok="t"/>
              </v:shape>
            </v:group>
            <v:group style="position:absolute;left:9014;top:8155;width:1871;height:2" coordorigin="9014,8155" coordsize="1871,2">
              <v:shape style="position:absolute;left:9014;top:8155;width:1871;height:2" coordorigin="9014,8155" coordsize="1871,0" path="m9014,8155l10885,8155e" filled="false" stroked="true" strokeweight=".50003pt" strokecolor="#0058a9">
                <v:path arrowok="t"/>
              </v:shape>
            </v:group>
            <v:group style="position:absolute;left:2788;top:8381;width:1696;height:2" coordorigin="2788,8381" coordsize="1696,2">
              <v:shape style="position:absolute;left:2788;top:8381;width:1696;height:2" coordorigin="2788,8381" coordsize="1696,0" path="m2788,8381l4484,8381e" filled="false" stroked="true" strokeweight=".50003pt" strokecolor="#0058a9">
                <v:path arrowok="t"/>
              </v:shape>
            </v:group>
            <v:group style="position:absolute;left:3577;top:8386;width:2;height:217" coordorigin="3577,8386" coordsize="2,217">
              <v:shape style="position:absolute;left:3577;top:8386;width:2;height:217" coordorigin="3577,8386" coordsize="0,217" path="m3577,8386l3577,8603e" filled="false" stroked="true" strokeweight=".5pt" strokecolor="#0058a9">
                <v:path arrowok="t"/>
              </v:shape>
            </v:group>
            <v:group style="position:absolute;left:4484;top:8381;width:1078;height:2" coordorigin="4484,8381" coordsize="1078,2">
              <v:shape style="position:absolute;left:4484;top:8381;width:1078;height:2" coordorigin="4484,8381" coordsize="1078,0" path="m4484,8381l5561,8381e" filled="false" stroked="true" strokeweight=".50003pt" strokecolor="#0058a9">
                <v:path arrowok="t"/>
              </v:shape>
            </v:group>
            <v:group style="position:absolute;left:4484;top:8386;width:2;height:217" coordorigin="4484,8386" coordsize="2,217">
              <v:shape style="position:absolute;left:4484;top:8386;width:2;height:217" coordorigin="4484,8386" coordsize="0,217" path="m4484,8386l4484,8603e" filled="false" stroked="true" strokeweight=".5pt" strokecolor="#0058a9">
                <v:path arrowok="t"/>
              </v:shape>
            </v:group>
            <v:group style="position:absolute;left:9014;top:8381;width:1871;height:2" coordorigin="9014,8381" coordsize="1871,2">
              <v:shape style="position:absolute;left:9014;top:8381;width:1871;height:2" coordorigin="9014,8381" coordsize="1871,0" path="m9014,8381l10885,8381e" filled="false" stroked="true" strokeweight=".50003pt" strokecolor="#0058a9">
                <v:path arrowok="t"/>
              </v:shape>
            </v:group>
            <v:group style="position:absolute;left:2788;top:8608;width:1696;height:2" coordorigin="2788,8608" coordsize="1696,2">
              <v:shape style="position:absolute;left:2788;top:8608;width:1696;height:2" coordorigin="2788,8608" coordsize="1696,0" path="m2788,8608l4484,8608e" filled="false" stroked="true" strokeweight=".5pt" strokecolor="#0058a9">
                <v:path arrowok="t"/>
              </v:shape>
            </v:group>
            <v:group style="position:absolute;left:3577;top:8613;width:2;height:217" coordorigin="3577,8613" coordsize="2,217">
              <v:shape style="position:absolute;left:3577;top:8613;width:2;height:217" coordorigin="3577,8613" coordsize="0,217" path="m3577,8613l3577,8830e" filled="false" stroked="true" strokeweight=".5pt" strokecolor="#0058a9">
                <v:path arrowok="t"/>
              </v:shape>
            </v:group>
            <v:group style="position:absolute;left:4484;top:8608;width:1078;height:2" coordorigin="4484,8608" coordsize="1078,2">
              <v:shape style="position:absolute;left:4484;top:8608;width:1078;height:2" coordorigin="4484,8608" coordsize="1078,0" path="m4484,8608l5561,8608e" filled="false" stroked="true" strokeweight=".5pt" strokecolor="#0058a9">
                <v:path arrowok="t"/>
              </v:shape>
            </v:group>
            <v:group style="position:absolute;left:4484;top:8613;width:2;height:217" coordorigin="4484,8613" coordsize="2,217">
              <v:shape style="position:absolute;left:4484;top:8613;width:2;height:217" coordorigin="4484,8613" coordsize="0,217" path="m4484,8613l4484,8830e" filled="false" stroked="true" strokeweight=".5pt" strokecolor="#0058a9">
                <v:path arrowok="t"/>
              </v:shape>
            </v:group>
            <v:group style="position:absolute;left:9014;top:8608;width:1871;height:2" coordorigin="9014,8608" coordsize="1871,2">
              <v:shape style="position:absolute;left:9014;top:8608;width:1871;height:2" coordorigin="9014,8608" coordsize="1871,0" path="m9014,8608l10885,8608e" filled="false" stroked="true" strokeweight=".5pt" strokecolor="#0058a9">
                <v:path arrowok="t"/>
              </v:shape>
            </v:group>
            <v:group style="position:absolute;left:2788;top:8835;width:1696;height:2" coordorigin="2788,8835" coordsize="1696,2">
              <v:shape style="position:absolute;left:2788;top:8835;width:1696;height:2" coordorigin="2788,8835" coordsize="1696,0" path="m2788,8835l4484,8835e" filled="false" stroked="true" strokeweight=".5pt" strokecolor="#0058a9">
                <v:path arrowok="t"/>
              </v:shape>
            </v:group>
            <v:group style="position:absolute;left:3577;top:8840;width:2;height:217" coordorigin="3577,8840" coordsize="2,217">
              <v:shape style="position:absolute;left:3577;top:8840;width:2;height:217" coordorigin="3577,8840" coordsize="0,217" path="m3577,8840l3577,9057e" filled="false" stroked="true" strokeweight=".5pt" strokecolor="#0058a9">
                <v:path arrowok="t"/>
              </v:shape>
            </v:group>
            <v:group style="position:absolute;left:4484;top:8835;width:1078;height:2" coordorigin="4484,8835" coordsize="1078,2">
              <v:shape style="position:absolute;left:4484;top:8835;width:1078;height:2" coordorigin="4484,8835" coordsize="1078,0" path="m4484,8835l5561,8835e" filled="false" stroked="true" strokeweight=".5pt" strokecolor="#0058a9">
                <v:path arrowok="t"/>
              </v:shape>
            </v:group>
            <v:group style="position:absolute;left:4484;top:8840;width:2;height:217" coordorigin="4484,8840" coordsize="2,217">
              <v:shape style="position:absolute;left:4484;top:8840;width:2;height:217" coordorigin="4484,8840" coordsize="0,217" path="m4484,8840l4484,9057e" filled="false" stroked="true" strokeweight=".5pt" strokecolor="#0058a9">
                <v:path arrowok="t"/>
              </v:shape>
            </v:group>
            <v:group style="position:absolute;left:9014;top:8835;width:1871;height:2" coordorigin="9014,8835" coordsize="1871,2">
              <v:shape style="position:absolute;left:9014;top:8835;width:1871;height:2" coordorigin="9014,8835" coordsize="1871,0" path="m9014,8835l10885,8835e" filled="false" stroked="true" strokeweight=".5pt" strokecolor="#0058a9">
                <v:path arrowok="t"/>
              </v:shape>
            </v:group>
            <v:group style="position:absolute;left:2788;top:9062;width:1696;height:2" coordorigin="2788,9062" coordsize="1696,2">
              <v:shape style="position:absolute;left:2788;top:9062;width:1696;height:2" coordorigin="2788,9062" coordsize="1696,0" path="m2788,9062l4484,9062e" filled="false" stroked="true" strokeweight=".5pt" strokecolor="#0058a9">
                <v:path arrowok="t"/>
              </v:shape>
            </v:group>
            <v:group style="position:absolute;left:3577;top:9067;width:2;height:217" coordorigin="3577,9067" coordsize="2,217">
              <v:shape style="position:absolute;left:3577;top:9067;width:2;height:217" coordorigin="3577,9067" coordsize="0,217" path="m3577,9067l3577,9284e" filled="false" stroked="true" strokeweight=".5pt" strokecolor="#0058a9">
                <v:path arrowok="t"/>
              </v:shape>
            </v:group>
            <v:group style="position:absolute;left:4484;top:9062;width:1078;height:2" coordorigin="4484,9062" coordsize="1078,2">
              <v:shape style="position:absolute;left:4484;top:9062;width:1078;height:2" coordorigin="4484,9062" coordsize="1078,0" path="m4484,9062l5561,9062e" filled="false" stroked="true" strokeweight=".5pt" strokecolor="#0058a9">
                <v:path arrowok="t"/>
              </v:shape>
            </v:group>
            <v:group style="position:absolute;left:4484;top:9067;width:2;height:217" coordorigin="4484,9067" coordsize="2,217">
              <v:shape style="position:absolute;left:4484;top:9067;width:2;height:217" coordorigin="4484,9067" coordsize="0,217" path="m4484,9067l4484,9284e" filled="false" stroked="true" strokeweight=".5pt" strokecolor="#0058a9">
                <v:path arrowok="t"/>
              </v:shape>
            </v:group>
            <v:group style="position:absolute;left:9014;top:9062;width:1871;height:2" coordorigin="9014,9062" coordsize="1871,2">
              <v:shape style="position:absolute;left:9014;top:9062;width:1871;height:2" coordorigin="9014,9062" coordsize="1871,0" path="m9014,9062l10885,9062e" filled="false" stroked="true" strokeweight=".5pt" strokecolor="#0058a9">
                <v:path arrowok="t"/>
              </v:shape>
            </v:group>
            <v:group style="position:absolute;left:2788;top:9289;width:1696;height:2" coordorigin="2788,9289" coordsize="1696,2">
              <v:shape style="position:absolute;left:2788;top:9289;width:1696;height:2" coordorigin="2788,9289" coordsize="1696,0" path="m2788,9289l4484,9289e" filled="false" stroked="true" strokeweight=".49997pt" strokecolor="#0058a9">
                <v:path arrowok="t"/>
              </v:shape>
            </v:group>
            <v:group style="position:absolute;left:3577;top:9294;width:2;height:217" coordorigin="3577,9294" coordsize="2,217">
              <v:shape style="position:absolute;left:3577;top:9294;width:2;height:217" coordorigin="3577,9294" coordsize="0,217" path="m3577,9294l3577,9510e" filled="false" stroked="true" strokeweight=".5pt" strokecolor="#0058a9">
                <v:path arrowok="t"/>
              </v:shape>
            </v:group>
            <v:group style="position:absolute;left:4484;top:9289;width:1078;height:2" coordorigin="4484,9289" coordsize="1078,2">
              <v:shape style="position:absolute;left:4484;top:9289;width:1078;height:2" coordorigin="4484,9289" coordsize="1078,0" path="m4484,9289l5561,9289e" filled="false" stroked="true" strokeweight=".49997pt" strokecolor="#0058a9">
                <v:path arrowok="t"/>
              </v:shape>
            </v:group>
            <v:group style="position:absolute;left:4484;top:9294;width:2;height:217" coordorigin="4484,9294" coordsize="2,217">
              <v:shape style="position:absolute;left:4484;top:9294;width:2;height:217" coordorigin="4484,9294" coordsize="0,217" path="m4484,9294l4484,9510e" filled="false" stroked="true" strokeweight=".5pt" strokecolor="#0058a9">
                <v:path arrowok="t"/>
              </v:shape>
            </v:group>
            <v:group style="position:absolute;left:9014;top:9289;width:1871;height:2" coordorigin="9014,9289" coordsize="1871,2">
              <v:shape style="position:absolute;left:9014;top:9289;width:1871;height:2" coordorigin="9014,9289" coordsize="1871,0" path="m9014,9289l10885,9289e" filled="false" stroked="true" strokeweight=".49997pt" strokecolor="#0058a9">
                <v:path arrowok="t"/>
              </v:shape>
            </v:group>
            <v:group style="position:absolute;left:2788;top:9515;width:1696;height:2" coordorigin="2788,9515" coordsize="1696,2">
              <v:shape style="position:absolute;left:2788;top:9515;width:1696;height:2" coordorigin="2788,9515" coordsize="1696,0" path="m2788,9515l4484,9515e" filled="false" stroked="true" strokeweight=".49997pt" strokecolor="#0058a9">
                <v:path arrowok="t"/>
              </v:shape>
            </v:group>
            <v:group style="position:absolute;left:3577;top:9520;width:2;height:217" coordorigin="3577,9520" coordsize="2,217">
              <v:shape style="position:absolute;left:3577;top:9520;width:2;height:217" coordorigin="3577,9520" coordsize="0,217" path="m3577,9520l3577,9737e" filled="false" stroked="true" strokeweight=".5pt" strokecolor="#0058a9">
                <v:path arrowok="t"/>
              </v:shape>
            </v:group>
            <v:group style="position:absolute;left:4484;top:9515;width:1078;height:2" coordorigin="4484,9515" coordsize="1078,2">
              <v:shape style="position:absolute;left:4484;top:9515;width:1078;height:2" coordorigin="4484,9515" coordsize="1078,0" path="m4484,9515l5561,9515e" filled="false" stroked="true" strokeweight=".49997pt" strokecolor="#0058a9">
                <v:path arrowok="t"/>
              </v:shape>
            </v:group>
            <v:group style="position:absolute;left:4484;top:9520;width:2;height:217" coordorigin="4484,9520" coordsize="2,217">
              <v:shape style="position:absolute;left:4484;top:9520;width:2;height:217" coordorigin="4484,9520" coordsize="0,217" path="m4484,9520l4484,9737e" filled="false" stroked="true" strokeweight=".5pt" strokecolor="#0058a9">
                <v:path arrowok="t"/>
              </v:shape>
            </v:group>
            <v:group style="position:absolute;left:9014;top:9515;width:1871;height:2" coordorigin="9014,9515" coordsize="1871,2">
              <v:shape style="position:absolute;left:9014;top:9515;width:1871;height:2" coordorigin="9014,9515" coordsize="1871,0" path="m9014,9515l10885,9515e" filled="false" stroked="true" strokeweight=".49997pt" strokecolor="#0058a9">
                <v:path arrowok="t"/>
              </v:shape>
            </v:group>
            <v:group style="position:absolute;left:2788;top:9742;width:789;height:2" coordorigin="2788,9742" coordsize="789,2">
              <v:shape style="position:absolute;left:2788;top:9742;width:789;height:2" coordorigin="2788,9742" coordsize="789,0" path="m2788,9742l3577,9742e" filled="false" stroked="true" strokeweight=".49997pt" strokecolor="#0058a9">
                <v:path arrowok="t"/>
              </v:shape>
            </v:group>
            <v:group style="position:absolute;left:2788;top:9969;width:789;height:2" coordorigin="2788,9969" coordsize="789,2">
              <v:shape style="position:absolute;left:2788;top:9969;width:789;height:2" coordorigin="2788,9969" coordsize="789,0" path="m2788,9969l3577,9969e" filled="false" stroked="true" strokeweight=".49997pt" strokecolor="#0058a9">
                <v:path arrowok="t"/>
              </v:shape>
            </v:group>
            <v:group style="position:absolute;left:3577;top:9742;width:908;height:2" coordorigin="3577,9742" coordsize="908,2">
              <v:shape style="position:absolute;left:3577;top:9742;width:908;height:2" coordorigin="3577,9742" coordsize="908,0" path="m3577,9742l4484,9742e" filled="false" stroked="true" strokeweight=".49997pt" strokecolor="#0058a9">
                <v:path arrowok="t"/>
              </v:shape>
            </v:group>
            <v:group style="position:absolute;left:3577;top:9747;width:2;height:217" coordorigin="3577,9747" coordsize="2,217">
              <v:shape style="position:absolute;left:3577;top:9747;width:2;height:217" coordorigin="3577,9747" coordsize="0,217" path="m3577,9747l3577,9964e" filled="false" stroked="true" strokeweight=".5pt" strokecolor="#0058a9">
                <v:path arrowok="t"/>
              </v:shape>
            </v:group>
            <v:group style="position:absolute;left:3577;top:9969;width:908;height:2" coordorigin="3577,9969" coordsize="908,2">
              <v:shape style="position:absolute;left:3577;top:9969;width:908;height:2" coordorigin="3577,9969" coordsize="908,0" path="m3577,9969l4484,9969e" filled="false" stroked="true" strokeweight=".49997pt" strokecolor="#0058a9">
                <v:path arrowok="t"/>
              </v:shape>
            </v:group>
            <v:group style="position:absolute;left:4484;top:9742;width:1078;height:2" coordorigin="4484,9742" coordsize="1078,2">
              <v:shape style="position:absolute;left:4484;top:9742;width:1078;height:2" coordorigin="4484,9742" coordsize="1078,0" path="m4484,9742l5561,9742e" filled="false" stroked="true" strokeweight=".49997pt" strokecolor="#0058a9">
                <v:path arrowok="t"/>
              </v:shape>
            </v:group>
            <v:group style="position:absolute;left:4484;top:9747;width:2;height:217" coordorigin="4484,9747" coordsize="2,217">
              <v:shape style="position:absolute;left:4484;top:9747;width:2;height:217" coordorigin="4484,9747" coordsize="0,217" path="m4484,9747l4484,9964e" filled="false" stroked="true" strokeweight=".5pt" strokecolor="#0058a9">
                <v:path arrowok="t"/>
              </v:shape>
            </v:group>
            <v:group style="position:absolute;left:4484;top:9969;width:1073;height:2" coordorigin="4484,9969" coordsize="1073,2">
              <v:shape style="position:absolute;left:4484;top:9969;width:1073;height:2" coordorigin="4484,9969" coordsize="1073,0" path="m4484,9969l5556,9969e" filled="false" stroked="true" strokeweight=".49997pt" strokecolor="#0058a9">
                <v:path arrowok="t"/>
              </v:shape>
            </v:group>
            <v:group style="position:absolute;left:9014;top:9742;width:1871;height:2" coordorigin="9014,9742" coordsize="1871,2">
              <v:shape style="position:absolute;left:9014;top:9742;width:1871;height:2" coordorigin="9014,9742" coordsize="1871,0" path="m9014,9742l10885,9742e" filled="false" stroked="true" strokeweight=".49997pt" strokecolor="#0058a9">
                <v:path arrowok="t"/>
              </v:shape>
            </v:group>
            <v:group style="position:absolute;left:742;top:7933;width:2;height:222" coordorigin="742,7933" coordsize="2,222">
              <v:shape style="position:absolute;left:742;top:7933;width:2;height:222" coordorigin="742,7933" coordsize="0,222" path="m742,7933l742,8155e" filled="false" stroked="true" strokeweight=".5pt" strokecolor="#005aaa">
                <v:path arrowok="t"/>
              </v:shape>
            </v:group>
            <v:group style="position:absolute;left:2783;top:7933;width:2;height:222" coordorigin="2783,7933" coordsize="2,222">
              <v:shape style="position:absolute;left:2783;top:7933;width:2;height:222" coordorigin="2783,7933" coordsize="0,222" path="m2783,7933l2783,8155e" filled="false" stroked="true" strokeweight=".5pt" strokecolor="#005aaa">
                <v:path arrowok="t"/>
              </v:shape>
            </v:group>
            <v:group style="position:absolute;left:742;top:8155;width:2;height:227" coordorigin="742,8155" coordsize="2,227">
              <v:shape style="position:absolute;left:742;top:8155;width:2;height:227" coordorigin="742,8155" coordsize="0,227" path="m742,8155l742,8381e" filled="false" stroked="true" strokeweight=".5pt" strokecolor="#005aaa">
                <v:path arrowok="t"/>
              </v:shape>
            </v:group>
            <v:group style="position:absolute;left:2783;top:8155;width:2;height:227" coordorigin="2783,8155" coordsize="2,227">
              <v:shape style="position:absolute;left:2783;top:8155;width:2;height:227" coordorigin="2783,8155" coordsize="0,227" path="m2783,8155l2783,8381e" filled="false" stroked="true" strokeweight=".5pt" strokecolor="#005aaa">
                <v:path arrowok="t"/>
              </v:shape>
            </v:group>
            <v:group style="position:absolute;left:742;top:8381;width:2;height:227" coordorigin="742,8381" coordsize="2,227">
              <v:shape style="position:absolute;left:742;top:8381;width:2;height:227" coordorigin="742,8381" coordsize="0,227" path="m742,8381l742,8608e" filled="false" stroked="true" strokeweight=".5pt" strokecolor="#005aaa">
                <v:path arrowok="t"/>
              </v:shape>
            </v:group>
            <v:group style="position:absolute;left:2783;top:8381;width:2;height:227" coordorigin="2783,8381" coordsize="2,227">
              <v:shape style="position:absolute;left:2783;top:8381;width:2;height:227" coordorigin="2783,8381" coordsize="0,227" path="m2783,8381l2783,8608e" filled="false" stroked="true" strokeweight=".5pt" strokecolor="#005aaa">
                <v:path arrowok="t"/>
              </v:shape>
            </v:group>
            <v:group style="position:absolute;left:742;top:8608;width:2;height:227" coordorigin="742,8608" coordsize="2,227">
              <v:shape style="position:absolute;left:742;top:8608;width:2;height:227" coordorigin="742,8608" coordsize="0,227" path="m742,8608l742,8835e" filled="false" stroked="true" strokeweight=".5pt" strokecolor="#005aaa">
                <v:path arrowok="t"/>
              </v:shape>
            </v:group>
            <v:group style="position:absolute;left:2783;top:8608;width:2;height:227" coordorigin="2783,8608" coordsize="2,227">
              <v:shape style="position:absolute;left:2783;top:8608;width:2;height:227" coordorigin="2783,8608" coordsize="0,227" path="m2783,8608l2783,8835e" filled="false" stroked="true" strokeweight=".5pt" strokecolor="#005aaa">
                <v:path arrowok="t"/>
              </v:shape>
            </v:group>
            <v:group style="position:absolute;left:742;top:8835;width:2;height:227" coordorigin="742,8835" coordsize="2,227">
              <v:shape style="position:absolute;left:742;top:8835;width:2;height:227" coordorigin="742,8835" coordsize="0,227" path="m742,8835l742,9062e" filled="false" stroked="true" strokeweight=".5pt" strokecolor="#005aaa">
                <v:path arrowok="t"/>
              </v:shape>
            </v:group>
            <v:group style="position:absolute;left:2783;top:8835;width:2;height:227" coordorigin="2783,8835" coordsize="2,227">
              <v:shape style="position:absolute;left:2783;top:8835;width:2;height:227" coordorigin="2783,8835" coordsize="0,227" path="m2783,8835l2783,9062e" filled="false" stroked="true" strokeweight=".5pt" strokecolor="#005aaa">
                <v:path arrowok="t"/>
              </v:shape>
            </v:group>
            <v:group style="position:absolute;left:742;top:9062;width:2;height:227" coordorigin="742,9062" coordsize="2,227">
              <v:shape style="position:absolute;left:742;top:9062;width:2;height:227" coordorigin="742,9062" coordsize="0,227" path="m742,9062l742,9289e" filled="false" stroked="true" strokeweight=".5pt" strokecolor="#005aaa">
                <v:path arrowok="t"/>
              </v:shape>
            </v:group>
            <v:group style="position:absolute;left:2783;top:9062;width:2;height:227" coordorigin="2783,9062" coordsize="2,227">
              <v:shape style="position:absolute;left:2783;top:9062;width:2;height:227" coordorigin="2783,9062" coordsize="0,227" path="m2783,9062l2783,9289e" filled="false" stroked="true" strokeweight=".5pt" strokecolor="#005aaa">
                <v:path arrowok="t"/>
              </v:shape>
            </v:group>
            <v:group style="position:absolute;left:742;top:9289;width:2;height:227" coordorigin="742,9289" coordsize="2,227">
              <v:shape style="position:absolute;left:742;top:9289;width:2;height:227" coordorigin="742,9289" coordsize="0,227" path="m742,9289l742,9515e" filled="false" stroked="true" strokeweight=".5pt" strokecolor="#005aaa">
                <v:path arrowok="t"/>
              </v:shape>
            </v:group>
            <v:group style="position:absolute;left:2783;top:9289;width:2;height:227" coordorigin="2783,9289" coordsize="2,227">
              <v:shape style="position:absolute;left:2783;top:9289;width:2;height:227" coordorigin="2783,9289" coordsize="0,227" path="m2783,9289l2783,9515e" filled="false" stroked="true" strokeweight=".5pt" strokecolor="#005aaa">
                <v:path arrowok="t"/>
              </v:shape>
            </v:group>
            <v:group style="position:absolute;left:742;top:9515;width:2;height:227" coordorigin="742,9515" coordsize="2,227">
              <v:shape style="position:absolute;left:742;top:9515;width:2;height:227" coordorigin="742,9515" coordsize="0,227" path="m742,9515l742,9742e" filled="false" stroked="true" strokeweight=".5pt" strokecolor="#005aaa">
                <v:path arrowok="t"/>
              </v:shape>
            </v:group>
            <v:group style="position:absolute;left:2783;top:9515;width:2;height:227" coordorigin="2783,9515" coordsize="2,227">
              <v:shape style="position:absolute;left:2783;top:9515;width:2;height:227" coordorigin="2783,9515" coordsize="0,227" path="m2783,9515l2783,9742e" filled="false" stroked="true" strokeweight=".5pt" strokecolor="#005aaa">
                <v:path arrowok="t"/>
              </v:shape>
            </v:group>
            <v:group style="position:absolute;left:742;top:9742;width:2;height:222" coordorigin="742,9742" coordsize="2,222">
              <v:shape style="position:absolute;left:742;top:9742;width:2;height:222" coordorigin="742,9742" coordsize="0,222" path="m742,9742l742,9964e" filled="false" stroked="true" strokeweight=".5pt" strokecolor="#005aaa">
                <v:path arrowok="t"/>
              </v:shape>
            </v:group>
            <v:group style="position:absolute;left:2783;top:9742;width:2;height:222" coordorigin="2783,9742" coordsize="2,222">
              <v:shape style="position:absolute;left:2783;top:9742;width:2;height:222" coordorigin="2783,9742" coordsize="0,222" path="m2783,9742l2783,9964e" filled="false" stroked="true" strokeweight=".5pt" strokecolor="#005aaa">
                <v:path arrowok="t"/>
              </v:shape>
            </v:group>
            <v:group style="position:absolute;left:737;top:9969;width:2051;height:2" coordorigin="737,9969" coordsize="2051,2">
              <v:shape style="position:absolute;left:737;top:9969;width:2051;height:2" coordorigin="737,9969" coordsize="2051,0" path="m737,9969l2788,9969e" filled="false" stroked="true" strokeweight=".49997pt" strokecolor="#005aaa">
                <v:path arrowok="t"/>
              </v:shape>
              <v:shape style="position:absolute;left:1117;top:2759;width:1291;height:2437" type="#_x0000_t75" stroked="false">
                <v:imagedata r:id="rId83" o:title=""/>
              </v:shape>
              <v:shape style="position:absolute;left:1249;top:5628;width:1026;height:1953" type="#_x0000_t75" stroked="false">
                <v:imagedata r:id="rId84" o:title=""/>
              </v:shape>
              <v:shape style="position:absolute;left:1285;top:8043;width:954;height:1812" type="#_x0000_t75" stroked="false">
                <v:imagedata r:id="rId85" o:title=""/>
              </v:shape>
            </v:group>
            <w10:wrap type="none"/>
          </v:group>
        </w:pict>
      </w:r>
      <w:r>
        <w:rPr/>
        <w:pict>
          <v:group style="position:absolute;margin-left:36.599998pt;margin-top:534.900024pt;width:507.95pt;height:176.65pt;mso-position-horizontal-relative:page;mso-position-vertical-relative:page;z-index:-360616" coordorigin="732,10698" coordsize="10159,3533">
            <v:group style="position:absolute;left:742;top:10703;width:2041;height:413" coordorigin="742,10703" coordsize="2041,413">
              <v:shape style="position:absolute;left:742;top:10703;width:2041;height:413" coordorigin="742,10703" coordsize="2041,413" path="m2783,10703l742,10703,742,11116,2783,11116,2783,10703xe" filled="true" fillcolor="#d9e1f3" stroked="false">
                <v:path arrowok="t"/>
                <v:fill type="solid"/>
              </v:shape>
            </v:group>
            <v:group style="position:absolute;left:2783;top:10703;width:794;height:413" coordorigin="2783,10703" coordsize="794,413">
              <v:shape style="position:absolute;left:2783;top:10703;width:794;height:413" coordorigin="2783,10703" coordsize="794,413" path="m3577,10703l2783,10703,2783,11116,3577,11116,3577,10703xe" filled="true" fillcolor="#d9e1f3" stroked="false">
                <v:path arrowok="t"/>
                <v:fill type="solid"/>
              </v:shape>
            </v:group>
            <v:group style="position:absolute;left:3577;top:10703;width:1219;height:413" coordorigin="3577,10703" coordsize="1219,413">
              <v:shape style="position:absolute;left:3577;top:10703;width:1219;height:413" coordorigin="3577,10703" coordsize="1219,413" path="m4796,10703l3577,10703,3577,11116,4796,11116,4796,10703xe" filled="true" fillcolor="#d9e1f3" stroked="false">
                <v:path arrowok="t"/>
                <v:fill type="solid"/>
              </v:shape>
            </v:group>
            <v:group style="position:absolute;left:4796;top:10703;width:1219;height:413" coordorigin="4796,10703" coordsize="1219,413">
              <v:shape style="position:absolute;left:4796;top:10703;width:1219;height:413" coordorigin="4796,10703" coordsize="1219,413" path="m6014,10703l4796,10703,4796,11116,6014,11116,6014,10703xe" filled="true" fillcolor="#d9e1f3" stroked="false">
                <v:path arrowok="t"/>
                <v:fill type="solid"/>
              </v:shape>
            </v:group>
            <v:group style="position:absolute;left:6014;top:10703;width:2;height:413" coordorigin="6014,10703" coordsize="2,413">
              <v:shape style="position:absolute;left:6014;top:10703;width:2;height:413" coordorigin="6014,10703" coordsize="0,413" path="m6014,10703l6014,11116e" filled="false" stroked="true" strokeweight=".001pt" strokecolor="#d9e1f3">
                <v:path arrowok="t"/>
              </v:shape>
            </v:group>
            <v:group style="position:absolute;left:6014;top:10703;width:1219;height:413" coordorigin="6014,10703" coordsize="1219,413">
              <v:shape style="position:absolute;left:6014;top:10703;width:1219;height:413" coordorigin="6014,10703" coordsize="1219,413" path="m7233,10703l6014,10703,6014,11116,7233,11116,7233,10703xe" filled="true" fillcolor="#d9e1f3" stroked="false">
                <v:path arrowok="t"/>
                <v:fill type="solid"/>
              </v:shape>
            </v:group>
            <v:group style="position:absolute;left:7233;top:10703;width:1219;height:413" coordorigin="7233,10703" coordsize="1219,413">
              <v:shape style="position:absolute;left:7233;top:10703;width:1219;height:413" coordorigin="7233,10703" coordsize="1219,413" path="m8452,10703l7233,10703,7233,11116,8452,11116,8452,10703xe" filled="true" fillcolor="#d9e1f3" stroked="false">
                <v:path arrowok="t"/>
                <v:fill type="solid"/>
              </v:shape>
            </v:group>
            <v:group style="position:absolute;left:8452;top:10703;width:1219;height:413" coordorigin="8452,10703" coordsize="1219,413">
              <v:shape style="position:absolute;left:8452;top:10703;width:1219;height:413" coordorigin="8452,10703" coordsize="1219,413" path="m9671,10703l8452,10703,8452,11116,9671,11116,9671,10703xe" filled="true" fillcolor="#d9e1f3" stroked="false">
                <v:path arrowok="t"/>
                <v:fill type="solid"/>
              </v:shape>
            </v:group>
            <v:group style="position:absolute;left:9671;top:10703;width:1209;height:413" coordorigin="9671,10703" coordsize="1209,413">
              <v:shape style="position:absolute;left:9671;top:10703;width:1209;height:413" coordorigin="9671,10703" coordsize="1209,413" path="m10880,10703l9671,10703,9671,11116,10880,11116,10880,10703xe" filled="true" fillcolor="#d9e1f3" stroked="false">
                <v:path arrowok="t"/>
                <v:fill type="solid"/>
              </v:shape>
            </v:group>
            <v:group style="position:absolute;left:742;top:11116;width:10139;height:275" coordorigin="742,11116" coordsize="10139,275">
              <v:shape style="position:absolute;left:742;top:11116;width:10139;height:275" coordorigin="742,11116" coordsize="10139,275" path="m742,11390l10880,11390,10880,11116,742,11116,742,11390xe" filled="true" fillcolor="#0058a9" stroked="false">
                <v:path arrowok="t"/>
                <v:fill type="solid"/>
              </v:shape>
            </v:group>
            <v:group style="position:absolute;left:742;top:11390;width:2041;height:2835" coordorigin="742,11390" coordsize="2041,2835">
              <v:shape style="position:absolute;left:742;top:11390;width:2041;height:2835" coordorigin="742,11390" coordsize="2041,2835" path="m742,14225l2783,14225,2783,11390,742,11390,742,14225xe" filled="true" fillcolor="#8caedb" stroked="false">
                <v:path arrowok="t"/>
                <v:fill type="solid"/>
              </v:shape>
            </v:group>
            <v:group style="position:absolute;left:2783;top:10703;width:2013;height:2" coordorigin="2783,10703" coordsize="2013,2">
              <v:shape style="position:absolute;left:2783;top:10703;width:2013;height:2" coordorigin="2783,10703" coordsize="2013,0" path="m2783,10703l4796,10703e" filled="false" stroked="true" strokeweight=".49997pt" strokecolor="#0058a9">
                <v:path arrowok="t"/>
              </v:shape>
            </v:group>
            <v:group style="position:absolute;left:3577;top:10708;width:2;height:403" coordorigin="3577,10708" coordsize="2,403">
              <v:shape style="position:absolute;left:3577;top:10708;width:2;height:403" coordorigin="3577,10708" coordsize="0,403" path="m3577,10708l3577,11111e" filled="false" stroked="true" strokeweight=".50002pt" strokecolor="#0058a9">
                <v:path arrowok="t"/>
              </v:shape>
            </v:group>
            <v:group style="position:absolute;left:4796;top:10703;width:1219;height:2" coordorigin="4796,10703" coordsize="1219,2">
              <v:shape style="position:absolute;left:4796;top:10703;width:1219;height:2" coordorigin="4796,10703" coordsize="1219,0" path="m4796,10703l6014,10703e" filled="false" stroked="true" strokeweight=".49997pt" strokecolor="#0058a9">
                <v:path arrowok="t"/>
              </v:shape>
            </v:group>
            <v:group style="position:absolute;left:4796;top:10708;width:2;height:403" coordorigin="4796,10708" coordsize="2,403">
              <v:shape style="position:absolute;left:4796;top:10708;width:2;height:403" coordorigin="4796,10708" coordsize="0,403" path="m4796,10708l4796,11111e" filled="false" stroked="true" strokeweight=".50002pt" strokecolor="#0058a9">
                <v:path arrowok="t"/>
              </v:shape>
            </v:group>
            <v:group style="position:absolute;left:6014;top:10703;width:1219;height:2" coordorigin="6014,10703" coordsize="1219,2">
              <v:shape style="position:absolute;left:6014;top:10703;width:1219;height:2" coordorigin="6014,10703" coordsize="1219,0" path="m6014,10703l7233,10703e" filled="false" stroked="true" strokeweight=".49997pt" strokecolor="#0058a9">
                <v:path arrowok="t"/>
              </v:shape>
            </v:group>
            <v:group style="position:absolute;left:6014;top:10708;width:2;height:403" coordorigin="6014,10708" coordsize="2,403">
              <v:shape style="position:absolute;left:6014;top:10708;width:2;height:403" coordorigin="6014,10708" coordsize="0,403" path="m6014,10708l6014,11111e" filled="false" stroked="true" strokeweight=".5pt" strokecolor="#0058a9">
                <v:path arrowok="t"/>
              </v:shape>
            </v:group>
            <v:group style="position:absolute;left:7233;top:10703;width:1219;height:2" coordorigin="7233,10703" coordsize="1219,2">
              <v:shape style="position:absolute;left:7233;top:10703;width:1219;height:2" coordorigin="7233,10703" coordsize="1219,0" path="m7233,10703l8452,10703e" filled="false" stroked="true" strokeweight=".49997pt" strokecolor="#0058a9">
                <v:path arrowok="t"/>
              </v:shape>
            </v:group>
            <v:group style="position:absolute;left:7233;top:10708;width:2;height:403" coordorigin="7233,10708" coordsize="2,403">
              <v:shape style="position:absolute;left:7233;top:10708;width:2;height:403" coordorigin="7233,10708" coordsize="0,403" path="m7233,10708l7233,11111e" filled="false" stroked="true" strokeweight=".5pt" strokecolor="#0058a9">
                <v:path arrowok="t"/>
              </v:shape>
            </v:group>
            <v:group style="position:absolute;left:8452;top:10703;width:1219;height:2" coordorigin="8452,10703" coordsize="1219,2">
              <v:shape style="position:absolute;left:8452;top:10703;width:1219;height:2" coordorigin="8452,10703" coordsize="1219,0" path="m8452,10703l9671,10703e" filled="false" stroked="true" strokeweight=".49997pt" strokecolor="#0058a9">
                <v:path arrowok="t"/>
              </v:shape>
            </v:group>
            <v:group style="position:absolute;left:8452;top:10708;width:2;height:403" coordorigin="8452,10708" coordsize="2,403">
              <v:shape style="position:absolute;left:8452;top:10708;width:2;height:403" coordorigin="8452,10708" coordsize="0,403" path="m8452,10708l8452,11111e" filled="false" stroked="true" strokeweight=".5pt" strokecolor="#0058a9">
                <v:path arrowok="t"/>
              </v:shape>
            </v:group>
            <v:group style="position:absolute;left:9671;top:10703;width:1214;height:2" coordorigin="9671,10703" coordsize="1214,2">
              <v:shape style="position:absolute;left:9671;top:10703;width:1214;height:2" coordorigin="9671,10703" coordsize="1214,0" path="m9671,10703l10885,10703e" filled="false" stroked="true" strokeweight=".49997pt" strokecolor="#0058a9">
                <v:path arrowok="t"/>
              </v:shape>
            </v:group>
            <v:group style="position:absolute;left:9671;top:10708;width:2;height:403" coordorigin="9671,10708" coordsize="2,403">
              <v:shape style="position:absolute;left:9671;top:10708;width:2;height:403" coordorigin="9671,10708" coordsize="0,403" path="m9671,10708l9671,11111e" filled="false" stroked="true" strokeweight=".5pt" strokecolor="#0058a9">
                <v:path arrowok="t"/>
              </v:shape>
            </v:group>
            <v:group style="position:absolute;left:10880;top:10708;width:2;height:403" coordorigin="10880,10708" coordsize="2,403">
              <v:shape style="position:absolute;left:10880;top:10708;width:2;height:403" coordorigin="10880,10708" coordsize="0,403" path="m10880,10708l10880,11111e" filled="false" stroked="true" strokeweight=".5pt" strokecolor="#0058a9">
                <v:path arrowok="t"/>
              </v:shape>
            </v:group>
            <v:group style="position:absolute;left:737;top:10703;width:2046;height:2" coordorigin="737,10703" coordsize="2046,2">
              <v:shape style="position:absolute;left:737;top:10703;width:2046;height:2" coordorigin="737,10703" coordsize="2046,0" path="m737,10703l2783,10703e" filled="false" stroked="true" strokeweight=".49997pt" strokecolor="#0058a9">
                <v:path arrowok="t"/>
              </v:shape>
            </v:group>
            <v:group style="position:absolute;left:742;top:10708;width:2;height:403" coordorigin="742,10708" coordsize="2,403">
              <v:shape style="position:absolute;left:742;top:10708;width:2;height:403" coordorigin="742,10708" coordsize="0,403" path="m742,10708l742,11111e" filled="false" stroked="true" strokeweight=".5pt" strokecolor="#0058a9">
                <v:path arrowok="t"/>
              </v:shape>
            </v:group>
            <v:group style="position:absolute;left:2783;top:10708;width:2;height:403" coordorigin="2783,10708" coordsize="2,403">
              <v:shape style="position:absolute;left:2783;top:10708;width:2;height:403" coordorigin="2783,10708" coordsize="0,403" path="m2783,10708l2783,11111e" filled="false" stroked="true" strokeweight=".5pt" strokecolor="#0058a9">
                <v:path arrowok="t"/>
              </v:shape>
            </v:group>
            <v:group style="position:absolute;left:737;top:11116;width:10149;height:2" coordorigin="737,11116" coordsize="10149,2">
              <v:shape style="position:absolute;left:737;top:11116;width:10149;height:2" coordorigin="737,11116" coordsize="10149,0" path="m737,11116l10885,11116e" filled="false" stroked="true" strokeweight=".5pt" strokecolor="#0058a9">
                <v:path arrowok="t"/>
              </v:shape>
            </v:group>
            <v:group style="position:absolute;left:4796;top:11395;width:2;height:1408" coordorigin="4796,11395" coordsize="2,1408">
              <v:shape style="position:absolute;left:4796;top:11395;width:2;height:1408" coordorigin="4796,11395" coordsize="0,1408" path="m4796,11395l4796,12803e" filled="false" stroked="true" strokeweight=".50002pt" strokecolor="#0058a9">
                <v:path arrowok="t"/>
              </v:shape>
            </v:group>
            <v:group style="position:absolute;left:4796;top:12813;width:2;height:1408" coordorigin="4796,12813" coordsize="2,1408">
              <v:shape style="position:absolute;left:4796;top:12813;width:2;height:1408" coordorigin="4796,12813" coordsize="0,1408" path="m4796,12813l4796,14220e" filled="false" stroked="true" strokeweight=".50002pt" strokecolor="#0058a9">
                <v:path arrowok="t"/>
              </v:shape>
            </v:group>
            <v:group style="position:absolute;left:3577;top:11395;width:2;height:1408" coordorigin="3577,11395" coordsize="2,1408">
              <v:shape style="position:absolute;left:3577;top:11395;width:2;height:1408" coordorigin="3577,11395" coordsize="0,1408" path="m3577,11395l3577,12803e" filled="false" stroked="true" strokeweight=".50002pt" strokecolor="#0058a9">
                <v:path arrowok="t"/>
              </v:shape>
            </v:group>
            <v:group style="position:absolute;left:6014;top:11395;width:2;height:2825" coordorigin="6014,11395" coordsize="2,2825">
              <v:shape style="position:absolute;left:6014;top:11395;width:2;height:2825" coordorigin="6014,11395" coordsize="0,2825" path="m6014,11395l6014,14220e" filled="false" stroked="true" strokeweight=".5pt" strokecolor="#0058a9">
                <v:path arrowok="t"/>
              </v:shape>
            </v:group>
            <v:group style="position:absolute;left:7233;top:11395;width:2;height:2825" coordorigin="7233,11395" coordsize="2,2825">
              <v:shape style="position:absolute;left:7233;top:11395;width:2;height:2825" coordorigin="7233,11395" coordsize="0,2825" path="m7233,11395l7233,14220e" filled="false" stroked="true" strokeweight=".5pt" strokecolor="#0058a9">
                <v:path arrowok="t"/>
              </v:shape>
            </v:group>
            <v:group style="position:absolute;left:8452;top:11395;width:2;height:1413" coordorigin="8452,11395" coordsize="2,1413">
              <v:shape style="position:absolute;left:8452;top:11395;width:2;height:1413" coordorigin="8452,11395" coordsize="0,1413" path="m8452,11395l8452,12808e" filled="false" stroked="true" strokeweight=".5pt" strokecolor="#0058a9">
                <v:path arrowok="t"/>
              </v:shape>
            </v:group>
            <v:group style="position:absolute;left:9671;top:11395;width:2;height:1408" coordorigin="9671,11395" coordsize="2,1408">
              <v:shape style="position:absolute;left:9671;top:11395;width:2;height:1408" coordorigin="9671,11395" coordsize="0,1408" path="m9671,11395l9671,12803e" filled="false" stroked="true" strokeweight=".5pt" strokecolor="#0058a9">
                <v:path arrowok="t"/>
              </v:shape>
            </v:group>
            <v:group style="position:absolute;left:10880;top:11395;width:2;height:1408" coordorigin="10880,11395" coordsize="2,1408">
              <v:shape style="position:absolute;left:10880;top:11395;width:2;height:1408" coordorigin="10880,11395" coordsize="0,1408" path="m10880,11395l10880,12803e" filled="false" stroked="true" strokeweight=".5pt" strokecolor="#0058a9">
                <v:path arrowok="t"/>
              </v:shape>
            </v:group>
            <v:group style="position:absolute;left:8452;top:12808;width:2;height:1413" coordorigin="8452,12808" coordsize="2,1413">
              <v:shape style="position:absolute;left:8452;top:12808;width:2;height:1413" coordorigin="8452,12808" coordsize="0,1413" path="m8452,12808l8452,14220e" filled="false" stroked="true" strokeweight=".5pt" strokecolor="#0058a9">
                <v:path arrowok="t"/>
              </v:shape>
            </v:group>
            <v:group style="position:absolute;left:9671;top:12813;width:2;height:1408" coordorigin="9671,12813" coordsize="2,1408">
              <v:shape style="position:absolute;left:9671;top:12813;width:2;height:1408" coordorigin="9671,12813" coordsize="0,1408" path="m9671,12813l9671,14220e" filled="false" stroked="true" strokeweight=".5pt" strokecolor="#0058a9">
                <v:path arrowok="t"/>
              </v:shape>
            </v:group>
            <v:group style="position:absolute;left:10880;top:12813;width:2;height:1408" coordorigin="10880,12813" coordsize="2,1408">
              <v:shape style="position:absolute;left:10880;top:12813;width:2;height:1408" coordorigin="10880,12813" coordsize="0,1408" path="m10880,12813l10880,14220e" filled="false" stroked="true" strokeweight=".5pt" strokecolor="#0058a9">
                <v:path arrowok="t"/>
              </v:shape>
            </v:group>
            <v:group style="position:absolute;left:742;top:11395;width:2;height:1413" coordorigin="742,11395" coordsize="2,1413">
              <v:shape style="position:absolute;left:742;top:11395;width:2;height:1413" coordorigin="742,11395" coordsize="0,1413" path="m742,11395l742,12808e" filled="false" stroked="true" strokeweight=".5pt" strokecolor="#005aaa">
                <v:path arrowok="t"/>
              </v:shape>
            </v:group>
            <v:group style="position:absolute;left:2783;top:11395;width:2;height:1413" coordorigin="2783,11395" coordsize="2,1413">
              <v:shape style="position:absolute;left:2783;top:11395;width:2;height:1413" coordorigin="2783,11395" coordsize="0,1413" path="m2783,11395l2783,12808e" filled="false" stroked="true" strokeweight=".5pt" strokecolor="#005aaa">
                <v:path arrowok="t"/>
              </v:shape>
            </v:group>
            <v:group style="position:absolute;left:742;top:12808;width:2;height:1413" coordorigin="742,12808" coordsize="2,1413">
              <v:shape style="position:absolute;left:742;top:12808;width:2;height:1413" coordorigin="742,12808" coordsize="0,1413" path="m742,12808l742,14220e" filled="false" stroked="true" strokeweight=".5pt" strokecolor="#005aaa">
                <v:path arrowok="t"/>
              </v:shape>
            </v:group>
            <v:group style="position:absolute;left:2783;top:12808;width:2;height:1413" coordorigin="2783,12808" coordsize="2,1413">
              <v:shape style="position:absolute;left:2783;top:12808;width:2;height:1413" coordorigin="2783,12808" coordsize="0,1413" path="m2783,12808l2783,14220e" filled="false" stroked="true" strokeweight=".5pt" strokecolor="#005aaa">
                <v:path arrowok="t"/>
              </v:shape>
            </v:group>
            <v:group style="position:absolute;left:2788;top:12808;width:2013;height:2" coordorigin="2788,12808" coordsize="2013,2">
              <v:shape style="position:absolute;left:2788;top:12808;width:2013;height:2" coordorigin="2788,12808" coordsize="2013,0" path="m2788,12808l4801,12808e" filled="false" stroked="true" strokeweight=".49998pt" strokecolor="#0058a9">
                <v:path arrowok="t"/>
              </v:shape>
            </v:group>
            <v:group style="position:absolute;left:3577;top:12813;width:2;height:1408" coordorigin="3577,12813" coordsize="2,1408">
              <v:shape style="position:absolute;left:3577;top:12813;width:2;height:1408" coordorigin="3577,12813" coordsize="0,1408" path="m3577,12813l3577,14220e" filled="false" stroked="true" strokeweight=".50002pt" strokecolor="#0058a9">
                <v:path arrowok="t"/>
              </v:shape>
            </v:group>
            <v:group style="position:absolute;left:9666;top:12808;width:1219;height:2" coordorigin="9666,12808" coordsize="1219,2">
              <v:shape style="position:absolute;left:9666;top:12808;width:1219;height:2" coordorigin="9666,12808" coordsize="1219,0" path="m9666,12808l10885,12808e" filled="false" stroked="true" strokeweight=".49998pt" strokecolor="#0058a9">
                <v:path arrowok="t"/>
              </v:shape>
            </v:group>
            <v:group style="position:absolute;left:742;top:11121;width:2;height:265" coordorigin="742,11121" coordsize="2,265">
              <v:shape style="position:absolute;left:742;top:11121;width:2;height:265" coordorigin="742,11121" coordsize="0,265" path="m742,11121l742,11385e" filled="false" stroked="true" strokeweight=".5pt" strokecolor="#0058a9">
                <v:path arrowok="t"/>
              </v:shape>
            </v:group>
            <v:group style="position:absolute;left:10880;top:11121;width:2;height:265" coordorigin="10880,11121" coordsize="2,265">
              <v:shape style="position:absolute;left:10880;top:11121;width:2;height:265" coordorigin="10880,11121" coordsize="0,265" path="m10880,11121l10880,11385e" filled="false" stroked="true" strokeweight=".5pt" strokecolor="#0058a9">
                <v:path arrowok="t"/>
              </v:shape>
            </v:group>
            <v:group style="position:absolute;left:2788;top:11390;width:8098;height:2" coordorigin="2788,11390" coordsize="8098,2">
              <v:shape style="position:absolute;left:2788;top:11390;width:8098;height:2" coordorigin="2788,11390" coordsize="8098,0" path="m2788,11390l10885,11390e" filled="false" stroked="true" strokeweight=".49997pt" strokecolor="#0058a9">
                <v:path arrowok="t"/>
              </v:shape>
            </v:group>
            <v:group style="position:absolute;left:737;top:11390;width:2051;height:2" coordorigin="737,11390" coordsize="2051,2">
              <v:shape style="position:absolute;left:737;top:11390;width:2051;height:2" coordorigin="737,11390" coordsize="2051,0" path="m737,11390l2788,11390e" filled="false" stroked="true" strokeweight=".49997pt" strokecolor="#005aaa">
                <v:path arrowok="t"/>
              </v:shape>
            </v:group>
            <v:group style="position:absolute;left:737;top:14225;width:10149;height:2" coordorigin="737,14225" coordsize="10149,2">
              <v:shape style="position:absolute;left:737;top:14225;width:10149;height:2" coordorigin="737,14225" coordsize="10149,0" path="m737,14225l10885,14225e" filled="false" stroked="true" strokeweight=".49997pt" strokecolor="#0058a9">
                <v:path arrowok="t"/>
              </v:shape>
              <v:shape style="position:absolute;left:1150;top:11463;width:1226;height:2690" type="#_x0000_t75" stroked="false">
                <v:imagedata r:id="rId86" o:title=""/>
              </v:shape>
            </v:group>
            <w10:wrap type="none"/>
          </v:group>
        </w:pict>
      </w:r>
      <w:r>
        <w:rPr/>
        <w:pict>
          <v:shape style="position:absolute;margin-left:217.365799pt;margin-top:19.075081pt;width:327.85pt;height:20pt;mso-position-horizontal-relative:page;mso-position-vertical-relative:page;z-index:-360592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</w:t>
                  </w:r>
                  <w:r>
                    <w:rPr>
                      <w:rFonts w:ascii="Arial Narrow" w:hAnsi="Arial Narrow"/>
                      <w:color w:val="FFFFFF"/>
                      <w:w w:val="140"/>
                      <w:sz w:val="36"/>
                    </w:rPr>
                    <w:t>я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900391pt;margin-top:62.498466pt;width:195.6pt;height:16pt;mso-position-horizontal-relative:page;mso-position-vertical-relative:page;z-index:-360568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водоотведения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1.755981pt;margin-top:93.950897pt;width:44.4pt;height:28pt;mso-position-horizontal-relative:page;mso-position-vertical-relative:page;z-index:-360544" type="#_x0000_t202" filled="false" stroked="false">
            <v:textbox inset="0,0,0,0">
              <w:txbxContent>
                <w:p>
                  <w:pPr>
                    <w:tabs>
                      <w:tab w:pos="868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.850399pt;margin-top:510.951019pt;width:159.2pt;height:18pt;mso-position-horizontal-relative:page;mso-position-vertical-relative:page;z-index:-360520" type="#_x0000_t202" filled="false" stroked="false">
            <v:textbox inset="0,0,0,0">
              <w:txbxContent>
                <w:p>
                  <w:pPr>
                    <w:spacing w:line="354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32"/>
                      <w:szCs w:val="32"/>
                    </w:rPr>
                  </w:pP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4"/>
                      <w:sz w:val="32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0058A9"/>
                      <w:w w:val="94"/>
                      <w:sz w:val="32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0058A9"/>
                      <w:spacing w:val="-12"/>
                      <w:sz w:val="32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2"/>
                      <w:sz w:val="32"/>
                    </w:rPr>
                    <w:t>фек</w:t>
                  </w:r>
                  <w:r>
                    <w:rPr>
                      <w:rFonts w:ascii="Lucida Sans" w:hAnsi="Lucida Sans"/>
                      <w:b/>
                      <w:color w:val="0058A9"/>
                      <w:spacing w:val="3"/>
                      <w:w w:val="92"/>
                      <w:sz w:val="32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0058A9"/>
                      <w:spacing w:val="9"/>
                      <w:w w:val="91"/>
                      <w:sz w:val="32"/>
                    </w:rPr>
                    <w:t>льные</w:t>
                  </w:r>
                  <w:r>
                    <w:rPr>
                      <w:rFonts w:ascii="Lucida Sans" w:hAnsi="Lucida Sans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535.150024pt;width:102.05pt;height:20.65pt;mso-position-horizontal-relative:page;mso-position-vertical-relative:page;z-index:-36049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535.150024pt;width:39.7pt;height:20.65pt;mso-position-horizontal-relative:page;mso-position-vertical-relative:page;z-index:-36047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43" w:right="23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3008pt;margin-top:535.150024pt;width:60.95pt;height:20.65pt;mso-position-horizontal-relative:page;mso-position-vertical-relative:page;z-index:-36044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81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778015pt;margin-top:535.150024pt;width:60.95pt;height:20.65pt;mso-position-horizontal-relative:page;mso-position-vertical-relative:page;z-index:-36042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2" w:right="31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721985pt;margin-top:535.150024pt;width:60.95pt;height:20.65pt;mso-position-horizontal-relative:page;mso-position-vertical-relative:page;z-index:-36040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2" w:right="31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666992pt;margin-top:535.150024pt;width:60.95pt;height:20.65pt;mso-position-horizontal-relative:page;mso-position-vertical-relative:page;z-index:-36037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7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612pt;margin-top:535.150024pt;width:60.95pt;height:20.65pt;mso-position-horizontal-relative:page;mso-position-vertical-relative:page;z-index:-36035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35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Длин</w:t>
                  </w:r>
                  <w:r>
                    <w:rPr>
                      <w:rFonts w:ascii="Lucida Sans" w:hAnsi="Lucida Sans"/>
                      <w:b/>
                      <w:color w:val="231F20"/>
                      <w:w w:val="73"/>
                      <w:sz w:val="14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кабеля</w:t>
                  </w:r>
                  <w:r>
                    <w:rPr>
                      <w:rFonts w:ascii="Lucida Sans" w:hAnsi="Lucida Sans"/>
                      <w:b/>
                      <w:color w:val="231F20"/>
                      <w:w w:val="75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3.557007pt;margin-top:535.150024pt;width:60.45pt;height:20.65pt;mso-position-horizontal-relative:page;mso-position-vertical-relative:page;z-index:-360328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10" w:right="104" w:firstLine="69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Потребляемая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</w:t>
                  </w:r>
                  <w:r>
                    <w:rPr>
                      <w:rFonts w:ascii="Lucida Sans" w:hAnsi="Lucida Sans"/>
                      <w:b/>
                      <w:color w:val="231F20"/>
                      <w:w w:val="75"/>
                      <w:sz w:val="14"/>
                    </w:rPr>
                    <w:t>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1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792" w:right="104" w:firstLine="0"/>
                    <w:jc w:val="left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37"/>
                      <w:sz w:val="8"/>
                    </w:rPr>
                    <w:t>1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555.791992pt;width:506.95pt;height:13.75pt;mso-position-horizontal-relative:page;mso-position-vertical-relative:page;z-index:-360304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фек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льны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3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1"/>
                      <w:w w:val="103"/>
                      <w:sz w:val="20"/>
                    </w:rPr>
                    <w:t>X</w:t>
                  </w:r>
                  <w:r>
                    <w:rPr>
                      <w:rFonts w:ascii="Lucida Sans" w:hAnsi="Lucida Sans"/>
                      <w:b/>
                      <w:color w:val="FFFFFF"/>
                      <w:w w:val="97"/>
                      <w:sz w:val="20"/>
                    </w:rPr>
                    <w:t>G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569.520996pt;width:102.05pt;height:141.75pt;mso-position-horizontal-relative:page;mso-position-vertical-relative:page;z-index:-36028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569.520996pt;width:39.7pt;height:70.9pt;mso-position-horizontal-relative:page;mso-position-vertical-relative:page;z-index:-3602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015-0326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3008pt;margin-top:569.520996pt;width:60.95pt;height:70.9pt;mso-position-horizontal-relative:page;mso-position-vertical-relative:page;z-index:-3602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4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SX</w:t>
                  </w:r>
                  <w:r>
                    <w:rPr>
                      <w:color w:val="231F20"/>
                      <w:w w:val="79"/>
                    </w:rPr>
                    <w:t>G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1100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9.778015pt;margin-top:569.520996pt;width:60.95pt;height:141.75pt;mso-position-horizontal-relative:page;mso-position-vertical-relative:page;z-index:-3602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0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00.721985pt;margin-top:569.520996pt;width:60.95pt;height:141.75pt;mso-position-horizontal-relative:page;mso-position-vertical-relative:page;z-index:-3601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9" w:right="318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SXG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1.666992pt;margin-top:569.520996pt;width:60.95pt;height:141.75pt;mso-position-horizontal-relative:page;mso-position-vertical-relative:page;z-index:-3601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9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2.612pt;margin-top:569.520996pt;width:60.95pt;height:141.75pt;mso-position-horizontal-relative:page;mso-position-vertical-relative:page;z-index:-3601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3.557007pt;margin-top:569.520996pt;width:60.45pt;height:70.9pt;mso-position-horizontal-relative:page;mso-position-vertical-relative:page;z-index:-3601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58" w:right="45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640.387024pt;width:39.7pt;height:70.9pt;mso-position-horizontal-relative:page;mso-position-vertical-relative:page;z-index:-3600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015-0327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3008pt;margin-top:640.387024pt;width:60.95pt;height:70.9pt;mso-position-horizontal-relative:page;mso-position-vertical-relative:page;z-index:-3600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40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SX</w:t>
                  </w:r>
                  <w:r>
                    <w:rPr>
                      <w:color w:val="231F20"/>
                      <w:w w:val="79"/>
                    </w:rPr>
                    <w:t>G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1400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83.557007pt;margin-top:640.387024pt;width:60.45pt;height:70.9pt;mso-position-horizontal-relative:page;mso-position-vertical-relative:page;z-index:-3600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58" w:right="45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85.289001pt;width:102.05pt;height:34.65pt;mso-position-horizontal-relative:page;mso-position-vertical-relative:page;z-index:-36001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85.289001pt;width:39.7pt;height:34.65pt;mso-position-horizontal-relative:page;mso-position-vertical-relative:page;z-index:-3599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243" w:right="23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85.289001pt;width:45.4pt;height:34.65pt;mso-position-horizontal-relative:page;mso-position-vertical-relative:page;z-index:-359968" type="#_x0000_t202" filled="false" stroked="false">
            <v:textbox inset="0,0,0,0">
              <w:txbxContent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spacing w:line="140" w:lineRule="exact" w:before="0"/>
                    <w:ind w:left="116" w:right="110" w:hanging="5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Артик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3"/>
                      <w:w w:val="73"/>
                      <w:sz w:val="14"/>
                    </w:rPr>
                    <w:t>у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л</w:t>
                  </w:r>
                  <w:r>
                    <w:rPr>
                      <w:rFonts w:ascii="Lucida Sans" w:hAnsi="Lucida Sans"/>
                      <w:b/>
                      <w:color w:val="231F20"/>
                      <w:w w:val="7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0"/>
                      <w:sz w:val="14"/>
                    </w:rPr>
                    <w:t>производи-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0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7"/>
                      <w:sz w:val="14"/>
                    </w:rPr>
                    <w:t>теля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85.289001pt;width:53.65pt;height:34.65pt;mso-position-horizontal-relative:page;mso-position-vertical-relative:page;z-index:-3599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308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77.795013pt;margin-top:85.289001pt;width:37.1pt;height:34.65pt;mso-position-horizontal-relative:page;mso-position-vertical-relative:page;z-index:-3599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194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85.289001pt;width:45.4pt;height:34.65pt;mso-position-horizontal-relative:page;mso-position-vertical-relative:page;z-index:-3598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before="108"/>
                    <w:ind w:left="279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85.289001pt;width:45.4pt;height:34.65pt;mso-position-horizontal-relative:page;mso-position-vertical-relative:page;z-index:-359872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276" w:right="162" w:hanging="108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Напряже-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3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604004pt;margin-top:85.289001pt;width:45.4pt;height:34.65pt;mso-position-horizontal-relative:page;mso-position-vertical-relative:page;z-index:-359848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178" w:right="176" w:firstLine="93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Длина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кабеля</w:t>
                  </w:r>
                  <w:r>
                    <w:rPr>
                      <w:rFonts w:ascii="Lucida Sans" w:hAnsi="Lucida Sans"/>
                      <w:b/>
                      <w:color w:val="231F20"/>
                      <w:w w:val="75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85.289001pt;width:45.4pt;height:34.65pt;mso-position-horizontal-relative:page;mso-position-vertical-relative:page;z-index:-359824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59" w:right="152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Потре-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бляемая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1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159" w:right="384" w:firstLine="0"/>
                    <w:jc w:val="center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37"/>
                      <w:sz w:val="8"/>
                    </w:rPr>
                    <w:t>1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85.289001pt;width:47.7pt;height:34.65pt;mso-position-horizontal-relative:page;mso-position-vertical-relative:page;z-index:-359800" type="#_x0000_t202" filled="false" stroked="false">
            <v:textbox inset="0,0,0,0">
              <w:txbxContent>
                <w:p>
                  <w:pPr>
                    <w:spacing w:line="240" w:lineRule="auto" w:before="2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spacing w:line="140" w:lineRule="exact" w:before="0"/>
                    <w:ind w:left="223" w:right="177" w:hanging="4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w w:val="76"/>
                      <w:sz w:val="14"/>
                      <w:szCs w:val="14"/>
                    </w:rPr>
                    <w:t>Т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-12"/>
                      <w:sz w:val="14"/>
                      <w:szCs w:val="14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3"/>
                      <w:sz w:val="14"/>
                      <w:szCs w:val="14"/>
                    </w:rPr>
                    <w:t>рабочей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3"/>
                      <w:sz w:val="14"/>
                      <w:szCs w:val="14"/>
                    </w:rPr>
                    <w:t> </w:t>
                  </w:r>
                  <w:r>
                    <w:rPr>
                      <w:rFonts w:ascii="Lucida Sans" w:hAnsi="Lucida Sans" w:cs="Lucida Sans" w:eastAsia="Lucida Sans"/>
                      <w:b/>
                      <w:bCs/>
                      <w:color w:val="231F20"/>
                      <w:spacing w:val="4"/>
                      <w:w w:val="71"/>
                      <w:sz w:val="14"/>
                      <w:szCs w:val="14"/>
                    </w:rPr>
                    <w:t>среды,°С</w:t>
                  </w:r>
                  <w:r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19.93103pt;width:506.95pt;height:13.75pt;mso-position-horizontal-relative:page;mso-position-vertical-relative:page;z-index:-359776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Spe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r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5"/>
                      <w:sz w:val="20"/>
                    </w:rPr>
                    <w:t>on</w:t>
                  </w:r>
                  <w:r>
                    <w:rPr>
                      <w:rFonts w:ascii="Lucida Sans" w:hAnsi="Lucida Sans"/>
                      <w:b/>
                      <w:color w:val="FFFFFF"/>
                      <w:w w:val="85"/>
                      <w:sz w:val="20"/>
                    </w:rPr>
                    <w:t>i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3"/>
                      <w:sz w:val="20"/>
                    </w:rPr>
                    <w:t>S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103"/>
                      <w:sz w:val="20"/>
                    </w:rPr>
                    <w:t>D</w:t>
                  </w:r>
                  <w:r>
                    <w:rPr>
                      <w:rFonts w:ascii="Lucida Sans" w:hAnsi="Lucida Sans"/>
                      <w:b/>
                      <w:color w:val="FFFFFF"/>
                      <w:w w:val="94"/>
                      <w:sz w:val="20"/>
                    </w:rPr>
                    <w:t>X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133.660995pt;width:102.05pt;height:130.4pt;mso-position-horizontal-relative:page;mso-position-vertical-relative:page;z-index:-359752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133.660995pt;width:39.7pt;height:65.2pt;mso-position-horizontal-relative:page;mso-position-vertical-relative:page;z-index:-3597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015-0329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133.660995pt;width:45.4pt;height:65.2pt;mso-position-horizontal-relative:page;mso-position-vertical-relative:page;z-index:-3597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133.660995pt;width:53.65pt;height:65.2pt;mso-position-horizontal-relative:page;mso-position-vertical-relative:page;z-index:-3596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11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SD</w:t>
                  </w:r>
                  <w:r>
                    <w:rPr>
                      <w:color w:val="231F20"/>
                      <w:w w:val="79"/>
                    </w:rPr>
                    <w:t>X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HL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77.795013pt;margin-top:133.660995pt;width:37.1pt;height:130.4pt;mso-position-horizontal-relative:page;mso-position-vertical-relative:page;z-index:-3596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62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133.660995pt;width:45.4pt;height:130.4pt;mso-position-horizontal-relative:page;mso-position-vertical-relative:page;z-index:-3596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SDX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133.660995pt;width:45.4pt;height:130.4pt;mso-position-horizontal-relative:page;mso-position-vertical-relative:page;z-index:-3596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5.604004pt;margin-top:133.660995pt;width:45.4pt;height:130.4pt;mso-position-horizontal-relative:page;mso-position-vertical-relative:page;z-index:-3595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133.660995pt;width:45.4pt;height:65.2pt;mso-position-horizontal-relative:page;mso-position-vertical-relative:page;z-index:-35956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133.660995pt;width:47.7pt;height:65.2pt;mso-position-horizontal-relative:page;mso-position-vertical-relative:page;z-index:-35953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198.856995pt;width:39.7pt;height:65.2pt;mso-position-horizontal-relative:page;mso-position-vertical-relative:page;z-index:-3595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198.856995pt;width:45.4pt;height:65.2pt;mso-position-horizontal-relative:page;mso-position-vertical-relative:page;z-index:-3594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198.856995pt;width:53.65pt;height:65.2pt;mso-position-horizontal-relative:page;mso-position-vertical-relative:page;z-index:-3594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75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SD</w:t>
                  </w:r>
                  <w:r>
                    <w:rPr>
                      <w:color w:val="231F20"/>
                      <w:w w:val="79"/>
                    </w:rPr>
                    <w:t>X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110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HL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198.856995pt;width:45.4pt;height:65.2pt;mso-position-horizontal-relative:page;mso-position-vertical-relative:page;z-index:-3594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198.856995pt;width:47.7pt;height:65.2pt;mso-position-horizontal-relative:page;mso-position-vertical-relative:page;z-index:-3594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264.053986pt;width:506.95pt;height:13.75pt;mso-position-horizontal-relative:page;mso-position-vertical-relative:page;z-index:-359392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3"/>
                      <w:sz w:val="20"/>
                    </w:rPr>
                    <w:t>ГНО</w:t>
                  </w:r>
                  <w:r>
                    <w:rPr>
                      <w:rFonts w:ascii="Lucida Sans" w:hAnsi="Lucida Sans"/>
                      <w:b/>
                      <w:color w:val="FFFFFF"/>
                      <w:w w:val="103"/>
                      <w:sz w:val="20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0"/>
                      <w:sz w:val="20"/>
                    </w:rPr>
                    <w:t>220В</w:t>
                  </w:r>
                  <w:r>
                    <w:rPr>
                      <w:rFonts w:ascii="Lucida Sans" w:hAnsi="Lucida Sans"/>
                      <w:w w:val="100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277.783997pt;width:102.05pt;height:104.9pt;mso-position-horizontal-relative:page;mso-position-vertical-relative:page;z-index:-35936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277.783997pt;width:39.7pt;height:52.45pt;mso-position-horizontal-relative:page;mso-position-vertical-relative:page;z-index:-3593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3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015-0015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277.783997pt;width:45.4pt;height:52.45pt;mso-position-horizontal-relative:page;mso-position-vertical-relative:page;z-index:-3593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3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277.783997pt;width:53.65pt;height:52.45pt;mso-position-horizontal-relative:page;mso-position-vertical-relative:page;z-index:-3592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188" w:lineRule="exact"/>
                    <w:ind w:left="66" w:right="66"/>
                    <w:jc w:val="center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х</w:t>
                  </w: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Д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с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pStyle w:val="BodyText"/>
                    <w:spacing w:line="188" w:lineRule="exact"/>
                    <w:ind w:left="66" w:right="66"/>
                    <w:jc w:val="center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поплавком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77.795013pt;margin-top:277.783997pt;width:37.1pt;height:104.9pt;mso-position-horizontal-relative:page;mso-position-vertical-relative:page;z-index:-3592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9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Групп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а</w:t>
                  </w:r>
                  <w:r>
                    <w:rPr>
                      <w:rFonts w:ascii="Lucida Sans Unicode" w:hAnsi="Lucida Sans Unicode"/>
                      <w:color w:val="231F20"/>
                      <w:spacing w:val="-9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ГМС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277.783997pt;width:45.4pt;height:104.9pt;mso-position-horizontal-relative:page;mso-position-vertical-relative:page;z-index:-3592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2" w:right="152"/>
                    <w:jc w:val="center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Гном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277.783997pt;width:45.4pt;height:104.9pt;mso-position-horizontal-relative:page;mso-position-vertical-relative:page;z-index:-3592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220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5.604004pt;margin-top:277.783997pt;width:45.4pt;height:104.9pt;mso-position-horizontal-relative:page;mso-position-vertical-relative:page;z-index:-3592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277.783997pt;width:45.4pt;height:52.45pt;mso-position-horizontal-relative:page;mso-position-vertical-relative:page;z-index:-3591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3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277.783997pt;width:47.7pt;height:52.45pt;mso-position-horizontal-relative:page;mso-position-vertical-relative:page;z-index:-3591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3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30.225006pt;width:39.7pt;height:52.45pt;mso-position-horizontal-relative:page;mso-position-vertical-relative:page;z-index:-3591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3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015-0016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330.225006pt;width:45.4pt;height:52.45pt;mso-position-horizontal-relative:page;mso-position-vertical-relative:page;z-index:-3591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3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330.225006pt;width:53.65pt;height:52.45pt;mso-position-horizontal-relative:page;mso-position-vertical-relative:page;z-index:-3590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</w:p>
                <w:p>
                  <w:pPr>
                    <w:pStyle w:val="BodyText"/>
                    <w:spacing w:line="177" w:lineRule="auto"/>
                    <w:ind w:left="273" w:right="0" w:hanging="209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16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х</w:t>
                  </w:r>
                  <w:r>
                    <w:rPr>
                      <w:color w:val="231F20"/>
                      <w:spacing w:val="1"/>
                      <w:w w:val="80"/>
                    </w:rPr>
                    <w:t>1</w:t>
                  </w:r>
                  <w:r>
                    <w:rPr>
                      <w:color w:val="231F20"/>
                      <w:w w:val="80"/>
                    </w:rPr>
                    <w:t>6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без поплавка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330.225006pt;width:45.4pt;height:52.45pt;mso-position-horizontal-relative:page;mso-position-vertical-relative:page;z-index:-3590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3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2,2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330.225006pt;width:47.7pt;height:52.45pt;mso-position-horizontal-relative:page;mso-position-vertical-relative:page;z-index:-3590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03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82.665985pt;width:506.95pt;height:13.75pt;mso-position-horizontal-relative:page;mso-position-vertical-relative:page;z-index:-35900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89"/>
                      <w:sz w:val="20"/>
                    </w:rPr>
                    <w:t>дренажны</w:t>
                  </w:r>
                  <w:r>
                    <w:rPr>
                      <w:rFonts w:ascii="Lucida Sans" w:hAnsi="Lucida Sans"/>
                      <w:b/>
                      <w:color w:val="FFFFFF"/>
                      <w:w w:val="89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3"/>
                      <w:sz w:val="20"/>
                    </w:rPr>
                    <w:t>ГНО</w:t>
                  </w:r>
                  <w:r>
                    <w:rPr>
                      <w:rFonts w:ascii="Lucida Sans" w:hAnsi="Lucida Sans"/>
                      <w:b/>
                      <w:color w:val="FFFFFF"/>
                      <w:w w:val="103"/>
                      <w:sz w:val="20"/>
                    </w:rPr>
                    <w:t>М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0"/>
                      <w:sz w:val="20"/>
                    </w:rPr>
                    <w:t>380</w:t>
                  </w:r>
                  <w:r>
                    <w:rPr>
                      <w:rFonts w:ascii="Lucida Sans" w:hAnsi="Lucida Sans"/>
                      <w:b/>
                      <w:color w:val="FFFFFF"/>
                      <w:w w:val="100"/>
                      <w:sz w:val="20"/>
                    </w:rPr>
                    <w:t>В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6"/>
                      <w:sz w:val="20"/>
                    </w:rPr>
                    <w:t>бе</w:t>
                  </w:r>
                  <w:r>
                    <w:rPr>
                      <w:rFonts w:ascii="Lucida Sans" w:hAnsi="Lucida Sans"/>
                      <w:b/>
                      <w:color w:val="FFFFFF"/>
                      <w:w w:val="96"/>
                      <w:sz w:val="20"/>
                    </w:rPr>
                    <w:t>з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поплавка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099998pt;margin-top:396.394989pt;width:102.05pt;height:102.05pt;mso-position-horizontal-relative:page;mso-position-vertical-relative:page;z-index:-35898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396.394989pt;width:39.7pt;height:11.35pt;mso-position-horizontal-relative:page;mso-position-vertical-relative:page;z-index:-358960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015-0017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396.394989pt;width:45.4pt;height:11.35pt;mso-position-horizontal-relative:page;mso-position-vertical-relative:page;z-index:-358936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396.394989pt;width:53.65pt;height:11.35pt;mso-position-horizontal-relative:page;mso-position-vertical-relative:page;z-index:-358912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75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х</w:t>
                  </w: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7.795013pt;margin-top:396.394989pt;width:37.1pt;height:102.05pt;mso-position-horizontal-relative:page;mso-position-vertical-relative:page;z-index:-3588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39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Групп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а</w:t>
                  </w:r>
                  <w:r>
                    <w:rPr>
                      <w:rFonts w:ascii="Lucida Sans Unicode" w:hAnsi="Lucida Sans Unicode"/>
                      <w:color w:val="231F20"/>
                      <w:spacing w:val="-9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ГМС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396.394989pt;width:45.4pt;height:102.05pt;mso-position-horizontal-relative:page;mso-position-vertical-relative:page;z-index:-3588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152" w:right="152"/>
                    <w:jc w:val="center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Гном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60.25pt;margin-top:396.394989pt;width:45.4pt;height:102.05pt;mso-position-horizontal-relative:page;mso-position-vertical-relative:page;z-index:-3588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380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5.604004pt;margin-top:396.394989pt;width:45.4pt;height:102.05pt;mso-position-horizontal-relative:page;mso-position-vertical-relative:page;z-index:-3588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pStyle w:val="BodyText"/>
                    <w:spacing w:line="240" w:lineRule="auto" w:before="117"/>
                    <w:ind w:left="325" w:right="325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396.394989pt;width:45.4pt;height:11.35pt;mso-position-horizontal-relative:page;mso-position-vertical-relative:page;z-index:-358792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396.394989pt;width:47.7pt;height:11.35pt;mso-position-horizontal-relative:page;mso-position-vertical-relative:page;z-index:-358768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07.732971pt;width:39.7pt;height:11.35pt;mso-position-horizontal-relative:page;mso-position-vertical-relative:page;z-index:-358744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015-0018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407.732971pt;width:45.4pt;height:11.35pt;mso-position-horizontal-relative:page;mso-position-vertical-relative:page;z-index:-358720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407.732971pt;width:53.65pt;height:11.35pt;mso-position-horizontal-relative:page;mso-position-vertical-relative:page;z-index:-358696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39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х</w:t>
                  </w: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Т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407.732971pt;width:45.4pt;height:11.35pt;mso-position-horizontal-relative:page;mso-position-vertical-relative:page;z-index:-358672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0,95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407.732971pt;width:47.7pt;height:11.35pt;mso-position-horizontal-relative:page;mso-position-vertical-relative:page;z-index:-358648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19.071991pt;width:39.7pt;height:11.35pt;mso-position-horizontal-relative:page;mso-position-vertical-relative:page;z-index:-358624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015-0019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419.071991pt;width:45.4pt;height:11.35pt;mso-position-horizontal-relative:page;mso-position-vertical-relative:page;z-index:-358600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419.071991pt;width:53.65pt;height:11.35pt;mso-position-horizontal-relative:page;mso-position-vertical-relative:page;z-index:-358576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75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16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х</w:t>
                  </w:r>
                  <w:r>
                    <w:rPr>
                      <w:color w:val="231F20"/>
                      <w:spacing w:val="1"/>
                      <w:w w:val="80"/>
                    </w:rPr>
                    <w:t>16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419.071991pt;width:45.4pt;height:11.35pt;mso-position-horizontal-relative:page;mso-position-vertical-relative:page;z-index:-358552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2,2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419.071991pt;width:47.7pt;height:11.35pt;mso-position-horizontal-relative:page;mso-position-vertical-relative:page;z-index:-358528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30.411011pt;width:39.7pt;height:11.35pt;mso-position-horizontal-relative:page;mso-position-vertical-relative:page;z-index:-358504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430.411011pt;width:45.4pt;height:11.35pt;mso-position-horizontal-relative:page;mso-position-vertical-relative:page;z-index:-358480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430.411011pt;width:53.65pt;height:11.35pt;mso-position-horizontal-relative:page;mso-position-vertical-relative:page;z-index:-358456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39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16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х</w:t>
                  </w:r>
                  <w:r>
                    <w:rPr>
                      <w:color w:val="231F20"/>
                      <w:spacing w:val="1"/>
                      <w:w w:val="80"/>
                    </w:rPr>
                    <w:t>16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Т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430.411011pt;width:45.4pt;height:11.35pt;mso-position-horizontal-relative:page;mso-position-vertical-relative:page;z-index:-358432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2,2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430.411011pt;width:47.7pt;height:11.35pt;mso-position-horizontal-relative:page;mso-position-vertical-relative:page;z-index:-358408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41.748993pt;width:39.7pt;height:11.35pt;mso-position-horizontal-relative:page;mso-position-vertical-relative:page;z-index:-358384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015-0021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441.748993pt;width:45.4pt;height:11.35pt;mso-position-horizontal-relative:page;mso-position-vertical-relative:page;z-index:-358360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441.748993pt;width:53.65pt;height:11.35pt;mso-position-horizontal-relative:page;mso-position-vertical-relative:page;z-index:-358336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75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х</w:t>
                  </w: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441.748993pt;width:45.4pt;height:11.35pt;mso-position-horizontal-relative:page;mso-position-vertical-relative:page;z-index:-358312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3,0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441.748993pt;width:47.7pt;height:11.35pt;mso-position-horizontal-relative:page;mso-position-vertical-relative:page;z-index:-358288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53.088013pt;width:39.7pt;height:11.35pt;mso-position-horizontal-relative:page;mso-position-vertical-relative:page;z-index:-358264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015-0022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453.088013pt;width:45.4pt;height:11.35pt;mso-position-horizontal-relative:page;mso-position-vertical-relative:page;z-index:-358240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453.088013pt;width:53.65pt;height:11.35pt;mso-position-horizontal-relative:page;mso-position-vertical-relative:page;z-index:-358216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39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х</w:t>
                  </w:r>
                  <w:r>
                    <w:rPr>
                      <w:color w:val="231F20"/>
                      <w:spacing w:val="1"/>
                      <w:w w:val="80"/>
                    </w:rPr>
                    <w:t>20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Т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453.088013pt;width:45.4pt;height:11.35pt;mso-position-horizontal-relative:page;mso-position-vertical-relative:page;z-index:-358192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3,0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453.088013pt;width:47.7pt;height:11.35pt;mso-position-horizontal-relative:page;mso-position-vertical-relative:page;z-index:-358168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64.426025pt;width:39.7pt;height:11.35pt;mso-position-horizontal-relative:page;mso-position-vertical-relative:page;z-index:-358144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015-0023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464.426025pt;width:45.4pt;height:11.35pt;mso-position-horizontal-relative:page;mso-position-vertical-relative:page;z-index:-358120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464.426025pt;width:53.65pt;height:11.35pt;mso-position-horizontal-relative:page;mso-position-vertical-relative:page;z-index:-358096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75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х</w:t>
                  </w: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464.426025pt;width:45.4pt;height:11.35pt;mso-position-horizontal-relative:page;mso-position-vertical-relative:page;z-index:-358072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11,0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464.426025pt;width:47.7pt;height:11.35pt;mso-position-horizontal-relative:page;mso-position-vertical-relative:page;z-index:-358048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75.765015pt;width:39.7pt;height:11.35pt;mso-position-horizontal-relative:page;mso-position-vertical-relative:page;z-index:-358024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015-0024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475.765015pt;width:45.4pt;height:11.35pt;mso-position-horizontal-relative:page;mso-position-vertical-relative:page;z-index:-358000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475.765015pt;width:53.65pt;height:11.35pt;mso-position-horizontal-relative:page;mso-position-vertical-relative:page;z-index:-357976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39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40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х</w:t>
                  </w:r>
                  <w:r>
                    <w:rPr>
                      <w:color w:val="231F20"/>
                      <w:spacing w:val="1"/>
                      <w:w w:val="80"/>
                    </w:rPr>
                    <w:t>25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Т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475.765015pt;width:45.4pt;height:11.35pt;mso-position-horizontal-relative:page;mso-position-vertical-relative:page;z-index:-357952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11,0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475.765015pt;width:47.7pt;height:11.35pt;mso-position-horizontal-relative:page;mso-position-vertical-relative:page;z-index:-357928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60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47995pt;margin-top:487.103027pt;width:39.7pt;height:11.35pt;mso-position-horizontal-relative:page;mso-position-vertical-relative:page;z-index:-357904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015-1096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832993pt;margin-top:487.103027pt;width:45.4pt;height:11.35pt;mso-position-horizontal-relative:page;mso-position-vertical-relative:page;z-index:-357880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2" w:right="152"/>
                    <w:jc w:val="center"/>
                  </w:pPr>
                  <w:r>
                    <w:rPr>
                      <w:color w:val="231F20"/>
                      <w:w w:val="79"/>
                    </w:rPr>
                    <w:t>-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86996pt;margin-top:487.103027pt;width:53.65pt;height:11.35pt;mso-position-horizontal-relative:page;mso-position-vertical-relative:page;z-index:-357856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75" w:right="0"/>
                    <w:jc w:val="left"/>
                  </w:pP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ГНО</w:t>
                  </w:r>
                  <w:r>
                    <w:rPr>
                      <w:rFonts w:ascii="Lucida Sans Unicode" w:hAnsi="Lucida Sans Unicode"/>
                      <w:color w:val="231F20"/>
                      <w:w w:val="80"/>
                    </w:rPr>
                    <w:t>М</w:t>
                  </w:r>
                  <w:r>
                    <w:rPr>
                      <w:rFonts w:ascii="Lucida Sans Unicode" w:hAnsi="Lucida Sans Unicode"/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53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х</w:t>
                  </w: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959015pt;margin-top:487.103027pt;width:45.4pt;height:11.35pt;mso-position-horizontal-relative:page;mso-position-vertical-relative:page;z-index:-357832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153" w:right="152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8,5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313019pt;margin-top:487.103027pt;width:47.7pt;height:11.35pt;mso-position-horizontal-relative:page;mso-position-vertical-relative:page;z-index:-357808" type="#_x0000_t202" filled="false" stroked="false">
            <v:textbox inset="0,0,0,0">
              <w:txbxContent>
                <w:p>
                  <w:pPr>
                    <w:pStyle w:val="BodyText"/>
                    <w:spacing w:line="212" w:lineRule="exact" w:before="14"/>
                    <w:ind w:left="384" w:right="384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35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.28348pt;margin-top:0pt;width:594.950pt;height:47pt;mso-position-horizontal-relative:page;mso-position-vertical-relative:page;z-index:-35778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5650"/>
          <w:pgMar w:top="0" w:bottom="280" w:left="0" w:right="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0pt;width:595pt;height:47pt;mso-position-horizontal-relative:page;mso-position-vertical-relative:page;z-index:-357760" coordorigin="0,0" coordsize="11900,940">
            <v:shape style="position:absolute;left:0;top:0;width:11900;height:940" coordorigin="0,0" coordsize="11900,940" path="m0,939l11900,939,11900,0,0,0,0,939xe" filled="true" fillcolor="#f15a2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0.773972pt;margin-top:85.039001pt;width:507.95pt;height:459.2pt;mso-position-horizontal-relative:page;mso-position-vertical-relative:page;z-index:-357736" coordorigin="1015,1701" coordsize="10159,9184">
            <v:group style="position:absolute;left:1025;top:1706;width:2041;height:413" coordorigin="1025,1706" coordsize="2041,413">
              <v:shape style="position:absolute;left:1025;top:1706;width:2041;height:413" coordorigin="1025,1706" coordsize="2041,413" path="m3066,1706l1025,1706,1025,2119,3066,2119,3066,1706xe" filled="true" fillcolor="#d9e1f3" stroked="false">
                <v:path arrowok="t"/>
                <v:fill type="solid"/>
              </v:shape>
            </v:group>
            <v:group style="position:absolute;left:3066;top:1706;width:794;height:413" coordorigin="3066,1706" coordsize="794,413">
              <v:shape style="position:absolute;left:3066;top:1706;width:794;height:413" coordorigin="3066,1706" coordsize="794,413" path="m3860,1706l3066,1706,3066,2119,3860,2119,3860,1706xe" filled="true" fillcolor="#d9e1f3" stroked="false">
                <v:path arrowok="t"/>
                <v:fill type="solid"/>
              </v:shape>
            </v:group>
            <v:group style="position:absolute;left:3860;top:1706;width:1219;height:413" coordorigin="3860,1706" coordsize="1219,413">
              <v:shape style="position:absolute;left:3860;top:1706;width:1219;height:413" coordorigin="3860,1706" coordsize="1219,413" path="m5079,1706l3860,1706,3860,2119,5079,2119,5079,1706xe" filled="true" fillcolor="#d9e1f3" stroked="false">
                <v:path arrowok="t"/>
                <v:fill type="solid"/>
              </v:shape>
            </v:group>
            <v:group style="position:absolute;left:5079;top:1706;width:1219;height:413" coordorigin="5079,1706" coordsize="1219,413">
              <v:shape style="position:absolute;left:5079;top:1706;width:1219;height:413" coordorigin="5079,1706" coordsize="1219,413" path="m6298,1706l5079,1706,5079,2119,6298,2119,6298,1706xe" filled="true" fillcolor="#d9e1f3" stroked="false">
                <v:path arrowok="t"/>
                <v:fill type="solid"/>
              </v:shape>
            </v:group>
            <v:group style="position:absolute;left:6298;top:1706;width:1219;height:413" coordorigin="6298,1706" coordsize="1219,413">
              <v:shape style="position:absolute;left:6298;top:1706;width:1219;height:413" coordorigin="6298,1706" coordsize="1219,413" path="m7517,1706l6298,1706,6298,2119,7517,2119,7517,1706xe" filled="true" fillcolor="#d9e1f3" stroked="false">
                <v:path arrowok="t"/>
                <v:fill type="solid"/>
              </v:shape>
            </v:group>
            <v:group style="position:absolute;left:7517;top:1706;width:1219;height:413" coordorigin="7517,1706" coordsize="1219,413">
              <v:shape style="position:absolute;left:7517;top:1706;width:1219;height:413" coordorigin="7517,1706" coordsize="1219,413" path="m8736,1706l7517,1706,7517,2119,8736,2119,8736,1706xe" filled="true" fillcolor="#d9e1f3" stroked="false">
                <v:path arrowok="t"/>
                <v:fill type="solid"/>
              </v:shape>
            </v:group>
            <v:group style="position:absolute;left:8736;top:1706;width:2;height:413" coordorigin="8736,1706" coordsize="2,413">
              <v:shape style="position:absolute;left:8736;top:1706;width:2;height:413" coordorigin="8736,1706" coordsize="0,413" path="m8736,1706l8736,2119e" filled="false" stroked="true" strokeweight=".001pt" strokecolor="#d9e1f3">
                <v:path arrowok="t"/>
              </v:shape>
            </v:group>
            <v:group style="position:absolute;left:8736;top:1706;width:1219;height:413" coordorigin="8736,1706" coordsize="1219,413">
              <v:shape style="position:absolute;left:8736;top:1706;width:1219;height:413" coordorigin="8736,1706" coordsize="1219,413" path="m9955,1706l8736,1706,8736,2119,9955,2119,9955,1706xe" filled="true" fillcolor="#d9e1f3" stroked="false">
                <v:path arrowok="t"/>
                <v:fill type="solid"/>
              </v:shape>
            </v:group>
            <v:group style="position:absolute;left:9955;top:1706;width:1209;height:413" coordorigin="9955,1706" coordsize="1209,413">
              <v:shape style="position:absolute;left:9955;top:1706;width:1209;height:413" coordorigin="9955,1706" coordsize="1209,413" path="m11163,1706l9955,1706,9955,2119,11163,2119,11163,1706xe" filled="true" fillcolor="#d9e1f3" stroked="false">
                <v:path arrowok="t"/>
                <v:fill type="solid"/>
              </v:shape>
            </v:group>
            <v:group style="position:absolute;left:1025;top:2119;width:10139;height:275" coordorigin="1025,2119" coordsize="10139,275">
              <v:shape style="position:absolute;left:1025;top:2119;width:10139;height:275" coordorigin="1025,2119" coordsize="10139,275" path="m1025,2393l11164,2393,11164,2119,1025,2119,1025,2393xe" filled="true" fillcolor="#0058a9" stroked="false">
                <v:path arrowok="t"/>
                <v:fill type="solid"/>
              </v:shape>
            </v:group>
            <v:group style="position:absolute;left:1025;top:2393;width:2041;height:2495" coordorigin="1025,2393" coordsize="2041,2495">
              <v:shape style="position:absolute;left:1025;top:2393;width:2041;height:2495" coordorigin="1025,2393" coordsize="2041,2495" path="m3066,2393l1025,2393,1025,4888,3066,4888,3066,2393xe" filled="true" fillcolor="#8caedb" stroked="false">
                <v:path arrowok="t"/>
                <v:fill type="solid"/>
              </v:shape>
            </v:group>
            <v:group style="position:absolute;left:1025;top:5162;width:2041;height:2722" coordorigin="1025,5162" coordsize="2041,2722">
              <v:shape style="position:absolute;left:1025;top:5162;width:2041;height:2722" coordorigin="1025,5162" coordsize="2041,2722" path="m3066,5162l1025,5162,1025,7884,3066,7884,3066,5162xe" filled="true" fillcolor="#8caedb" stroked="false">
                <v:path arrowok="t"/>
                <v:fill type="solid"/>
              </v:shape>
            </v:group>
            <v:group style="position:absolute;left:1025;top:4888;width:10139;height:275" coordorigin="1025,4888" coordsize="10139,275">
              <v:shape style="position:absolute;left:1025;top:4888;width:10139;height:275" coordorigin="1025,4888" coordsize="10139,275" path="m11164,4888l1025,4888,1025,5162,11164,5162,11164,4888xe" filled="true" fillcolor="#0058a9" stroked="false">
                <v:path arrowok="t"/>
                <v:fill type="solid"/>
              </v:shape>
            </v:group>
            <v:group style="position:absolute;left:1025;top:8158;width:2041;height:2722" coordorigin="1025,8158" coordsize="2041,2722">
              <v:shape style="position:absolute;left:1025;top:8158;width:2041;height:2722" coordorigin="1025,8158" coordsize="2041,2722" path="m3066,8158l1025,8158,1025,10879,3066,10879,3066,8158xe" filled="true" fillcolor="#8caedb" stroked="false">
                <v:path arrowok="t"/>
                <v:fill type="solid"/>
              </v:shape>
            </v:group>
            <v:group style="position:absolute;left:1025;top:7884;width:10139;height:275" coordorigin="1025,7884" coordsize="10139,275">
              <v:shape style="position:absolute;left:1025;top:7884;width:10139;height:275" coordorigin="1025,7884" coordsize="10139,275" path="m11164,7884l1025,7884,1025,8158,11164,8158,11164,7884xe" filled="true" fillcolor="#0058a9" stroked="false">
                <v:path arrowok="t"/>
                <v:fill type="solid"/>
              </v:shape>
            </v:group>
            <v:group style="position:absolute;left:3066;top:1706;width:794;height:2" coordorigin="3066,1706" coordsize="794,2">
              <v:shape style="position:absolute;left:3066;top:1706;width:794;height:2" coordorigin="3066,1706" coordsize="794,0" path="m3066,1706l3860,1706e" filled="false" stroked="true" strokeweight=".5pt" strokecolor="#0058a9">
                <v:path arrowok="t"/>
              </v:shape>
            </v:group>
            <v:group style="position:absolute;left:5079;top:5167;width:2;height:898" coordorigin="5079,5167" coordsize="2,898">
              <v:shape style="position:absolute;left:5079;top:5167;width:2;height:898" coordorigin="5079,5167" coordsize="0,898" path="m5079,5167l5079,6064e" filled="false" stroked="true" strokeweight=".50002pt" strokecolor="#0058a9">
                <v:path arrowok="t"/>
              </v:shape>
            </v:group>
            <v:group style="position:absolute;left:5079;top:6074;width:2;height:898" coordorigin="5079,6074" coordsize="2,898">
              <v:shape style="position:absolute;left:5079;top:6074;width:2;height:898" coordorigin="5079,6074" coordsize="0,898" path="m5079,6074l5079,6971e" filled="false" stroked="true" strokeweight=".50002pt" strokecolor="#0058a9">
                <v:path arrowok="t"/>
              </v:shape>
            </v:group>
            <v:group style="position:absolute;left:5079;top:6981;width:2;height:898" coordorigin="5079,6981" coordsize="2,898">
              <v:shape style="position:absolute;left:5079;top:6981;width:2;height:898" coordorigin="5079,6981" coordsize="0,898" path="m5079,6981l5079,7879e" filled="false" stroked="true" strokeweight=".50002pt" strokecolor="#0058a9">
                <v:path arrowok="t"/>
              </v:shape>
            </v:group>
            <v:group style="position:absolute;left:3860;top:1706;width:1219;height:2" coordorigin="3860,1706" coordsize="1219,2">
              <v:shape style="position:absolute;left:3860;top:1706;width:1219;height:2" coordorigin="3860,1706" coordsize="1219,0" path="m3860,1706l5079,1706e" filled="false" stroked="true" strokeweight=".5pt" strokecolor="#0058a9">
                <v:path arrowok="t"/>
              </v:shape>
            </v:group>
            <v:group style="position:absolute;left:3860;top:1711;width:2;height:403" coordorigin="3860,1711" coordsize="2,403">
              <v:shape style="position:absolute;left:3860;top:1711;width:2;height:403" coordorigin="3860,1711" coordsize="0,403" path="m3860,1711l3860,2114e" filled="false" stroked="true" strokeweight=".49998pt" strokecolor="#0058a9">
                <v:path arrowok="t"/>
              </v:shape>
            </v:group>
            <v:group style="position:absolute;left:6298;top:5167;width:2;height:2712" coordorigin="6298,5167" coordsize="2,2712">
              <v:shape style="position:absolute;left:6298;top:5167;width:2;height:2712" coordorigin="6298,5167" coordsize="0,2712" path="m6298,5167l6298,7879e" filled="false" stroked="true" strokeweight=".49997pt" strokecolor="#0058a9">
                <v:path arrowok="t"/>
              </v:shape>
            </v:group>
            <v:group style="position:absolute;left:5079;top:1706;width:1219;height:2" coordorigin="5079,1706" coordsize="1219,2">
              <v:shape style="position:absolute;left:5079;top:1706;width:1219;height:2" coordorigin="5079,1706" coordsize="1219,0" path="m5079,1706l6298,1706e" filled="false" stroked="true" strokeweight=".5pt" strokecolor="#0058a9">
                <v:path arrowok="t"/>
              </v:shape>
            </v:group>
            <v:group style="position:absolute;left:5079;top:1711;width:2;height:403" coordorigin="5079,1711" coordsize="2,403">
              <v:shape style="position:absolute;left:5079;top:1711;width:2;height:403" coordorigin="5079,1711" coordsize="0,403" path="m5079,1711l5079,2114e" filled="false" stroked="true" strokeweight=".50002pt" strokecolor="#0058a9">
                <v:path arrowok="t"/>
              </v:shape>
            </v:group>
            <v:group style="position:absolute;left:7517;top:5167;width:2;height:903" coordorigin="7517,5167" coordsize="2,903">
              <v:shape style="position:absolute;left:7517;top:5167;width:2;height:903" coordorigin="7517,5167" coordsize="0,903" path="m7517,5167l7517,6069e" filled="false" stroked="true" strokeweight=".49997pt" strokecolor="#0058a9">
                <v:path arrowok="t"/>
              </v:shape>
            </v:group>
            <v:group style="position:absolute;left:8736;top:5167;width:2;height:898" coordorigin="8736,5167" coordsize="2,898">
              <v:shape style="position:absolute;left:8736;top:5167;width:2;height:898" coordorigin="8736,5167" coordsize="0,898" path="m8736,5167l8736,6064e" filled="false" stroked="true" strokeweight=".49997pt" strokecolor="#0058a9">
                <v:path arrowok="t"/>
              </v:shape>
            </v:group>
            <v:group style="position:absolute;left:7517;top:6069;width:2;height:908" coordorigin="7517,6069" coordsize="2,908">
              <v:shape style="position:absolute;left:7517;top:6069;width:2;height:908" coordorigin="7517,6069" coordsize="0,908" path="m7517,6069l7517,6976e" filled="false" stroked="true" strokeweight=".49997pt" strokecolor="#0058a9">
                <v:path arrowok="t"/>
              </v:shape>
            </v:group>
            <v:group style="position:absolute;left:8736;top:6074;width:2;height:898" coordorigin="8736,6074" coordsize="2,898">
              <v:shape style="position:absolute;left:8736;top:6074;width:2;height:898" coordorigin="8736,6074" coordsize="0,898" path="m8736,6074l8736,6971e" filled="false" stroked="true" strokeweight=".49997pt" strokecolor="#0058a9">
                <v:path arrowok="t"/>
              </v:shape>
            </v:group>
            <v:group style="position:absolute;left:7517;top:6976;width:2;height:903" coordorigin="7517,6976" coordsize="2,903">
              <v:shape style="position:absolute;left:7517;top:6976;width:2;height:903" coordorigin="7517,6976" coordsize="0,903" path="m7517,6976l7517,7879e" filled="false" stroked="true" strokeweight=".49997pt" strokecolor="#0058a9">
                <v:path arrowok="t"/>
              </v:shape>
            </v:group>
            <v:group style="position:absolute;left:8736;top:6981;width:2;height:898" coordorigin="8736,6981" coordsize="2,898">
              <v:shape style="position:absolute;left:8736;top:6981;width:2;height:898" coordorigin="8736,6981" coordsize="0,898" path="m8736,6981l8736,7879e" filled="false" stroked="true" strokeweight=".49997pt" strokecolor="#0058a9">
                <v:path arrowok="t"/>
              </v:shape>
            </v:group>
            <v:group style="position:absolute;left:6298;top:1706;width:1219;height:2" coordorigin="6298,1706" coordsize="1219,2">
              <v:shape style="position:absolute;left:6298;top:1706;width:1219;height:2" coordorigin="6298,1706" coordsize="1219,0" path="m6298,1706l7517,1706e" filled="false" stroked="true" strokeweight=".5pt" strokecolor="#0058a9">
                <v:path arrowok="t"/>
              </v:shape>
            </v:group>
            <v:group style="position:absolute;left:6298;top:1711;width:2;height:403" coordorigin="6298,1711" coordsize="2,403">
              <v:shape style="position:absolute;left:6298;top:1711;width:2;height:403" coordorigin="6298,1711" coordsize="0,403" path="m6298,1711l6298,2114e" filled="false" stroked="true" strokeweight=".49997pt" strokecolor="#0058a9">
                <v:path arrowok="t"/>
              </v:shape>
            </v:group>
            <v:group style="position:absolute;left:7517;top:1706;width:1219;height:2" coordorigin="7517,1706" coordsize="1219,2">
              <v:shape style="position:absolute;left:7517;top:1706;width:1219;height:2" coordorigin="7517,1706" coordsize="1219,0" path="m7517,1706l8736,1706e" filled="false" stroked="true" strokeweight=".5pt" strokecolor="#0058a9">
                <v:path arrowok="t"/>
              </v:shape>
            </v:group>
            <v:group style="position:absolute;left:7517;top:1711;width:2;height:403" coordorigin="7517,1711" coordsize="2,403">
              <v:shape style="position:absolute;left:7517;top:1711;width:2;height:403" coordorigin="7517,1711" coordsize="0,403" path="m7517,1711l7517,2114e" filled="false" stroked="true" strokeweight=".49997pt" strokecolor="#0058a9">
                <v:path arrowok="t"/>
              </v:shape>
            </v:group>
            <v:group style="position:absolute;left:8736;top:1706;width:1219;height:2" coordorigin="8736,1706" coordsize="1219,2">
              <v:shape style="position:absolute;left:8736;top:1706;width:1219;height:2" coordorigin="8736,1706" coordsize="1219,0" path="m8736,1706l9955,1706e" filled="false" stroked="true" strokeweight=".5pt" strokecolor="#0058a9">
                <v:path arrowok="t"/>
              </v:shape>
            </v:group>
            <v:group style="position:absolute;left:8736;top:1711;width:2;height:403" coordorigin="8736,1711" coordsize="2,403">
              <v:shape style="position:absolute;left:8736;top:1711;width:2;height:403" coordorigin="8736,1711" coordsize="0,403" path="m8736,1711l8736,2114e" filled="false" stroked="true" strokeweight=".49997pt" strokecolor="#0058a9">
                <v:path arrowok="t"/>
              </v:shape>
            </v:group>
            <v:group style="position:absolute;left:9955;top:1706;width:1214;height:2" coordorigin="9955,1706" coordsize="1214,2">
              <v:shape style="position:absolute;left:9955;top:1706;width:1214;height:2" coordorigin="9955,1706" coordsize="1214,0" path="m9955,1706l11168,1706e" filled="false" stroked="true" strokeweight=".5pt" strokecolor="#0058a9">
                <v:path arrowok="t"/>
              </v:shape>
            </v:group>
            <v:group style="position:absolute;left:9955;top:1711;width:2;height:403" coordorigin="9955,1711" coordsize="2,403">
              <v:shape style="position:absolute;left:9955;top:1711;width:2;height:403" coordorigin="9955,1711" coordsize="0,403" path="m9955,1711l9955,2114e" filled="false" stroked="true" strokeweight=".500060pt" strokecolor="#0058a9">
                <v:path arrowok="t"/>
              </v:shape>
            </v:group>
            <v:group style="position:absolute;left:11164;top:1711;width:2;height:403" coordorigin="11164,1711" coordsize="2,403">
              <v:shape style="position:absolute;left:11164;top:1711;width:2;height:403" coordorigin="11164,1711" coordsize="0,403" path="m11164,1711l11164,2114e" filled="false" stroked="true" strokeweight=".5pt" strokecolor="#0058a9">
                <v:path arrowok="t"/>
              </v:shape>
            </v:group>
            <v:group style="position:absolute;left:1020;top:1706;width:2046;height:2" coordorigin="1020,1706" coordsize="2046,2">
              <v:shape style="position:absolute;left:1020;top:1706;width:2046;height:2" coordorigin="1020,1706" coordsize="2046,0" path="m1020,1706l3066,1706e" filled="false" stroked="true" strokeweight=".5pt" strokecolor="#0058a9">
                <v:path arrowok="t"/>
              </v:shape>
            </v:group>
            <v:group style="position:absolute;left:1025;top:1711;width:2;height:403" coordorigin="1025,1711" coordsize="2,403">
              <v:shape style="position:absolute;left:1025;top:1711;width:2;height:403" coordorigin="1025,1711" coordsize="0,403" path="m1025,1711l1025,2114e" filled="false" stroked="true" strokeweight=".50002pt" strokecolor="#0058a9">
                <v:path arrowok="t"/>
              </v:shape>
            </v:group>
            <v:group style="position:absolute;left:3066;top:1711;width:2;height:403" coordorigin="3066,1711" coordsize="2,403">
              <v:shape style="position:absolute;left:3066;top:1711;width:2;height:403" coordorigin="3066,1711" coordsize="0,403" path="m3066,1711l3066,2114e" filled="false" stroked="true" strokeweight=".49998pt" strokecolor="#0058a9">
                <v:path arrowok="t"/>
              </v:shape>
            </v:group>
            <v:group style="position:absolute;left:7517;top:2398;width:2;height:2485" coordorigin="7517,2398" coordsize="2,2485">
              <v:shape style="position:absolute;left:7517;top:2398;width:2;height:2485" coordorigin="7517,2398" coordsize="0,2485" path="m7517,2398l7517,4883e" filled="false" stroked="true" strokeweight=".49997pt" strokecolor="#0058a9">
                <v:path arrowok="t"/>
              </v:shape>
            </v:group>
            <v:group style="position:absolute;left:1020;top:2119;width:10149;height:2" coordorigin="1020,2119" coordsize="10149,2">
              <v:shape style="position:absolute;left:1020;top:2119;width:10149;height:2" coordorigin="1020,2119" coordsize="10149,0" path="m1020,2119l11169,2119e" filled="false" stroked="true" strokeweight=".500060pt" strokecolor="#0058a9">
                <v:path arrowok="t"/>
              </v:shape>
            </v:group>
            <v:group style="position:absolute;left:8736;top:2398;width:2;height:1243" coordorigin="8736,2398" coordsize="2,1243">
              <v:shape style="position:absolute;left:8736;top:2398;width:2;height:1243" coordorigin="8736,2398" coordsize="0,1243" path="m8736,2398l8736,3640e" filled="false" stroked="true" strokeweight=".49997pt" strokecolor="#0058a9">
                <v:path arrowok="t"/>
              </v:shape>
            </v:group>
            <v:group style="position:absolute;left:9955;top:2398;width:2;height:1238" coordorigin="9955,2398" coordsize="2,1238">
              <v:shape style="position:absolute;left:9955;top:2398;width:2;height:1238" coordorigin="9955,2398" coordsize="0,1238" path="m9955,2398l9955,3635e" filled="false" stroked="true" strokeweight=".500060pt" strokecolor="#0058a9">
                <v:path arrowok="t"/>
              </v:shape>
            </v:group>
            <v:group style="position:absolute;left:11164;top:2393;width:2;height:1243" coordorigin="11164,2393" coordsize="2,1243">
              <v:shape style="position:absolute;left:11164;top:2393;width:2;height:1243" coordorigin="11164,2393" coordsize="0,1243" path="m11164,2393l11164,3635e" filled="false" stroked="true" strokeweight=".5pt" strokecolor="#0058a9">
                <v:path arrowok="t"/>
              </v:shape>
            </v:group>
            <v:group style="position:absolute;left:8736;top:3640;width:2;height:1243" coordorigin="8736,3640" coordsize="2,1243">
              <v:shape style="position:absolute;left:8736;top:3640;width:2;height:1243" coordorigin="8736,3640" coordsize="0,1243" path="m8736,3640l8736,4883e" filled="false" stroked="true" strokeweight=".49997pt" strokecolor="#0058a9">
                <v:path arrowok="t"/>
              </v:shape>
            </v:group>
            <v:group style="position:absolute;left:9955;top:3645;width:2;height:1238" coordorigin="9955,3645" coordsize="2,1238">
              <v:shape style="position:absolute;left:9955;top:3645;width:2;height:1238" coordorigin="9955,3645" coordsize="0,1238" path="m9955,3645l9955,4883e" filled="false" stroked="true" strokeweight=".500060pt" strokecolor="#0058a9">
                <v:path arrowok="t"/>
              </v:shape>
            </v:group>
            <v:group style="position:absolute;left:11164;top:3645;width:2;height:1238" coordorigin="11164,3645" coordsize="2,1238">
              <v:shape style="position:absolute;left:11164;top:3645;width:2;height:1238" coordorigin="11164,3645" coordsize="0,1238" path="m11164,3645l11164,4883e" filled="false" stroked="true" strokeweight=".5pt" strokecolor="#0058a9">
                <v:path arrowok="t"/>
              </v:shape>
            </v:group>
            <v:group style="position:absolute;left:5079;top:2398;width:2;height:1238" coordorigin="5079,2398" coordsize="2,1238">
              <v:shape style="position:absolute;left:5079;top:2398;width:2;height:1238" coordorigin="5079,2398" coordsize="0,1238" path="m5079,2398l5079,3635e" filled="false" stroked="true" strokeweight=".50002pt" strokecolor="#0058a9">
                <v:path arrowok="t"/>
              </v:shape>
            </v:group>
            <v:group style="position:absolute;left:6298;top:2398;width:2;height:1243" coordorigin="6298,2398" coordsize="2,1243">
              <v:shape style="position:absolute;left:6298;top:2398;width:2;height:1243" coordorigin="6298,2398" coordsize="0,1243" path="m6298,2398l6298,3640e" filled="false" stroked="true" strokeweight=".49997pt" strokecolor="#0058a9">
                <v:path arrowok="t"/>
              </v:shape>
            </v:group>
            <v:group style="position:absolute;left:5079;top:3645;width:2;height:1238" coordorigin="5079,3645" coordsize="2,1238">
              <v:shape style="position:absolute;left:5079;top:3645;width:2;height:1238" coordorigin="5079,3645" coordsize="0,1238" path="m5079,3645l5079,4883e" filled="false" stroked="true" strokeweight=".50002pt" strokecolor="#0058a9">
                <v:path arrowok="t"/>
              </v:shape>
            </v:group>
            <v:group style="position:absolute;left:6298;top:3640;width:2;height:1243" coordorigin="6298,3640" coordsize="2,1243">
              <v:shape style="position:absolute;left:6298;top:3640;width:2;height:1243" coordorigin="6298,3640" coordsize="0,1243" path="m6298,3640l6298,4883e" filled="false" stroked="true" strokeweight=".49997pt" strokecolor="#0058a9">
                <v:path arrowok="t"/>
              </v:shape>
            </v:group>
            <v:group style="position:absolute;left:1025;top:2398;width:2;height:1243" coordorigin="1025,2398" coordsize="2,1243">
              <v:shape style="position:absolute;left:1025;top:2398;width:2;height:1243" coordorigin="1025,2398" coordsize="0,1243" path="m1025,2398l1025,3640e" filled="false" stroked="true" strokeweight=".50002pt" strokecolor="#005aaa">
                <v:path arrowok="t"/>
              </v:shape>
            </v:group>
            <v:group style="position:absolute;left:3066;top:2398;width:2;height:1243" coordorigin="3066,2398" coordsize="2,1243">
              <v:shape style="position:absolute;left:3066;top:2398;width:2;height:1243" coordorigin="3066,2398" coordsize="0,1243" path="m3066,2398l3066,3640e" filled="false" stroked="true" strokeweight=".49998pt" strokecolor="#005aaa">
                <v:path arrowok="t"/>
              </v:shape>
            </v:group>
            <v:group style="position:absolute;left:1025;top:3640;width:2;height:1243" coordorigin="1025,3640" coordsize="2,1243">
              <v:shape style="position:absolute;left:1025;top:3640;width:2;height:1243" coordorigin="1025,3640" coordsize="0,1243" path="m1025,3640l1025,4883e" filled="false" stroked="true" strokeweight=".50002pt" strokecolor="#005aaa">
                <v:path arrowok="t"/>
              </v:shape>
            </v:group>
            <v:group style="position:absolute;left:3066;top:3640;width:2;height:1243" coordorigin="3066,3640" coordsize="2,1243">
              <v:shape style="position:absolute;left:3066;top:3640;width:2;height:1243" coordorigin="3066,3640" coordsize="0,1243" path="m3066,3640l3066,4883e" filled="false" stroked="true" strokeweight=".49998pt" strokecolor="#005aaa">
                <v:path arrowok="t"/>
              </v:shape>
            </v:group>
            <v:group style="position:absolute;left:5079;top:8163;width:2;height:671" coordorigin="5079,8163" coordsize="2,671">
              <v:shape style="position:absolute;left:5079;top:8163;width:2;height:671" coordorigin="5079,8163" coordsize="0,671" path="m5079,8163l5079,8833e" filled="false" stroked="true" strokeweight=".50002pt" strokecolor="#0058a9">
                <v:path arrowok="t"/>
              </v:shape>
            </v:group>
            <v:group style="position:absolute;left:5079;top:8843;width:2;height:671" coordorigin="5079,8843" coordsize="2,671">
              <v:shape style="position:absolute;left:5079;top:8843;width:2;height:671" coordorigin="5079,8843" coordsize="0,671" path="m5079,8843l5079,9514e" filled="false" stroked="true" strokeweight=".50002pt" strokecolor="#0058a9">
                <v:path arrowok="t"/>
              </v:shape>
            </v:group>
            <v:group style="position:absolute;left:5079;top:9524;width:2;height:671" coordorigin="5079,9524" coordsize="2,671">
              <v:shape style="position:absolute;left:5079;top:9524;width:2;height:671" coordorigin="5079,9524" coordsize="0,671" path="m5079,9524l5079,10194e" filled="false" stroked="true" strokeweight=".50002pt" strokecolor="#0058a9">
                <v:path arrowok="t"/>
              </v:shape>
            </v:group>
            <v:group style="position:absolute;left:5079;top:10204;width:2;height:671" coordorigin="5079,10204" coordsize="2,671">
              <v:shape style="position:absolute;left:5079;top:10204;width:2;height:671" coordorigin="5079,10204" coordsize="0,671" path="m5079,10204l5079,10874e" filled="false" stroked="true" strokeweight=".50002pt" strokecolor="#0058a9">
                <v:path arrowok="t"/>
              </v:shape>
            </v:group>
            <v:group style="position:absolute;left:5079;top:10879;width:1219;height:2" coordorigin="5079,10879" coordsize="1219,2">
              <v:shape style="position:absolute;left:5079;top:10879;width:1219;height:2" coordorigin="5079,10879" coordsize="1219,0" path="m5079,10879l6298,10879e" filled="false" stroked="true" strokeweight=".49997pt" strokecolor="#0058a9">
                <v:path arrowok="t"/>
              </v:shape>
            </v:group>
            <v:group style="position:absolute;left:6298;top:8163;width:2;height:2712" coordorigin="6298,8163" coordsize="2,2712">
              <v:shape style="position:absolute;left:6298;top:8163;width:2;height:2712" coordorigin="6298,8163" coordsize="0,2712" path="m6298,8163l6298,10874e" filled="false" stroked="true" strokeweight=".49997pt" strokecolor="#0058a9">
                <v:path arrowok="t"/>
              </v:shape>
            </v:group>
            <v:group style="position:absolute;left:6298;top:10879;width:1219;height:2" coordorigin="6298,10879" coordsize="1219,2">
              <v:shape style="position:absolute;left:6298;top:10879;width:1219;height:2" coordorigin="6298,10879" coordsize="1219,0" path="m6298,10879l7517,10879e" filled="false" stroked="true" strokeweight=".49997pt" strokecolor="#0058a9">
                <v:path arrowok="t"/>
              </v:shape>
            </v:group>
            <v:group style="position:absolute;left:7517;top:8163;width:2;height:2712" coordorigin="7517,8163" coordsize="2,2712">
              <v:shape style="position:absolute;left:7517;top:8163;width:2;height:2712" coordorigin="7517,8163" coordsize="0,2712" path="m7517,8163l7517,10874e" filled="false" stroked="true" strokeweight=".49997pt" strokecolor="#0058a9">
                <v:path arrowok="t"/>
              </v:shape>
            </v:group>
            <v:group style="position:absolute;left:7517;top:10879;width:1219;height:2" coordorigin="7517,10879" coordsize="1219,2">
              <v:shape style="position:absolute;left:7517;top:10879;width:1219;height:2" coordorigin="7517,10879" coordsize="1219,0" path="m7517,10879l8736,10879e" filled="false" stroked="true" strokeweight=".49997pt" strokecolor="#0058a9">
                <v:path arrowok="t"/>
              </v:shape>
            </v:group>
            <v:group style="position:absolute;left:8736;top:8163;width:2;height:676" coordorigin="8736,8163" coordsize="2,676">
              <v:shape style="position:absolute;left:8736;top:8163;width:2;height:676" coordorigin="8736,8163" coordsize="0,676" path="m8736,8163l8736,8838e" filled="false" stroked="true" strokeweight=".49997pt" strokecolor="#0058a9">
                <v:path arrowok="t"/>
              </v:shape>
            </v:group>
            <v:group style="position:absolute;left:9955;top:8163;width:2;height:671" coordorigin="9955,8163" coordsize="2,671">
              <v:shape style="position:absolute;left:9955;top:8163;width:2;height:671" coordorigin="9955,8163" coordsize="0,671" path="m9955,8163l9955,8833e" filled="false" stroked="true" strokeweight=".500060pt" strokecolor="#0058a9">
                <v:path arrowok="t"/>
              </v:shape>
            </v:group>
            <v:group style="position:absolute;left:11164;top:8163;width:2;height:671" coordorigin="11164,8163" coordsize="2,671">
              <v:shape style="position:absolute;left:11164;top:8163;width:2;height:671" coordorigin="11164,8163" coordsize="0,671" path="m11164,8163l11164,8833e" filled="false" stroked="true" strokeweight=".5pt" strokecolor="#0058a9">
                <v:path arrowok="t"/>
              </v:shape>
            </v:group>
            <v:group style="position:absolute;left:8736;top:8838;width:2;height:681" coordorigin="8736,8838" coordsize="2,681">
              <v:shape style="position:absolute;left:8736;top:8838;width:2;height:681" coordorigin="8736,8838" coordsize="0,681" path="m8736,8838l8736,9519e" filled="false" stroked="true" strokeweight=".49997pt" strokecolor="#0058a9">
                <v:path arrowok="t"/>
              </v:shape>
            </v:group>
            <v:group style="position:absolute;left:9955;top:8843;width:2;height:671" coordorigin="9955,8843" coordsize="2,671">
              <v:shape style="position:absolute;left:9955;top:8843;width:2;height:671" coordorigin="9955,8843" coordsize="0,671" path="m9955,8843l9955,9514e" filled="false" stroked="true" strokeweight=".500060pt" strokecolor="#0058a9">
                <v:path arrowok="t"/>
              </v:shape>
            </v:group>
            <v:group style="position:absolute;left:11164;top:8843;width:2;height:671" coordorigin="11164,8843" coordsize="2,671">
              <v:shape style="position:absolute;left:11164;top:8843;width:2;height:671" coordorigin="11164,8843" coordsize="0,671" path="m11164,8843l11164,9514e" filled="false" stroked="true" strokeweight=".5pt" strokecolor="#0058a9">
                <v:path arrowok="t"/>
              </v:shape>
            </v:group>
            <v:group style="position:absolute;left:8736;top:9519;width:2;height:681" coordorigin="8736,9519" coordsize="2,681">
              <v:shape style="position:absolute;left:8736;top:9519;width:2;height:681" coordorigin="8736,9519" coordsize="0,681" path="m8736,9519l8736,10199e" filled="false" stroked="true" strokeweight=".49997pt" strokecolor="#0058a9">
                <v:path arrowok="t"/>
              </v:shape>
            </v:group>
            <v:group style="position:absolute;left:9955;top:9524;width:2;height:671" coordorigin="9955,9524" coordsize="2,671">
              <v:shape style="position:absolute;left:9955;top:9524;width:2;height:671" coordorigin="9955,9524" coordsize="0,671" path="m9955,9524l9955,10194e" filled="false" stroked="true" strokeweight=".500060pt" strokecolor="#0058a9">
                <v:path arrowok="t"/>
              </v:shape>
            </v:group>
            <v:group style="position:absolute;left:11164;top:9524;width:2;height:671" coordorigin="11164,9524" coordsize="2,671">
              <v:shape style="position:absolute;left:11164;top:9524;width:2;height:671" coordorigin="11164,9524" coordsize="0,671" path="m11164,9524l11164,10194e" filled="false" stroked="true" strokeweight=".5pt" strokecolor="#0058a9">
                <v:path arrowok="t"/>
              </v:shape>
            </v:group>
            <v:group style="position:absolute;left:8736;top:10199;width:2;height:676" coordorigin="8736,10199" coordsize="2,676">
              <v:shape style="position:absolute;left:8736;top:10199;width:2;height:676" coordorigin="8736,10199" coordsize="0,676" path="m8736,10199l8736,10874e" filled="false" stroked="true" strokeweight=".49997pt" strokecolor="#0058a9">
                <v:path arrowok="t"/>
              </v:shape>
            </v:group>
            <v:group style="position:absolute;left:9955;top:10204;width:2;height:671" coordorigin="9955,10204" coordsize="2,671">
              <v:shape style="position:absolute;left:9955;top:10204;width:2;height:671" coordorigin="9955,10204" coordsize="0,671" path="m9955,10204l9955,10874e" filled="false" stroked="true" strokeweight=".500060pt" strokecolor="#0058a9">
                <v:path arrowok="t"/>
              </v:shape>
            </v:group>
            <v:group style="position:absolute;left:11164;top:10204;width:2;height:671" coordorigin="11164,10204" coordsize="2,671">
              <v:shape style="position:absolute;left:11164;top:10204;width:2;height:671" coordorigin="11164,10204" coordsize="0,671" path="m11164,10204l11164,10874e" filled="false" stroked="true" strokeweight=".5pt" strokecolor="#0058a9">
                <v:path arrowok="t"/>
              </v:shape>
            </v:group>
            <v:group style="position:absolute;left:8736;top:10879;width:2433;height:2" coordorigin="8736,10879" coordsize="2433,2">
              <v:shape style="position:absolute;left:8736;top:10879;width:2433;height:2" coordorigin="8736,10879" coordsize="2433,0" path="m8736,10879l11168,10879e" filled="false" stroked="true" strokeweight=".49997pt" strokecolor="#0058a9">
                <v:path arrowok="t"/>
              </v:shape>
            </v:group>
            <v:group style="position:absolute;left:1025;top:2124;width:2;height:265" coordorigin="1025,2124" coordsize="2,265">
              <v:shape style="position:absolute;left:1025;top:2124;width:2;height:265" coordorigin="1025,2124" coordsize="0,265" path="m1025,2124l1025,2388e" filled="false" stroked="true" strokeweight=".50002pt" strokecolor="#0058a9">
                <v:path arrowok="t"/>
              </v:shape>
            </v:group>
            <v:group style="position:absolute;left:11164;top:2124;width:2;height:270" coordorigin="11164,2124" coordsize="2,270">
              <v:shape style="position:absolute;left:11164;top:2124;width:2;height:270" coordorigin="11164,2124" coordsize="0,270" path="m11164,2124l11164,2393e" filled="false" stroked="true" strokeweight=".5pt" strokecolor="#0058a9">
                <v:path arrowok="t"/>
              </v:shape>
            </v:group>
            <v:group style="position:absolute;left:1020;top:2393;width:2046;height:2" coordorigin="1020,2393" coordsize="2046,2">
              <v:shape style="position:absolute;left:1020;top:2393;width:2046;height:2" coordorigin="1020,2393" coordsize="2046,0" path="m1020,2393l3066,2393e" filled="false" stroked="true" strokeweight=".5pt" strokecolor="#005aaa">
                <v:path arrowok="t"/>
              </v:shape>
            </v:group>
            <v:group style="position:absolute;left:3066;top:2393;width:794;height:2" coordorigin="3066,2393" coordsize="794,2">
              <v:shape style="position:absolute;left:3066;top:2393;width:794;height:2" coordorigin="3066,2393" coordsize="794,0" path="m3066,2393l3860,2393e" filled="false" stroked="true" strokeweight=".5pt" strokecolor="#005aaa">
                <v:path arrowok="t"/>
              </v:shape>
            </v:group>
            <v:group style="position:absolute;left:3860;top:2393;width:1219;height:2" coordorigin="3860,2393" coordsize="1219,2">
              <v:shape style="position:absolute;left:3860;top:2393;width:1219;height:2" coordorigin="3860,2393" coordsize="1219,0" path="m3860,2393l5079,2393e" filled="false" stroked="true" strokeweight=".5pt" strokecolor="#005aaa">
                <v:path arrowok="t"/>
              </v:shape>
            </v:group>
            <v:group style="position:absolute;left:5079;top:2393;width:1219;height:2" coordorigin="5079,2393" coordsize="1219,2">
              <v:shape style="position:absolute;left:5079;top:2393;width:1219;height:2" coordorigin="5079,2393" coordsize="1219,0" path="m5079,2393l6298,2393e" filled="false" stroked="true" strokeweight=".5pt" strokecolor="#005aaa">
                <v:path arrowok="t"/>
              </v:shape>
            </v:group>
            <v:group style="position:absolute;left:6298;top:2393;width:1219;height:2" coordorigin="6298,2393" coordsize="1219,2">
              <v:shape style="position:absolute;left:6298;top:2393;width:1219;height:2" coordorigin="6298,2393" coordsize="1219,0" path="m6298,2393l7517,2393e" filled="false" stroked="true" strokeweight=".5pt" strokecolor="#005aaa">
                <v:path arrowok="t"/>
              </v:shape>
            </v:group>
            <v:group style="position:absolute;left:7517;top:2393;width:1219;height:2" coordorigin="7517,2393" coordsize="1219,2">
              <v:shape style="position:absolute;left:7517;top:2393;width:1219;height:2" coordorigin="7517,2393" coordsize="1219,0" path="m7517,2393l8736,2393e" filled="false" stroked="true" strokeweight=".5pt" strokecolor="#005aaa">
                <v:path arrowok="t"/>
              </v:shape>
            </v:group>
            <v:group style="position:absolute;left:8736;top:2393;width:1219;height:2" coordorigin="8736,2393" coordsize="1219,2">
              <v:shape style="position:absolute;left:8736;top:2393;width:1219;height:2" coordorigin="8736,2393" coordsize="1219,0" path="m8736,2393l9955,2393e" filled="false" stroked="true" strokeweight=".5pt" strokecolor="#005aaa">
                <v:path arrowok="t"/>
              </v:shape>
            </v:group>
            <v:group style="position:absolute;left:9955;top:2393;width:1204;height:2" coordorigin="9955,2393" coordsize="1204,2">
              <v:shape style="position:absolute;left:9955;top:2393;width:1204;height:2" coordorigin="9955,2393" coordsize="1204,0" path="m9955,2393l11158,2393e" filled="false" stroked="true" strokeweight=".5pt" strokecolor="#005aaa">
                <v:path arrowok="t"/>
              </v:shape>
            </v:group>
            <v:group style="position:absolute;left:1020;top:4888;width:2051;height:2" coordorigin="1020,4888" coordsize="2051,2">
              <v:shape style="position:absolute;left:1020;top:4888;width:2051;height:2" coordorigin="1020,4888" coordsize="2051,0" path="m1020,4888l3071,4888e" filled="false" stroked="true" strokeweight=".5pt" strokecolor="#005aaa">
                <v:path arrowok="t"/>
              </v:shape>
            </v:group>
            <v:group style="position:absolute;left:1020;top:5162;width:2051;height:2" coordorigin="1020,5162" coordsize="2051,2">
              <v:shape style="position:absolute;left:1020;top:5162;width:2051;height:2" coordorigin="1020,5162" coordsize="2051,0" path="m1020,5162l3071,5162e" filled="false" stroked="true" strokeweight=".500060pt" strokecolor="#005aaa">
                <v:path arrowok="t"/>
              </v:shape>
            </v:group>
            <v:group style="position:absolute;left:1025;top:4893;width:2;height:265" coordorigin="1025,4893" coordsize="2,265">
              <v:shape style="position:absolute;left:1025;top:4893;width:2;height:265" coordorigin="1025,4893" coordsize="0,265" path="m1025,4893l1025,5157e" filled="false" stroked="true" strokeweight=".50002pt" strokecolor="#0058a9">
                <v:path arrowok="t"/>
              </v:shape>
            </v:group>
            <v:group style="position:absolute;left:3071;top:4888;width:8098;height:2" coordorigin="3071,4888" coordsize="8098,2">
              <v:shape style="position:absolute;left:3071;top:4888;width:8098;height:2" coordorigin="3071,4888" coordsize="8098,0" path="m3071,4888l11168,4888e" filled="false" stroked="true" strokeweight=".5pt" strokecolor="#0058a9">
                <v:path arrowok="t"/>
              </v:shape>
            </v:group>
            <v:group style="position:absolute;left:11164;top:4893;width:2;height:265" coordorigin="11164,4893" coordsize="2,265">
              <v:shape style="position:absolute;left:11164;top:4893;width:2;height:265" coordorigin="11164,4893" coordsize="0,265" path="m11164,4893l11164,5157e" filled="false" stroked="true" strokeweight=".5pt" strokecolor="#0058a9">
                <v:path arrowok="t"/>
              </v:shape>
            </v:group>
            <v:group style="position:absolute;left:3071;top:5162;width:8098;height:2" coordorigin="3071,5162" coordsize="8098,2">
              <v:shape style="position:absolute;left:3071;top:5162;width:8098;height:2" coordorigin="3071,5162" coordsize="8098,0" path="m3071,5162l11168,5162e" filled="false" stroked="true" strokeweight=".500060pt" strokecolor="#0058a9">
                <v:path arrowok="t"/>
              </v:shape>
            </v:group>
            <v:group style="position:absolute;left:1020;top:7884;width:2051;height:2" coordorigin="1020,7884" coordsize="2051,2">
              <v:shape style="position:absolute;left:1020;top:7884;width:2051;height:2" coordorigin="1020,7884" coordsize="2051,0" path="m1020,7884l3071,7884e" filled="false" stroked="true" strokeweight=".49997pt" strokecolor="#005aaa">
                <v:path arrowok="t"/>
              </v:shape>
            </v:group>
            <v:group style="position:absolute;left:1020;top:8158;width:2051;height:2" coordorigin="1020,8158" coordsize="2051,2">
              <v:shape style="position:absolute;left:1020;top:8158;width:2051;height:2" coordorigin="1020,8158" coordsize="2051,0" path="m1020,8158l3071,8158e" filled="false" stroked="true" strokeweight=".49997pt" strokecolor="#005aaa">
                <v:path arrowok="t"/>
              </v:shape>
            </v:group>
            <v:group style="position:absolute;left:1025;top:7889;width:2;height:265" coordorigin="1025,7889" coordsize="2,265">
              <v:shape style="position:absolute;left:1025;top:7889;width:2;height:265" coordorigin="1025,7889" coordsize="0,265" path="m1025,7889l1025,8153e" filled="false" stroked="true" strokeweight=".50002pt" strokecolor="#0058a9">
                <v:path arrowok="t"/>
              </v:shape>
            </v:group>
            <v:group style="position:absolute;left:3071;top:7884;width:8098;height:2" coordorigin="3071,7884" coordsize="8098,2">
              <v:shape style="position:absolute;left:3071;top:7884;width:8098;height:2" coordorigin="3071,7884" coordsize="8098,0" path="m3071,7884l11168,7884e" filled="false" stroked="true" strokeweight=".49997pt" strokecolor="#0058a9">
                <v:path arrowok="t"/>
              </v:shape>
            </v:group>
            <v:group style="position:absolute;left:11164;top:7889;width:2;height:265" coordorigin="11164,7889" coordsize="2,265">
              <v:shape style="position:absolute;left:11164;top:7889;width:2;height:265" coordorigin="11164,7889" coordsize="0,265" path="m11164,7889l11164,8153e" filled="false" stroked="true" strokeweight=".5pt" strokecolor="#0058a9">
                <v:path arrowok="t"/>
              </v:shape>
            </v:group>
            <v:group style="position:absolute;left:3071;top:8158;width:8098;height:2" coordorigin="3071,8158" coordsize="8098,2">
              <v:shape style="position:absolute;left:3071;top:8158;width:8098;height:2" coordorigin="3071,8158" coordsize="8098,0" path="m3071,8158l11168,8158e" filled="false" stroked="true" strokeweight=".49997pt" strokecolor="#0058a9">
                <v:path arrowok="t"/>
              </v:shape>
            </v:group>
            <v:group style="position:absolute;left:3071;top:3640;width:2013;height:2" coordorigin="3071,3640" coordsize="2013,2">
              <v:shape style="position:absolute;left:3071;top:3640;width:2013;height:2" coordorigin="3071,3640" coordsize="2013,0" path="m3071,3640l5084,3640e" filled="false" stroked="true" strokeweight=".5pt" strokecolor="#0058a9">
                <v:path arrowok="t"/>
              </v:shape>
            </v:group>
            <v:group style="position:absolute;left:9950;top:3640;width:1219;height:2" coordorigin="9950,3640" coordsize="1219,2">
              <v:shape style="position:absolute;left:9950;top:3640;width:1219;height:2" coordorigin="9950,3640" coordsize="1219,0" path="m9950,3640l11168,3640e" filled="false" stroked="true" strokeweight=".5pt" strokecolor="#0058a9">
                <v:path arrowok="t"/>
              </v:shape>
            </v:group>
            <v:group style="position:absolute;left:3860;top:2398;width:2;height:1238" coordorigin="3860,2398" coordsize="2,1238">
              <v:shape style="position:absolute;left:3860;top:2398;width:2;height:1238" coordorigin="3860,2398" coordsize="0,1238" path="m3860,2398l3860,3635e" filled="false" stroked="true" strokeweight=".49998pt" strokecolor="#0058a9">
                <v:path arrowok="t"/>
              </v:shape>
            </v:group>
            <v:group style="position:absolute;left:3860;top:3645;width:2;height:1238" coordorigin="3860,3645" coordsize="2,1238">
              <v:shape style="position:absolute;left:3860;top:3645;width:2;height:1238" coordorigin="3860,3645" coordsize="0,1238" path="m3860,3645l3860,4883e" filled="false" stroked="true" strokeweight=".49998pt" strokecolor="#0058a9">
                <v:path arrowok="t"/>
              </v:shape>
            </v:group>
            <v:group style="position:absolute;left:3860;top:5167;width:2;height:898" coordorigin="3860,5167" coordsize="2,898">
              <v:shape style="position:absolute;left:3860;top:5167;width:2;height:898" coordorigin="3860,5167" coordsize="0,898" path="m3860,5167l3860,6064e" filled="false" stroked="true" strokeweight=".49998pt" strokecolor="#0058a9">
                <v:path arrowok="t"/>
              </v:shape>
            </v:group>
            <v:group style="position:absolute;left:9955;top:5167;width:2;height:898" coordorigin="9955,5167" coordsize="2,898">
              <v:shape style="position:absolute;left:9955;top:5167;width:2;height:898" coordorigin="9955,5167" coordsize="0,898" path="m9955,5167l9955,6064e" filled="false" stroked="true" strokeweight=".500060pt" strokecolor="#0058a9">
                <v:path arrowok="t"/>
              </v:shape>
            </v:group>
            <v:group style="position:absolute;left:11164;top:5167;width:2;height:898" coordorigin="11164,5167" coordsize="2,898">
              <v:shape style="position:absolute;left:11164;top:5167;width:2;height:898" coordorigin="11164,5167" coordsize="0,898" path="m11164,5167l11164,6064e" filled="false" stroked="true" strokeweight=".5pt" strokecolor="#0058a9">
                <v:path arrowok="t"/>
              </v:shape>
            </v:group>
            <v:group style="position:absolute;left:3071;top:6069;width:2013;height:2" coordorigin="3071,6069" coordsize="2013,2">
              <v:shape style="position:absolute;left:3071;top:6069;width:2013;height:2" coordorigin="3071,6069" coordsize="2013,0" path="m3071,6069l5084,6069e" filled="false" stroked="true" strokeweight=".5pt" strokecolor="#0058a9">
                <v:path arrowok="t"/>
              </v:shape>
            </v:group>
            <v:group style="position:absolute;left:3860;top:6074;width:2;height:898" coordorigin="3860,6074" coordsize="2,898">
              <v:shape style="position:absolute;left:3860;top:6074;width:2;height:898" coordorigin="3860,6074" coordsize="0,898" path="m3860,6074l3860,6971e" filled="false" stroked="true" strokeweight=".49998pt" strokecolor="#0058a9">
                <v:path arrowok="t"/>
              </v:shape>
            </v:group>
            <v:group style="position:absolute;left:8731;top:6069;width:2438;height:2" coordorigin="8731,6069" coordsize="2438,2">
              <v:shape style="position:absolute;left:8731;top:6069;width:2438;height:2" coordorigin="8731,6069" coordsize="2438,0" path="m8731,6069l11168,6069e" filled="false" stroked="true" strokeweight=".5pt" strokecolor="#0058a9">
                <v:path arrowok="t"/>
              </v:shape>
            </v:group>
            <v:group style="position:absolute;left:9955;top:6074;width:2;height:898" coordorigin="9955,6074" coordsize="2,898">
              <v:shape style="position:absolute;left:9955;top:6074;width:2;height:898" coordorigin="9955,6074" coordsize="0,898" path="m9955,6074l9955,6971e" filled="false" stroked="true" strokeweight=".500060pt" strokecolor="#0058a9">
                <v:path arrowok="t"/>
              </v:shape>
            </v:group>
            <v:group style="position:absolute;left:11164;top:6074;width:2;height:898" coordorigin="11164,6074" coordsize="2,898">
              <v:shape style="position:absolute;left:11164;top:6074;width:2;height:898" coordorigin="11164,6074" coordsize="0,898" path="m11164,6074l11164,6971e" filled="false" stroked="true" strokeweight=".5pt" strokecolor="#0058a9">
                <v:path arrowok="t"/>
              </v:shape>
            </v:group>
            <v:group style="position:absolute;left:3071;top:6976;width:2013;height:2" coordorigin="3071,6976" coordsize="2013,2">
              <v:shape style="position:absolute;left:3071;top:6976;width:2013;height:2" coordorigin="3071,6976" coordsize="2013,0" path="m3071,6976l5084,6976e" filled="false" stroked="true" strokeweight=".5pt" strokecolor="#0058a9">
                <v:path arrowok="t"/>
              </v:shape>
            </v:group>
            <v:group style="position:absolute;left:3860;top:6981;width:2;height:898" coordorigin="3860,6981" coordsize="2,898">
              <v:shape style="position:absolute;left:3860;top:6981;width:2;height:898" coordorigin="3860,6981" coordsize="0,898" path="m3860,6981l3860,7879e" filled="false" stroked="true" strokeweight=".49998pt" strokecolor="#0058a9">
                <v:path arrowok="t"/>
              </v:shape>
            </v:group>
            <v:group style="position:absolute;left:8731;top:6976;width:2438;height:2" coordorigin="8731,6976" coordsize="2438,2">
              <v:shape style="position:absolute;left:8731;top:6976;width:2438;height:2" coordorigin="8731,6976" coordsize="2438,0" path="m8731,6976l11168,6976e" filled="false" stroked="true" strokeweight=".5pt" strokecolor="#0058a9">
                <v:path arrowok="t"/>
              </v:shape>
            </v:group>
            <v:group style="position:absolute;left:9955;top:6981;width:2;height:898" coordorigin="9955,6981" coordsize="2,898">
              <v:shape style="position:absolute;left:9955;top:6981;width:2;height:898" coordorigin="9955,6981" coordsize="0,898" path="m9955,6981l9955,7879e" filled="false" stroked="true" strokeweight=".500060pt" strokecolor="#0058a9">
                <v:path arrowok="t"/>
              </v:shape>
            </v:group>
            <v:group style="position:absolute;left:11164;top:6981;width:2;height:898" coordorigin="11164,6981" coordsize="2,898">
              <v:shape style="position:absolute;left:11164;top:6981;width:2;height:898" coordorigin="11164,6981" coordsize="0,898" path="m11164,6981l11164,7879e" filled="false" stroked="true" strokeweight=".5pt" strokecolor="#0058a9">
                <v:path arrowok="t"/>
              </v:shape>
            </v:group>
            <v:group style="position:absolute;left:1025;top:5167;width:2;height:903" coordorigin="1025,5167" coordsize="2,903">
              <v:shape style="position:absolute;left:1025;top:5167;width:2;height:903" coordorigin="1025,5167" coordsize="0,903" path="m1025,5167l1025,6069e" filled="false" stroked="true" strokeweight=".50002pt" strokecolor="#005aaa">
                <v:path arrowok="t"/>
              </v:shape>
            </v:group>
            <v:group style="position:absolute;left:3066;top:5167;width:2;height:903" coordorigin="3066,5167" coordsize="2,903">
              <v:shape style="position:absolute;left:3066;top:5167;width:2;height:903" coordorigin="3066,5167" coordsize="0,903" path="m3066,5167l3066,6069e" filled="false" stroked="true" strokeweight=".49998pt" strokecolor="#005aaa">
                <v:path arrowok="t"/>
              </v:shape>
            </v:group>
            <v:group style="position:absolute;left:1025;top:6069;width:2;height:908" coordorigin="1025,6069" coordsize="2,908">
              <v:shape style="position:absolute;left:1025;top:6069;width:2;height:908" coordorigin="1025,6069" coordsize="0,908" path="m1025,6069l1025,6976e" filled="false" stroked="true" strokeweight=".50002pt" strokecolor="#005aaa">
                <v:path arrowok="t"/>
              </v:shape>
            </v:group>
            <v:group style="position:absolute;left:3066;top:6069;width:2;height:908" coordorigin="3066,6069" coordsize="2,908">
              <v:shape style="position:absolute;left:3066;top:6069;width:2;height:908" coordorigin="3066,6069" coordsize="0,908" path="m3066,6069l3066,6976e" filled="false" stroked="true" strokeweight=".49998pt" strokecolor="#005aaa">
                <v:path arrowok="t"/>
              </v:shape>
            </v:group>
            <v:group style="position:absolute;left:1025;top:6976;width:2;height:903" coordorigin="1025,6976" coordsize="2,903">
              <v:shape style="position:absolute;left:1025;top:6976;width:2;height:903" coordorigin="1025,6976" coordsize="0,903" path="m1025,6976l1025,7879e" filled="false" stroked="true" strokeweight=".50002pt" strokecolor="#005aaa">
                <v:path arrowok="t"/>
              </v:shape>
            </v:group>
            <v:group style="position:absolute;left:3066;top:6976;width:2;height:903" coordorigin="3066,6976" coordsize="2,903">
              <v:shape style="position:absolute;left:3066;top:6976;width:2;height:903" coordorigin="3066,6976" coordsize="0,903" path="m3066,6976l3066,7879e" filled="false" stroked="true" strokeweight=".49998pt" strokecolor="#005aaa">
                <v:path arrowok="t"/>
              </v:shape>
            </v:group>
            <v:group style="position:absolute;left:3860;top:8163;width:2;height:671" coordorigin="3860,8163" coordsize="2,671">
              <v:shape style="position:absolute;left:3860;top:8163;width:2;height:671" coordorigin="3860,8163" coordsize="0,671" path="m3860,8163l3860,8833e" filled="false" stroked="true" strokeweight=".49998pt" strokecolor="#0058a9">
                <v:path arrowok="t"/>
              </v:shape>
            </v:group>
            <v:group style="position:absolute;left:3071;top:8838;width:2013;height:2" coordorigin="3071,8838" coordsize="2013,2">
              <v:shape style="position:absolute;left:3071;top:8838;width:2013;height:2" coordorigin="3071,8838" coordsize="2013,0" path="m3071,8838l5084,8838e" filled="false" stroked="true" strokeweight=".5pt" strokecolor="#0058a9">
                <v:path arrowok="t"/>
              </v:shape>
            </v:group>
            <v:group style="position:absolute;left:3860;top:8843;width:2;height:671" coordorigin="3860,8843" coordsize="2,671">
              <v:shape style="position:absolute;left:3860;top:8843;width:2;height:671" coordorigin="3860,8843" coordsize="0,671" path="m3860,8843l3860,9514e" filled="false" stroked="true" strokeweight=".49998pt" strokecolor="#0058a9">
                <v:path arrowok="t"/>
              </v:shape>
            </v:group>
            <v:group style="position:absolute;left:9950;top:8838;width:1219;height:2" coordorigin="9950,8838" coordsize="1219,2">
              <v:shape style="position:absolute;left:9950;top:8838;width:1219;height:2" coordorigin="9950,8838" coordsize="1219,0" path="m9950,8838l11168,8838e" filled="false" stroked="true" strokeweight=".5pt" strokecolor="#0058a9">
                <v:path arrowok="t"/>
              </v:shape>
            </v:group>
            <v:group style="position:absolute;left:3071;top:9519;width:2013;height:2" coordorigin="3071,9519" coordsize="2013,2">
              <v:shape style="position:absolute;left:3071;top:9519;width:2013;height:2" coordorigin="3071,9519" coordsize="2013,0" path="m3071,9519l5084,9519e" filled="false" stroked="true" strokeweight=".50003pt" strokecolor="#0058a9">
                <v:path arrowok="t"/>
              </v:shape>
            </v:group>
            <v:group style="position:absolute;left:3860;top:9524;width:2;height:671" coordorigin="3860,9524" coordsize="2,671">
              <v:shape style="position:absolute;left:3860;top:9524;width:2;height:671" coordorigin="3860,9524" coordsize="0,671" path="m3860,9524l3860,10194e" filled="false" stroked="true" strokeweight=".49998pt" strokecolor="#0058a9">
                <v:path arrowok="t"/>
              </v:shape>
            </v:group>
            <v:group style="position:absolute;left:9950;top:9519;width:1219;height:2" coordorigin="9950,9519" coordsize="1219,2">
              <v:shape style="position:absolute;left:9950;top:9519;width:1219;height:2" coordorigin="9950,9519" coordsize="1219,0" path="m9950,9519l11168,9519e" filled="false" stroked="true" strokeweight=".50003pt" strokecolor="#0058a9">
                <v:path arrowok="t"/>
              </v:shape>
            </v:group>
            <v:group style="position:absolute;left:3071;top:10199;width:789;height:2" coordorigin="3071,10199" coordsize="789,2">
              <v:shape style="position:absolute;left:3071;top:10199;width:789;height:2" coordorigin="3071,10199" coordsize="789,0" path="m3071,10199l3860,10199e" filled="false" stroked="true" strokeweight=".5pt" strokecolor="#0058a9">
                <v:path arrowok="t"/>
              </v:shape>
            </v:group>
            <v:group style="position:absolute;left:3071;top:10879;width:789;height:2" coordorigin="3071,10879" coordsize="789,2">
              <v:shape style="position:absolute;left:3071;top:10879;width:789;height:2" coordorigin="3071,10879" coordsize="789,0" path="m3071,10879l3860,10879e" filled="false" stroked="true" strokeweight=".49997pt" strokecolor="#0058a9">
                <v:path arrowok="t"/>
              </v:shape>
            </v:group>
            <v:group style="position:absolute;left:3860;top:10199;width:1224;height:2" coordorigin="3860,10199" coordsize="1224,2">
              <v:shape style="position:absolute;left:3860;top:10199;width:1224;height:2" coordorigin="3860,10199" coordsize="1224,0" path="m3860,10199l5084,10199e" filled="false" stroked="true" strokeweight=".5pt" strokecolor="#0058a9">
                <v:path arrowok="t"/>
              </v:shape>
            </v:group>
            <v:group style="position:absolute;left:3860;top:10204;width:2;height:671" coordorigin="3860,10204" coordsize="2,671">
              <v:shape style="position:absolute;left:3860;top:10204;width:2;height:671" coordorigin="3860,10204" coordsize="0,671" path="m3860,10204l3860,10874e" filled="false" stroked="true" strokeweight=".49998pt" strokecolor="#0058a9">
                <v:path arrowok="t"/>
              </v:shape>
            </v:group>
            <v:group style="position:absolute;left:3860;top:10879;width:1219;height:2" coordorigin="3860,10879" coordsize="1219,2">
              <v:shape style="position:absolute;left:3860;top:10879;width:1219;height:2" coordorigin="3860,10879" coordsize="1219,0" path="m3860,10879l5079,10879e" filled="false" stroked="true" strokeweight=".49997pt" strokecolor="#0058a9">
                <v:path arrowok="t"/>
              </v:shape>
            </v:group>
            <v:group style="position:absolute;left:9950;top:10199;width:1219;height:2" coordorigin="9950,10199" coordsize="1219,2">
              <v:shape style="position:absolute;left:9950;top:10199;width:1219;height:2" coordorigin="9950,10199" coordsize="1219,0" path="m9950,10199l11168,10199e" filled="false" stroked="true" strokeweight=".5pt" strokecolor="#0058a9">
                <v:path arrowok="t"/>
              </v:shape>
            </v:group>
            <v:group style="position:absolute;left:1025;top:8163;width:2;height:676" coordorigin="1025,8163" coordsize="2,676">
              <v:shape style="position:absolute;left:1025;top:8163;width:2;height:676" coordorigin="1025,8163" coordsize="0,676" path="m1025,8163l1025,8838e" filled="false" stroked="true" strokeweight=".50002pt" strokecolor="#005aaa">
                <v:path arrowok="t"/>
              </v:shape>
            </v:group>
            <v:group style="position:absolute;left:3066;top:8163;width:2;height:676" coordorigin="3066,8163" coordsize="2,676">
              <v:shape style="position:absolute;left:3066;top:8163;width:2;height:676" coordorigin="3066,8163" coordsize="0,676" path="m3066,8163l3066,8838e" filled="false" stroked="true" strokeweight=".49998pt" strokecolor="#005aaa">
                <v:path arrowok="t"/>
              </v:shape>
            </v:group>
            <v:group style="position:absolute;left:1025;top:8838;width:2;height:681" coordorigin="1025,8838" coordsize="2,681">
              <v:shape style="position:absolute;left:1025;top:8838;width:2;height:681" coordorigin="1025,8838" coordsize="0,681" path="m1025,8838l1025,9519e" filled="false" stroked="true" strokeweight=".50002pt" strokecolor="#005aaa">
                <v:path arrowok="t"/>
              </v:shape>
            </v:group>
            <v:group style="position:absolute;left:3066;top:8838;width:2;height:681" coordorigin="3066,8838" coordsize="2,681">
              <v:shape style="position:absolute;left:3066;top:8838;width:2;height:681" coordorigin="3066,8838" coordsize="0,681" path="m3066,8838l3066,9519e" filled="false" stroked="true" strokeweight=".49998pt" strokecolor="#005aaa">
                <v:path arrowok="t"/>
              </v:shape>
            </v:group>
            <v:group style="position:absolute;left:1025;top:9519;width:2;height:681" coordorigin="1025,9519" coordsize="2,681">
              <v:shape style="position:absolute;left:1025;top:9519;width:2;height:681" coordorigin="1025,9519" coordsize="0,681" path="m1025,9519l1025,10199e" filled="false" stroked="true" strokeweight=".50002pt" strokecolor="#005aaa">
                <v:path arrowok="t"/>
              </v:shape>
            </v:group>
            <v:group style="position:absolute;left:3066;top:9519;width:2;height:681" coordorigin="3066,9519" coordsize="2,681">
              <v:shape style="position:absolute;left:3066;top:9519;width:2;height:681" coordorigin="3066,9519" coordsize="0,681" path="m3066,9519l3066,10199e" filled="false" stroked="true" strokeweight=".49998pt" strokecolor="#005aaa">
                <v:path arrowok="t"/>
              </v:shape>
            </v:group>
            <v:group style="position:absolute;left:1025;top:10199;width:2;height:676" coordorigin="1025,10199" coordsize="2,676">
              <v:shape style="position:absolute;left:1025;top:10199;width:2;height:676" coordorigin="1025,10199" coordsize="0,676" path="m1025,10199l1025,10874e" filled="false" stroked="true" strokeweight=".50002pt" strokecolor="#005aaa">
                <v:path arrowok="t"/>
              </v:shape>
            </v:group>
            <v:group style="position:absolute;left:3066;top:10199;width:2;height:676" coordorigin="3066,10199" coordsize="2,676">
              <v:shape style="position:absolute;left:3066;top:10199;width:2;height:676" coordorigin="3066,10199" coordsize="0,676" path="m3066,10199l3066,10874e" filled="false" stroked="true" strokeweight=".49998pt" strokecolor="#005aaa">
                <v:path arrowok="t"/>
              </v:shape>
            </v:group>
            <v:group style="position:absolute;left:1020;top:10879;width:2051;height:2" coordorigin="1020,10879" coordsize="2051,2">
              <v:shape style="position:absolute;left:1020;top:10879;width:2051;height:2" coordorigin="1020,10879" coordsize="2051,0" path="m1020,10879l3071,10879e" filled="false" stroked="true" strokeweight=".49997pt" strokecolor="#005aaa">
                <v:path arrowok="t"/>
              </v:shape>
              <v:shape style="position:absolute;left:1415;top:2483;width:1263;height:2314" type="#_x0000_t75" stroked="false">
                <v:imagedata r:id="rId87" o:title=""/>
              </v:shape>
              <v:shape style="position:absolute;left:1275;top:5266;width:1542;height:2514" type="#_x0000_t75" stroked="false">
                <v:imagedata r:id="rId88" o:title=""/>
              </v:shape>
              <v:shape style="position:absolute;left:1275;top:8262;width:1542;height:2514" type="#_x0000_t75" stroked="false">
                <v:imagedata r:id="rId89" o:title=""/>
              </v:shape>
            </v:group>
            <w10:wrap type="none"/>
          </v:group>
        </w:pict>
      </w:r>
      <w:r>
        <w:rPr/>
        <w:pict>
          <v:shape style="position:absolute;margin-left:50.023602pt;margin-top:19.075081pt;width:328.25pt;height:20pt;mso-position-horizontal-relative:page;mso-position-vertical-relative:page;z-index:-357712" type="#_x0000_t202" filled="false" stroked="false">
            <v:textbox inset="0,0,0,0">
              <w:txbxContent>
                <w:p>
                  <w:pPr>
                    <w:spacing w:line="399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36"/>
                      <w:szCs w:val="36"/>
                    </w:rPr>
                  </w:pPr>
                  <w:r>
                    <w:rPr>
                      <w:rFonts w:ascii="Arial Narrow" w:hAnsi="Arial Narrow"/>
                      <w:color w:val="FFFFFF"/>
                      <w:w w:val="88"/>
                      <w:sz w:val="36"/>
                    </w:rPr>
                    <w:t>1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w w:val="93"/>
                      <w:sz w:val="36"/>
                    </w:rPr>
                    <w:t>|</w:t>
                  </w:r>
                  <w:r>
                    <w:rPr>
                      <w:rFonts w:ascii="Arial Narrow" w:hAnsi="Arial Narrow"/>
                      <w:color w:val="FFFFFF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25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38"/>
                      <w:sz w:val="36"/>
                    </w:rPr>
                    <w:t>Насос</w:t>
                  </w:r>
                  <w:r>
                    <w:rPr>
                      <w:rFonts w:ascii="Arial Narrow" w:hAnsi="Arial Narrow"/>
                      <w:color w:val="FFFFFF"/>
                      <w:w w:val="138"/>
                      <w:sz w:val="36"/>
                    </w:rPr>
                    <w:t>ы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6"/>
                      <w:sz w:val="36"/>
                    </w:rPr>
                    <w:t>бытовог</w:t>
                  </w:r>
                  <w:r>
                    <w:rPr>
                      <w:rFonts w:ascii="Arial Narrow" w:hAnsi="Arial Narrow"/>
                      <w:color w:val="FFFFFF"/>
                      <w:w w:val="146"/>
                      <w:sz w:val="36"/>
                    </w:rPr>
                    <w:t>о</w:t>
                  </w:r>
                  <w:r>
                    <w:rPr>
                      <w:rFonts w:ascii="Arial Narrow" w:hAnsi="Arial Narrow"/>
                      <w:color w:val="FFFFFF"/>
                      <w:spacing w:val="16"/>
                      <w:sz w:val="36"/>
                    </w:rPr>
                    <w:t> </w:t>
                  </w:r>
                  <w:r>
                    <w:rPr>
                      <w:rFonts w:ascii="Arial Narrow" w:hAnsi="Arial Narrow"/>
                      <w:color w:val="FFFFFF"/>
                      <w:spacing w:val="7"/>
                      <w:w w:val="140"/>
                      <w:sz w:val="36"/>
                    </w:rPr>
                    <w:t>назначения</w:t>
                  </w:r>
                  <w:r>
                    <w:rPr>
                      <w:rFonts w:ascii="Arial Narrow" w:hAnsi="Arial Narrow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23602pt;margin-top:62.498466pt;width:195.6pt;height:16pt;mso-position-horizontal-relative:page;mso-position-vertical-relative:page;z-index:-357688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20" w:right="0" w:firstLine="0"/>
                    <w:jc w:val="left"/>
                    <w:rPr>
                      <w:rFonts w:ascii="Lucida Sans" w:hAnsi="Lucida Sans" w:cs="Lucida Sans" w:eastAsia="Lucida Sans"/>
                      <w:sz w:val="28"/>
                      <w:szCs w:val="28"/>
                    </w:rPr>
                  </w:pP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4"/>
                      <w:sz w:val="28"/>
                    </w:rPr>
                    <w:t>Насос</w:t>
                  </w:r>
                  <w:r>
                    <w:rPr>
                      <w:rFonts w:ascii="Lucida Sans" w:hAnsi="Lucida Sans"/>
                      <w:b/>
                      <w:color w:val="F15A2A"/>
                      <w:w w:val="94"/>
                      <w:sz w:val="28"/>
                    </w:rPr>
                    <w:t>ы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0"/>
                      <w:sz w:val="28"/>
                    </w:rPr>
                    <w:t>дл</w:t>
                  </w:r>
                  <w:r>
                    <w:rPr>
                      <w:rFonts w:ascii="Lucida Sans" w:hAnsi="Lucida Sans"/>
                      <w:b/>
                      <w:color w:val="F15A2A"/>
                      <w:w w:val="90"/>
                      <w:sz w:val="28"/>
                    </w:rPr>
                    <w:t>я</w:t>
                  </w:r>
                  <w:r>
                    <w:rPr>
                      <w:rFonts w:ascii="Lucida Sans" w:hAnsi="Lucida Sans"/>
                      <w:b/>
                      <w:color w:val="F15A2A"/>
                      <w:spacing w:val="-16"/>
                      <w:sz w:val="28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15A2A"/>
                      <w:spacing w:val="5"/>
                      <w:w w:val="92"/>
                      <w:sz w:val="28"/>
                    </w:rPr>
                    <w:t>водоотведения</w:t>
                  </w:r>
                  <w:r>
                    <w:rPr>
                      <w:rFonts w:ascii="Lucida Sans" w:hAnsi="Lucida Sans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-1pt;margin-top:93.950897pt;width:44.5pt;height:28pt;mso-position-horizontal-relative:page;mso-position-vertical-relative:page;z-index:-357664" type="#_x0000_t202" filled="false" stroked="false">
            <v:textbox inset="0,0,0,0">
              <w:txbxContent>
                <w:p>
                  <w:pPr>
                    <w:tabs>
                      <w:tab w:pos="870" w:val="left" w:leader="none"/>
                    </w:tabs>
                    <w:spacing w:line="560" w:lineRule="exact" w:before="0"/>
                    <w:ind w:left="20" w:right="0" w:firstLine="0"/>
                    <w:jc w:val="left"/>
                    <w:rPr>
                      <w:rFonts w:ascii="Arial Narrow" w:hAnsi="Arial Narrow" w:cs="Arial Narrow" w:eastAsia="Arial Narrow"/>
                      <w:sz w:val="52"/>
                      <w:szCs w:val="52"/>
                    </w:rPr>
                  </w:pPr>
                  <w:r>
                    <w:rPr>
                      <w:rFonts w:ascii="Arial Narrow"/>
                      <w:color w:val="FFFFFF"/>
                      <w:w w:val="102"/>
                      <w:sz w:val="52"/>
                    </w:rPr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pacing w:val="-38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w w:val="88"/>
                      <w:sz w:val="52"/>
                      <w:shd w:fill="F15A2A" w:color="auto" w:val="clear"/>
                    </w:rPr>
                    <w:t>1</w:t>
                  </w:r>
                  <w:r>
                    <w:rPr>
                      <w:rFonts w:ascii="Arial Narrow"/>
                      <w:color w:val="FFFFFF"/>
                      <w:w w:val="102"/>
                      <w:sz w:val="52"/>
                      <w:shd w:fill="F15A2A" w:color="auto" w:val="clear"/>
                    </w:rPr>
                    <w:t> </w:t>
                  </w:r>
                  <w:r>
                    <w:rPr>
                      <w:rFonts w:ascii="Arial Narrow"/>
                      <w:color w:val="FFFFFF"/>
                      <w:sz w:val="52"/>
                      <w:shd w:fill="F15A2A" w:color="auto" w:val="clear"/>
                    </w:rPr>
                    <w:tab/>
                  </w:r>
                  <w:r>
                    <w:rPr>
                      <w:rFonts w:ascii="Arial Narrow"/>
                      <w:color w:val="FFFFFF"/>
                      <w:sz w:val="52"/>
                    </w:rPr>
                  </w:r>
                  <w:r>
                    <w:rPr>
                      <w:rFonts w:ascii="Arial Narrow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85.289001pt;width:102.05pt;height:20.65pt;mso-position-horizontal-relative:page;mso-position-vertical-relative:page;z-index:-35764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85.289001pt;width:39.7pt;height:20.65pt;mso-position-horizontal-relative:page;mso-position-vertical-relative:page;z-index:-35761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243" w:right="239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2"/>
                      <w:sz w:val="14"/>
                    </w:rPr>
                    <w:t>Н/н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85.289001pt;width:60.95pt;height:20.65pt;mso-position-horizontal-relative:page;mso-position-vertical-relative:page;z-index:-357592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81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Модель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951004pt;margin-top:85.289001pt;width:60.95pt;height:20.65pt;mso-position-horizontal-relative:page;mso-position-vertical-relative:page;z-index:-357568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2" w:right="31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Бренд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85.289001pt;width:60.95pt;height:20.65pt;mso-position-horizontal-relative:page;mso-position-vertical-relative:page;z-index:-357544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322" w:right="318" w:firstLine="0"/>
                    <w:jc w:val="center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Серия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5.840973pt;margin-top:85.289001pt;width:60.95pt;height:20.65pt;mso-position-horizontal-relative:page;mso-position-vertical-relative:page;z-index:-357520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72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4"/>
                      <w:sz w:val="14"/>
                    </w:rPr>
                    <w:t>Напряжение</w:t>
                  </w:r>
                  <w:r>
                    <w:rPr>
                      <w:rFonts w:ascii="Lucida Sans" w:hAnsi="Lucida Sans"/>
                      <w:b/>
                      <w:color w:val="231F20"/>
                      <w:w w:val="74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91"/>
                      <w:sz w:val="14"/>
                    </w:rPr>
                    <w:t>В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784973pt;margin-top:85.289001pt;width:60.95pt;height:20.65pt;mso-position-horizontal-relative:page;mso-position-vertical-relative:page;z-index:-357496" type="#_x0000_t202" filled="false" stroked="false">
            <v:textbox inset="0,0,0,0">
              <w:txbxContent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spacing w:before="0"/>
                    <w:ind w:left="135" w:right="0" w:firstLine="0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3"/>
                      <w:sz w:val="14"/>
                    </w:rPr>
                    <w:t>Длин</w:t>
                  </w:r>
                  <w:r>
                    <w:rPr>
                      <w:rFonts w:ascii="Lucida Sans" w:hAnsi="Lucida Sans"/>
                      <w:b/>
                      <w:color w:val="231F20"/>
                      <w:w w:val="73"/>
                      <w:sz w:val="14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кабеля</w:t>
                  </w:r>
                  <w:r>
                    <w:rPr>
                      <w:rFonts w:ascii="Lucida Sans" w:hAnsi="Lucida Sans"/>
                      <w:b/>
                      <w:color w:val="231F20"/>
                      <w:w w:val="75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w w:val="78"/>
                      <w:sz w:val="14"/>
                    </w:rPr>
                    <w:t>м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7.730042pt;margin-top:85.289001pt;width:60.45pt;height:20.65pt;mso-position-horizontal-relative:page;mso-position-vertical-relative:page;z-index:-357472" type="#_x0000_t202" filled="false" stroked="false">
            <v:textbox inset="0,0,0,0">
              <w:txbxContent>
                <w:p>
                  <w:pPr>
                    <w:spacing w:line="140" w:lineRule="exact" w:before="81"/>
                    <w:ind w:left="110" w:right="104" w:firstLine="69"/>
                    <w:jc w:val="left"/>
                    <w:rPr>
                      <w:rFonts w:ascii="Lucida Sans" w:hAnsi="Lucida Sans" w:cs="Lucida Sans" w:eastAsia="Lucida Sans"/>
                      <w:sz w:val="14"/>
                      <w:szCs w:val="14"/>
                    </w:rPr>
                  </w:pP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6"/>
                      <w:sz w:val="14"/>
                    </w:rPr>
                    <w:t>Потребляемая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75"/>
                      <w:sz w:val="14"/>
                    </w:rPr>
                    <w:t>мощност</w:t>
                  </w:r>
                  <w:r>
                    <w:rPr>
                      <w:rFonts w:ascii="Lucida Sans" w:hAnsi="Lucida Sans"/>
                      <w:b/>
                      <w:color w:val="231F20"/>
                      <w:w w:val="75"/>
                      <w:sz w:val="14"/>
                    </w:rPr>
                    <w:t>ь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10"/>
                      <w:w w:val="95"/>
                      <w:sz w:val="14"/>
                    </w:rPr>
                    <w:t>Р</w:t>
                  </w:r>
                  <w:r>
                    <w:rPr>
                      <w:rFonts w:ascii="Lucida Sans" w:hAnsi="Lucida Sans"/>
                      <w:b/>
                      <w:color w:val="231F20"/>
                      <w:w w:val="90"/>
                      <w:sz w:val="14"/>
                    </w:rPr>
                    <w:t>,</w:t>
                  </w:r>
                  <w:r>
                    <w:rPr>
                      <w:rFonts w:ascii="Lucida Sans" w:hAnsi="Lucida Sans"/>
                      <w:b/>
                      <w:color w:val="231F20"/>
                      <w:spacing w:val="-12"/>
                      <w:sz w:val="14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231F20"/>
                      <w:spacing w:val="4"/>
                      <w:w w:val="80"/>
                      <w:sz w:val="14"/>
                    </w:rPr>
                    <w:t>кВт</w:t>
                  </w:r>
                  <w:r>
                    <w:rPr>
                      <w:rFonts w:ascii="Lucida Sans" w:hAnsi="Lucida Sans"/>
                      <w:sz w:val="14"/>
                    </w:rPr>
                  </w:r>
                </w:p>
                <w:p>
                  <w:pPr>
                    <w:spacing w:line="36" w:lineRule="exact" w:before="0"/>
                    <w:ind w:left="792" w:right="104" w:firstLine="0"/>
                    <w:jc w:val="left"/>
                    <w:rPr>
                      <w:rFonts w:ascii="Lucida Sans" w:hAnsi="Lucida Sans" w:cs="Lucida Sans" w:eastAsia="Lucida Sans"/>
                      <w:sz w:val="8"/>
                      <w:szCs w:val="8"/>
                    </w:rPr>
                  </w:pPr>
                  <w:r>
                    <w:rPr>
                      <w:rFonts w:ascii="Lucida Sans"/>
                      <w:b/>
                      <w:color w:val="231F20"/>
                      <w:w w:val="37"/>
                      <w:sz w:val="8"/>
                    </w:rPr>
                    <w:t>1</w:t>
                  </w:r>
                  <w:r>
                    <w:rPr>
                      <w:rFonts w:ascii="Lucida Sans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105.930969pt;width:506.9pt;height:13.75pt;mso-position-horizontal-relative:page;mso-position-vertical-relative:page;z-index:-357448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фек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льны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101"/>
                      <w:sz w:val="20"/>
                    </w:rPr>
                    <w:t>SVX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119.661003pt;width:102.05pt;height:124.75pt;mso-position-horizontal-relative:page;mso-position-vertical-relative:page;z-index:-357424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119.661003pt;width:39.7pt;height:62.4pt;mso-position-horizontal-relative:page;mso-position-vertical-relative:page;z-index:-3574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015-0331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119.661003pt;width:60.95pt;height:62.4pt;mso-position-horizontal-relative:page;mso-position-vertical-relative:page;z-index:-3573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89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SV</w:t>
                  </w:r>
                  <w:r>
                    <w:rPr>
                      <w:color w:val="231F20"/>
                      <w:w w:val="79"/>
                    </w:rPr>
                    <w:t>X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55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HL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3.951004pt;margin-top:119.661003pt;width:60.95pt;height:124.75pt;mso-position-horizontal-relative:page;mso-position-vertical-relative:page;z-index:-35735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01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Speroni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119.661003pt;width:60.95pt;height:124.75pt;mso-position-horizontal-relative:page;mso-position-vertical-relative:page;z-index:-3573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9" w:right="318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SVX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5.840973pt;margin-top:119.661003pt;width:60.95pt;height:124.75pt;mso-position-horizontal-relative:page;mso-position-vertical-relative:page;z-index:-3573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9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6.784973pt;margin-top:119.661003pt;width:60.95pt;height:124.75pt;mso-position-horizontal-relative:page;mso-position-vertical-relative:page;z-index:-35728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7.730042pt;margin-top:119.661003pt;width:60.45pt;height:62.4pt;mso-position-horizontal-relative:page;mso-position-vertical-relative:page;z-index:-3572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58" w:right="45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0,55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182.022995pt;width:39.7pt;height:62.4pt;mso-position-horizontal-relative:page;mso-position-vertical-relative:page;z-index:-3572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015-0332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182.022995pt;width:60.95pt;height:62.4pt;mso-position-horizontal-relative:page;mso-position-vertical-relative:page;z-index:-3572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53" w:right="0"/>
                    <w:jc w:val="left"/>
                  </w:pPr>
                  <w:r>
                    <w:rPr>
                      <w:color w:val="231F20"/>
                      <w:spacing w:val="1"/>
                      <w:w w:val="79"/>
                    </w:rPr>
                    <w:t>SV</w:t>
                  </w:r>
                  <w:r>
                    <w:rPr>
                      <w:color w:val="231F20"/>
                      <w:w w:val="79"/>
                    </w:rPr>
                    <w:t>X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110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HL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7.730042pt;margin-top:182.022995pt;width:60.45pt;height:62.4pt;mso-position-horizontal-relative:page;mso-position-vertical-relative:page;z-index:-3571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58" w:right="45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244.384995pt;width:506.9pt;height:13.75pt;mso-position-horizontal-relative:page;mso-position-vertical-relative:page;z-index:-357160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фек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льны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MCm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258.113983pt;width:102.05pt;height:136.1pt;mso-position-horizontal-relative:page;mso-position-vertical-relative:page;z-index:-357136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258.113983pt;width:39.7pt;height:45.4pt;mso-position-horizontal-relative:page;mso-position-vertical-relative:page;z-index:-35711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015-0161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258.113983pt;width:60.95pt;height:45.4pt;mso-position-horizontal-relative:page;mso-position-vertical-relative:page;z-index:-35708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04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79"/>
                    </w:rPr>
                    <w:t>MC</w:t>
                  </w:r>
                  <w:r>
                    <w:rPr>
                      <w:color w:val="231F20"/>
                      <w:w w:val="79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20/5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чугун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3.951004pt;margin-top:258.113983pt;width:60.95pt;height:136.1pt;mso-position-horizontal-relative:page;mso-position-vertical-relative:page;z-index:-35706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Pedrollo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258.113983pt;width:60.95pt;height:136.1pt;mso-position-horizontal-relative:page;mso-position-vertical-relative:page;z-index:-35704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MCm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5.840973pt;margin-top:258.113983pt;width:60.95pt;height:136.1pt;mso-position-horizontal-relative:page;mso-position-vertical-relative:page;z-index:-35701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6.784973pt;margin-top:258.113983pt;width:60.95pt;height:45.4pt;mso-position-horizontal-relative:page;mso-position-vertical-relative:page;z-index:-35699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9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7.730042pt;margin-top:258.113983pt;width:60.45pt;height:45.4pt;mso-position-horizontal-relative:page;mso-position-vertical-relative:page;z-index:-35696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58" w:right="45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1,5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03.468994pt;width:39.7pt;height:45.4pt;mso-position-horizontal-relative:page;mso-position-vertical-relative:page;z-index:-35694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015-0160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303.468994pt;width:60.95pt;height:45.4pt;mso-position-horizontal-relative:page;mso-position-vertical-relative:page;z-index:-3569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206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79"/>
                    </w:rPr>
                    <w:t>MC</w:t>
                  </w:r>
                  <w:r>
                    <w:rPr>
                      <w:color w:val="231F20"/>
                      <w:w w:val="79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чугун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6.784973pt;margin-top:303.468994pt;width:60.95pt;height:45.4pt;mso-position-horizontal-relative:page;mso-position-vertical-relative:page;z-index:-35689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7.730042pt;margin-top:303.468994pt;width:60.45pt;height:45.4pt;mso-position-horizontal-relative:page;mso-position-vertical-relative:page;z-index:-35687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58" w:right="45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348.822998pt;width:39.7pt;height:45.4pt;mso-position-horizontal-relative:page;mso-position-vertical-relative:page;z-index:-35684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015-0154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348.822998pt;width:60.95pt;height:45.4pt;mso-position-horizontal-relative:page;mso-position-vertical-relative:page;z-index:-35682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4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</w:p>
                <w:p>
                  <w:pPr>
                    <w:pStyle w:val="BodyText"/>
                    <w:spacing w:line="177" w:lineRule="auto"/>
                    <w:ind w:left="465" w:right="0" w:hanging="306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79"/>
                    </w:rPr>
                    <w:t>MC</w:t>
                  </w:r>
                  <w:r>
                    <w:rPr>
                      <w:color w:val="231F20"/>
                      <w:w w:val="79"/>
                    </w:rPr>
                    <w:t>m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color w:val="231F20"/>
                      <w:spacing w:val="1"/>
                      <w:w w:val="80"/>
                    </w:rPr>
                    <w:t>10-</w:t>
                  </w:r>
                  <w:r>
                    <w:rPr>
                      <w:color w:val="231F20"/>
                      <w:w w:val="80"/>
                    </w:rPr>
                    <w:t>I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сталь нерж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6.784973pt;margin-top:348.822998pt;width:60.95pt;height:45.4pt;mso-position-horizontal-relative:page;mso-position-vertical-relative:page;z-index:-35680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7.730042pt;margin-top:348.822998pt;width:60.45pt;height:45.4pt;mso-position-horizontal-relative:page;mso-position-vertical-relative:page;z-index:-35677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58" w:right="45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0,75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394.177002pt;width:506.9pt;height:13.75pt;mso-position-horizontal-relative:page;mso-position-vertical-relative:page;z-index:-356752" type="#_x0000_t202" filled="false" stroked="false">
            <v:textbox inset="0,0,0,0">
              <w:txbxContent>
                <w:p>
                  <w:pPr>
                    <w:spacing w:before="27"/>
                    <w:ind w:left="56" w:right="0" w:firstLine="0"/>
                    <w:jc w:val="left"/>
                    <w:rPr>
                      <w:rFonts w:ascii="Lucida Sans" w:hAnsi="Lucida Sans" w:cs="Lucida Sans" w:eastAsia="Lucida Sans"/>
                      <w:sz w:val="20"/>
                      <w:szCs w:val="20"/>
                    </w:rPr>
                  </w:pP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5"/>
                      <w:sz w:val="20"/>
                    </w:rPr>
                    <w:t>Насо</w:t>
                  </w:r>
                  <w:r>
                    <w:rPr>
                      <w:rFonts w:ascii="Lucida Sans" w:hAnsi="Lucida Sans"/>
                      <w:b/>
                      <w:color w:val="FFFFFF"/>
                      <w:w w:val="95"/>
                      <w:sz w:val="20"/>
                    </w:rPr>
                    <w:t>с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2"/>
                      <w:sz w:val="20"/>
                    </w:rPr>
                    <w:t>фек</w:t>
                  </w:r>
                  <w:r>
                    <w:rPr>
                      <w:rFonts w:ascii="Lucida Sans" w:hAnsi="Lucida Sans"/>
                      <w:b/>
                      <w:color w:val="FFFFFF"/>
                      <w:spacing w:val="2"/>
                      <w:w w:val="92"/>
                      <w:sz w:val="20"/>
                    </w:rPr>
                    <w:t>а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0"/>
                      <w:sz w:val="20"/>
                    </w:rPr>
                    <w:t>льны</w:t>
                  </w:r>
                  <w:r>
                    <w:rPr>
                      <w:rFonts w:ascii="Lucida Sans" w:hAnsi="Lucida Sans"/>
                      <w:b/>
                      <w:color w:val="FFFFFF"/>
                      <w:w w:val="90"/>
                      <w:sz w:val="20"/>
                    </w:rPr>
                    <w:t>й</w:t>
                  </w:r>
                  <w:r>
                    <w:rPr>
                      <w:rFonts w:ascii="Lucida Sans" w:hAnsi="Lucida Sans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Lucida Sans" w:hAnsi="Lucida Sans"/>
                      <w:b/>
                      <w:color w:val="FFFFFF"/>
                      <w:spacing w:val="6"/>
                      <w:w w:val="91"/>
                      <w:sz w:val="20"/>
                    </w:rPr>
                    <w:t>VXm</w:t>
                  </w:r>
                  <w:r>
                    <w:rPr>
                      <w:rFonts w:ascii="Lucida Sans" w:hAnsi="Lucida San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401pt;margin-top:407.907013pt;width:102.05pt;height:136.1pt;mso-position-horizontal-relative:page;mso-position-vertical-relative:page;z-index:-356728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07.907013pt;width:39.7pt;height:34.050pt;mso-position-horizontal-relative:page;mso-position-vertical-relative:page;z-index:-356704" type="#_x0000_t202" filled="false" stroked="false">
            <v:textbox inset="0,0,0,0">
              <w:txbxContent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015-0165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407.907013pt;width:60.95pt;height:34.050pt;mso-position-horizontal-relative:page;mso-position-vertical-relative:page;z-index:-356680" type="#_x0000_t202" filled="false" stroked="false">
            <v:textbox inset="0,0,0,0">
              <w:txbxContent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74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VXm8/5</w:t>
                  </w:r>
                  <w:r>
                    <w:rPr>
                      <w:color w:val="231F20"/>
                      <w:w w:val="80"/>
                    </w:rPr>
                    <w:t>0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чугун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3.951004pt;margin-top:407.907013pt;width:60.95pt;height:136.1pt;mso-position-horizontal-relative:page;mso-position-vertical-relative:page;z-index:-356656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84" w:right="0"/>
                    <w:jc w:val="left"/>
                  </w:pPr>
                  <w:r>
                    <w:rPr>
                      <w:color w:val="231F20"/>
                      <w:spacing w:val="1"/>
                      <w:w w:val="80"/>
                    </w:rPr>
                    <w:t>Pedrollo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14.895996pt;margin-top:407.907013pt;width:60.95pt;height:136.1pt;mso-position-horizontal-relative:page;mso-position-vertical-relative:page;z-index:-356632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79"/>
                    </w:rPr>
                    <w:t>VXm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5.840973pt;margin-top:407.907013pt;width:60.95pt;height:136.1pt;mso-position-horizontal-relative:page;mso-position-vertical-relative:page;z-index:-35660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230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36.784973pt;margin-top:407.907013pt;width:60.95pt;height:136.1pt;mso-position-horizontal-relative:page;mso-position-vertical-relative:page;z-index:-35658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</w:p>
                <w:p>
                  <w:pPr>
                    <w:pStyle w:val="BodyText"/>
                    <w:spacing w:line="240" w:lineRule="auto"/>
                    <w:ind w:left="318" w:right="318"/>
                    <w:jc w:val="center"/>
                  </w:pP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7.730042pt;margin-top:407.907013pt;width:60.45pt;height:34.050pt;mso-position-horizontal-relative:page;mso-position-vertical-relative:page;z-index:-356560" type="#_x0000_t202" filled="false" stroked="false">
            <v:textbox inset="0,0,0,0">
              <w:txbxContent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58" w:right="45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41.921997pt;width:39.7pt;height:34.050pt;mso-position-horizontal-relative:page;mso-position-vertical-relative:page;z-index:-356536" type="#_x0000_t202" filled="false" stroked="false">
            <v:textbox inset="0,0,0,0">
              <w:txbxContent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015-0158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441.921997pt;width:60.95pt;height:34.050pt;mso-position-horizontal-relative:page;mso-position-vertical-relative:page;z-index:-356512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177" w:lineRule="auto"/>
                    <w:ind w:left="465" w:right="0" w:hanging="339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VXm8/50-</w:t>
                  </w:r>
                  <w:r>
                    <w:rPr>
                      <w:color w:val="231F20"/>
                      <w:w w:val="80"/>
                    </w:rPr>
                    <w:t>I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сталь нерж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7.730042pt;margin-top:441.921997pt;width:60.45pt;height:34.050pt;mso-position-horizontal-relative:page;mso-position-vertical-relative:page;z-index:-356488" type="#_x0000_t202" filled="false" stroked="false">
            <v:textbox inset="0,0,0,0">
              <w:txbxContent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58" w:right="45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475.937988pt;width:39.7pt;height:34.050pt;mso-position-horizontal-relative:page;mso-position-vertical-relative:page;z-index:-356464" type="#_x0000_t202" filled="false" stroked="false">
            <v:textbox inset="0,0,0,0">
              <w:txbxContent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015-0164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475.937988pt;width:60.95pt;height:34.050pt;mso-position-horizontal-relative:page;mso-position-vertical-relative:page;z-index:-356440" type="#_x0000_t202" filled="false" stroked="false">
            <v:textbox inset="0,0,0,0">
              <w:txbxContent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174" w:right="0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VXm8/3</w:t>
                  </w:r>
                  <w:r>
                    <w:rPr>
                      <w:color w:val="231F20"/>
                      <w:w w:val="80"/>
                    </w:rPr>
                    <w:t>5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чугун</w:t>
                  </w:r>
                  <w:r>
                    <w:rPr>
                      <w:rFonts w:ascii="Lucida Sans Unicode" w:hAnsi="Lucida Sans Unicode"/>
                    </w:rPr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7.730042pt;margin-top:475.937988pt;width:60.45pt;height:34.050pt;mso-position-horizontal-relative:page;mso-position-vertical-relative:page;z-index:-356416" type="#_x0000_t202" filled="false" stroked="false">
            <v:textbox inset="0,0,0,0">
              <w:txbxContent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58" w:right="45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3.320984pt;margin-top:509.95401pt;width:39.7pt;height:34.050pt;mso-position-horizontal-relative:page;mso-position-vertical-relative:page;z-index:-356392" type="#_x0000_t202" filled="false" stroked="false">
            <v:textbox inset="0,0,0,0">
              <w:txbxContent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right="0"/>
                    <w:jc w:val="left"/>
                  </w:pPr>
                  <w:r>
                    <w:rPr>
                      <w:color w:val="231F20"/>
                      <w:spacing w:val="3"/>
                      <w:w w:val="80"/>
                    </w:rPr>
                    <w:t>015-0157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3.005997pt;margin-top:509.95401pt;width:60.95pt;height:34.050pt;mso-position-horizontal-relative:page;mso-position-vertical-relative:page;z-index:-356368" type="#_x0000_t202" filled="false" stroked="false">
            <v:textbox inset="0,0,0,0">
              <w:txbxContent>
                <w:p>
                  <w:pPr>
                    <w:spacing w:line="240" w:lineRule="auto" w:before="6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  <w:p>
                  <w:pPr>
                    <w:pStyle w:val="BodyText"/>
                    <w:spacing w:line="177" w:lineRule="auto"/>
                    <w:ind w:left="465" w:right="0" w:hanging="339"/>
                    <w:jc w:val="left"/>
                    <w:rPr>
                      <w:rFonts w:ascii="Lucida Sans Unicode" w:hAnsi="Lucida Sans Unicode" w:cs="Lucida Sans Unicode" w:eastAsia="Lucida Sans Unicode"/>
                    </w:rPr>
                  </w:pPr>
                  <w:r>
                    <w:rPr>
                      <w:color w:val="231F20"/>
                      <w:spacing w:val="1"/>
                      <w:w w:val="80"/>
                    </w:rPr>
                    <w:t>VXm8/35-</w:t>
                  </w:r>
                  <w:r>
                    <w:rPr>
                      <w:color w:val="231F20"/>
                      <w:w w:val="80"/>
                    </w:rPr>
                    <w:t>I</w:t>
                  </w:r>
                  <w:r>
                    <w:rPr>
                      <w:color w:val="231F20"/>
                      <w:spacing w:val="-7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spacing w:val="1"/>
                      <w:w w:val="80"/>
                    </w:rPr>
                    <w:t>сталь нерж</w:t>
                  </w:r>
                  <w:r>
                    <w:rPr>
                      <w:rFonts w:ascii="Lucida Sans Unicode" w:hAnsi="Lucida Sans Unicode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7.730042pt;margin-top:509.95401pt;width:60.45pt;height:34.050pt;mso-position-horizontal-relative:page;mso-position-vertical-relative:page;z-index:-356344" type="#_x0000_t202" filled="false" stroked="false">
            <v:textbox inset="0,0,0,0">
              <w:txbxContent>
                <w:p>
                  <w:pPr>
                    <w:spacing w:line="240" w:lineRule="auto" w:before="11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</w:p>
                <w:p>
                  <w:pPr>
                    <w:pStyle w:val="BodyText"/>
                    <w:spacing w:line="240" w:lineRule="auto"/>
                    <w:ind w:left="458" w:right="457"/>
                    <w:jc w:val="center"/>
                  </w:pPr>
                  <w:r>
                    <w:rPr>
                      <w:color w:val="231F20"/>
                      <w:spacing w:val="1"/>
                      <w:w w:val="80"/>
                    </w:rPr>
                    <w:t>0,6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0pt;width:595pt;height:47pt;mso-position-horizontal-relative:page;mso-position-vertical-relative:page;z-index:-356320" type="#_x0000_t202" filled="false" stroked="false">
            <v:textbox inset="0,0,0,0">
              <w:txbxContent>
                <w:p>
                  <w:pPr>
                    <w:spacing w:line="240" w:lineRule="auto" w:before="5"/>
                    <w:ind w:left="40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</w:p>
              </w:txbxContent>
            </v:textbox>
            <w10:wrap type="none"/>
          </v:shape>
        </w:pict>
      </w:r>
    </w:p>
    <w:sectPr>
      <w:pgSz w:w="11910" w:h="15650"/>
      <w:pgMar w:top="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Lucida Sans">
    <w:altName w:val="Lucida Sans"/>
    <w:charset w:val="CC"/>
    <w:family w:val="swiss"/>
    <w:pitch w:val="variable"/>
  </w:font>
  <w:font w:name="Lucida Sans Unicode">
    <w:altName w:val="Lucida Sans Unicode"/>
    <w:charset w:val="CC"/>
    <w:family w:val="swiss"/>
    <w:pitch w:val="variable"/>
  </w:font>
  <w:font w:name="Arial Narrow">
    <w:altName w:val="Arial Narrow"/>
    <w:charset w:val="CC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96"/>
    </w:pPr>
    <w:rPr>
      <w:rFonts w:ascii="Lucida Sans Unicode" w:hAnsi="Lucida Sans Unicode" w:eastAsia="Lucida Sans Unicode"/>
      <w:sz w:val="14"/>
      <w:szCs w:val="1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pn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png"/><Relationship Id="rId76" Type="http://schemas.openxmlformats.org/officeDocument/2006/relationships/image" Target="media/image72.jpeg"/><Relationship Id="rId77" Type="http://schemas.openxmlformats.org/officeDocument/2006/relationships/image" Target="media/image73.pn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bochkar_sy</dc:creator>
  <dcterms:created xsi:type="dcterms:W3CDTF">2017-07-06T14:04:59Z</dcterms:created>
  <dcterms:modified xsi:type="dcterms:W3CDTF">2017-07-06T14:04:59Z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2012-12-21T00:00:00Z</vt:filetime>
  </property>
  <property fmtid="{D5CDD505-2E9C-101B-9397-08002B2CF9AE}" pid="3" name="Creator">
    <vt:lpwstr>Adobe InDesign CS5.5 (7.5.3)</vt:lpwstr>
  </property>
  <property fmtid="{D5CDD505-2E9C-101B-9397-08002B2CF9AE}" pid="4" name="LastSaved">
    <vt:filetime>2017-07-06T00:00:00Z</vt:filetime>
  </property>
</Properties>
</file>